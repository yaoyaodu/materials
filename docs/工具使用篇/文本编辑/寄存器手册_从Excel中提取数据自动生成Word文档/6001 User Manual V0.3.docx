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A6B" w:rsidRPr="00613A6B" w:rsidRDefault="00613A6B">
      <w:pPr>
        <w:rPr>
          <w:rFonts w:ascii="微软雅黑" w:eastAsia="微软雅黑" w:hAnsi="微软雅黑"/>
        </w:rPr>
      </w:pPr>
    </w:p>
    <w:p w:rsidR="00613A6B" w:rsidRPr="00613A6B" w:rsidRDefault="00613A6B">
      <w:pPr>
        <w:rPr>
          <w:rFonts w:ascii="微软雅黑" w:eastAsia="微软雅黑" w:hAnsi="微软雅黑"/>
        </w:rPr>
      </w:pPr>
    </w:p>
    <w:p w:rsidR="00DB1AD1" w:rsidRPr="00613A6B" w:rsidRDefault="00613A6B">
      <w:pPr>
        <w:rPr>
          <w:rFonts w:ascii="微软雅黑" w:eastAsia="微软雅黑" w:hAnsi="微软雅黑"/>
        </w:rPr>
      </w:pPr>
      <w:r w:rsidRPr="00613A6B">
        <w:rPr>
          <w:rFonts w:ascii="微软雅黑" w:eastAsia="微软雅黑" w:hAnsi="微软雅黑"/>
          <w:noProof/>
        </w:rPr>
        <w:drawing>
          <wp:inline distT="0" distB="0" distL="0" distR="0" wp14:anchorId="0CE4BF38" wp14:editId="528F1ECB">
            <wp:extent cx="1800000" cy="32400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000" cy="324000"/>
                    </a:xfrm>
                    <a:prstGeom prst="rect">
                      <a:avLst/>
                    </a:prstGeom>
                  </pic:spPr>
                </pic:pic>
              </a:graphicData>
            </a:graphic>
          </wp:inline>
        </w:drawing>
      </w:r>
    </w:p>
    <w:p w:rsidR="00613A6B" w:rsidRPr="00613A6B" w:rsidRDefault="00613A6B">
      <w:pPr>
        <w:rPr>
          <w:rFonts w:ascii="微软雅黑" w:eastAsia="微软雅黑" w:hAnsi="微软雅黑"/>
        </w:rPr>
      </w:pPr>
    </w:p>
    <w:p w:rsidR="004C1C3C" w:rsidRPr="001C1CC1" w:rsidRDefault="004C1C3C" w:rsidP="001C1CC1">
      <w:pPr>
        <w:pStyle w:val="-1"/>
        <w:sectPr w:rsidR="004C1C3C" w:rsidRPr="001C1CC1" w:rsidSect="00AA7041">
          <w:headerReference w:type="default" r:id="rId10"/>
          <w:footerReference w:type="even" r:id="rId11"/>
          <w:footerReference w:type="default" r:id="rId12"/>
          <w:footerReference w:type="first" r:id="rId13"/>
          <w:pgSz w:w="11900" w:h="16840"/>
          <w:pgMar w:top="1440" w:right="1800" w:bottom="1440" w:left="1800" w:header="851" w:footer="992" w:gutter="0"/>
          <w:pgNumType w:start="1"/>
          <w:cols w:space="425"/>
          <w:titlePg/>
          <w:docGrid w:type="lines" w:linePitch="312"/>
        </w:sectPr>
      </w:pPr>
    </w:p>
    <w:p w:rsidR="00C837DC" w:rsidRDefault="00C837DC" w:rsidP="00C837DC">
      <w:pPr>
        <w:pStyle w:val="-1"/>
      </w:pPr>
    </w:p>
    <w:p w:rsidR="00EB3277" w:rsidRPr="00463479" w:rsidRDefault="005D450E" w:rsidP="000A0D3B">
      <w:pPr>
        <w:pStyle w:val="ad"/>
        <w:ind w:firstLineChars="0" w:firstLine="0"/>
        <w:jc w:val="both"/>
        <w:rPr>
          <w:b/>
          <w:color w:val="000000" w:themeColor="text1"/>
          <w:sz w:val="72"/>
          <w:szCs w:val="72"/>
        </w:rPr>
      </w:pPr>
      <w:r>
        <w:rPr>
          <w:rFonts w:hint="eastAsia"/>
          <w:b/>
          <w:color w:val="000000" w:themeColor="text1"/>
          <w:sz w:val="72"/>
          <w:szCs w:val="72"/>
        </w:rPr>
        <w:t>6001 User Manual</w:t>
      </w:r>
    </w:p>
    <w:p w:rsidR="00C837DC" w:rsidRDefault="00C837DC" w:rsidP="00AB51B6">
      <w:pPr>
        <w:rPr>
          <w:rFonts w:ascii="微软雅黑" w:eastAsia="微软雅黑" w:hAnsi="微软雅黑"/>
          <w:color w:val="808080"/>
          <w:sz w:val="32"/>
          <w:szCs w:val="32"/>
        </w:rPr>
      </w:pPr>
      <w:r>
        <w:rPr>
          <w:rFonts w:ascii="微软雅黑" w:eastAsia="微软雅黑" w:hAnsi="微软雅黑"/>
          <w:noProof/>
          <w:color w:val="191919"/>
        </w:rPr>
        <mc:AlternateContent>
          <mc:Choice Requires="wps">
            <w:drawing>
              <wp:anchor distT="0" distB="0" distL="114300" distR="114300" simplePos="0" relativeHeight="251659264" behindDoc="1" locked="0" layoutInCell="1" allowOverlap="0" wp14:anchorId="1771BE38" wp14:editId="7B1E7115">
                <wp:simplePos x="0" y="0"/>
                <wp:positionH relativeFrom="margin">
                  <wp:posOffset>0</wp:posOffset>
                </wp:positionH>
                <wp:positionV relativeFrom="line">
                  <wp:posOffset>179705</wp:posOffset>
                </wp:positionV>
                <wp:extent cx="1799590" cy="179705"/>
                <wp:effectExtent l="0" t="0" r="0" b="0"/>
                <wp:wrapTight wrapText="bothSides">
                  <wp:wrapPolygon edited="1">
                    <wp:start x="-183" y="916"/>
                    <wp:lineTo x="0" y="18318"/>
                    <wp:lineTo x="21265" y="18318"/>
                    <wp:lineTo x="21265" y="0"/>
                    <wp:lineTo x="-183" y="916"/>
                  </wp:wrapPolygon>
                </wp:wrapTight>
                <wp:docPr id="2" name="圆角矩形 2"/>
                <wp:cNvGraphicFramePr/>
                <a:graphic xmlns:a="http://schemas.openxmlformats.org/drawingml/2006/main">
                  <a:graphicData uri="http://schemas.microsoft.com/office/word/2010/wordprocessingShape">
                    <wps:wsp>
                      <wps:cNvSpPr/>
                      <wps:spPr>
                        <a:xfrm>
                          <a:off x="0" y="0"/>
                          <a:ext cx="1799590" cy="179705"/>
                        </a:xfrm>
                        <a:prstGeom prst="roundRect">
                          <a:avLst>
                            <a:gd name="adj" fmla="val 50000"/>
                          </a:avLst>
                        </a:prstGeom>
                        <a:gradFill>
                          <a:gsLst>
                            <a:gs pos="0">
                              <a:srgbClr val="0568FF"/>
                            </a:gs>
                            <a:gs pos="100000">
                              <a:schemeClr val="bg1"/>
                            </a:gs>
                          </a:gsLst>
                          <a:lin ang="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oundrect w14:anchorId="1309B16A" id="圆角矩形 2" o:spid="_x0000_s1026" style="position:absolute;left:0;text-align:left;margin-left:0;margin-top:14.15pt;width:141.7pt;height:14.1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middle" arcsize=".5" wrapcoords="-183 916 0 18318 21265 18318 21265 0 -183 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" o:allowoverlap="f" fillcolor="#0568ff" stroked="f" strokeweight="1pt">
                <v:fill color2="white [3212]" angle="90" focus="100%" type="gradient">
                  <o:fill v:ext="view" type="gradientUnscaled"/>
                </v:fill>
                <v:stroke joinstyle="miter"/>
                <w10:wrap type="tight" anchorx="margin" anchory="line"/>
              </v:roundrect>
            </w:pict>
          </mc:Fallback>
        </mc:AlternateContent>
      </w:r>
    </w:p>
    <w:p w:rsidR="00C837DC" w:rsidRDefault="00C837DC" w:rsidP="00AB51B6">
      <w:pPr>
        <w:rPr>
          <w:rFonts w:ascii="微软雅黑" w:eastAsia="微软雅黑" w:hAnsi="微软雅黑"/>
          <w:color w:val="808080"/>
          <w:sz w:val="32"/>
          <w:szCs w:val="32"/>
        </w:rPr>
      </w:pPr>
    </w:p>
    <w:p w:rsidR="00C837DC" w:rsidRDefault="00C837DC" w:rsidP="00AB51B6">
      <w:pPr>
        <w:rPr>
          <w:rFonts w:ascii="微软雅黑" w:eastAsia="微软雅黑" w:hAnsi="微软雅黑"/>
          <w:color w:val="808080"/>
          <w:sz w:val="32"/>
          <w:szCs w:val="32"/>
        </w:rPr>
      </w:pPr>
    </w:p>
    <w:p w:rsidR="00C837DC" w:rsidRDefault="00C837DC"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5D450E" w:rsidRDefault="005D450E" w:rsidP="00AB51B6">
      <w:pPr>
        <w:rPr>
          <w:rFonts w:ascii="微软雅黑" w:eastAsia="微软雅黑" w:hAnsi="微软雅黑"/>
          <w:color w:val="808080"/>
          <w:sz w:val="32"/>
          <w:szCs w:val="32"/>
        </w:rPr>
      </w:pPr>
    </w:p>
    <w:p w:rsidR="006E56E0" w:rsidRPr="00FC25CE" w:rsidRDefault="00907113" w:rsidP="00AB51B6">
      <w:pPr>
        <w:rPr>
          <w:rFonts w:ascii="宋体" w:hAnsi="宋体"/>
          <w:color w:val="404040" w:themeColor="text1" w:themeTint="BF"/>
          <w:sz w:val="32"/>
          <w:szCs w:val="32"/>
        </w:rPr>
      </w:pPr>
      <w:r>
        <w:rPr>
          <w:rFonts w:ascii="宋体" w:hAnsi="宋体" w:hint="eastAsia"/>
          <w:color w:val="404040" w:themeColor="text1" w:themeTint="BF"/>
          <w:sz w:val="32"/>
          <w:szCs w:val="32"/>
        </w:rPr>
        <w:t xml:space="preserve">Security: </w:t>
      </w:r>
      <w:r w:rsidR="005C06B5">
        <w:rPr>
          <w:rFonts w:ascii="宋体" w:hAnsi="宋体" w:hint="eastAsia"/>
          <w:color w:val="404040" w:themeColor="text1" w:themeTint="BF"/>
          <w:sz w:val="32"/>
          <w:szCs w:val="32"/>
        </w:rPr>
        <w:t>Medium</w:t>
      </w:r>
    </w:p>
    <w:p w:rsidR="00230FCE" w:rsidRPr="00FC25CE" w:rsidRDefault="00E642D4" w:rsidP="001E39CC">
      <w:pPr>
        <w:rPr>
          <w:rFonts w:ascii="宋体" w:hAnsi="宋体"/>
          <w:color w:val="404040" w:themeColor="text1" w:themeTint="BF"/>
          <w:sz w:val="32"/>
          <w:szCs w:val="32"/>
        </w:rPr>
      </w:pPr>
      <w:r w:rsidRPr="00FC25CE">
        <w:rPr>
          <w:rFonts w:ascii="宋体" w:hAnsi="宋体"/>
          <w:color w:val="404040" w:themeColor="text1" w:themeTint="BF"/>
          <w:sz w:val="32"/>
          <w:szCs w:val="32"/>
        </w:rPr>
        <w:t xml:space="preserve">Version </w:t>
      </w:r>
      <w:proofErr w:type="gramStart"/>
      <w:r w:rsidR="00BB16FD">
        <w:rPr>
          <w:rFonts w:ascii="宋体" w:hAnsi="宋体" w:hint="eastAsia"/>
          <w:color w:val="404040" w:themeColor="text1" w:themeTint="BF"/>
          <w:sz w:val="32"/>
          <w:szCs w:val="32"/>
        </w:rPr>
        <w:t>0.3</w:t>
      </w:r>
      <w:r w:rsidR="006D2279" w:rsidRPr="00FC25CE">
        <w:rPr>
          <w:rFonts w:ascii="宋体" w:hAnsi="宋体"/>
          <w:color w:val="404040" w:themeColor="text1" w:themeTint="BF"/>
          <w:sz w:val="32"/>
          <w:szCs w:val="32"/>
        </w:rPr>
        <w:t xml:space="preserve">  202</w:t>
      </w:r>
      <w:r w:rsidR="00BB16FD">
        <w:rPr>
          <w:rFonts w:ascii="宋体" w:hAnsi="宋体" w:hint="eastAsia"/>
          <w:color w:val="404040" w:themeColor="text1" w:themeTint="BF"/>
          <w:sz w:val="32"/>
          <w:szCs w:val="32"/>
        </w:rPr>
        <w:t>2</w:t>
      </w:r>
      <w:r w:rsidR="006D2279" w:rsidRPr="00FC25CE">
        <w:rPr>
          <w:rFonts w:ascii="宋体" w:hAnsi="宋体"/>
          <w:color w:val="404040" w:themeColor="text1" w:themeTint="BF"/>
          <w:sz w:val="32"/>
          <w:szCs w:val="32"/>
        </w:rPr>
        <w:t>.</w:t>
      </w:r>
      <w:r w:rsidR="002A3CFC">
        <w:rPr>
          <w:rFonts w:ascii="宋体" w:hAnsi="宋体" w:hint="eastAsia"/>
          <w:color w:val="404040" w:themeColor="text1" w:themeTint="BF"/>
          <w:sz w:val="32"/>
          <w:szCs w:val="32"/>
        </w:rPr>
        <w:t>0</w:t>
      </w:r>
      <w:r w:rsidR="00BB16FD">
        <w:rPr>
          <w:rFonts w:ascii="宋体" w:hAnsi="宋体" w:hint="eastAsia"/>
          <w:color w:val="404040" w:themeColor="text1" w:themeTint="BF"/>
          <w:sz w:val="32"/>
          <w:szCs w:val="32"/>
        </w:rPr>
        <w:t>4</w:t>
      </w:r>
      <w:r w:rsidR="006973CE">
        <w:rPr>
          <w:rFonts w:ascii="宋体" w:hAnsi="宋体"/>
          <w:color w:val="404040" w:themeColor="text1" w:themeTint="BF"/>
          <w:sz w:val="32"/>
          <w:szCs w:val="32"/>
        </w:rPr>
        <w:t>.</w:t>
      </w:r>
      <w:r w:rsidR="00BB16FD">
        <w:rPr>
          <w:rFonts w:ascii="宋体" w:hAnsi="宋体" w:hint="eastAsia"/>
          <w:color w:val="404040" w:themeColor="text1" w:themeTint="BF"/>
          <w:sz w:val="32"/>
          <w:szCs w:val="32"/>
        </w:rPr>
        <w:t>11</w:t>
      </w:r>
      <w:proofErr w:type="gramEnd"/>
    </w:p>
    <w:p w:rsidR="00C837DC" w:rsidRPr="0068361A" w:rsidRDefault="00C837DC" w:rsidP="008A78A4">
      <w:pPr>
        <w:pStyle w:val="-2"/>
        <w:sectPr w:rsidR="00C837DC" w:rsidRPr="0068361A" w:rsidSect="009C03D2">
          <w:footerReference w:type="default" r:id="rId14"/>
          <w:type w:val="continuous"/>
          <w:pgSz w:w="11900" w:h="16840"/>
          <w:pgMar w:top="1440" w:right="1800" w:bottom="1440" w:left="1800" w:header="851" w:footer="992" w:gutter="0"/>
          <w:pgNumType w:start="1"/>
          <w:cols w:space="425"/>
          <w:titlePg/>
          <w:docGrid w:type="lines" w:linePitch="312"/>
        </w:sectPr>
      </w:pPr>
    </w:p>
    <w:p w:rsidR="000A0D3B" w:rsidRDefault="000A0D3B" w:rsidP="005D450E">
      <w:pPr>
        <w:pStyle w:val="10"/>
        <w:spacing w:before="156" w:after="156"/>
        <w:ind w:left="643" w:hanging="643"/>
      </w:pPr>
      <w:bookmarkStart w:id="0" w:name="_Toc57319243"/>
      <w:r>
        <w:rPr>
          <w:rFonts w:hint="eastAsia"/>
        </w:rPr>
        <w:lastRenderedPageBreak/>
        <w:t>声明</w:t>
      </w:r>
      <w:bookmarkEnd w:id="0"/>
    </w:p>
    <w:p w:rsidR="000A0D3B" w:rsidRDefault="000A0D3B" w:rsidP="000A0D3B">
      <w:r>
        <w:rPr>
          <w:rFonts w:hint="eastAsia"/>
        </w:rPr>
        <w:t>本手册由</w:t>
      </w:r>
      <w:proofErr w:type="gramStart"/>
      <w:r>
        <w:rPr>
          <w:rFonts w:hint="eastAsia"/>
        </w:rPr>
        <w:t>聆思科技</w:t>
      </w:r>
      <w:proofErr w:type="gramEnd"/>
      <w:r>
        <w:rPr>
          <w:rFonts w:hint="eastAsia"/>
        </w:rPr>
        <w:t>版权所有，未经许可，任何单位和个人都不得以电子的、机械的、磁性的、光学的、化学的、手工的等形式复制、传播、转录和保存该出版物，或翻译成其它语言版本。一经发现，将追究其法律责任。</w:t>
      </w:r>
      <w:r>
        <w:t xml:space="preserve"> </w:t>
      </w:r>
    </w:p>
    <w:p w:rsidR="000A0D3B" w:rsidRDefault="000A0D3B" w:rsidP="000A0D3B"/>
    <w:p w:rsidR="000A0D3B" w:rsidRDefault="000A0D3B" w:rsidP="000A0D3B">
      <w:proofErr w:type="gramStart"/>
      <w:r>
        <w:rPr>
          <w:rFonts w:hint="eastAsia"/>
        </w:rPr>
        <w:t>聆思科技</w:t>
      </w:r>
      <w:proofErr w:type="gramEnd"/>
      <w:r>
        <w:rPr>
          <w:rFonts w:hint="eastAsia"/>
        </w:rPr>
        <w:t>保证本手册提供信息的准确性和可靠性。</w:t>
      </w:r>
      <w:proofErr w:type="gramStart"/>
      <w:r>
        <w:rPr>
          <w:rFonts w:hint="eastAsia"/>
        </w:rPr>
        <w:t>聆思科技</w:t>
      </w:r>
      <w:proofErr w:type="gramEnd"/>
      <w:r>
        <w:rPr>
          <w:rFonts w:hint="eastAsia"/>
        </w:rPr>
        <w:t>保留更改本手册的权利，如有修改，恕</w:t>
      </w:r>
      <w:proofErr w:type="gramStart"/>
      <w:r>
        <w:rPr>
          <w:rFonts w:hint="eastAsia"/>
        </w:rPr>
        <w:t>不</w:t>
      </w:r>
      <w:proofErr w:type="gramEnd"/>
      <w:r>
        <w:rPr>
          <w:rFonts w:hint="eastAsia"/>
        </w:rPr>
        <w:t>相告。请在订购时联系我们以获得产品最新信息。</w:t>
      </w:r>
    </w:p>
    <w:p w:rsidR="000A0D3B" w:rsidRDefault="000A0D3B" w:rsidP="000A0D3B"/>
    <w:p w:rsidR="000A0D3B" w:rsidRDefault="000A0D3B" w:rsidP="000A0D3B">
      <w:r>
        <w:rPr>
          <w:rFonts w:hint="eastAsia"/>
        </w:rPr>
        <w:t>对任何用户使用我们产品时侵犯第三方版权或其它权利的行为</w:t>
      </w:r>
      <w:proofErr w:type="gramStart"/>
      <w:r>
        <w:rPr>
          <w:rFonts w:hint="eastAsia"/>
        </w:rPr>
        <w:t>聆思科技</w:t>
      </w:r>
      <w:proofErr w:type="gramEnd"/>
      <w:r>
        <w:rPr>
          <w:rFonts w:hint="eastAsia"/>
        </w:rPr>
        <w:t>概不负责。另外，在</w:t>
      </w:r>
      <w:proofErr w:type="gramStart"/>
      <w:r>
        <w:rPr>
          <w:rFonts w:hint="eastAsia"/>
        </w:rPr>
        <w:t>聆思科技未</w:t>
      </w:r>
      <w:proofErr w:type="gramEnd"/>
      <w:r>
        <w:rPr>
          <w:rFonts w:hint="eastAsia"/>
        </w:rPr>
        <w:t>明确表示产品有该项用途时，对于产品使用在极端条件下导致一些失灵或损毁而造成的损失概不负责。</w:t>
      </w:r>
    </w:p>
    <w:p w:rsidR="005D450E" w:rsidRDefault="005D450E">
      <w:pPr>
        <w:widowControl/>
        <w:spacing w:line="240" w:lineRule="auto"/>
      </w:pPr>
      <w:r>
        <w:br w:type="page"/>
      </w:r>
    </w:p>
    <w:p w:rsidR="000A0D3B" w:rsidRPr="000A0D3B" w:rsidRDefault="000A0D3B" w:rsidP="000A0D3B"/>
    <w:p w:rsidR="004B1E88" w:rsidRDefault="0024327C" w:rsidP="005D450E">
      <w:pPr>
        <w:pStyle w:val="10"/>
        <w:spacing w:before="156" w:after="156"/>
        <w:ind w:left="643" w:hanging="643"/>
      </w:pPr>
      <w:r>
        <w:rPr>
          <w:rFonts w:hint="eastAsia"/>
        </w:rPr>
        <w:t>版本记录</w:t>
      </w:r>
    </w:p>
    <w:tbl>
      <w:tblPr>
        <w:tblStyle w:val="ListenAITable"/>
        <w:tblW w:w="0" w:type="auto"/>
        <w:tblLook w:val="04A0" w:firstRow="1" w:lastRow="0" w:firstColumn="1" w:lastColumn="0" w:noHBand="0" w:noVBand="1"/>
      </w:tblPr>
      <w:tblGrid>
        <w:gridCol w:w="1055"/>
        <w:gridCol w:w="6850"/>
        <w:gridCol w:w="1375"/>
      </w:tblGrid>
      <w:tr w:rsidR="00B7296A" w:rsidTr="00B7296A">
        <w:trPr>
          <w:cnfStyle w:val="100000000000" w:firstRow="1" w:lastRow="0" w:firstColumn="0" w:lastColumn="0" w:oddVBand="0" w:evenVBand="0" w:oddHBand="0" w:evenHBand="0" w:firstRowFirstColumn="0" w:firstRowLastColumn="0" w:lastRowFirstColumn="0" w:lastRowLastColumn="0"/>
        </w:trPr>
        <w:tc>
          <w:tcPr>
            <w:tcW w:w="1055" w:type="dxa"/>
          </w:tcPr>
          <w:p w:rsidR="00B7296A" w:rsidRDefault="00B7296A" w:rsidP="007D6A02">
            <w:pPr>
              <w:pStyle w:val="af9"/>
            </w:pPr>
            <w:r>
              <w:rPr>
                <w:rFonts w:hint="eastAsia"/>
              </w:rPr>
              <w:t>Version</w:t>
            </w:r>
          </w:p>
        </w:tc>
        <w:tc>
          <w:tcPr>
            <w:tcW w:w="6850" w:type="dxa"/>
          </w:tcPr>
          <w:p w:rsidR="00B7296A" w:rsidRDefault="00B7296A" w:rsidP="007D6A02">
            <w:pPr>
              <w:pStyle w:val="af9"/>
            </w:pPr>
            <w:r>
              <w:rPr>
                <w:rFonts w:hint="eastAsia"/>
              </w:rPr>
              <w:t>Description</w:t>
            </w:r>
          </w:p>
        </w:tc>
        <w:tc>
          <w:tcPr>
            <w:tcW w:w="1375" w:type="dxa"/>
          </w:tcPr>
          <w:p w:rsidR="00B7296A" w:rsidRDefault="00B7296A" w:rsidP="007D6A02">
            <w:pPr>
              <w:pStyle w:val="af9"/>
            </w:pPr>
            <w:r>
              <w:rPr>
                <w:rFonts w:hint="eastAsia"/>
              </w:rPr>
              <w:t>Owner</w:t>
            </w:r>
          </w:p>
        </w:tc>
      </w:tr>
      <w:tr w:rsidR="00B7296A" w:rsidTr="00B7296A">
        <w:tc>
          <w:tcPr>
            <w:tcW w:w="1055" w:type="dxa"/>
          </w:tcPr>
          <w:p w:rsidR="00B7296A" w:rsidRDefault="00B7296A" w:rsidP="007D6A02">
            <w:pPr>
              <w:pStyle w:val="af9"/>
            </w:pPr>
            <w:r>
              <w:rPr>
                <w:rFonts w:hint="eastAsia"/>
              </w:rPr>
              <w:t>0.1</w:t>
            </w:r>
          </w:p>
        </w:tc>
        <w:tc>
          <w:tcPr>
            <w:tcW w:w="6850" w:type="dxa"/>
          </w:tcPr>
          <w:p w:rsidR="00B7296A" w:rsidRDefault="00B7296A" w:rsidP="007D6A02">
            <w:pPr>
              <w:pStyle w:val="af9"/>
            </w:pPr>
            <w:r>
              <w:rPr>
                <w:rFonts w:hint="eastAsia"/>
              </w:rPr>
              <w:t>Create new version</w:t>
            </w:r>
          </w:p>
        </w:tc>
        <w:tc>
          <w:tcPr>
            <w:tcW w:w="1375" w:type="dxa"/>
          </w:tcPr>
          <w:p w:rsidR="00B7296A" w:rsidRDefault="00B7296A" w:rsidP="007D6A02">
            <w:pPr>
              <w:pStyle w:val="af9"/>
            </w:pPr>
          </w:p>
        </w:tc>
      </w:tr>
      <w:tr w:rsidR="00196A92" w:rsidTr="00B7296A">
        <w:tc>
          <w:tcPr>
            <w:tcW w:w="1055" w:type="dxa"/>
          </w:tcPr>
          <w:p w:rsidR="00196A92" w:rsidRDefault="00196A92" w:rsidP="00F102EB">
            <w:pPr>
              <w:pStyle w:val="af9"/>
            </w:pPr>
            <w:r>
              <w:rPr>
                <w:rFonts w:hint="eastAsia"/>
              </w:rPr>
              <w:t>0.2</w:t>
            </w:r>
          </w:p>
        </w:tc>
        <w:tc>
          <w:tcPr>
            <w:tcW w:w="6850" w:type="dxa"/>
          </w:tcPr>
          <w:p w:rsidR="00196A92" w:rsidRDefault="00196A92" w:rsidP="00F102EB">
            <w:pPr>
              <w:pStyle w:val="af9"/>
            </w:pPr>
            <w:r>
              <w:t>添加除了购买的</w:t>
            </w:r>
            <w:r>
              <w:t>IP</w:t>
            </w:r>
            <w:r>
              <w:t>之外的自</w:t>
            </w:r>
            <w:proofErr w:type="gramStart"/>
            <w:r>
              <w:t>研</w:t>
            </w:r>
            <w:proofErr w:type="gramEnd"/>
            <w:r>
              <w:t>模块的内容</w:t>
            </w:r>
          </w:p>
        </w:tc>
        <w:tc>
          <w:tcPr>
            <w:tcW w:w="1375" w:type="dxa"/>
          </w:tcPr>
          <w:p w:rsidR="00196A92" w:rsidRDefault="00196A92" w:rsidP="007D6A02">
            <w:pPr>
              <w:pStyle w:val="af9"/>
            </w:pPr>
          </w:p>
        </w:tc>
      </w:tr>
      <w:tr w:rsidR="00196A92" w:rsidTr="00B7296A">
        <w:tc>
          <w:tcPr>
            <w:tcW w:w="1055" w:type="dxa"/>
          </w:tcPr>
          <w:p w:rsidR="00196A92" w:rsidRDefault="00196A92" w:rsidP="007D6A02">
            <w:pPr>
              <w:pStyle w:val="af9"/>
            </w:pPr>
            <w:r>
              <w:rPr>
                <w:rFonts w:hint="eastAsia"/>
              </w:rPr>
              <w:t>0.3</w:t>
            </w:r>
          </w:p>
        </w:tc>
        <w:tc>
          <w:tcPr>
            <w:tcW w:w="6850" w:type="dxa"/>
          </w:tcPr>
          <w:p w:rsidR="00196A92" w:rsidRDefault="00196A92" w:rsidP="007D6A02">
            <w:pPr>
              <w:pStyle w:val="af9"/>
            </w:pPr>
            <w:r>
              <w:rPr>
                <w:rFonts w:hint="eastAsia"/>
              </w:rPr>
              <w:t>更新量产芯片的寄存器配置内容</w:t>
            </w:r>
            <w:bookmarkStart w:id="1" w:name="_GoBack"/>
            <w:bookmarkEnd w:id="1"/>
          </w:p>
        </w:tc>
        <w:tc>
          <w:tcPr>
            <w:tcW w:w="1375" w:type="dxa"/>
          </w:tcPr>
          <w:p w:rsidR="00196A92" w:rsidRDefault="00196A92" w:rsidP="007D6A02">
            <w:pPr>
              <w:pStyle w:val="af9"/>
            </w:pPr>
          </w:p>
        </w:tc>
      </w:tr>
    </w:tbl>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E72283" w:rsidRDefault="00E72283" w:rsidP="003A016C"/>
    <w:p w:rsidR="006E56E0" w:rsidRDefault="00631BF1" w:rsidP="00631BF1">
      <w:pPr>
        <w:pStyle w:val="10"/>
        <w:spacing w:before="156" w:after="156"/>
        <w:ind w:left="643" w:hanging="643"/>
      </w:pPr>
      <w:r>
        <w:rPr>
          <w:rFonts w:hint="eastAsia"/>
        </w:rPr>
        <w:t>目录</w:t>
      </w:r>
    </w:p>
    <w:p w:rsidR="00631BF1" w:rsidRDefault="00631BF1" w:rsidP="00631BF1"/>
    <w:p w:rsidR="00631BF1" w:rsidRDefault="00631BF1" w:rsidP="00631BF1"/>
    <w:p w:rsidR="00064D89" w:rsidRPr="00064D89" w:rsidRDefault="00064D89" w:rsidP="004053F0">
      <w:pPr>
        <w:widowControl/>
        <w:spacing w:line="240" w:lineRule="auto"/>
      </w:pPr>
    </w:p>
    <w:p w:rsidR="007D3B69" w:rsidRDefault="00C91545" w:rsidP="00FF6CDC">
      <w:pPr>
        <w:pStyle w:val="10"/>
        <w:spacing w:before="156" w:after="156"/>
        <w:ind w:left="643" w:hanging="643"/>
      </w:pPr>
      <w:r>
        <w:t>CMN_IOMUX</w:t>
      </w:r>
    </w:p>
    <w:p w:rsidR="00FF6CDC" w:rsidRPr="00636295" w:rsidRDefault="00C91545" w:rsidP="00F44D97">
      <w:pPr>
        <w:pStyle w:val="2"/>
        <w:spacing w:before="156" w:after="156"/>
        <w:ind w:left="843" w:hanging="843"/>
      </w:pPr>
      <w:r>
        <w:t>Introduction</w:t>
      </w:r>
    </w:p>
    <w:p w:rsidR="00A3763A" w:rsidRPr="00FF6CDC" w:rsidRDefault="001E2A10" w:rsidP="00BA6D12">
      <w:pPr>
        <w:ind w:left="420"/>
      </w:pPr>
      <w:r>
        <w:rPr>
          <w:rFonts w:hint="eastAsia"/>
        </w:rPr>
        <w:t>选择</w:t>
      </w:r>
      <w:r>
        <w:rPr>
          <w:rFonts w:hint="eastAsia"/>
        </w:rPr>
        <w:t>GPIO</w:t>
      </w:r>
      <w:r>
        <w:rPr>
          <w:rFonts w:hint="eastAsia"/>
        </w:rPr>
        <w:t>的复用功能</w:t>
      </w:r>
    </w:p>
    <w:p w:rsidR="00006CB0" w:rsidRDefault="00C91545" w:rsidP="006B48C5">
      <w:pPr>
        <w:pStyle w:val="2"/>
        <w:spacing w:before="156" w:after="156"/>
        <w:ind w:left="843" w:hanging="843"/>
      </w:pPr>
      <w:r>
        <w:t>Main Features</w:t>
      </w:r>
    </w:p>
    <w:p w:rsidR="006150D2" w:rsidRDefault="006150D2" w:rsidP="006150D2">
      <w:pPr>
        <w:ind w:left="420"/>
      </w:pPr>
      <w:r>
        <w:rPr>
          <w:rFonts w:hint="eastAsia"/>
        </w:rPr>
        <w:t>每个</w:t>
      </w:r>
      <w:r>
        <w:rPr>
          <w:rFonts w:hint="eastAsia"/>
        </w:rPr>
        <w:t>GPIO</w:t>
      </w:r>
      <w:r>
        <w:rPr>
          <w:rFonts w:hint="eastAsia"/>
        </w:rPr>
        <w:t>有</w:t>
      </w:r>
      <w:r>
        <w:rPr>
          <w:rFonts w:hint="eastAsia"/>
        </w:rPr>
        <w:t>16</w:t>
      </w:r>
      <w:r>
        <w:rPr>
          <w:rFonts w:hint="eastAsia"/>
        </w:rPr>
        <w:t>个复用功能可以配置，具体的配置功能需要参考</w:t>
      </w:r>
    </w:p>
    <w:p w:rsidR="00006CB0" w:rsidRPr="00636295" w:rsidRDefault="006150D2" w:rsidP="006150D2">
      <w:pPr>
        <w:ind w:left="420"/>
      </w:pPr>
      <w:r w:rsidRPr="006150D2">
        <w:t>projects\Venus\ASIC\Digital\IPs\IOMUX</w:t>
      </w:r>
      <w:r>
        <w:rPr>
          <w:rFonts w:hint="eastAsia"/>
        </w:rPr>
        <w:t>\Venus_IO_New.xlsx</w:t>
      </w:r>
    </w:p>
    <w:p w:rsidR="007D3B69" w:rsidRDefault="00C91545" w:rsidP="00FF6CDC">
      <w:pPr>
        <w:pStyle w:val="2"/>
        <w:spacing w:before="156" w:after="156"/>
        <w:ind w:left="843" w:hanging="843"/>
      </w:pPr>
      <w:r>
        <w:t>Function Description</w:t>
      </w:r>
    </w:p>
    <w:p w:rsidR="00837777" w:rsidRPr="00837777" w:rsidRDefault="00837777" w:rsidP="008B6436"/>
    <w:p w:rsidR="007D3B69" w:rsidRDefault="00C91545" w:rsidP="00FF6CDC">
      <w:pPr>
        <w:pStyle w:val="2"/>
        <w:spacing w:before="156" w:after="156"/>
        <w:ind w:left="843" w:hanging="843"/>
      </w:pPr>
      <w:r>
        <w:t>Basic Block Diagram</w:t>
      </w:r>
    </w:p>
    <w:p w:rsidR="00F44D97" w:rsidRPr="00F44D97" w:rsidRDefault="00F44D97" w:rsidP="00F44D97"/>
    <w:p w:rsidR="007D3B69" w:rsidRDefault="00C91545" w:rsidP="00FF6CDC">
      <w:pPr>
        <w:pStyle w:val="2"/>
        <w:spacing w:before="156" w:after="156"/>
        <w:ind w:left="843" w:hanging="843"/>
      </w:pPr>
      <w:r>
        <w:t>CMN_IOMUX Register</w:t>
      </w:r>
    </w:p>
    <w:p w:rsidR="007D3B69" w:rsidRDefault="00C91545" w:rsidP="000C4E2D">
      <w:pPr>
        <w:pStyle w:val="3"/>
        <w:spacing w:before="156" w:after="156"/>
        <w:ind w:left="964" w:hanging="964"/>
      </w:pPr>
      <w:r>
        <w:t>PAD_GPIOA</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pad_</w:t>
            </w:r>
            <w:proofErr w:type="spellStart"/>
            <w:r>
              <w:t>gpioa</w:t>
            </w:r>
            <w:proofErr w:type="spellEnd"/>
            <w:r>
              <w:t>__</w:t>
            </w:r>
            <w:proofErr w:type="spellStart"/>
            <w:r>
              <w:t>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 xml:space="preserve">0: output value is controlled by normal </w:t>
            </w:r>
            <w:r>
              <w:lastRenderedPageBreak/>
              <w:t>function</w:t>
            </w:r>
          </w:p>
        </w:tc>
        <w:tc>
          <w:tcPr>
            <w:tcW w:w="1008" w:type="dxa"/>
          </w:tcPr>
          <w:p w:rsidR="007D3B69" w:rsidRDefault="00C91545">
            <w:r>
              <w:lastRenderedPageBreak/>
              <w:t>1'h0</w:t>
            </w:r>
          </w:p>
        </w:tc>
      </w:tr>
      <w:tr w:rsidR="007D3B69" w:rsidTr="007D3B69">
        <w:tc>
          <w:tcPr>
            <w:tcW w:w="1440" w:type="dxa"/>
          </w:tcPr>
          <w:p w:rsidR="007D3B69" w:rsidRDefault="00C91545">
            <w:r>
              <w:lastRenderedPageBreak/>
              <w:t>pad_</w:t>
            </w:r>
            <w:proofErr w:type="spellStart"/>
            <w:r>
              <w:t>gpioa</w:t>
            </w:r>
            <w:proofErr w:type="spellEnd"/>
            <w:r>
              <w:t>__</w:t>
            </w:r>
            <w:proofErr w:type="spellStart"/>
            <w:r>
              <w:t>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r>
              <w:t>pad_</w:t>
            </w:r>
            <w:proofErr w:type="spellStart"/>
            <w:r>
              <w:t>gpioa</w:t>
            </w:r>
            <w:proofErr w:type="spellEnd"/>
            <w:r>
              <w:t>__</w:t>
            </w:r>
            <w:proofErr w:type="spellStart"/>
            <w:r>
              <w:t>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pad_</w:t>
            </w:r>
            <w:proofErr w:type="spellStart"/>
            <w:r>
              <w:t>gpioa</w:t>
            </w:r>
            <w:proofErr w:type="spellEnd"/>
            <w:r>
              <w:t>__</w:t>
            </w:r>
            <w:proofErr w:type="spellStart"/>
            <w:r>
              <w:t>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r>
              <w:t>pad_</w:t>
            </w:r>
            <w:proofErr w:type="spellStart"/>
            <w:r>
              <w:t>gpioa</w:t>
            </w:r>
            <w:proofErr w:type="spellEnd"/>
            <w:r>
              <w:t>__</w:t>
            </w:r>
            <w:proofErr w:type="spellStart"/>
            <w:r>
              <w:t>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PAD_GPIOB</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pad_</w:t>
            </w:r>
            <w:proofErr w:type="spellStart"/>
            <w:r>
              <w:t>gpiob</w:t>
            </w:r>
            <w:proofErr w:type="spellEnd"/>
            <w:r>
              <w:t>__</w:t>
            </w:r>
            <w:proofErr w:type="spellStart"/>
            <w:r>
              <w:t>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lastRenderedPageBreak/>
              <w:t>pad_</w:t>
            </w:r>
            <w:proofErr w:type="spellStart"/>
            <w:r>
              <w:t>gpiob</w:t>
            </w:r>
            <w:proofErr w:type="spellEnd"/>
            <w:r>
              <w:t>__</w:t>
            </w:r>
            <w:proofErr w:type="spellStart"/>
            <w:r>
              <w:t>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r>
              <w:t>pad_</w:t>
            </w:r>
            <w:proofErr w:type="spellStart"/>
            <w:r>
              <w:t>gpiob</w:t>
            </w:r>
            <w:proofErr w:type="spellEnd"/>
            <w:r>
              <w:t>__</w:t>
            </w:r>
            <w:proofErr w:type="spellStart"/>
            <w:r>
              <w:t>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pad_</w:t>
            </w:r>
            <w:proofErr w:type="spellStart"/>
            <w:r>
              <w:t>gpiob</w:t>
            </w:r>
            <w:proofErr w:type="spellEnd"/>
            <w:r>
              <w:t>__</w:t>
            </w:r>
            <w:proofErr w:type="spellStart"/>
            <w:r>
              <w:t>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r>
              <w:t>pad_</w:t>
            </w:r>
            <w:proofErr w:type="spellStart"/>
            <w:r>
              <w:t>gpiob</w:t>
            </w:r>
            <w:proofErr w:type="spellEnd"/>
            <w:r>
              <w:t>__</w:t>
            </w:r>
            <w:proofErr w:type="spellStart"/>
            <w:r>
              <w:t>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PAD_FLASH_WP_N</w:t>
      </w:r>
    </w:p>
    <w:p w:rsidR="007D3B69" w:rsidRDefault="00C91545">
      <w:r>
        <w:t>Offset: 0C0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pad_flash_wp_n_drv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pad_flash_wp_n_out_frc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pad_flash_wp_n_out_reg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pad_flash_wp_n_oen_frc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pad_flash_wp_n_oen_reg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pad_flash_wp_n_pull_frc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pad_flash_wp_n_pull_up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t>pad_flash_wp_n_pull_dn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t>pad_flash_wp_n_ana</w:t>
            </w:r>
            <w:r>
              <w:lastRenderedPageBreak/>
              <w:t>_sel</w:t>
            </w:r>
            <w:proofErr w:type="spellEnd"/>
          </w:p>
        </w:tc>
        <w:tc>
          <w:tcPr>
            <w:tcW w:w="1008" w:type="dxa"/>
          </w:tcPr>
          <w:p w:rsidR="007D3B69" w:rsidRDefault="00C91545">
            <w:r>
              <w:lastRenderedPageBreak/>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lastRenderedPageBreak/>
              <w:t>pad_flash_wp_n_fsel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PAD_FLASH_MISO</w:t>
      </w:r>
    </w:p>
    <w:p w:rsidR="007D3B69" w:rsidRDefault="00C91545">
      <w:r>
        <w:t>Offset: 0C4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pad_flash_miso_drv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pad_flash_miso_out_frc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pad_flash_miso_out_reg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pad_flash_miso_oen_frc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pad_flash_miso_oen_reg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pad_flash_miso_pull_frc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pad_flash_miso_pull_up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lastRenderedPageBreak/>
              <w:t>pad_flash_miso_pull_dn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t>pad_flash_miso_ana_sel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t>pad_flash_miso_fsel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PAD_FLASH_CS_N</w:t>
      </w:r>
    </w:p>
    <w:p w:rsidR="007D3B69" w:rsidRDefault="00C91545">
      <w:r>
        <w:t>Offset: 0C8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pad_flash_cs_n_drv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pad_flash_cs_n_out_frc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pad_flash_cs_n_out_reg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pad_flash_cs_n_oen_frc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pad_flash_cs_n_oen_reg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w:t>
            </w:r>
            <w:r>
              <w:lastRenderedPageBreak/>
              <w:t>cs_n_pull_frc</w:t>
            </w:r>
            <w:proofErr w:type="spellEnd"/>
          </w:p>
        </w:tc>
        <w:tc>
          <w:tcPr>
            <w:tcW w:w="1008" w:type="dxa"/>
          </w:tcPr>
          <w:p w:rsidR="007D3B69" w:rsidRDefault="00C91545">
            <w:r>
              <w:lastRenderedPageBreak/>
              <w:t>18:18</w:t>
            </w:r>
          </w:p>
        </w:tc>
        <w:tc>
          <w:tcPr>
            <w:tcW w:w="864" w:type="dxa"/>
          </w:tcPr>
          <w:p w:rsidR="007D3B69" w:rsidRDefault="00C91545">
            <w:r>
              <w:t>RW</w:t>
            </w:r>
          </w:p>
        </w:tc>
        <w:tc>
          <w:tcPr>
            <w:tcW w:w="5040" w:type="dxa"/>
          </w:tcPr>
          <w:p w:rsidR="007D3B69" w:rsidRDefault="00C91545">
            <w:r>
              <w:t>Pad Pullup/Pulldown force control</w:t>
            </w:r>
            <w:r>
              <w:br/>
            </w:r>
            <w:r>
              <w:lastRenderedPageBreak/>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lastRenderedPageBreak/>
              <w:t>1'h0</w:t>
            </w:r>
          </w:p>
        </w:tc>
      </w:tr>
      <w:tr w:rsidR="007D3B69" w:rsidTr="007D3B69">
        <w:tc>
          <w:tcPr>
            <w:tcW w:w="1440" w:type="dxa"/>
          </w:tcPr>
          <w:p w:rsidR="007D3B69" w:rsidRDefault="00C91545">
            <w:proofErr w:type="spellStart"/>
            <w:r>
              <w:lastRenderedPageBreak/>
              <w:t>pad_flash_cs_n_pull_up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t>pad_flash_cs_n_pull_dn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t>pad_flash_cs_n_ana_sel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t>pad_flash_cs_n_fsel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PAD_FLASH_HOLD_N</w:t>
      </w:r>
    </w:p>
    <w:p w:rsidR="007D3B69" w:rsidRDefault="00C91545">
      <w:r>
        <w:t>Offset: 0CC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pad_flash_hold_n_drv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pad_flash_hold_n_out_frc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pad_flash_hold_n_out_reg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w:t>
            </w:r>
            <w:r>
              <w:lastRenderedPageBreak/>
              <w:t>hold_n_oen_frc</w:t>
            </w:r>
            <w:proofErr w:type="spellEnd"/>
          </w:p>
        </w:tc>
        <w:tc>
          <w:tcPr>
            <w:tcW w:w="1008" w:type="dxa"/>
          </w:tcPr>
          <w:p w:rsidR="007D3B69" w:rsidRDefault="00C91545">
            <w:r>
              <w:lastRenderedPageBreak/>
              <w:t>20:20</w:t>
            </w:r>
          </w:p>
        </w:tc>
        <w:tc>
          <w:tcPr>
            <w:tcW w:w="864" w:type="dxa"/>
          </w:tcPr>
          <w:p w:rsidR="007D3B69" w:rsidRDefault="00C91545">
            <w:r>
              <w:t>RW</w:t>
            </w:r>
          </w:p>
        </w:tc>
        <w:tc>
          <w:tcPr>
            <w:tcW w:w="5040" w:type="dxa"/>
          </w:tcPr>
          <w:p w:rsidR="007D3B69" w:rsidRDefault="00C91545">
            <w:r>
              <w:t>Pad output enable force control</w:t>
            </w:r>
            <w:r>
              <w:br/>
            </w:r>
            <w:r>
              <w:lastRenderedPageBreak/>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lastRenderedPageBreak/>
              <w:t>1'h0</w:t>
            </w:r>
          </w:p>
        </w:tc>
      </w:tr>
      <w:tr w:rsidR="007D3B69" w:rsidTr="007D3B69">
        <w:tc>
          <w:tcPr>
            <w:tcW w:w="1440" w:type="dxa"/>
          </w:tcPr>
          <w:p w:rsidR="007D3B69" w:rsidRDefault="00C91545">
            <w:proofErr w:type="spellStart"/>
            <w:r>
              <w:lastRenderedPageBreak/>
              <w:t>pad_flash_hold_n_oen_reg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pad_flash_hold_n_pull_frc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pad_flash_hold_n_pull_up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t>pad_flash_hold_n_pull_dn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t>pad_flash_hold_n_ana_sel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t>pad_flash_hold_n_fsel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t>PAD_FLASH_CLK</w:t>
      </w:r>
    </w:p>
    <w:p w:rsidR="007D3B69" w:rsidRDefault="00C91545">
      <w:r>
        <w:t>Offset: 0D0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pad_flash_clk_drv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w:t>
            </w:r>
            <w:r>
              <w:lastRenderedPageBreak/>
              <w:t>clk_out_frc</w:t>
            </w:r>
            <w:proofErr w:type="spellEnd"/>
          </w:p>
        </w:tc>
        <w:tc>
          <w:tcPr>
            <w:tcW w:w="1008" w:type="dxa"/>
          </w:tcPr>
          <w:p w:rsidR="007D3B69" w:rsidRDefault="00C91545">
            <w:r>
              <w:lastRenderedPageBreak/>
              <w:t>22:22</w:t>
            </w:r>
          </w:p>
        </w:tc>
        <w:tc>
          <w:tcPr>
            <w:tcW w:w="864" w:type="dxa"/>
          </w:tcPr>
          <w:p w:rsidR="007D3B69" w:rsidRDefault="00C91545">
            <w:r>
              <w:t>RW</w:t>
            </w:r>
          </w:p>
        </w:tc>
        <w:tc>
          <w:tcPr>
            <w:tcW w:w="5040" w:type="dxa"/>
          </w:tcPr>
          <w:p w:rsidR="007D3B69" w:rsidRDefault="00C91545">
            <w:r>
              <w:t>Pad output value force control</w:t>
            </w:r>
            <w:r>
              <w:br/>
            </w:r>
            <w:r>
              <w:lastRenderedPageBreak/>
              <w:t>1:"out_reg" value will overwrite output value of normal function</w:t>
            </w:r>
            <w:r>
              <w:br/>
              <w:t>0: output value is controlled by normal function</w:t>
            </w:r>
          </w:p>
        </w:tc>
        <w:tc>
          <w:tcPr>
            <w:tcW w:w="1008" w:type="dxa"/>
          </w:tcPr>
          <w:p w:rsidR="007D3B69" w:rsidRDefault="00C91545">
            <w:r>
              <w:lastRenderedPageBreak/>
              <w:t>1'h0</w:t>
            </w:r>
          </w:p>
        </w:tc>
      </w:tr>
      <w:tr w:rsidR="007D3B69" w:rsidTr="007D3B69">
        <w:tc>
          <w:tcPr>
            <w:tcW w:w="1440" w:type="dxa"/>
          </w:tcPr>
          <w:p w:rsidR="007D3B69" w:rsidRDefault="00C91545">
            <w:proofErr w:type="spellStart"/>
            <w:r>
              <w:lastRenderedPageBreak/>
              <w:t>pad_flash_clk_out_reg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pad_flash_clk_oen_frc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pad_flash_clk_oen_reg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pad_flash_clk_pull_frc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pad_flash_clk_pull_up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t>pad_flash_clk_pull_dn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t>pad_flash_clk_ana_sel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t>pad_flash_clk_fsel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sidP="000C4E2D">
      <w:pPr>
        <w:pStyle w:val="3"/>
        <w:spacing w:before="156" w:after="156"/>
        <w:ind w:left="964" w:hanging="964"/>
      </w:pPr>
      <w:r>
        <w:lastRenderedPageBreak/>
        <w:t>PAD_FLASH_MOSI</w:t>
      </w:r>
    </w:p>
    <w:p w:rsidR="007D3B69" w:rsidRDefault="00C91545">
      <w:r>
        <w:t>Offset: 0D4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proofErr w:type="spellStart"/>
            <w:r>
              <w:t>pad_flash_mosi_drv</w:t>
            </w:r>
            <w:proofErr w:type="spellEnd"/>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proofErr w:type="spellStart"/>
            <w:r>
              <w:t>pad_flash_mosi_out_frc</w:t>
            </w:r>
            <w:proofErr w:type="spellEnd"/>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pad_flash_mosi_out_reg</w:t>
            </w:r>
            <w:proofErr w:type="spellEnd"/>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 xml:space="preserve">Pad output value when </w:t>
            </w:r>
            <w:proofErr w:type="spellStart"/>
            <w:r>
              <w:t>out_frc</w:t>
            </w:r>
            <w:proofErr w:type="spellEnd"/>
            <w:r>
              <w:t xml:space="preserve"> ==1</w:t>
            </w:r>
          </w:p>
        </w:tc>
        <w:tc>
          <w:tcPr>
            <w:tcW w:w="1008" w:type="dxa"/>
          </w:tcPr>
          <w:p w:rsidR="007D3B69" w:rsidRDefault="00C91545">
            <w:r>
              <w:t>1'h0</w:t>
            </w:r>
          </w:p>
        </w:tc>
      </w:tr>
      <w:tr w:rsidR="007D3B69" w:rsidTr="007D3B69">
        <w:tc>
          <w:tcPr>
            <w:tcW w:w="1440" w:type="dxa"/>
          </w:tcPr>
          <w:p w:rsidR="007D3B69" w:rsidRDefault="00C91545">
            <w:proofErr w:type="spellStart"/>
            <w:r>
              <w:t>pad_flash_mosi_oen_frc</w:t>
            </w:r>
            <w:proofErr w:type="spellEnd"/>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w:t>
            </w:r>
            <w:proofErr w:type="spellStart"/>
            <w:r>
              <w:t>oen_reg</w:t>
            </w:r>
            <w:proofErr w:type="spellEnd"/>
            <w:r>
              <w:t xml:space="preserve">" value will overwrite the </w:t>
            </w:r>
            <w:proofErr w:type="spellStart"/>
            <w:r>
              <w:t>oen</w:t>
            </w:r>
            <w:proofErr w:type="spellEnd"/>
            <w:r>
              <w:t xml:space="preserve"> control logic of normal function</w:t>
            </w:r>
            <w:r>
              <w:br/>
              <w:t xml:space="preserve">0: </w:t>
            </w:r>
            <w:proofErr w:type="spellStart"/>
            <w:r>
              <w:t>oen</w:t>
            </w:r>
            <w:proofErr w:type="spellEnd"/>
            <w:r>
              <w:t xml:space="preserve">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pad_flash_mosi_oen_reg</w:t>
            </w:r>
            <w:proofErr w:type="spellEnd"/>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 xml:space="preserve">Pad </w:t>
            </w:r>
            <w:proofErr w:type="spellStart"/>
            <w:r>
              <w:t>oen</w:t>
            </w:r>
            <w:proofErr w:type="spellEnd"/>
            <w:r>
              <w:t xml:space="preserve"> value when </w:t>
            </w:r>
            <w:proofErr w:type="spellStart"/>
            <w:r>
              <w:t>oen_frc</w:t>
            </w:r>
            <w:proofErr w:type="spellEnd"/>
            <w:r>
              <w:t>==1</w:t>
            </w:r>
          </w:p>
        </w:tc>
        <w:tc>
          <w:tcPr>
            <w:tcW w:w="1008" w:type="dxa"/>
          </w:tcPr>
          <w:p w:rsidR="007D3B69" w:rsidRDefault="00C91545">
            <w:r>
              <w:t>1'h0</w:t>
            </w:r>
          </w:p>
        </w:tc>
      </w:tr>
      <w:tr w:rsidR="007D3B69" w:rsidTr="007D3B69">
        <w:tc>
          <w:tcPr>
            <w:tcW w:w="1440" w:type="dxa"/>
          </w:tcPr>
          <w:p w:rsidR="007D3B69" w:rsidRDefault="00C91545">
            <w:proofErr w:type="spellStart"/>
            <w:r>
              <w:t>pad_flash_mosi_pull_frc</w:t>
            </w:r>
            <w:proofErr w:type="spellEnd"/>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 xml:space="preserve">1: </w:t>
            </w:r>
            <w:proofErr w:type="spellStart"/>
            <w:r>
              <w:t>pull_up</w:t>
            </w:r>
            <w:proofErr w:type="spellEnd"/>
            <w:r>
              <w:t>/</w:t>
            </w:r>
            <w:proofErr w:type="spellStart"/>
            <w:r>
              <w:t>pull_dn</w:t>
            </w:r>
            <w:proofErr w:type="spellEnd"/>
            <w:r>
              <w:t xml:space="preserve">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proofErr w:type="spellStart"/>
            <w:r>
              <w:t>pad_flash_mosi_pull_up</w:t>
            </w:r>
            <w:proofErr w:type="spellEnd"/>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 xml:space="preserve">Pad pullup enable control when </w:t>
            </w:r>
            <w:proofErr w:type="spellStart"/>
            <w:r>
              <w:t>pull_frc</w:t>
            </w:r>
            <w:proofErr w:type="spellEnd"/>
            <w:r>
              <w:t xml:space="preserve">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proofErr w:type="spellStart"/>
            <w:r>
              <w:t>pad_flash_mosi_pull_dn</w:t>
            </w:r>
            <w:proofErr w:type="spellEnd"/>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Pad pulldown </w:t>
            </w:r>
            <w:proofErr w:type="spellStart"/>
            <w:r>
              <w:t>eanble</w:t>
            </w:r>
            <w:proofErr w:type="spellEnd"/>
            <w:r>
              <w:t xml:space="preserve"> control when </w:t>
            </w:r>
            <w:proofErr w:type="spellStart"/>
            <w:r>
              <w:t>pull_frc</w:t>
            </w:r>
            <w:proofErr w:type="spellEnd"/>
            <w:r>
              <w:t>==1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proofErr w:type="spellStart"/>
            <w:r>
              <w:lastRenderedPageBreak/>
              <w:t>pad_flash_mosi_ana_sel</w:t>
            </w:r>
            <w:proofErr w:type="spellEnd"/>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w:t>
            </w:r>
            <w:proofErr w:type="spellStart"/>
            <w:r>
              <w:t>Os</w:t>
            </w:r>
            <w:proofErr w:type="spellEnd"/>
          </w:p>
        </w:tc>
        <w:tc>
          <w:tcPr>
            <w:tcW w:w="1008" w:type="dxa"/>
          </w:tcPr>
          <w:p w:rsidR="007D3B69" w:rsidRDefault="00C91545">
            <w:r>
              <w:t>4'h0</w:t>
            </w:r>
          </w:p>
        </w:tc>
      </w:tr>
      <w:tr w:rsidR="007D3B69" w:rsidTr="007D3B69">
        <w:tc>
          <w:tcPr>
            <w:tcW w:w="1440" w:type="dxa"/>
          </w:tcPr>
          <w:p w:rsidR="007D3B69" w:rsidRDefault="00C91545">
            <w:proofErr w:type="spellStart"/>
            <w:r>
              <w:t>pad_flash_mosi_fsel</w:t>
            </w:r>
            <w:proofErr w:type="spellEnd"/>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
        <w:br w:type="page"/>
      </w:r>
    </w:p>
    <w:p w:rsidR="007D3B69" w:rsidRDefault="00C91545" w:rsidP="00FF6CDC">
      <w:pPr>
        <w:pStyle w:val="10"/>
        <w:spacing w:before="156" w:after="156"/>
        <w:ind w:left="643" w:hanging="643"/>
      </w:pPr>
      <w:r>
        <w:lastRenderedPageBreak/>
        <w:t>CMN_SYSCTRL</w:t>
      </w:r>
    </w:p>
    <w:p w:rsidR="007D3B69" w:rsidRDefault="00C91545" w:rsidP="00FF6CDC">
      <w:pPr>
        <w:pStyle w:val="2"/>
        <w:spacing w:before="156" w:after="156"/>
        <w:ind w:left="843" w:hanging="843"/>
      </w:pPr>
      <w:r>
        <w:t>Introduction</w:t>
      </w:r>
    </w:p>
    <w:p w:rsidR="00661A1C" w:rsidRPr="00661A1C" w:rsidRDefault="00661A1C" w:rsidP="00661A1C">
      <w:pPr>
        <w:ind w:firstLine="420"/>
      </w:pPr>
      <w:r>
        <w:rPr>
          <w:rFonts w:hint="eastAsia"/>
        </w:rPr>
        <w:t>系统</w:t>
      </w:r>
      <w:r w:rsidRPr="00636295">
        <w:rPr>
          <w:rFonts w:hint="eastAsia"/>
        </w:rPr>
        <w:t>控制单元配置了描述整个系统时钟频率以及每个模块的时钟选择。</w:t>
      </w:r>
    </w:p>
    <w:p w:rsidR="007D3B69" w:rsidRDefault="00C91545" w:rsidP="00FF6CDC">
      <w:pPr>
        <w:pStyle w:val="2"/>
        <w:spacing w:before="156" w:after="156"/>
        <w:ind w:left="843" w:hanging="843"/>
      </w:pPr>
      <w:r>
        <w:t>Main Features</w:t>
      </w:r>
    </w:p>
    <w:p w:rsidR="008B10B1" w:rsidRDefault="008B10B1" w:rsidP="008B10B1">
      <w:pPr>
        <w:ind w:left="420"/>
      </w:pPr>
      <w:r w:rsidRPr="00636295">
        <w:rPr>
          <w:rFonts w:hint="eastAsia"/>
        </w:rPr>
        <w:t>系统的外部时钟源只有两个，外部</w:t>
      </w:r>
      <w:r w:rsidRPr="00636295">
        <w:rPr>
          <w:rFonts w:hint="eastAsia"/>
        </w:rPr>
        <w:t>32768Hz</w:t>
      </w:r>
      <w:r w:rsidRPr="00636295">
        <w:rPr>
          <w:rFonts w:hint="eastAsia"/>
        </w:rPr>
        <w:t>是可选的，内部有低频</w:t>
      </w:r>
      <w:r w:rsidRPr="00636295">
        <w:rPr>
          <w:rFonts w:hint="eastAsia"/>
        </w:rPr>
        <w:t>RC</w:t>
      </w:r>
      <w:r w:rsidRPr="00636295">
        <w:rPr>
          <w:rFonts w:hint="eastAsia"/>
        </w:rPr>
        <w:t>晶体</w:t>
      </w:r>
      <w:r w:rsidRPr="00636295">
        <w:rPr>
          <w:rFonts w:hint="eastAsia"/>
        </w:rPr>
        <w:t>32KHz</w:t>
      </w:r>
    </w:p>
    <w:p w:rsidR="008B10B1" w:rsidRDefault="008B10B1" w:rsidP="000C4E2D">
      <w:pPr>
        <w:pStyle w:val="3"/>
        <w:spacing w:before="156" w:after="156"/>
        <w:ind w:left="964" w:hanging="964"/>
      </w:pPr>
      <w:r>
        <w:rPr>
          <w:rFonts w:hint="eastAsia"/>
        </w:rPr>
        <w:t>外部高频时钟</w:t>
      </w:r>
    </w:p>
    <w:p w:rsidR="008B10B1" w:rsidRPr="00636295" w:rsidRDefault="008B10B1" w:rsidP="008B10B1">
      <w:pPr>
        <w:ind w:left="420"/>
      </w:pPr>
      <w:r w:rsidRPr="00636295">
        <w:rPr>
          <w:rFonts w:hint="eastAsia"/>
        </w:rPr>
        <w:t>24MHz</w:t>
      </w:r>
      <w:r w:rsidRPr="00636295">
        <w:rPr>
          <w:rFonts w:hint="eastAsia"/>
        </w:rPr>
        <w:t>晶体是必须的</w:t>
      </w:r>
    </w:p>
    <w:p w:rsidR="008B10B1" w:rsidRDefault="008B10B1" w:rsidP="000C4E2D">
      <w:pPr>
        <w:pStyle w:val="3"/>
        <w:spacing w:before="156" w:after="156"/>
        <w:ind w:left="964" w:hanging="964"/>
      </w:pPr>
      <w:r>
        <w:rPr>
          <w:rFonts w:hint="eastAsia"/>
        </w:rPr>
        <w:t>外部低频时钟</w:t>
      </w:r>
    </w:p>
    <w:p w:rsidR="008B10B1" w:rsidRPr="00636295" w:rsidRDefault="008B10B1" w:rsidP="008B10B1">
      <w:pPr>
        <w:ind w:left="420"/>
      </w:pPr>
      <w:r w:rsidRPr="00636295">
        <w:rPr>
          <w:rFonts w:hint="eastAsia"/>
        </w:rPr>
        <w:t>32768Hz</w:t>
      </w:r>
      <w:r w:rsidRPr="00636295">
        <w:rPr>
          <w:rFonts w:hint="eastAsia"/>
        </w:rPr>
        <w:t>是可选时钟，如果没有这个时钟，可以选择内部</w:t>
      </w:r>
      <w:r w:rsidRPr="00636295">
        <w:rPr>
          <w:rFonts w:hint="eastAsia"/>
        </w:rPr>
        <w:t>RC32K</w:t>
      </w:r>
      <w:proofErr w:type="gramStart"/>
      <w:r w:rsidRPr="00636295">
        <w:rPr>
          <w:rFonts w:hint="eastAsia"/>
        </w:rPr>
        <w:t>做为</w:t>
      </w:r>
      <w:proofErr w:type="gramEnd"/>
      <w:r w:rsidRPr="00636295">
        <w:rPr>
          <w:rFonts w:hint="eastAsia"/>
        </w:rPr>
        <w:t>低频时钟</w:t>
      </w:r>
    </w:p>
    <w:p w:rsidR="008B10B1" w:rsidRDefault="008B10B1" w:rsidP="000C4E2D">
      <w:pPr>
        <w:pStyle w:val="3"/>
        <w:spacing w:before="156" w:after="156"/>
        <w:ind w:left="964" w:hanging="964"/>
      </w:pPr>
      <w:r>
        <w:rPr>
          <w:rFonts w:hint="eastAsia"/>
        </w:rPr>
        <w:t>内部低频时钟</w:t>
      </w:r>
    </w:p>
    <w:p w:rsidR="008B10B1" w:rsidRPr="00636295" w:rsidRDefault="008B10B1" w:rsidP="008B10B1">
      <w:pPr>
        <w:ind w:left="420"/>
      </w:pPr>
      <w:r w:rsidRPr="00636295">
        <w:rPr>
          <w:rFonts w:hint="eastAsia"/>
        </w:rPr>
        <w:t>内部低频</w:t>
      </w:r>
      <w:r w:rsidRPr="00636295">
        <w:rPr>
          <w:rFonts w:hint="eastAsia"/>
        </w:rPr>
        <w:t>RC</w:t>
      </w:r>
      <w:r w:rsidRPr="00636295">
        <w:rPr>
          <w:rFonts w:hint="eastAsia"/>
        </w:rPr>
        <w:t>晶体</w:t>
      </w:r>
      <w:r w:rsidRPr="00636295">
        <w:rPr>
          <w:rFonts w:hint="eastAsia"/>
        </w:rPr>
        <w:t>32KHz</w:t>
      </w:r>
    </w:p>
    <w:p w:rsidR="008B10B1" w:rsidRDefault="008B10B1" w:rsidP="000C4E2D">
      <w:pPr>
        <w:pStyle w:val="3"/>
        <w:spacing w:before="156" w:after="156"/>
        <w:ind w:left="964" w:hanging="964"/>
      </w:pPr>
      <w:r>
        <w:rPr>
          <w:rFonts w:hint="eastAsia"/>
        </w:rPr>
        <w:t>两个</w:t>
      </w:r>
      <w:r>
        <w:rPr>
          <w:rFonts w:hint="eastAsia"/>
        </w:rPr>
        <w:t>PLL</w:t>
      </w:r>
      <w:r>
        <w:rPr>
          <w:rFonts w:hint="eastAsia"/>
        </w:rPr>
        <w:t>模块</w:t>
      </w:r>
    </w:p>
    <w:p w:rsidR="00815A98" w:rsidRDefault="008B10B1" w:rsidP="008B10B1">
      <w:pPr>
        <w:ind w:left="420"/>
      </w:pPr>
      <w:r w:rsidRPr="00636295">
        <w:rPr>
          <w:rFonts w:hint="eastAsia"/>
        </w:rPr>
        <w:t>芯片内共有两个</w:t>
      </w:r>
      <w:r w:rsidRPr="00636295">
        <w:rPr>
          <w:rFonts w:hint="eastAsia"/>
        </w:rPr>
        <w:t>PLL</w:t>
      </w:r>
      <w:r w:rsidRPr="00636295">
        <w:rPr>
          <w:rFonts w:hint="eastAsia"/>
        </w:rPr>
        <w:t>模块，分别对应</w:t>
      </w:r>
      <w:r w:rsidRPr="00636295">
        <w:rPr>
          <w:rFonts w:hint="eastAsia"/>
        </w:rPr>
        <w:t>SYSPLL</w:t>
      </w:r>
      <w:r w:rsidRPr="00636295">
        <w:rPr>
          <w:rFonts w:hint="eastAsia"/>
        </w:rPr>
        <w:t>和</w:t>
      </w:r>
      <w:r w:rsidRPr="00636295">
        <w:rPr>
          <w:rFonts w:hint="eastAsia"/>
        </w:rPr>
        <w:t>AUDPLL</w:t>
      </w:r>
      <w:r w:rsidRPr="00636295">
        <w:rPr>
          <w:rFonts w:hint="eastAsia"/>
        </w:rPr>
        <w:t>，这两个</w:t>
      </w:r>
      <w:r w:rsidRPr="00636295">
        <w:rPr>
          <w:rFonts w:hint="eastAsia"/>
        </w:rPr>
        <w:t>PLL</w:t>
      </w:r>
      <w:r w:rsidRPr="00636295">
        <w:rPr>
          <w:rFonts w:hint="eastAsia"/>
        </w:rPr>
        <w:t>的最大差</w:t>
      </w:r>
    </w:p>
    <w:p w:rsidR="008B10B1" w:rsidRPr="00636295" w:rsidRDefault="008B10B1" w:rsidP="00815A98">
      <w:r w:rsidRPr="00636295">
        <w:rPr>
          <w:rFonts w:hint="eastAsia"/>
        </w:rPr>
        <w:t>异是：</w:t>
      </w:r>
    </w:p>
    <w:p w:rsidR="008B10B1" w:rsidRPr="00636295" w:rsidRDefault="008B10B1" w:rsidP="008B10B1">
      <w:pPr>
        <w:ind w:left="420" w:firstLine="420"/>
      </w:pPr>
      <w:r w:rsidRPr="00636295">
        <w:rPr>
          <w:rFonts w:hint="eastAsia"/>
        </w:rPr>
        <w:t>(1)SYSPLL</w:t>
      </w:r>
      <w:r w:rsidRPr="00636295">
        <w:rPr>
          <w:rFonts w:hint="eastAsia"/>
        </w:rPr>
        <w:t>可以产生</w:t>
      </w:r>
      <w:r w:rsidRPr="00636295">
        <w:rPr>
          <w:rFonts w:hint="eastAsia"/>
        </w:rPr>
        <w:t>USB</w:t>
      </w:r>
      <w:r w:rsidRPr="00636295">
        <w:rPr>
          <w:rFonts w:hint="eastAsia"/>
        </w:rPr>
        <w:t>所需要的</w:t>
      </w:r>
      <w:r w:rsidRPr="00636295">
        <w:rPr>
          <w:rFonts w:hint="eastAsia"/>
        </w:rPr>
        <w:t>60MHz</w:t>
      </w:r>
      <w:r w:rsidRPr="00636295">
        <w:rPr>
          <w:rFonts w:hint="eastAsia"/>
        </w:rPr>
        <w:t>时钟</w:t>
      </w:r>
    </w:p>
    <w:p w:rsidR="008B10B1" w:rsidRPr="00636295" w:rsidRDefault="008B10B1" w:rsidP="008B10B1">
      <w:pPr>
        <w:ind w:left="840"/>
      </w:pPr>
      <w:r w:rsidRPr="00636295">
        <w:rPr>
          <w:rFonts w:hint="eastAsia"/>
        </w:rPr>
        <w:t>(2)AUDPLL</w:t>
      </w:r>
      <w:r w:rsidRPr="00636295">
        <w:rPr>
          <w:rFonts w:hint="eastAsia"/>
        </w:rPr>
        <w:t>可以生成音频</w:t>
      </w:r>
      <w:r w:rsidRPr="00636295">
        <w:rPr>
          <w:rFonts w:hint="eastAsia"/>
        </w:rPr>
        <w:t>Codec</w:t>
      </w:r>
      <w:r w:rsidRPr="00636295">
        <w:rPr>
          <w:rFonts w:hint="eastAsia"/>
        </w:rPr>
        <w:t>所需要的时钟</w:t>
      </w:r>
      <w:r w:rsidRPr="00636295">
        <w:rPr>
          <w:rFonts w:hint="eastAsia"/>
        </w:rPr>
        <w:t>22.05M</w:t>
      </w:r>
      <w:r w:rsidRPr="00636295">
        <w:rPr>
          <w:rFonts w:hint="eastAsia"/>
        </w:rPr>
        <w:t>，用来支持特殊的采样率入</w:t>
      </w:r>
      <w:r w:rsidRPr="00636295">
        <w:rPr>
          <w:rFonts w:hint="eastAsia"/>
        </w:rPr>
        <w:t>44.1K</w:t>
      </w:r>
      <w:r w:rsidRPr="00636295">
        <w:rPr>
          <w:rFonts w:hint="eastAsia"/>
        </w:rPr>
        <w:t>的需求</w:t>
      </w:r>
    </w:p>
    <w:p w:rsidR="008B10B1" w:rsidRDefault="008B10B1" w:rsidP="00815A98">
      <w:r w:rsidRPr="00636295">
        <w:t>这两个</w:t>
      </w:r>
      <w:r w:rsidRPr="00636295">
        <w:t>PLL</w:t>
      </w:r>
      <w:r w:rsidRPr="00636295">
        <w:t>产生的其他可用于</w:t>
      </w:r>
      <w:r w:rsidRPr="00636295">
        <w:t>SYSTEM</w:t>
      </w:r>
      <w:r w:rsidRPr="00636295">
        <w:t>，</w:t>
      </w:r>
      <w:r w:rsidRPr="00636295">
        <w:t>PSRAM</w:t>
      </w:r>
      <w:r w:rsidRPr="00636295">
        <w:t>，</w:t>
      </w:r>
      <w:r w:rsidRPr="00636295">
        <w:t>Flash</w:t>
      </w:r>
      <w:r w:rsidRPr="00636295">
        <w:t>的时钟都可以针对对应的模块来选</w:t>
      </w:r>
      <w:r>
        <w:t>择</w:t>
      </w:r>
      <w:r w:rsidRPr="00636295">
        <w:t>。</w:t>
      </w:r>
    </w:p>
    <w:p w:rsidR="000E4FBB" w:rsidRDefault="000E4FBB" w:rsidP="000C4E2D">
      <w:pPr>
        <w:pStyle w:val="3"/>
        <w:spacing w:before="156" w:after="156"/>
        <w:ind w:left="964" w:hanging="964"/>
      </w:pPr>
      <w:r>
        <w:rPr>
          <w:rFonts w:hint="eastAsia"/>
        </w:rPr>
        <w:t>CBUTTON</w:t>
      </w:r>
      <w:r>
        <w:rPr>
          <w:rFonts w:hint="eastAsia"/>
        </w:rPr>
        <w:t>的时钟</w:t>
      </w:r>
    </w:p>
    <w:p w:rsidR="000E4FBB" w:rsidRDefault="000E4FBB" w:rsidP="000E4FBB">
      <w:pPr>
        <w:ind w:left="420"/>
      </w:pPr>
      <w:r>
        <w:rPr>
          <w:rFonts w:hint="eastAsia"/>
        </w:rPr>
        <w:t>CBUTTON</w:t>
      </w:r>
      <w:r>
        <w:rPr>
          <w:rFonts w:hint="eastAsia"/>
        </w:rPr>
        <w:t>模块的时钟是由其内部产生的，和外部的时钟源无关，用户不用去设置。</w:t>
      </w:r>
    </w:p>
    <w:p w:rsidR="008B10B1" w:rsidRPr="000E4FBB" w:rsidRDefault="008B10B1" w:rsidP="008B10B1"/>
    <w:p w:rsidR="007D3B69" w:rsidRDefault="00C91545" w:rsidP="00FF6CDC">
      <w:pPr>
        <w:pStyle w:val="2"/>
        <w:spacing w:before="156" w:after="156"/>
        <w:ind w:left="843" w:hanging="843"/>
      </w:pPr>
      <w:r>
        <w:t>Function Description</w:t>
      </w:r>
    </w:p>
    <w:p w:rsidR="00AA4755" w:rsidRPr="00D73057" w:rsidRDefault="00AA4755" w:rsidP="00AA4755">
      <w:pPr>
        <w:ind w:left="420"/>
      </w:pPr>
      <w:r w:rsidRPr="00D73057">
        <w:rPr>
          <w:rFonts w:hint="eastAsia"/>
        </w:rPr>
        <w:t>时钟区域主要分为下面的几个大的模块</w:t>
      </w:r>
      <w:r>
        <w:rPr>
          <w:rFonts w:hint="eastAsia"/>
        </w:rPr>
        <w:t>，在下一个章节中用不同的颜色来表示</w:t>
      </w:r>
    </w:p>
    <w:p w:rsidR="00AA4755" w:rsidRDefault="00AA4755" w:rsidP="000C4E2D">
      <w:pPr>
        <w:pStyle w:val="3"/>
        <w:spacing w:before="156" w:after="156"/>
        <w:ind w:left="964" w:hanging="964"/>
      </w:pPr>
      <w:r>
        <w:rPr>
          <w:rFonts w:hint="eastAsia"/>
        </w:rPr>
        <w:t>AP</w:t>
      </w:r>
      <w:r>
        <w:rPr>
          <w:rFonts w:hint="eastAsia"/>
        </w:rPr>
        <w:t>与</w:t>
      </w:r>
      <w:r>
        <w:rPr>
          <w:rFonts w:hint="eastAsia"/>
        </w:rPr>
        <w:t>AP</w:t>
      </w:r>
      <w:r>
        <w:rPr>
          <w:rFonts w:hint="eastAsia"/>
        </w:rPr>
        <w:t>对应的外设</w:t>
      </w:r>
    </w:p>
    <w:p w:rsidR="00AA4755" w:rsidRDefault="00AA4755" w:rsidP="00AA4755">
      <w:pPr>
        <w:ind w:left="420"/>
      </w:pPr>
      <w:r>
        <w:rPr>
          <w:rFonts w:hint="eastAsia"/>
        </w:rPr>
        <w:t>框图中的蓝色表示，其中对应的模块有：</w:t>
      </w:r>
    </w:p>
    <w:p w:rsidR="00AA4755" w:rsidRPr="006403CB" w:rsidRDefault="00AA4755" w:rsidP="00AA4755">
      <w:pPr>
        <w:ind w:left="420"/>
      </w:pPr>
      <w:r>
        <w:object w:dxaOrig="5130" w:dyaOrig="10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5pt;height:339.1pt" o:ole="">
            <v:imagedata r:id="rId15" o:title=""/>
          </v:shape>
          <o:OLEObject Type="Embed" ProgID="Visio.Drawing.11" ShapeID="_x0000_i1025" DrawAspect="Content" ObjectID="_1711196462" r:id="rId16"/>
        </w:object>
      </w:r>
    </w:p>
    <w:p w:rsidR="00AA4755" w:rsidRDefault="00AA4755" w:rsidP="00AA4755"/>
    <w:p w:rsidR="00AA4755" w:rsidRDefault="00AA4755" w:rsidP="000C4E2D">
      <w:pPr>
        <w:pStyle w:val="3"/>
        <w:spacing w:before="156" w:after="156"/>
        <w:ind w:left="964" w:hanging="964"/>
      </w:pPr>
      <w:r>
        <w:rPr>
          <w:rFonts w:hint="eastAsia"/>
        </w:rPr>
        <w:t>CP</w:t>
      </w:r>
      <w:r>
        <w:rPr>
          <w:rFonts w:hint="eastAsia"/>
        </w:rPr>
        <w:t>与</w:t>
      </w:r>
      <w:r>
        <w:rPr>
          <w:rFonts w:hint="eastAsia"/>
        </w:rPr>
        <w:t>CP</w:t>
      </w:r>
      <w:r>
        <w:rPr>
          <w:rFonts w:hint="eastAsia"/>
        </w:rPr>
        <w:t>对应的外设</w:t>
      </w:r>
    </w:p>
    <w:p w:rsidR="00AA4755" w:rsidRDefault="00AA4755" w:rsidP="00AA4755">
      <w:pPr>
        <w:ind w:left="420"/>
      </w:pPr>
      <w:r>
        <w:rPr>
          <w:rFonts w:hint="eastAsia"/>
        </w:rPr>
        <w:t>框图中的粉红色表示，其中对应的模块有：</w:t>
      </w:r>
    </w:p>
    <w:p w:rsidR="00AA4755" w:rsidRPr="0006113E" w:rsidRDefault="00AA4755" w:rsidP="00AA4755">
      <w:r>
        <w:object w:dxaOrig="5130" w:dyaOrig="6341">
          <v:shape id="_x0000_i1026" type="#_x0000_t75" style="width:121.3pt;height:149.95pt" o:ole="">
            <v:imagedata r:id="rId17" o:title=""/>
          </v:shape>
          <o:OLEObject Type="Embed" ProgID="Visio.Drawing.11" ShapeID="_x0000_i1026" DrawAspect="Content" ObjectID="_1711196463" r:id="rId18"/>
        </w:object>
      </w:r>
    </w:p>
    <w:p w:rsidR="00AA4755" w:rsidRDefault="00AA4755" w:rsidP="00AA4755"/>
    <w:p w:rsidR="00AA4755" w:rsidRDefault="00AA4755" w:rsidP="000C4E2D">
      <w:pPr>
        <w:pStyle w:val="3"/>
        <w:spacing w:before="156" w:after="156"/>
        <w:ind w:left="964" w:hanging="964"/>
      </w:pPr>
      <w:r>
        <w:rPr>
          <w:rFonts w:hint="eastAsia"/>
        </w:rPr>
        <w:t>CMN</w:t>
      </w:r>
      <w:r>
        <w:rPr>
          <w:rFonts w:hint="eastAsia"/>
        </w:rPr>
        <w:t>双核共用对应的外设</w:t>
      </w:r>
      <w:r>
        <w:rPr>
          <w:rFonts w:hint="eastAsia"/>
        </w:rPr>
        <w:t xml:space="preserve"> </w:t>
      </w:r>
    </w:p>
    <w:p w:rsidR="00AA4755" w:rsidRDefault="00AA4755" w:rsidP="00AA4755">
      <w:pPr>
        <w:ind w:left="420"/>
      </w:pPr>
      <w:r>
        <w:rPr>
          <w:rFonts w:hint="eastAsia"/>
        </w:rPr>
        <w:t>框图中的粉红色表示，其中对应的模块有：</w:t>
      </w:r>
    </w:p>
    <w:p w:rsidR="00AA4755" w:rsidRDefault="00AA4755" w:rsidP="00AA4755">
      <w:r>
        <w:object w:dxaOrig="4055" w:dyaOrig="2947">
          <v:shape id="_x0000_i1027" type="#_x0000_t75" style="width:155.3pt;height:112.85pt" o:ole="">
            <v:imagedata r:id="rId19" o:title=""/>
          </v:shape>
          <o:OLEObject Type="Embed" ProgID="Visio.Drawing.11" ShapeID="_x0000_i1027" DrawAspect="Content" ObjectID="_1711196464" r:id="rId20"/>
        </w:object>
      </w:r>
    </w:p>
    <w:p w:rsidR="00AA4755" w:rsidRDefault="00AA4755" w:rsidP="00AA4755"/>
    <w:p w:rsidR="00AA4755" w:rsidRDefault="00AA4755" w:rsidP="000C4E2D">
      <w:pPr>
        <w:pStyle w:val="3"/>
        <w:spacing w:before="156" w:after="156"/>
        <w:ind w:left="964" w:hanging="964"/>
      </w:pPr>
      <w:r>
        <w:rPr>
          <w:rFonts w:hint="eastAsia"/>
        </w:rPr>
        <w:t>Always On</w:t>
      </w:r>
      <w:r>
        <w:rPr>
          <w:rFonts w:hint="eastAsia"/>
        </w:rPr>
        <w:t>区域对应的外设</w:t>
      </w:r>
      <w:r>
        <w:rPr>
          <w:rFonts w:hint="eastAsia"/>
        </w:rPr>
        <w:t xml:space="preserve"> </w:t>
      </w:r>
    </w:p>
    <w:p w:rsidR="00AA4755" w:rsidRDefault="00AA4755" w:rsidP="00AA4755">
      <w:pPr>
        <w:ind w:left="420"/>
      </w:pPr>
      <w:r>
        <w:rPr>
          <w:rFonts w:hint="eastAsia"/>
        </w:rPr>
        <w:t>框图中的绿色表示，其中对应的模块有：</w:t>
      </w:r>
    </w:p>
    <w:p w:rsidR="00AA4755" w:rsidRDefault="00AA4755" w:rsidP="00AA4755">
      <w:r>
        <w:object w:dxaOrig="4065" w:dyaOrig="4818">
          <v:shape id="_x0000_i1028" type="#_x0000_t75" style="width:142.9pt;height:169.1pt" o:ole="">
            <v:imagedata r:id="rId21" o:title=""/>
          </v:shape>
          <o:OLEObject Type="Embed" ProgID="Visio.Drawing.11" ShapeID="_x0000_i1028" DrawAspect="Content" ObjectID="_1711196465" r:id="rId22"/>
        </w:object>
      </w:r>
    </w:p>
    <w:p w:rsidR="00AA4755" w:rsidRDefault="00AA4755" w:rsidP="00AA4755"/>
    <w:p w:rsidR="00AA4755" w:rsidRPr="00AA4755" w:rsidRDefault="00AA4755" w:rsidP="00AA4755"/>
    <w:p w:rsidR="007D3B69" w:rsidRDefault="00C91545" w:rsidP="00FF6CDC">
      <w:pPr>
        <w:pStyle w:val="2"/>
        <w:spacing w:before="156" w:after="156"/>
        <w:ind w:left="843" w:hanging="843"/>
      </w:pPr>
      <w:r>
        <w:lastRenderedPageBreak/>
        <w:t>Basic Block Diagram</w:t>
      </w:r>
    </w:p>
    <w:p w:rsidR="002365C4" w:rsidRDefault="00F17D8B" w:rsidP="002365C4">
      <w:r>
        <w:object w:dxaOrig="10144" w:dyaOrig="19826">
          <v:shape id="_x0000_i1029" type="#_x0000_t75" style="width:358.1pt;height:699.85pt" o:ole="">
            <v:imagedata r:id="rId23" o:title=""/>
          </v:shape>
          <o:OLEObject Type="Embed" ProgID="Visio.Drawing.11" ShapeID="_x0000_i1029" DrawAspect="Content" ObjectID="_1711196466" r:id="rId24"/>
        </w:object>
      </w:r>
    </w:p>
    <w:p w:rsidR="002365C4" w:rsidRDefault="002365C4" w:rsidP="002365C4"/>
    <w:p w:rsidR="002365C4" w:rsidRPr="002365C4" w:rsidRDefault="002365C4" w:rsidP="002365C4"/>
    <w:p w:rsidR="007D3B69" w:rsidRDefault="00C91545" w:rsidP="00FF6CDC">
      <w:pPr>
        <w:pStyle w:val="2"/>
        <w:spacing w:before="156" w:after="156"/>
        <w:ind w:left="843" w:hanging="843"/>
      </w:pPr>
      <w:r>
        <w:t>CMN_SYSCTRL Register</w:t>
      </w:r>
    </w:p>
    <w:p w:rsidR="007D3B69" w:rsidRDefault="00C91545" w:rsidP="000C4E2D">
      <w:pPr>
        <w:pStyle w:val="3"/>
        <w:spacing w:before="156" w:after="156"/>
        <w:ind w:left="964" w:hanging="964"/>
      </w:pPr>
      <w:r>
        <w:t>AON_WAIT_XTAL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chip_id</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Chip ID. Default to 0x6001_A0B0</w:t>
            </w:r>
          </w:p>
        </w:tc>
        <w:tc>
          <w:tcPr>
            <w:tcW w:w="1008" w:type="dxa"/>
          </w:tcPr>
          <w:p w:rsidR="007D3B69" w:rsidRDefault="00C91545">
            <w:r>
              <w:t>32'h6001a0b0</w:t>
            </w:r>
          </w:p>
        </w:tc>
      </w:tr>
    </w:tbl>
    <w:p w:rsidR="007D3B69" w:rsidRDefault="00C91545" w:rsidP="000C4E2D">
      <w:pPr>
        <w:pStyle w:val="3"/>
        <w:spacing w:before="156" w:after="156"/>
        <w:ind w:left="964" w:hanging="964"/>
      </w:pPr>
      <w:r>
        <w:t>TEST_CTRL</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fast_capture_mode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fast_capture_mode</w:t>
            </w:r>
          </w:p>
        </w:tc>
        <w:tc>
          <w:tcPr>
            <w:tcW w:w="1008" w:type="dxa"/>
          </w:tcPr>
          <w:p w:rsidR="007D3B69" w:rsidRDefault="00C91545">
            <w:r>
              <w:t>1'h1</w:t>
            </w:r>
          </w:p>
        </w:tc>
      </w:tr>
      <w:tr w:rsidR="007D3B69" w:rsidTr="007D3B69">
        <w:tc>
          <w:tcPr>
            <w:tcW w:w="1440" w:type="dxa"/>
          </w:tcPr>
          <w:p w:rsidR="007D3B69" w:rsidRDefault="00C91545">
            <w:r>
              <w:t>edt_bypass</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edt_bypass control</w:t>
            </w:r>
          </w:p>
        </w:tc>
        <w:tc>
          <w:tcPr>
            <w:tcW w:w="1008" w:type="dxa"/>
          </w:tcPr>
          <w:p w:rsidR="007D3B69" w:rsidRDefault="00C91545">
            <w:r>
              <w:t>1'h0</w:t>
            </w:r>
          </w:p>
        </w:tc>
      </w:tr>
      <w:tr w:rsidR="007D3B69" w:rsidTr="007D3B69">
        <w:tc>
          <w:tcPr>
            <w:tcW w:w="1440" w:type="dxa"/>
          </w:tcPr>
          <w:p w:rsidR="007D3B69" w:rsidRDefault="00C91545">
            <w:r>
              <w:t>dbg_out_sel</w:t>
            </w:r>
          </w:p>
        </w:tc>
        <w:tc>
          <w:tcPr>
            <w:tcW w:w="1008" w:type="dxa"/>
          </w:tcPr>
          <w:p w:rsidR="007D3B69" w:rsidRDefault="00C91545">
            <w:r>
              <w:t>13:9</w:t>
            </w:r>
          </w:p>
        </w:tc>
        <w:tc>
          <w:tcPr>
            <w:tcW w:w="864" w:type="dxa"/>
          </w:tcPr>
          <w:p w:rsidR="007D3B69" w:rsidRDefault="00C91545">
            <w:r>
              <w:t>RW</w:t>
            </w:r>
          </w:p>
        </w:tc>
        <w:tc>
          <w:tcPr>
            <w:tcW w:w="5040" w:type="dxa"/>
          </w:tcPr>
          <w:p w:rsidR="007D3B69" w:rsidRDefault="00C91545">
            <w:r>
              <w:t>select dbg_out source</w:t>
            </w:r>
          </w:p>
        </w:tc>
        <w:tc>
          <w:tcPr>
            <w:tcW w:w="1008" w:type="dxa"/>
          </w:tcPr>
          <w:p w:rsidR="007D3B69" w:rsidRDefault="00C91545">
            <w:r>
              <w:t>5'h0</w:t>
            </w:r>
          </w:p>
        </w:tc>
      </w:tr>
      <w:tr w:rsidR="007D3B69" w:rsidTr="007D3B69">
        <w:tc>
          <w:tcPr>
            <w:tcW w:w="1440" w:type="dxa"/>
          </w:tcPr>
          <w:p w:rsidR="007D3B69" w:rsidRDefault="00C91545">
            <w:r>
              <w:t>dbg_out_en</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enable debug data output, active high</w:t>
            </w:r>
          </w:p>
        </w:tc>
        <w:tc>
          <w:tcPr>
            <w:tcW w:w="1008" w:type="dxa"/>
          </w:tcPr>
          <w:p w:rsidR="007D3B69" w:rsidRDefault="00C91545">
            <w:r>
              <w:t>1'h0</w:t>
            </w:r>
          </w:p>
        </w:tc>
      </w:tr>
      <w:tr w:rsidR="007D3B69" w:rsidTr="007D3B69">
        <w:tc>
          <w:tcPr>
            <w:tcW w:w="1440" w:type="dxa"/>
          </w:tcPr>
          <w:p w:rsidR="007D3B69" w:rsidRDefault="00C91545">
            <w:r>
              <w:t>dbg_clk_sel</w:t>
            </w:r>
          </w:p>
        </w:tc>
        <w:tc>
          <w:tcPr>
            <w:tcW w:w="1008" w:type="dxa"/>
          </w:tcPr>
          <w:p w:rsidR="007D3B69" w:rsidRDefault="00C91545">
            <w:r>
              <w:t>7:3</w:t>
            </w:r>
          </w:p>
        </w:tc>
        <w:tc>
          <w:tcPr>
            <w:tcW w:w="864" w:type="dxa"/>
          </w:tcPr>
          <w:p w:rsidR="007D3B69" w:rsidRDefault="00C91545">
            <w:r>
              <w:t>RW</w:t>
            </w:r>
          </w:p>
        </w:tc>
        <w:tc>
          <w:tcPr>
            <w:tcW w:w="5040" w:type="dxa"/>
          </w:tcPr>
          <w:p w:rsidR="007D3B69" w:rsidRDefault="00C91545">
            <w:r>
              <w:t>select dbg_clk source</w:t>
            </w:r>
          </w:p>
        </w:tc>
        <w:tc>
          <w:tcPr>
            <w:tcW w:w="1008" w:type="dxa"/>
          </w:tcPr>
          <w:p w:rsidR="007D3B69" w:rsidRDefault="00C91545">
            <w:r>
              <w:t>5'h0</w:t>
            </w:r>
          </w:p>
        </w:tc>
      </w:tr>
      <w:tr w:rsidR="007D3B69" w:rsidTr="007D3B69">
        <w:tc>
          <w:tcPr>
            <w:tcW w:w="1440" w:type="dxa"/>
          </w:tcPr>
          <w:p w:rsidR="007D3B69" w:rsidRDefault="00C91545">
            <w:r>
              <w:t>dbg_clk_en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enable debug clock output, active high</w:t>
            </w:r>
          </w:p>
        </w:tc>
        <w:tc>
          <w:tcPr>
            <w:tcW w:w="1008" w:type="dxa"/>
          </w:tcPr>
          <w:p w:rsidR="007D3B69" w:rsidRDefault="00C91545">
            <w:r>
              <w:t>1'h0</w:t>
            </w:r>
          </w:p>
        </w:tc>
      </w:tr>
      <w:tr w:rsidR="007D3B69" w:rsidTr="007D3B69">
        <w:tc>
          <w:tcPr>
            <w:tcW w:w="1440" w:type="dxa"/>
          </w:tcPr>
          <w:p w:rsidR="007D3B69" w:rsidRDefault="00C91545">
            <w:r>
              <w:t>flashc_direct_io_mode_frc</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force flashc to work on direct io mode, the flash I/O interface is exposed to package pins directly in this mode</w:t>
            </w:r>
            <w:r>
              <w:br/>
              <w:t>1 : use register to control this mode</w:t>
            </w:r>
            <w:r>
              <w:br/>
              <w:t>0:  use hardware logic to control this mode</w:t>
            </w:r>
          </w:p>
        </w:tc>
        <w:tc>
          <w:tcPr>
            <w:tcW w:w="1008" w:type="dxa"/>
          </w:tcPr>
          <w:p w:rsidR="007D3B69" w:rsidRDefault="00C91545">
            <w:r>
              <w:t>1'h0</w:t>
            </w:r>
          </w:p>
        </w:tc>
      </w:tr>
      <w:tr w:rsidR="007D3B69" w:rsidTr="007D3B69">
        <w:tc>
          <w:tcPr>
            <w:tcW w:w="1440" w:type="dxa"/>
          </w:tcPr>
          <w:p w:rsidR="007D3B69" w:rsidRDefault="00C91545">
            <w:r>
              <w:t>flashc_direct_io_mod</w:t>
            </w:r>
            <w:r>
              <w:lastRenderedPageBreak/>
              <w:t>e_val</w:t>
            </w:r>
          </w:p>
        </w:tc>
        <w:tc>
          <w:tcPr>
            <w:tcW w:w="1008" w:type="dxa"/>
          </w:tcPr>
          <w:p w:rsidR="007D3B69" w:rsidRDefault="00C91545">
            <w:r>
              <w:lastRenderedPageBreak/>
              <w:t>0:0</w:t>
            </w:r>
          </w:p>
        </w:tc>
        <w:tc>
          <w:tcPr>
            <w:tcW w:w="864" w:type="dxa"/>
          </w:tcPr>
          <w:p w:rsidR="007D3B69" w:rsidRDefault="00C91545">
            <w:r>
              <w:t>RW</w:t>
            </w:r>
          </w:p>
        </w:tc>
        <w:tc>
          <w:tcPr>
            <w:tcW w:w="5040" w:type="dxa"/>
          </w:tcPr>
          <w:p w:rsidR="007D3B69" w:rsidRDefault="00C91545">
            <w:r>
              <w:t xml:space="preserve">force flashc to work on direct io mode, the flash I/O interface is exposed to package pins </w:t>
            </w:r>
            <w:r>
              <w:lastRenderedPageBreak/>
              <w:t>directly in this mode, the value is only valid when the *_frc is set to 1</w:t>
            </w:r>
            <w:r>
              <w:br/>
              <w:t>1 : direct io mode</w:t>
            </w:r>
            <w:r>
              <w:br/>
              <w:t>0:  normal mode</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CP_CTRL1</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7D3B69"/>
        </w:tc>
        <w:tc>
          <w:tcPr>
            <w:tcW w:w="1008" w:type="dxa"/>
          </w:tcPr>
          <w:p w:rsidR="007D3B69" w:rsidRDefault="00C91545">
            <w:r>
              <w:t>29'h0</w:t>
            </w:r>
          </w:p>
        </w:tc>
      </w:tr>
      <w:tr w:rsidR="007D3B69" w:rsidTr="007D3B69">
        <w:tc>
          <w:tcPr>
            <w:tcW w:w="1440" w:type="dxa"/>
          </w:tcPr>
          <w:p w:rsidR="007D3B69" w:rsidRDefault="00C91545">
            <w:r>
              <w:t>cp_stat_vector_sel</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Set the HiFi4 core StatVectorSel input.</w:t>
            </w:r>
            <w:r>
              <w:br/>
              <w:t>Must be set and held  before HiFi4 de-reset.</w:t>
            </w:r>
          </w:p>
        </w:tc>
        <w:tc>
          <w:tcPr>
            <w:tcW w:w="1008" w:type="dxa"/>
          </w:tcPr>
          <w:p w:rsidR="007D3B69" w:rsidRDefault="00C91545">
            <w:r>
              <w:t>1'h0</w:t>
            </w:r>
          </w:p>
        </w:tc>
      </w:tr>
      <w:tr w:rsidR="007D3B69" w:rsidTr="007D3B69">
        <w:tc>
          <w:tcPr>
            <w:tcW w:w="1440" w:type="dxa"/>
          </w:tcPr>
          <w:p w:rsidR="007D3B69" w:rsidRDefault="00C91545">
            <w:r>
              <w:t>sel_sw_cp_reset_range</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Select the reset effect range of CP SW reset which is a specific keyword to write and generate</w:t>
            </w:r>
            <w:r>
              <w:br/>
              <w:t>0: reset the CP core Only (default)</w:t>
            </w:r>
            <w:r>
              <w:br/>
              <w:t>1: reset the CP subsystem completely</w:t>
            </w:r>
            <w:r>
              <w:br/>
            </w:r>
          </w:p>
        </w:tc>
        <w:tc>
          <w:tcPr>
            <w:tcW w:w="1008" w:type="dxa"/>
          </w:tcPr>
          <w:p w:rsidR="007D3B69" w:rsidRDefault="00C91545">
            <w:r>
              <w:t>1'h0</w:t>
            </w:r>
          </w:p>
        </w:tc>
      </w:tr>
      <w:tr w:rsidR="007D3B69" w:rsidTr="007D3B69">
        <w:tc>
          <w:tcPr>
            <w:tcW w:w="1440" w:type="dxa"/>
          </w:tcPr>
          <w:p w:rsidR="007D3B69" w:rsidRDefault="00C91545">
            <w:r>
              <w:t>cp_hifi4_runstall</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1 to generate a SW controlled run stall of CP HiFi4 Core</w:t>
            </w:r>
            <w:r>
              <w:br/>
              <w:t>0: the HiFi4 core is in normal running</w:t>
            </w:r>
            <w:r>
              <w:br/>
              <w:t>1: the HiFi4 core is stalled. It needs SW write 0 to re-continue the HiFi4 core running.</w:t>
            </w:r>
            <w:r>
              <w:br/>
            </w:r>
          </w:p>
        </w:tc>
        <w:tc>
          <w:tcPr>
            <w:tcW w:w="1008" w:type="dxa"/>
          </w:tcPr>
          <w:p w:rsidR="007D3B69" w:rsidRDefault="00C91545">
            <w:r>
              <w:t>1'h0</w:t>
            </w:r>
          </w:p>
        </w:tc>
      </w:tr>
    </w:tbl>
    <w:p w:rsidR="007D3B69" w:rsidRDefault="00C91545" w:rsidP="000C4E2D">
      <w:pPr>
        <w:pStyle w:val="3"/>
        <w:spacing w:before="156" w:after="156"/>
        <w:ind w:left="964" w:hanging="964"/>
      </w:pPr>
      <w:r>
        <w:t>SW_RESET2</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r w:rsidR="007D3B69" w:rsidTr="007D3B69">
        <w:tc>
          <w:tcPr>
            <w:tcW w:w="1440" w:type="dxa"/>
          </w:tcPr>
          <w:p w:rsidR="007D3B69" w:rsidRDefault="00C91545">
            <w:r>
              <w:t>vic_reset</w:t>
            </w:r>
          </w:p>
        </w:tc>
        <w:tc>
          <w:tcPr>
            <w:tcW w:w="1008" w:type="dxa"/>
          </w:tcPr>
          <w:p w:rsidR="007D3B69" w:rsidRDefault="00C91545">
            <w:r>
              <w:t>21:21</w:t>
            </w:r>
          </w:p>
        </w:tc>
        <w:tc>
          <w:tcPr>
            <w:tcW w:w="864" w:type="dxa"/>
          </w:tcPr>
          <w:p w:rsidR="007D3B69" w:rsidRDefault="00C91545">
            <w:r>
              <w:t>W1P</w:t>
            </w:r>
          </w:p>
        </w:tc>
        <w:tc>
          <w:tcPr>
            <w:tcW w:w="5040" w:type="dxa"/>
          </w:tcPr>
          <w:p w:rsidR="007D3B69" w:rsidRDefault="00C91545">
            <w:r>
              <w:t>Write 1 to reset vic clock domain</w:t>
            </w:r>
          </w:p>
        </w:tc>
        <w:tc>
          <w:tcPr>
            <w:tcW w:w="1008" w:type="dxa"/>
          </w:tcPr>
          <w:p w:rsidR="007D3B69" w:rsidRDefault="00C91545">
            <w:r>
              <w:t>1'h0</w:t>
            </w:r>
          </w:p>
        </w:tc>
      </w:tr>
      <w:tr w:rsidR="007D3B69" w:rsidTr="007D3B69">
        <w:tc>
          <w:tcPr>
            <w:tcW w:w="1440" w:type="dxa"/>
          </w:tcPr>
          <w:p w:rsidR="007D3B69" w:rsidRDefault="00C91545">
            <w:r>
              <w:t>gpadc_reset</w:t>
            </w:r>
          </w:p>
        </w:tc>
        <w:tc>
          <w:tcPr>
            <w:tcW w:w="1008" w:type="dxa"/>
          </w:tcPr>
          <w:p w:rsidR="007D3B69" w:rsidRDefault="00C91545">
            <w:r>
              <w:t>20:20</w:t>
            </w:r>
          </w:p>
        </w:tc>
        <w:tc>
          <w:tcPr>
            <w:tcW w:w="864" w:type="dxa"/>
          </w:tcPr>
          <w:p w:rsidR="007D3B69" w:rsidRDefault="00C91545">
            <w:r>
              <w:t>W1P</w:t>
            </w:r>
          </w:p>
        </w:tc>
        <w:tc>
          <w:tcPr>
            <w:tcW w:w="5040" w:type="dxa"/>
          </w:tcPr>
          <w:p w:rsidR="007D3B69" w:rsidRDefault="00C91545">
            <w:r>
              <w:t>Write 1 to generate a SW reset to GPADC digital part</w:t>
            </w:r>
          </w:p>
        </w:tc>
        <w:tc>
          <w:tcPr>
            <w:tcW w:w="1008" w:type="dxa"/>
          </w:tcPr>
          <w:p w:rsidR="007D3B69" w:rsidRDefault="00C91545">
            <w:r>
              <w:t>1'h0</w:t>
            </w:r>
          </w:p>
        </w:tc>
      </w:tr>
      <w:tr w:rsidR="007D3B69" w:rsidTr="007D3B69">
        <w:tc>
          <w:tcPr>
            <w:tcW w:w="1440" w:type="dxa"/>
          </w:tcPr>
          <w:p w:rsidR="007D3B69" w:rsidRDefault="00C91545">
            <w:r>
              <w:t>cp_dma_reset</w:t>
            </w:r>
          </w:p>
        </w:tc>
        <w:tc>
          <w:tcPr>
            <w:tcW w:w="1008" w:type="dxa"/>
          </w:tcPr>
          <w:p w:rsidR="007D3B69" w:rsidRDefault="00C91545">
            <w:r>
              <w:t>19:19</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ap_dma_re</w:t>
            </w:r>
            <w:r>
              <w:lastRenderedPageBreak/>
              <w:t>set</w:t>
            </w:r>
          </w:p>
        </w:tc>
        <w:tc>
          <w:tcPr>
            <w:tcW w:w="1008" w:type="dxa"/>
          </w:tcPr>
          <w:p w:rsidR="007D3B69" w:rsidRDefault="00C91545">
            <w:r>
              <w:lastRenderedPageBreak/>
              <w:t>18:18</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flash_ctrl_reset</w:t>
            </w:r>
          </w:p>
        </w:tc>
        <w:tc>
          <w:tcPr>
            <w:tcW w:w="1008" w:type="dxa"/>
          </w:tcPr>
          <w:p w:rsidR="007D3B69" w:rsidRDefault="00C91545">
            <w:r>
              <w:t>17:17</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psram_ctrl_reset</w:t>
            </w:r>
          </w:p>
        </w:tc>
        <w:tc>
          <w:tcPr>
            <w:tcW w:w="1008" w:type="dxa"/>
          </w:tcPr>
          <w:p w:rsidR="007D3B69" w:rsidRDefault="00C91545">
            <w:r>
              <w:t>16:16</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cp_codec_reset</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Write 1 to generate a SW reset to CP Codec digital part</w:t>
            </w:r>
            <w:r>
              <w:br/>
              <w:t>This bit need SW to write 0 to de-reset.</w:t>
            </w:r>
          </w:p>
        </w:tc>
        <w:tc>
          <w:tcPr>
            <w:tcW w:w="1008" w:type="dxa"/>
          </w:tcPr>
          <w:p w:rsidR="007D3B69" w:rsidRDefault="00C91545">
            <w:r>
              <w:t>1'h0</w:t>
            </w:r>
          </w:p>
        </w:tc>
      </w:tr>
      <w:tr w:rsidR="007D3B69" w:rsidTr="007D3B69">
        <w:tc>
          <w:tcPr>
            <w:tcW w:w="1440" w:type="dxa"/>
          </w:tcPr>
          <w:p w:rsidR="007D3B69" w:rsidRDefault="00C91545">
            <w:r>
              <w:t>gpio_a_reset</w:t>
            </w:r>
          </w:p>
        </w:tc>
        <w:tc>
          <w:tcPr>
            <w:tcW w:w="1008" w:type="dxa"/>
          </w:tcPr>
          <w:p w:rsidR="007D3B69" w:rsidRDefault="00C91545">
            <w:r>
              <w:t>14:14</w:t>
            </w:r>
          </w:p>
        </w:tc>
        <w:tc>
          <w:tcPr>
            <w:tcW w:w="864" w:type="dxa"/>
          </w:tcPr>
          <w:p w:rsidR="007D3B69" w:rsidRDefault="00C91545">
            <w:r>
              <w:t>W1P</w:t>
            </w:r>
          </w:p>
        </w:tc>
        <w:tc>
          <w:tcPr>
            <w:tcW w:w="5040" w:type="dxa"/>
          </w:tcPr>
          <w:p w:rsidR="007D3B69" w:rsidRDefault="00C91545">
            <w:r>
              <w:t>Write 1 to generate a SW reset to GPIO-A control</w:t>
            </w:r>
          </w:p>
        </w:tc>
        <w:tc>
          <w:tcPr>
            <w:tcW w:w="1008" w:type="dxa"/>
          </w:tcPr>
          <w:p w:rsidR="007D3B69" w:rsidRDefault="00C91545">
            <w:r>
              <w:t>1'h0</w:t>
            </w:r>
          </w:p>
        </w:tc>
      </w:tr>
      <w:tr w:rsidR="007D3B69" w:rsidTr="007D3B69">
        <w:tc>
          <w:tcPr>
            <w:tcW w:w="1440" w:type="dxa"/>
          </w:tcPr>
          <w:p w:rsidR="007D3B69" w:rsidRDefault="00C91545">
            <w:r>
              <w:t>gpio_b_reset</w:t>
            </w:r>
          </w:p>
        </w:tc>
        <w:tc>
          <w:tcPr>
            <w:tcW w:w="1008" w:type="dxa"/>
          </w:tcPr>
          <w:p w:rsidR="007D3B69" w:rsidRDefault="00C91545">
            <w:r>
              <w:t>13:13</w:t>
            </w:r>
          </w:p>
        </w:tc>
        <w:tc>
          <w:tcPr>
            <w:tcW w:w="864" w:type="dxa"/>
          </w:tcPr>
          <w:p w:rsidR="007D3B69" w:rsidRDefault="00C91545">
            <w:r>
              <w:t>W1P</w:t>
            </w:r>
          </w:p>
        </w:tc>
        <w:tc>
          <w:tcPr>
            <w:tcW w:w="5040" w:type="dxa"/>
          </w:tcPr>
          <w:p w:rsidR="007D3B69" w:rsidRDefault="00C91545">
            <w:r>
              <w:t>Write 1 to generate a SW reset to GPIO-B control</w:t>
            </w:r>
          </w:p>
        </w:tc>
        <w:tc>
          <w:tcPr>
            <w:tcW w:w="1008" w:type="dxa"/>
          </w:tcPr>
          <w:p w:rsidR="007D3B69" w:rsidRDefault="00C91545">
            <w:r>
              <w:t>1'h0</w:t>
            </w:r>
          </w:p>
        </w:tc>
      </w:tr>
      <w:tr w:rsidR="007D3B69" w:rsidTr="007D3B69">
        <w:tc>
          <w:tcPr>
            <w:tcW w:w="1440" w:type="dxa"/>
          </w:tcPr>
          <w:p w:rsidR="007D3B69" w:rsidRDefault="00C91545">
            <w:r>
              <w:t>crypto_reset</w:t>
            </w:r>
          </w:p>
        </w:tc>
        <w:tc>
          <w:tcPr>
            <w:tcW w:w="1008" w:type="dxa"/>
          </w:tcPr>
          <w:p w:rsidR="007D3B69" w:rsidRDefault="00C91545">
            <w:r>
              <w:t>12:12</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sdio_reset</w:t>
            </w:r>
          </w:p>
        </w:tc>
        <w:tc>
          <w:tcPr>
            <w:tcW w:w="1008" w:type="dxa"/>
          </w:tcPr>
          <w:p w:rsidR="007D3B69" w:rsidRDefault="00C91545">
            <w:r>
              <w:t>11:11</w:t>
            </w:r>
          </w:p>
        </w:tc>
        <w:tc>
          <w:tcPr>
            <w:tcW w:w="864" w:type="dxa"/>
          </w:tcPr>
          <w:p w:rsidR="007D3B69" w:rsidRDefault="00C91545">
            <w:r>
              <w:t>W1P</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gpt_reset</w:t>
            </w:r>
          </w:p>
        </w:tc>
        <w:tc>
          <w:tcPr>
            <w:tcW w:w="1008" w:type="dxa"/>
          </w:tcPr>
          <w:p w:rsidR="007D3B69" w:rsidRDefault="00C91545">
            <w:r>
              <w:t>10:10</w:t>
            </w:r>
          </w:p>
        </w:tc>
        <w:tc>
          <w:tcPr>
            <w:tcW w:w="864" w:type="dxa"/>
          </w:tcPr>
          <w:p w:rsidR="007D3B69" w:rsidRDefault="00C91545">
            <w:r>
              <w:t>W1P</w:t>
            </w:r>
          </w:p>
        </w:tc>
        <w:tc>
          <w:tcPr>
            <w:tcW w:w="5040" w:type="dxa"/>
          </w:tcPr>
          <w:p w:rsidR="007D3B69" w:rsidRDefault="00C91545">
            <w:r>
              <w:t>Write 1 to generate a SW reset to general purpose timer</w:t>
            </w:r>
          </w:p>
        </w:tc>
        <w:tc>
          <w:tcPr>
            <w:tcW w:w="1008" w:type="dxa"/>
          </w:tcPr>
          <w:p w:rsidR="007D3B69" w:rsidRDefault="00C91545">
            <w:r>
              <w:t>1'h0</w:t>
            </w:r>
          </w:p>
        </w:tc>
      </w:tr>
      <w:tr w:rsidR="007D3B69" w:rsidTr="007D3B69">
        <w:tc>
          <w:tcPr>
            <w:tcW w:w="1440" w:type="dxa"/>
          </w:tcPr>
          <w:p w:rsidR="007D3B69" w:rsidRDefault="00C91545">
            <w:r>
              <w:t>usbc_reset</w:t>
            </w:r>
          </w:p>
        </w:tc>
        <w:tc>
          <w:tcPr>
            <w:tcW w:w="1008" w:type="dxa"/>
          </w:tcPr>
          <w:p w:rsidR="007D3B69" w:rsidRDefault="00C91545">
            <w:r>
              <w:t>9:9</w:t>
            </w:r>
          </w:p>
        </w:tc>
        <w:tc>
          <w:tcPr>
            <w:tcW w:w="864" w:type="dxa"/>
          </w:tcPr>
          <w:p w:rsidR="007D3B69" w:rsidRDefault="00C91545">
            <w:r>
              <w:t>W1P</w:t>
            </w:r>
          </w:p>
        </w:tc>
        <w:tc>
          <w:tcPr>
            <w:tcW w:w="5040" w:type="dxa"/>
          </w:tcPr>
          <w:p w:rsidR="007D3B69" w:rsidRDefault="00C91545">
            <w:r>
              <w:t>Write 1 to generate a SW reset to USB controller</w:t>
            </w:r>
          </w:p>
        </w:tc>
        <w:tc>
          <w:tcPr>
            <w:tcW w:w="1008" w:type="dxa"/>
          </w:tcPr>
          <w:p w:rsidR="007D3B69" w:rsidRDefault="00C91545">
            <w:r>
              <w:t>1'h0</w:t>
            </w:r>
          </w:p>
        </w:tc>
      </w:tr>
      <w:tr w:rsidR="007D3B69" w:rsidTr="007D3B69">
        <w:tc>
          <w:tcPr>
            <w:tcW w:w="1440" w:type="dxa"/>
          </w:tcPr>
          <w:p w:rsidR="007D3B69" w:rsidRDefault="00C91545">
            <w:r>
              <w:t>ir_reset</w:t>
            </w:r>
          </w:p>
        </w:tc>
        <w:tc>
          <w:tcPr>
            <w:tcW w:w="1008" w:type="dxa"/>
          </w:tcPr>
          <w:p w:rsidR="007D3B69" w:rsidRDefault="00C91545">
            <w:r>
              <w:t>8:8</w:t>
            </w:r>
          </w:p>
        </w:tc>
        <w:tc>
          <w:tcPr>
            <w:tcW w:w="864" w:type="dxa"/>
          </w:tcPr>
          <w:p w:rsidR="007D3B69" w:rsidRDefault="00C91545">
            <w:r>
              <w:t>W1P</w:t>
            </w:r>
          </w:p>
        </w:tc>
        <w:tc>
          <w:tcPr>
            <w:tcW w:w="5040" w:type="dxa"/>
          </w:tcPr>
          <w:p w:rsidR="007D3B69" w:rsidRDefault="00C91545">
            <w:r>
              <w:t>Write 1 to generate a SW reset to IR controller</w:t>
            </w:r>
          </w:p>
        </w:tc>
        <w:tc>
          <w:tcPr>
            <w:tcW w:w="1008" w:type="dxa"/>
          </w:tcPr>
          <w:p w:rsidR="007D3B69" w:rsidRDefault="00C91545">
            <w:r>
              <w:t>1'h0</w:t>
            </w:r>
          </w:p>
        </w:tc>
      </w:tr>
      <w:tr w:rsidR="007D3B69" w:rsidTr="007D3B69">
        <w:tc>
          <w:tcPr>
            <w:tcW w:w="1440" w:type="dxa"/>
          </w:tcPr>
          <w:p w:rsidR="007D3B69" w:rsidRDefault="00C91545">
            <w:r>
              <w:t>i2c1_reset</w:t>
            </w:r>
          </w:p>
        </w:tc>
        <w:tc>
          <w:tcPr>
            <w:tcW w:w="1008" w:type="dxa"/>
          </w:tcPr>
          <w:p w:rsidR="007D3B69" w:rsidRDefault="00C91545">
            <w:r>
              <w:t>7:7</w:t>
            </w:r>
          </w:p>
        </w:tc>
        <w:tc>
          <w:tcPr>
            <w:tcW w:w="864" w:type="dxa"/>
          </w:tcPr>
          <w:p w:rsidR="007D3B69" w:rsidRDefault="00C91545">
            <w:r>
              <w:t>W1P</w:t>
            </w:r>
          </w:p>
        </w:tc>
        <w:tc>
          <w:tcPr>
            <w:tcW w:w="5040" w:type="dxa"/>
          </w:tcPr>
          <w:p w:rsidR="007D3B69" w:rsidRDefault="00C91545">
            <w:r>
              <w:t>Write 1 to generate a SW reset to I2C1</w:t>
            </w:r>
          </w:p>
        </w:tc>
        <w:tc>
          <w:tcPr>
            <w:tcW w:w="1008" w:type="dxa"/>
          </w:tcPr>
          <w:p w:rsidR="007D3B69" w:rsidRDefault="00C91545">
            <w:r>
              <w:t>1'h0</w:t>
            </w:r>
          </w:p>
        </w:tc>
      </w:tr>
      <w:tr w:rsidR="007D3B69" w:rsidTr="007D3B69">
        <w:tc>
          <w:tcPr>
            <w:tcW w:w="1440" w:type="dxa"/>
          </w:tcPr>
          <w:p w:rsidR="007D3B69" w:rsidRDefault="00C91545">
            <w:r>
              <w:t>i2c0_reset</w:t>
            </w:r>
          </w:p>
        </w:tc>
        <w:tc>
          <w:tcPr>
            <w:tcW w:w="1008" w:type="dxa"/>
          </w:tcPr>
          <w:p w:rsidR="007D3B69" w:rsidRDefault="00C91545">
            <w:r>
              <w:t>6:6</w:t>
            </w:r>
          </w:p>
        </w:tc>
        <w:tc>
          <w:tcPr>
            <w:tcW w:w="864" w:type="dxa"/>
          </w:tcPr>
          <w:p w:rsidR="007D3B69" w:rsidRDefault="00C91545">
            <w:r>
              <w:t>W1P</w:t>
            </w:r>
          </w:p>
        </w:tc>
        <w:tc>
          <w:tcPr>
            <w:tcW w:w="5040" w:type="dxa"/>
          </w:tcPr>
          <w:p w:rsidR="007D3B69" w:rsidRDefault="00C91545">
            <w:r>
              <w:t>Write 1 to generate a SW reset to I2C0</w:t>
            </w:r>
          </w:p>
        </w:tc>
        <w:tc>
          <w:tcPr>
            <w:tcW w:w="1008" w:type="dxa"/>
          </w:tcPr>
          <w:p w:rsidR="007D3B69" w:rsidRDefault="00C91545">
            <w:r>
              <w:t>1'h0</w:t>
            </w:r>
          </w:p>
        </w:tc>
      </w:tr>
      <w:tr w:rsidR="007D3B69" w:rsidTr="007D3B69">
        <w:tc>
          <w:tcPr>
            <w:tcW w:w="1440" w:type="dxa"/>
          </w:tcPr>
          <w:p w:rsidR="007D3B69" w:rsidRDefault="00C91545">
            <w:r>
              <w:t>spi1_reset</w:t>
            </w:r>
          </w:p>
        </w:tc>
        <w:tc>
          <w:tcPr>
            <w:tcW w:w="1008" w:type="dxa"/>
          </w:tcPr>
          <w:p w:rsidR="007D3B69" w:rsidRDefault="00C91545">
            <w:r>
              <w:t>5:5</w:t>
            </w:r>
          </w:p>
        </w:tc>
        <w:tc>
          <w:tcPr>
            <w:tcW w:w="864" w:type="dxa"/>
          </w:tcPr>
          <w:p w:rsidR="007D3B69" w:rsidRDefault="00C91545">
            <w:r>
              <w:t>W1P</w:t>
            </w:r>
          </w:p>
        </w:tc>
        <w:tc>
          <w:tcPr>
            <w:tcW w:w="5040" w:type="dxa"/>
          </w:tcPr>
          <w:p w:rsidR="007D3B69" w:rsidRDefault="00C91545">
            <w:r>
              <w:t>Write 1 to generate a SW reset to SPI1</w:t>
            </w:r>
          </w:p>
        </w:tc>
        <w:tc>
          <w:tcPr>
            <w:tcW w:w="1008" w:type="dxa"/>
          </w:tcPr>
          <w:p w:rsidR="007D3B69" w:rsidRDefault="00C91545">
            <w:r>
              <w:t>1'h0</w:t>
            </w:r>
          </w:p>
        </w:tc>
      </w:tr>
      <w:tr w:rsidR="007D3B69" w:rsidTr="007D3B69">
        <w:tc>
          <w:tcPr>
            <w:tcW w:w="1440" w:type="dxa"/>
          </w:tcPr>
          <w:p w:rsidR="007D3B69" w:rsidRDefault="00C91545">
            <w:r>
              <w:t>spi0_reset</w:t>
            </w:r>
          </w:p>
        </w:tc>
        <w:tc>
          <w:tcPr>
            <w:tcW w:w="1008" w:type="dxa"/>
          </w:tcPr>
          <w:p w:rsidR="007D3B69" w:rsidRDefault="00C91545">
            <w:r>
              <w:t>4:4</w:t>
            </w:r>
          </w:p>
        </w:tc>
        <w:tc>
          <w:tcPr>
            <w:tcW w:w="864" w:type="dxa"/>
          </w:tcPr>
          <w:p w:rsidR="007D3B69" w:rsidRDefault="00C91545">
            <w:r>
              <w:t>W1P</w:t>
            </w:r>
          </w:p>
        </w:tc>
        <w:tc>
          <w:tcPr>
            <w:tcW w:w="5040" w:type="dxa"/>
          </w:tcPr>
          <w:p w:rsidR="007D3B69" w:rsidRDefault="00C91545">
            <w:r>
              <w:t>Write 1 to generate a SW reset to SPI0</w:t>
            </w:r>
          </w:p>
        </w:tc>
        <w:tc>
          <w:tcPr>
            <w:tcW w:w="1008" w:type="dxa"/>
          </w:tcPr>
          <w:p w:rsidR="007D3B69" w:rsidRDefault="00C91545">
            <w:r>
              <w:t>1'h0</w:t>
            </w:r>
          </w:p>
        </w:tc>
      </w:tr>
      <w:tr w:rsidR="007D3B69" w:rsidTr="007D3B69">
        <w:tc>
          <w:tcPr>
            <w:tcW w:w="1440" w:type="dxa"/>
          </w:tcPr>
          <w:p w:rsidR="007D3B69" w:rsidRDefault="00C91545">
            <w:r>
              <w:t>uart3_reset</w:t>
            </w:r>
          </w:p>
        </w:tc>
        <w:tc>
          <w:tcPr>
            <w:tcW w:w="1008" w:type="dxa"/>
          </w:tcPr>
          <w:p w:rsidR="007D3B69" w:rsidRDefault="00C91545">
            <w:r>
              <w:t>3:3</w:t>
            </w:r>
          </w:p>
        </w:tc>
        <w:tc>
          <w:tcPr>
            <w:tcW w:w="864" w:type="dxa"/>
          </w:tcPr>
          <w:p w:rsidR="007D3B69" w:rsidRDefault="00C91545">
            <w:r>
              <w:t>W1P</w:t>
            </w:r>
          </w:p>
        </w:tc>
        <w:tc>
          <w:tcPr>
            <w:tcW w:w="5040" w:type="dxa"/>
          </w:tcPr>
          <w:p w:rsidR="007D3B69" w:rsidRDefault="00C91545">
            <w:r>
              <w:t>Write 1 to generate a SW reset to UART3</w:t>
            </w:r>
          </w:p>
        </w:tc>
        <w:tc>
          <w:tcPr>
            <w:tcW w:w="1008" w:type="dxa"/>
          </w:tcPr>
          <w:p w:rsidR="007D3B69" w:rsidRDefault="00C91545">
            <w:r>
              <w:t>1'h0</w:t>
            </w:r>
          </w:p>
        </w:tc>
      </w:tr>
      <w:tr w:rsidR="007D3B69" w:rsidTr="007D3B69">
        <w:tc>
          <w:tcPr>
            <w:tcW w:w="1440" w:type="dxa"/>
          </w:tcPr>
          <w:p w:rsidR="007D3B69" w:rsidRDefault="00C91545">
            <w:r>
              <w:t>uart2_reset</w:t>
            </w:r>
          </w:p>
        </w:tc>
        <w:tc>
          <w:tcPr>
            <w:tcW w:w="1008" w:type="dxa"/>
          </w:tcPr>
          <w:p w:rsidR="007D3B69" w:rsidRDefault="00C91545">
            <w:r>
              <w:t>2:2</w:t>
            </w:r>
          </w:p>
        </w:tc>
        <w:tc>
          <w:tcPr>
            <w:tcW w:w="864" w:type="dxa"/>
          </w:tcPr>
          <w:p w:rsidR="007D3B69" w:rsidRDefault="00C91545">
            <w:r>
              <w:t>W1P</w:t>
            </w:r>
          </w:p>
        </w:tc>
        <w:tc>
          <w:tcPr>
            <w:tcW w:w="5040" w:type="dxa"/>
          </w:tcPr>
          <w:p w:rsidR="007D3B69" w:rsidRDefault="00C91545">
            <w:r>
              <w:t>Write 1 to generate a SW reset to UART2</w:t>
            </w:r>
          </w:p>
        </w:tc>
        <w:tc>
          <w:tcPr>
            <w:tcW w:w="1008" w:type="dxa"/>
          </w:tcPr>
          <w:p w:rsidR="007D3B69" w:rsidRDefault="00C91545">
            <w:r>
              <w:t>1'h0</w:t>
            </w:r>
          </w:p>
        </w:tc>
      </w:tr>
      <w:tr w:rsidR="007D3B69" w:rsidTr="007D3B69">
        <w:tc>
          <w:tcPr>
            <w:tcW w:w="1440" w:type="dxa"/>
          </w:tcPr>
          <w:p w:rsidR="007D3B69" w:rsidRDefault="00C91545">
            <w:r>
              <w:t>uart1_reset</w:t>
            </w:r>
          </w:p>
        </w:tc>
        <w:tc>
          <w:tcPr>
            <w:tcW w:w="1008" w:type="dxa"/>
          </w:tcPr>
          <w:p w:rsidR="007D3B69" w:rsidRDefault="00C91545">
            <w:r>
              <w:t>1:1</w:t>
            </w:r>
          </w:p>
        </w:tc>
        <w:tc>
          <w:tcPr>
            <w:tcW w:w="864" w:type="dxa"/>
          </w:tcPr>
          <w:p w:rsidR="007D3B69" w:rsidRDefault="00C91545">
            <w:r>
              <w:t>W1P</w:t>
            </w:r>
          </w:p>
        </w:tc>
        <w:tc>
          <w:tcPr>
            <w:tcW w:w="5040" w:type="dxa"/>
          </w:tcPr>
          <w:p w:rsidR="007D3B69" w:rsidRDefault="00C91545">
            <w:r>
              <w:t>Write 1 to generate a SW reset to UART1</w:t>
            </w:r>
          </w:p>
        </w:tc>
        <w:tc>
          <w:tcPr>
            <w:tcW w:w="1008" w:type="dxa"/>
          </w:tcPr>
          <w:p w:rsidR="007D3B69" w:rsidRDefault="00C91545">
            <w:r>
              <w:t>1'h0</w:t>
            </w:r>
          </w:p>
        </w:tc>
      </w:tr>
      <w:tr w:rsidR="007D3B69" w:rsidTr="007D3B69">
        <w:tc>
          <w:tcPr>
            <w:tcW w:w="1440" w:type="dxa"/>
          </w:tcPr>
          <w:p w:rsidR="007D3B69" w:rsidRDefault="00C91545">
            <w:r>
              <w:t>uart0_reset</w:t>
            </w:r>
          </w:p>
        </w:tc>
        <w:tc>
          <w:tcPr>
            <w:tcW w:w="1008" w:type="dxa"/>
          </w:tcPr>
          <w:p w:rsidR="007D3B69" w:rsidRDefault="00C91545">
            <w:r>
              <w:t>0:0</w:t>
            </w:r>
          </w:p>
        </w:tc>
        <w:tc>
          <w:tcPr>
            <w:tcW w:w="864" w:type="dxa"/>
          </w:tcPr>
          <w:p w:rsidR="007D3B69" w:rsidRDefault="00C91545">
            <w:r>
              <w:t>W1P</w:t>
            </w:r>
          </w:p>
        </w:tc>
        <w:tc>
          <w:tcPr>
            <w:tcW w:w="5040" w:type="dxa"/>
          </w:tcPr>
          <w:p w:rsidR="007D3B69" w:rsidRDefault="00C91545">
            <w:r>
              <w:t>Write 1 to generate a SW reset to UART0</w:t>
            </w:r>
          </w:p>
        </w:tc>
        <w:tc>
          <w:tcPr>
            <w:tcW w:w="1008" w:type="dxa"/>
          </w:tcPr>
          <w:p w:rsidR="007D3B69" w:rsidRDefault="00C91545">
            <w:r>
              <w:t>1'h0</w:t>
            </w:r>
          </w:p>
        </w:tc>
      </w:tr>
    </w:tbl>
    <w:p w:rsidR="007D3B69" w:rsidRDefault="00C91545" w:rsidP="000C4E2D">
      <w:pPr>
        <w:pStyle w:val="3"/>
        <w:spacing w:before="156" w:after="156"/>
        <w:ind w:left="964" w:hanging="964"/>
      </w:pPr>
      <w:r>
        <w:t>AP_CTRL1</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ap_dma_h</w:t>
            </w:r>
            <w:r>
              <w:lastRenderedPageBreak/>
              <w:t>s_sel</w:t>
            </w:r>
          </w:p>
        </w:tc>
        <w:tc>
          <w:tcPr>
            <w:tcW w:w="1008" w:type="dxa"/>
          </w:tcPr>
          <w:p w:rsidR="007D3B69" w:rsidRDefault="00C91545">
            <w:r>
              <w:lastRenderedPageBreak/>
              <w:t>31:16</w:t>
            </w:r>
          </w:p>
        </w:tc>
        <w:tc>
          <w:tcPr>
            <w:tcW w:w="864" w:type="dxa"/>
          </w:tcPr>
          <w:p w:rsidR="007D3B69" w:rsidRDefault="00C91545">
            <w:r>
              <w:t>RW</w:t>
            </w:r>
          </w:p>
        </w:tc>
        <w:tc>
          <w:tcPr>
            <w:tcW w:w="5040" w:type="dxa"/>
          </w:tcPr>
          <w:p w:rsidR="007D3B69" w:rsidRDefault="00C91545">
            <w:r>
              <w:t xml:space="preserve">Each AP DMAC hardware handsharking </w:t>
            </w:r>
            <w:r>
              <w:lastRenderedPageBreak/>
              <w:t>interface has two configrations:</w:t>
            </w:r>
            <w:r>
              <w:br/>
              <w:t>for ap_dma_hs_sel[i] == 0 : CONFIG0</w:t>
            </w:r>
            <w:r>
              <w:br/>
              <w:t xml:space="preserve">       ap_dma_hs_sel[i] == 1 : CONFIG1 </w:t>
            </w:r>
          </w:p>
        </w:tc>
        <w:tc>
          <w:tcPr>
            <w:tcW w:w="1008" w:type="dxa"/>
          </w:tcPr>
          <w:p w:rsidR="007D3B69" w:rsidRDefault="00C91545">
            <w:r>
              <w:lastRenderedPageBreak/>
              <w:t>16'h0</w:t>
            </w:r>
          </w:p>
        </w:tc>
      </w:tr>
      <w:tr w:rsidR="007D3B69" w:rsidTr="007D3B69">
        <w:tc>
          <w:tcPr>
            <w:tcW w:w="1440" w:type="dxa"/>
          </w:tcPr>
          <w:p w:rsidR="007D3B69" w:rsidRDefault="00C91545">
            <w:r>
              <w:lastRenderedPageBreak/>
              <w:t>iomux_reg_clk_frc_on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Added for common IOMUX register file clock force on</w:t>
            </w:r>
          </w:p>
        </w:tc>
        <w:tc>
          <w:tcPr>
            <w:tcW w:w="1008" w:type="dxa"/>
          </w:tcPr>
          <w:p w:rsidR="007D3B69" w:rsidRDefault="00C91545">
            <w:r>
              <w:t>1'h0</w:t>
            </w:r>
          </w:p>
        </w:tc>
      </w:tr>
      <w:tr w:rsidR="007D3B69" w:rsidTr="007D3B69">
        <w:tc>
          <w:tcPr>
            <w:tcW w:w="1440" w:type="dxa"/>
          </w:tcPr>
          <w:p w:rsidR="007D3B69" w:rsidRDefault="00C91545">
            <w:r>
              <w:t>gpadc_reg_clk_frc_on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Added for AP peripheral clock force on</w:t>
            </w:r>
          </w:p>
        </w:tc>
        <w:tc>
          <w:tcPr>
            <w:tcW w:w="1008" w:type="dxa"/>
          </w:tcPr>
          <w:p w:rsidR="007D3B69" w:rsidRDefault="00C91545">
            <w:r>
              <w:t>1'h0</w:t>
            </w:r>
          </w:p>
        </w:tc>
      </w:tr>
      <w:tr w:rsidR="007D3B69" w:rsidTr="007D3B69">
        <w:tc>
          <w:tcPr>
            <w:tcW w:w="1440" w:type="dxa"/>
          </w:tcPr>
          <w:p w:rsidR="007D3B69" w:rsidRDefault="00C91545">
            <w:r>
              <w:t>gpt_reg_clk_frc_on</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Added for AP peripheral clock force on</w:t>
            </w:r>
          </w:p>
        </w:tc>
        <w:tc>
          <w:tcPr>
            <w:tcW w:w="1008" w:type="dxa"/>
          </w:tcPr>
          <w:p w:rsidR="007D3B69" w:rsidRDefault="00C91545">
            <w:r>
              <w:t>1'h0</w:t>
            </w:r>
          </w:p>
        </w:tc>
      </w:tr>
      <w:tr w:rsidR="007D3B69" w:rsidTr="007D3B69">
        <w:tc>
          <w:tcPr>
            <w:tcW w:w="1440" w:type="dxa"/>
          </w:tcPr>
          <w:p w:rsidR="007D3B69" w:rsidRDefault="00C91545">
            <w:r>
              <w:t>ir_reg_clk_frc_on</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Added for AP peripheral clock force on</w:t>
            </w:r>
          </w:p>
        </w:tc>
        <w:tc>
          <w:tcPr>
            <w:tcW w:w="1008" w:type="dxa"/>
          </w:tcPr>
          <w:p w:rsidR="007D3B69" w:rsidRDefault="00C91545">
            <w:r>
              <w:t>1'h0</w:t>
            </w:r>
          </w:p>
        </w:tc>
      </w:tr>
      <w:tr w:rsidR="007D3B69" w:rsidTr="007D3B69">
        <w:tc>
          <w:tcPr>
            <w:tcW w:w="1440" w:type="dxa"/>
          </w:tcPr>
          <w:p w:rsidR="007D3B69" w:rsidRDefault="00C91545">
            <w:r>
              <w:t>sel_sw_ap_reset_range</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Select the reset effect range of AP SW reset which is a specific keyword to write and generate</w:t>
            </w:r>
            <w:r>
              <w:br/>
              <w:t>0: reset the AP core Only (default)</w:t>
            </w:r>
            <w:r>
              <w:br/>
              <w:t>1: reset the AP subsystem completely</w:t>
            </w:r>
            <w:r>
              <w:br/>
            </w:r>
          </w:p>
        </w:tc>
        <w:tc>
          <w:tcPr>
            <w:tcW w:w="1008" w:type="dxa"/>
          </w:tcPr>
          <w:p w:rsidR="007D3B69" w:rsidRDefault="00C91545">
            <w:r>
              <w:t>1'h0</w:t>
            </w:r>
          </w:p>
        </w:tc>
      </w:tr>
      <w:tr w:rsidR="007D3B69" w:rsidTr="007D3B69">
        <w:tc>
          <w:tcPr>
            <w:tcW w:w="1440" w:type="dxa"/>
          </w:tcPr>
          <w:p w:rsidR="007D3B69" w:rsidRDefault="00C91545">
            <w:r>
              <w:t>ap_ena_lockup_rst_apsub</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Enable the reset to AP Subystem when lockup is generated</w:t>
            </w:r>
          </w:p>
        </w:tc>
        <w:tc>
          <w:tcPr>
            <w:tcW w:w="1008" w:type="dxa"/>
          </w:tcPr>
          <w:p w:rsidR="007D3B69" w:rsidRDefault="00C91545">
            <w:r>
              <w:t>1'h0</w:t>
            </w:r>
          </w:p>
        </w:tc>
      </w:tr>
      <w:tr w:rsidR="007D3B69" w:rsidTr="007D3B69">
        <w:tc>
          <w:tcPr>
            <w:tcW w:w="1440" w:type="dxa"/>
          </w:tcPr>
          <w:p w:rsidR="007D3B69" w:rsidRDefault="00C91545">
            <w:r>
              <w:t>ap_ena_lockup_rst_apcore</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Enable the reset to AP Star Core when lockup is generated</w:t>
            </w:r>
          </w:p>
        </w:tc>
        <w:tc>
          <w:tcPr>
            <w:tcW w:w="1008" w:type="dxa"/>
          </w:tcPr>
          <w:p w:rsidR="007D3B69" w:rsidRDefault="00C91545">
            <w:r>
              <w:t>1'h0</w:t>
            </w:r>
          </w:p>
        </w:tc>
      </w:tr>
      <w:tr w:rsidR="007D3B69" w:rsidTr="007D3B69">
        <w:tc>
          <w:tcPr>
            <w:tcW w:w="1440" w:type="dxa"/>
          </w:tcPr>
          <w:p w:rsidR="007D3B69" w:rsidRDefault="00C91545">
            <w:r>
              <w:t>ap_ena_resetreq</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Enable the reset requirement to AP subsystem from AP Star Core</w:t>
            </w:r>
            <w:r>
              <w:br/>
              <w:t>0: reset the AP core Only (default)</w:t>
            </w:r>
            <w:r>
              <w:br/>
              <w:t>1: reset the AP subsystem completely</w:t>
            </w:r>
            <w:r>
              <w:br/>
            </w:r>
          </w:p>
        </w:tc>
        <w:tc>
          <w:tcPr>
            <w:tcW w:w="1008" w:type="dxa"/>
          </w:tcPr>
          <w:p w:rsidR="007D3B69" w:rsidRDefault="00C91545">
            <w:r>
              <w:t>1'h0</w:t>
            </w:r>
          </w:p>
        </w:tc>
      </w:tr>
      <w:tr w:rsidR="007D3B69" w:rsidTr="007D3B69">
        <w:tc>
          <w:tcPr>
            <w:tcW w:w="1440" w:type="dxa"/>
          </w:tcPr>
          <w:p w:rsidR="007D3B69" w:rsidRDefault="00C91545">
            <w:r>
              <w:t>ap_ram_sel</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AP share memory banks selection, 64KB memory for one bank, each bank can be configured to be accessed by AHB-C or AHB-S:</w:t>
            </w:r>
            <w:r>
              <w:br/>
            </w:r>
            <w:r>
              <w:lastRenderedPageBreak/>
              <w:t>for ap_ram_sel[i] == 0: the corresponding memory bank can be accessed by AHB-C</w:t>
            </w:r>
            <w:r>
              <w:br/>
              <w:t xml:space="preserve">       ap_ram_sel[i] == 1: the corresponding memory bank can be accessed by AHB-S</w:t>
            </w:r>
          </w:p>
        </w:tc>
        <w:tc>
          <w:tcPr>
            <w:tcW w:w="1008" w:type="dxa"/>
          </w:tcPr>
          <w:p w:rsidR="007D3B69" w:rsidRDefault="00C91545">
            <w:r>
              <w:lastRenderedPageBreak/>
              <w:t>8'h0</w:t>
            </w:r>
          </w:p>
        </w:tc>
      </w:tr>
    </w:tbl>
    <w:p w:rsidR="007D3B69" w:rsidRDefault="00C91545" w:rsidP="000C4E2D">
      <w:pPr>
        <w:pStyle w:val="3"/>
        <w:spacing w:before="156" w:after="156"/>
        <w:ind w:left="964" w:hanging="964"/>
      </w:pPr>
      <w:r>
        <w:lastRenderedPageBreak/>
        <w:t>AP_CTRL2</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usbphy_rsv</w:t>
            </w:r>
          </w:p>
        </w:tc>
        <w:tc>
          <w:tcPr>
            <w:tcW w:w="1008" w:type="dxa"/>
          </w:tcPr>
          <w:p w:rsidR="007D3B69" w:rsidRDefault="00C91545">
            <w:r>
              <w:t>31:26</w:t>
            </w:r>
          </w:p>
        </w:tc>
        <w:tc>
          <w:tcPr>
            <w:tcW w:w="864" w:type="dxa"/>
          </w:tcPr>
          <w:p w:rsidR="007D3B69" w:rsidRDefault="00C91545">
            <w:r>
              <w:t>RW</w:t>
            </w:r>
          </w:p>
        </w:tc>
        <w:tc>
          <w:tcPr>
            <w:tcW w:w="5040" w:type="dxa"/>
          </w:tcPr>
          <w:p w:rsidR="007D3B69" w:rsidRDefault="00C91545">
            <w:r>
              <w:t>reserved for usbphy</w:t>
            </w:r>
          </w:p>
        </w:tc>
        <w:tc>
          <w:tcPr>
            <w:tcW w:w="1008" w:type="dxa"/>
          </w:tcPr>
          <w:p w:rsidR="007D3B69" w:rsidRDefault="00C91545">
            <w:r>
              <w:t>6'h0</w:t>
            </w:r>
          </w:p>
        </w:tc>
      </w:tr>
      <w:tr w:rsidR="007D3B69" w:rsidTr="007D3B69">
        <w:tc>
          <w:tcPr>
            <w:tcW w:w="1440" w:type="dxa"/>
          </w:tcPr>
          <w:p w:rsidR="007D3B69" w:rsidRDefault="00C91545">
            <w:r>
              <w:t>star_cfgnsstcalib</w:t>
            </w:r>
          </w:p>
        </w:tc>
        <w:tc>
          <w:tcPr>
            <w:tcW w:w="1008" w:type="dxa"/>
          </w:tcPr>
          <w:p w:rsidR="007D3B69" w:rsidRDefault="00C91545">
            <w:r>
              <w:t>25:0</w:t>
            </w:r>
          </w:p>
        </w:tc>
        <w:tc>
          <w:tcPr>
            <w:tcW w:w="864" w:type="dxa"/>
          </w:tcPr>
          <w:p w:rsidR="007D3B69" w:rsidRDefault="00C91545">
            <w:r>
              <w:t>RW</w:t>
            </w:r>
          </w:p>
        </w:tc>
        <w:tc>
          <w:tcPr>
            <w:tcW w:w="5040" w:type="dxa"/>
          </w:tcPr>
          <w:p w:rsidR="007D3B69" w:rsidRDefault="00C91545">
            <w:r>
              <w:t>[25] NOREF 0: reference clock is implemented</w:t>
            </w:r>
            <w:r>
              <w:br/>
              <w:t xml:space="preserve">                     1: reference clock is not implemented</w:t>
            </w:r>
            <w:r>
              <w:br/>
              <w:t>[24] SKEW  0: can guarantee an exact multiple of 10ms</w:t>
            </w:r>
            <w:r>
              <w:br/>
              <w:t xml:space="preserve">                     1: cannot guarantee an exact multiple of 10ms</w:t>
            </w:r>
            <w:r>
              <w:br/>
              <w:t xml:space="preserve">[23:0] TENMS: Provides an integer value to compute a 10ms, 100Hz, delay from either the external reference clock, or CLKIN if the reference clock is not implemented. </w:t>
            </w:r>
          </w:p>
        </w:tc>
        <w:tc>
          <w:tcPr>
            <w:tcW w:w="1008" w:type="dxa"/>
          </w:tcPr>
          <w:p w:rsidR="007D3B69" w:rsidRDefault="00C91545">
            <w:r>
              <w:t>26'h1d4c0</w:t>
            </w:r>
          </w:p>
        </w:tc>
      </w:tr>
    </w:tbl>
    <w:p w:rsidR="007D3B69" w:rsidRDefault="00C91545" w:rsidP="000C4E2D">
      <w:pPr>
        <w:pStyle w:val="3"/>
        <w:spacing w:before="156" w:after="156"/>
        <w:ind w:left="964" w:hanging="964"/>
      </w:pPr>
      <w:r>
        <w:t>AP_CTRL3</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usbc_st_chrgvbus</w:t>
            </w:r>
          </w:p>
        </w:tc>
        <w:tc>
          <w:tcPr>
            <w:tcW w:w="1008" w:type="dxa"/>
          </w:tcPr>
          <w:p w:rsidR="007D3B69" w:rsidRDefault="00C91545">
            <w:r>
              <w:t>30:30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usbc_st_dischrgvbus</w:t>
            </w:r>
          </w:p>
        </w:tc>
        <w:tc>
          <w:tcPr>
            <w:tcW w:w="1008" w:type="dxa"/>
          </w:tcPr>
          <w:p w:rsidR="007D3B69" w:rsidRDefault="00C91545">
            <w:r>
              <w:t>29:29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usbc_st_drvvbus</w:t>
            </w:r>
          </w:p>
        </w:tc>
        <w:tc>
          <w:tcPr>
            <w:tcW w:w="1008" w:type="dxa"/>
          </w:tcPr>
          <w:p w:rsidR="007D3B69" w:rsidRDefault="00C91545">
            <w:r>
              <w:t>28:28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usbc_st_speed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usbc_st_suspend</w:t>
            </w:r>
          </w:p>
        </w:tc>
        <w:tc>
          <w:tcPr>
            <w:tcW w:w="1008" w:type="dxa"/>
          </w:tcPr>
          <w:p w:rsidR="007D3B69" w:rsidRDefault="00C91545">
            <w:r>
              <w:t>26:26</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usbphy_gpio_en</w:t>
            </w:r>
          </w:p>
        </w:tc>
        <w:tc>
          <w:tcPr>
            <w:tcW w:w="1008" w:type="dxa"/>
          </w:tcPr>
          <w:p w:rsidR="007D3B69" w:rsidRDefault="00C91545">
            <w:r>
              <w:t>25:25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usbphy_gpio_ie</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usbphy_didif_bypss</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usbphy_ptrm</w:t>
            </w:r>
          </w:p>
        </w:tc>
        <w:tc>
          <w:tcPr>
            <w:tcW w:w="1008" w:type="dxa"/>
          </w:tcPr>
          <w:p w:rsidR="007D3B69" w:rsidRDefault="00C91545">
            <w:r>
              <w:t>22:21</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usbphy_ntrm</w:t>
            </w:r>
          </w:p>
        </w:tc>
        <w:tc>
          <w:tcPr>
            <w:tcW w:w="1008" w:type="dxa"/>
          </w:tcPr>
          <w:p w:rsidR="007D3B69" w:rsidRDefault="00C91545">
            <w:r>
              <w:t>20:19</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usbphy_tmdrv</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usbphy_speed_frc</w:t>
            </w:r>
          </w:p>
        </w:tc>
        <w:tc>
          <w:tcPr>
            <w:tcW w:w="1008" w:type="dxa"/>
          </w:tcPr>
          <w:p w:rsidR="007D3B69" w:rsidRDefault="00C91545">
            <w:r>
              <w:t>15:15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usbphy_speed_val</w:t>
            </w:r>
          </w:p>
        </w:tc>
        <w:tc>
          <w:tcPr>
            <w:tcW w:w="1008" w:type="dxa"/>
          </w:tcPr>
          <w:p w:rsidR="007D3B69" w:rsidRDefault="00C91545">
            <w:r>
              <w:t>14:14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usbphy_suspend_frc</w:t>
            </w:r>
          </w:p>
        </w:tc>
        <w:tc>
          <w:tcPr>
            <w:tcW w:w="1008" w:type="dxa"/>
          </w:tcPr>
          <w:p w:rsidR="007D3B69" w:rsidRDefault="00C91545">
            <w:r>
              <w:t>13:13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usbphy_suspend_val</w:t>
            </w:r>
          </w:p>
        </w:tc>
        <w:tc>
          <w:tcPr>
            <w:tcW w:w="1008" w:type="dxa"/>
          </w:tcPr>
          <w:p w:rsidR="007D3B69" w:rsidRDefault="00C91545">
            <w:r>
              <w:t>12:12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usbphy_mode</w:t>
            </w:r>
          </w:p>
        </w:tc>
        <w:tc>
          <w:tcPr>
            <w:tcW w:w="1008" w:type="dxa"/>
          </w:tcPr>
          <w:p w:rsidR="007D3B69" w:rsidRDefault="00C91545">
            <w:r>
              <w:t>11:11</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usbphy_up_p_en_frc</w:t>
            </w:r>
          </w:p>
        </w:tc>
        <w:tc>
          <w:tcPr>
            <w:tcW w:w="1008" w:type="dxa"/>
          </w:tcPr>
          <w:p w:rsidR="007D3B69" w:rsidRDefault="00C91545">
            <w:r>
              <w:t>10:10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usbphy_up_p_en_val</w:t>
            </w:r>
          </w:p>
        </w:tc>
        <w:tc>
          <w:tcPr>
            <w:tcW w:w="1008" w:type="dxa"/>
          </w:tcPr>
          <w:p w:rsidR="007D3B69" w:rsidRDefault="00C91545">
            <w:r>
              <w:t>9:9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usbphy_dn_p_en_frc</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usbphy_dn_p_en_val</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usbphy_up_m_en</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usbphy_dn_m_en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usbc_vbusvalid</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usbc_avalid</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r w:rsidR="007D3B69" w:rsidTr="007D3B69">
        <w:tc>
          <w:tcPr>
            <w:tcW w:w="1440" w:type="dxa"/>
          </w:tcPr>
          <w:p w:rsidR="007D3B69" w:rsidRDefault="00C91545">
            <w:r>
              <w:t>usbc_vbuslo</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usbc_cfg_tm1</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usbc_cfg_cid</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1'h1</w:t>
            </w:r>
          </w:p>
        </w:tc>
      </w:tr>
    </w:tbl>
    <w:p w:rsidR="007D3B69" w:rsidRDefault="00C91545" w:rsidP="000C4E2D">
      <w:pPr>
        <w:pStyle w:val="3"/>
        <w:spacing w:before="156" w:after="156"/>
        <w:ind w:left="964" w:hanging="964"/>
      </w:pPr>
      <w:r>
        <w:t>AP_CTRL4</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star_initnsvtor_val</w:t>
            </w:r>
          </w:p>
        </w:tc>
        <w:tc>
          <w:tcPr>
            <w:tcW w:w="1008" w:type="dxa"/>
          </w:tcPr>
          <w:p w:rsidR="007D3B69" w:rsidRDefault="00C91545">
            <w:r>
              <w:t>31:7</w:t>
            </w:r>
          </w:p>
        </w:tc>
        <w:tc>
          <w:tcPr>
            <w:tcW w:w="864" w:type="dxa"/>
          </w:tcPr>
          <w:p w:rsidR="007D3B69" w:rsidRDefault="00C91545">
            <w:r>
              <w:t>RW</w:t>
            </w:r>
          </w:p>
        </w:tc>
        <w:tc>
          <w:tcPr>
            <w:tcW w:w="5040" w:type="dxa"/>
          </w:tcPr>
          <w:p w:rsidR="007D3B69" w:rsidRDefault="00C91545">
            <w:r>
              <w:t>the force value of star_initnsvtor, only take effect when the star_initnsvtor_frc is set to 7'h25.</w:t>
            </w:r>
          </w:p>
        </w:tc>
        <w:tc>
          <w:tcPr>
            <w:tcW w:w="1008" w:type="dxa"/>
          </w:tcPr>
          <w:p w:rsidR="007D3B69" w:rsidRDefault="00C91545">
            <w:r>
              <w:t>25'h0</w:t>
            </w:r>
          </w:p>
        </w:tc>
      </w:tr>
      <w:tr w:rsidR="007D3B69" w:rsidTr="007D3B69">
        <w:tc>
          <w:tcPr>
            <w:tcW w:w="1440" w:type="dxa"/>
          </w:tcPr>
          <w:p w:rsidR="007D3B69" w:rsidRDefault="00C91545">
            <w:r>
              <w:t>star_initnsvtor_frc</w:t>
            </w:r>
          </w:p>
        </w:tc>
        <w:tc>
          <w:tcPr>
            <w:tcW w:w="1008" w:type="dxa"/>
          </w:tcPr>
          <w:p w:rsidR="007D3B69" w:rsidRDefault="00C91545">
            <w:r>
              <w:t>6:0</w:t>
            </w:r>
          </w:p>
        </w:tc>
        <w:tc>
          <w:tcPr>
            <w:tcW w:w="864" w:type="dxa"/>
          </w:tcPr>
          <w:p w:rsidR="007D3B69" w:rsidRDefault="00C91545">
            <w:r>
              <w:t>RW</w:t>
            </w:r>
          </w:p>
        </w:tc>
        <w:tc>
          <w:tcPr>
            <w:tcW w:w="5040" w:type="dxa"/>
          </w:tcPr>
          <w:p w:rsidR="007D3B69" w:rsidRDefault="00C91545">
            <w:r>
              <w:t>when this field is set to 7'h25, the star_initnsvtor_val is set by the "star_initnsvtor_val"</w:t>
            </w:r>
          </w:p>
        </w:tc>
        <w:tc>
          <w:tcPr>
            <w:tcW w:w="1008" w:type="dxa"/>
          </w:tcPr>
          <w:p w:rsidR="007D3B69" w:rsidRDefault="00C91545">
            <w:r>
              <w:t>7'h0</w:t>
            </w:r>
          </w:p>
        </w:tc>
      </w:tr>
    </w:tbl>
    <w:p w:rsidR="007D3B69" w:rsidRDefault="00C91545" w:rsidP="000C4E2D">
      <w:pPr>
        <w:pStyle w:val="3"/>
        <w:spacing w:before="156" w:after="156"/>
        <w:ind w:left="964" w:hanging="964"/>
      </w:pPr>
      <w:r>
        <w:t>CORE_CLK_CFG</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sel_sys_ap_peri</w:t>
            </w:r>
          </w:p>
        </w:tc>
        <w:tc>
          <w:tcPr>
            <w:tcW w:w="1008" w:type="dxa"/>
          </w:tcPr>
          <w:p w:rsidR="007D3B69" w:rsidRDefault="00C91545">
            <w:r>
              <w:t>30:29</w:t>
            </w:r>
          </w:p>
        </w:tc>
        <w:tc>
          <w:tcPr>
            <w:tcW w:w="864" w:type="dxa"/>
          </w:tcPr>
          <w:p w:rsidR="007D3B69" w:rsidRDefault="00C91545">
            <w:r>
              <w:t>RW</w:t>
            </w:r>
          </w:p>
        </w:tc>
        <w:tc>
          <w:tcPr>
            <w:tcW w:w="5040" w:type="dxa"/>
          </w:tcPr>
          <w:p w:rsidR="007D3B69" w:rsidRDefault="00C91545">
            <w:r>
              <w:t>Select the ap_peri_clk</w:t>
            </w:r>
            <w:r>
              <w:br/>
              <w:t>00: (1200/10)M</w:t>
            </w:r>
            <w:r>
              <w:br/>
              <w:t>01: (1200/11)M</w:t>
            </w:r>
            <w:r>
              <w:br/>
              <w:t>10: (1200/12)M</w:t>
            </w:r>
            <w:r>
              <w:br/>
              <w:t>11: (1200/13)M</w:t>
            </w:r>
          </w:p>
        </w:tc>
        <w:tc>
          <w:tcPr>
            <w:tcW w:w="1008" w:type="dxa"/>
          </w:tcPr>
          <w:p w:rsidR="007D3B69" w:rsidRDefault="00C91545">
            <w:r>
              <w:t>2'h2</w:t>
            </w:r>
          </w:p>
        </w:tc>
      </w:tr>
      <w:tr w:rsidR="007D3B69" w:rsidTr="007D3B69">
        <w:tc>
          <w:tcPr>
            <w:tcW w:w="1440" w:type="dxa"/>
          </w:tcPr>
          <w:p w:rsidR="007D3B69" w:rsidRDefault="00C91545">
            <w:r>
              <w:lastRenderedPageBreak/>
              <w:t>dis_sys_pll_unlock</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Disable SYSPLL unlock fuction</w:t>
            </w:r>
            <w:r>
              <w:br/>
              <w:t xml:space="preserve">0: do not disable </w:t>
            </w:r>
            <w:r>
              <w:br/>
              <w:t>1: disable</w:t>
            </w:r>
          </w:p>
        </w:tc>
        <w:tc>
          <w:tcPr>
            <w:tcW w:w="1008" w:type="dxa"/>
          </w:tcPr>
          <w:p w:rsidR="007D3B69" w:rsidRDefault="00C91545">
            <w:r>
              <w:t>1'h0</w:t>
            </w:r>
          </w:p>
        </w:tc>
      </w:tr>
      <w:tr w:rsidR="007D3B69" w:rsidTr="007D3B69">
        <w:tc>
          <w:tcPr>
            <w:tcW w:w="1440" w:type="dxa"/>
          </w:tcPr>
          <w:p w:rsidR="007D3B69" w:rsidRDefault="00C91545">
            <w:r>
              <w:t>dis_aud_pll_unlock</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Disable AUDPLL unlock fuction</w:t>
            </w:r>
            <w:r>
              <w:br/>
              <w:t xml:space="preserve">0: do not disable </w:t>
            </w:r>
            <w:r>
              <w:br/>
              <w:t>1: disable</w:t>
            </w:r>
          </w:p>
        </w:tc>
        <w:tc>
          <w:tcPr>
            <w:tcW w:w="1008" w:type="dxa"/>
          </w:tcPr>
          <w:p w:rsidR="007D3B69" w:rsidRDefault="00C91545">
            <w:r>
              <w:t>1'h0</w:t>
            </w:r>
          </w:p>
        </w:tc>
      </w:tr>
      <w:tr w:rsidR="007D3B69" w:rsidTr="007D3B69">
        <w:tc>
          <w:tcPr>
            <w:tcW w:w="1440" w:type="dxa"/>
          </w:tcPr>
          <w:p w:rsidR="007D3B69" w:rsidRDefault="00C91545">
            <w:r>
              <w:t>div_ap_root_ld</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div_ap_root_n</w:t>
            </w:r>
          </w:p>
        </w:tc>
        <w:tc>
          <w:tcPr>
            <w:tcW w:w="1008" w:type="dxa"/>
          </w:tcPr>
          <w:p w:rsidR="007D3B69" w:rsidRDefault="00C91545">
            <w:r>
              <w:t>25:21</w:t>
            </w:r>
          </w:p>
        </w:tc>
        <w:tc>
          <w:tcPr>
            <w:tcW w:w="864" w:type="dxa"/>
          </w:tcPr>
          <w:p w:rsidR="007D3B69" w:rsidRDefault="00C91545">
            <w:r>
              <w:t>RW</w:t>
            </w:r>
          </w:p>
        </w:tc>
        <w:tc>
          <w:tcPr>
            <w:tcW w:w="5040" w:type="dxa"/>
          </w:tcPr>
          <w:p w:rsidR="007D3B69" w:rsidRDefault="00C91545">
            <w:r>
              <w:t>Numerator N of N/M divider of AP sytem clock frequency</w:t>
            </w:r>
          </w:p>
        </w:tc>
        <w:tc>
          <w:tcPr>
            <w:tcW w:w="1008" w:type="dxa"/>
          </w:tcPr>
          <w:p w:rsidR="007D3B69" w:rsidRDefault="00C91545">
            <w:r>
              <w:t>5'h1</w:t>
            </w:r>
          </w:p>
        </w:tc>
      </w:tr>
      <w:tr w:rsidR="007D3B69" w:rsidTr="007D3B69">
        <w:tc>
          <w:tcPr>
            <w:tcW w:w="1440" w:type="dxa"/>
          </w:tcPr>
          <w:p w:rsidR="007D3B69" w:rsidRDefault="00C91545">
            <w:r>
              <w:t>div_ap_root_m</w:t>
            </w:r>
          </w:p>
        </w:tc>
        <w:tc>
          <w:tcPr>
            <w:tcW w:w="1008" w:type="dxa"/>
          </w:tcPr>
          <w:p w:rsidR="007D3B69" w:rsidRDefault="00C91545">
            <w:r>
              <w:t>20:16</w:t>
            </w:r>
          </w:p>
        </w:tc>
        <w:tc>
          <w:tcPr>
            <w:tcW w:w="864" w:type="dxa"/>
          </w:tcPr>
          <w:p w:rsidR="007D3B69" w:rsidRDefault="00C91545">
            <w:r>
              <w:t>RW</w:t>
            </w:r>
          </w:p>
        </w:tc>
        <w:tc>
          <w:tcPr>
            <w:tcW w:w="5040" w:type="dxa"/>
          </w:tcPr>
          <w:p w:rsidR="007D3B69" w:rsidRDefault="00C91545">
            <w:r>
              <w:t>Denominator M of N/M divider of AP sytem clock frequency</w:t>
            </w:r>
            <w:r>
              <w:br/>
              <w:t>Ex: N=1,M=2 mean AP HCLK is 1/2 of System Clock Frequency.</w:t>
            </w:r>
            <w:r>
              <w:br/>
              <w:t>Note: N  M should not be 0, M &gt;=N.M=value+1</w:t>
            </w:r>
            <w:r>
              <w:br/>
            </w:r>
          </w:p>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div_sys_root_ld</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div_sys_root_n</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Numerator N of N/M divider of system root clock frequency</w:t>
            </w:r>
          </w:p>
        </w:tc>
        <w:tc>
          <w:tcPr>
            <w:tcW w:w="1008" w:type="dxa"/>
          </w:tcPr>
          <w:p w:rsidR="007D3B69" w:rsidRDefault="00C91545">
            <w:r>
              <w:t>3'h1</w:t>
            </w:r>
          </w:p>
        </w:tc>
      </w:tr>
      <w:tr w:rsidR="007D3B69" w:rsidTr="007D3B69">
        <w:tc>
          <w:tcPr>
            <w:tcW w:w="1440" w:type="dxa"/>
          </w:tcPr>
          <w:p w:rsidR="007D3B69" w:rsidRDefault="00C91545">
            <w:r>
              <w:t>div_sys_root_m</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Denominator M of N/M divider of system root clock frequency</w:t>
            </w:r>
            <w:r>
              <w:br/>
              <w:t>Ex: N=1,M=2 mean System Clock is 1/2 of Root Clock Frequency(From PLL).</w:t>
            </w:r>
            <w:r>
              <w:br/>
              <w:t>Note: N  M should not be 0, M &gt;=N. M=value+1</w:t>
            </w:r>
            <w:r>
              <w:br/>
            </w:r>
          </w:p>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ena_npu_clk</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1'h1</w:t>
            </w:r>
          </w:p>
        </w:tc>
      </w:tr>
      <w:tr w:rsidR="007D3B69" w:rsidTr="007D3B69">
        <w:tc>
          <w:tcPr>
            <w:tcW w:w="1440" w:type="dxa"/>
          </w:tcPr>
          <w:p w:rsidR="007D3B69" w:rsidRDefault="00C91545">
            <w:r>
              <w:t>ena_cp_core_clk</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1'h1</w:t>
            </w:r>
          </w:p>
        </w:tc>
      </w:tr>
      <w:tr w:rsidR="007D3B69" w:rsidTr="007D3B69">
        <w:tc>
          <w:tcPr>
            <w:tcW w:w="1440" w:type="dxa"/>
          </w:tcPr>
          <w:p w:rsidR="007D3B69" w:rsidRDefault="00C91545">
            <w:r>
              <w:lastRenderedPageBreak/>
              <w:t>ena_ap_core_clk</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1'h1</w:t>
            </w:r>
          </w:p>
        </w:tc>
      </w:tr>
      <w:tr w:rsidR="007D3B69" w:rsidTr="007D3B69">
        <w:tc>
          <w:tcPr>
            <w:tcW w:w="1440" w:type="dxa"/>
          </w:tcPr>
          <w:p w:rsidR="007D3B69" w:rsidRDefault="00C91545">
            <w:r>
              <w:t>Reserved</w:t>
            </w:r>
          </w:p>
        </w:tc>
        <w:tc>
          <w:tcPr>
            <w:tcW w:w="1008" w:type="dxa"/>
          </w:tcPr>
          <w:p w:rsidR="007D3B69" w:rsidRDefault="00C91545">
            <w:r>
              <w:t>3:2</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sel_sys_root_clk</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Select the system root clock source</w:t>
            </w:r>
            <w:r>
              <w:br/>
              <w:t>00: XTAL 24MHz</w:t>
            </w:r>
            <w:r>
              <w:br/>
              <w:t>01: If SYSPLL is locked or SYSPLL unlock function is disabled, use USBPLL high-speed output</w:t>
            </w:r>
            <w:r>
              <w:br/>
              <w:t>10: If AUDPLL is locked or AUDPLL unlock function is disabled, use AUDPLL high-speed output</w:t>
            </w:r>
            <w:r>
              <w:br/>
              <w:t>11: Reserved</w:t>
            </w:r>
          </w:p>
        </w:tc>
        <w:tc>
          <w:tcPr>
            <w:tcW w:w="1008" w:type="dxa"/>
          </w:tcPr>
          <w:p w:rsidR="007D3B69" w:rsidRDefault="00C91545">
            <w:r>
              <w:t>2'h0</w:t>
            </w:r>
          </w:p>
        </w:tc>
      </w:tr>
    </w:tbl>
    <w:p w:rsidR="007D3B69" w:rsidRDefault="00C91545" w:rsidP="000C4E2D">
      <w:pPr>
        <w:pStyle w:val="3"/>
        <w:spacing w:before="156" w:after="156"/>
        <w:ind w:left="964" w:hanging="964"/>
      </w:pPr>
      <w:r>
        <w:t>BUS_CLK_CFG</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31:21</w:t>
            </w:r>
          </w:p>
        </w:tc>
        <w:tc>
          <w:tcPr>
            <w:tcW w:w="864" w:type="dxa"/>
          </w:tcPr>
          <w:p w:rsidR="007D3B69" w:rsidRDefault="00C91545">
            <w:r>
              <w:t>RO</w:t>
            </w:r>
          </w:p>
        </w:tc>
        <w:tc>
          <w:tcPr>
            <w:tcW w:w="5040" w:type="dxa"/>
          </w:tcPr>
          <w:p w:rsidR="007D3B69" w:rsidRDefault="007D3B69"/>
        </w:tc>
        <w:tc>
          <w:tcPr>
            <w:tcW w:w="1008" w:type="dxa"/>
          </w:tcPr>
          <w:p w:rsidR="007D3B69" w:rsidRDefault="00C91545">
            <w:r>
              <w:t>11'h0</w:t>
            </w:r>
          </w:p>
        </w:tc>
      </w:tr>
      <w:tr w:rsidR="007D3B69" w:rsidTr="007D3B69">
        <w:tc>
          <w:tcPr>
            <w:tcW w:w="1440" w:type="dxa"/>
          </w:tcPr>
          <w:p w:rsidR="007D3B69" w:rsidRDefault="00C91545">
            <w:r>
              <w:t>div_cmn_cfg_pclk_ld</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div_cmn_cfg_pclk_m</w:t>
            </w:r>
          </w:p>
        </w:tc>
        <w:tc>
          <w:tcPr>
            <w:tcW w:w="1008" w:type="dxa"/>
          </w:tcPr>
          <w:p w:rsidR="007D3B69" w:rsidRDefault="00C91545">
            <w:r>
              <w:t>19:16</w:t>
            </w:r>
          </w:p>
        </w:tc>
        <w:tc>
          <w:tcPr>
            <w:tcW w:w="864" w:type="dxa"/>
          </w:tcPr>
          <w:p w:rsidR="007D3B69" w:rsidRDefault="00C91545">
            <w:r>
              <w:t>RW</w:t>
            </w:r>
          </w:p>
        </w:tc>
        <w:tc>
          <w:tcPr>
            <w:tcW w:w="5040" w:type="dxa"/>
          </w:tcPr>
          <w:p w:rsidR="007D3B69" w:rsidRDefault="00C91545">
            <w:r>
              <w:t>Denominator M of 1/M divider of common PCLK</w:t>
            </w:r>
            <w:r>
              <w:br/>
              <w:t>Ex: M=2 mean CMN PCLK is 1/3 of AP PCLK Clock Frequency.</w:t>
            </w:r>
            <w:r>
              <w:br/>
              <w:t>Note:  M should not be 0.M=value+1</w:t>
            </w:r>
            <w:r>
              <w:br/>
            </w:r>
          </w:p>
        </w:tc>
        <w:tc>
          <w:tcPr>
            <w:tcW w:w="1008" w:type="dxa"/>
          </w:tcPr>
          <w:p w:rsidR="007D3B69" w:rsidRDefault="00C91545">
            <w:r>
              <w:t>4'h3</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div_ap_peri_pclk_ld</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div_ap_peri_pclk_n</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Numerator N of N/M divider of AP PCLK</w:t>
            </w:r>
          </w:p>
        </w:tc>
        <w:tc>
          <w:tcPr>
            <w:tcW w:w="1008" w:type="dxa"/>
          </w:tcPr>
          <w:p w:rsidR="007D3B69" w:rsidRDefault="00C91545">
            <w:r>
              <w:t>3'h1</w:t>
            </w:r>
          </w:p>
        </w:tc>
      </w:tr>
      <w:tr w:rsidR="007D3B69" w:rsidTr="007D3B69">
        <w:tc>
          <w:tcPr>
            <w:tcW w:w="1440" w:type="dxa"/>
          </w:tcPr>
          <w:p w:rsidR="007D3B69" w:rsidRDefault="00C91545">
            <w:r>
              <w:t>div_ap_peri_pclk_m</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Denominator M of N/M divider of AP PCLK</w:t>
            </w:r>
            <w:r>
              <w:br/>
              <w:t>Ex: N=1,M=2 mean AP PCLK is 1/3 of AP HCLK Clock Frequency.</w:t>
            </w:r>
            <w:r>
              <w:br/>
              <w:t xml:space="preserve">Note: N  M should not be 0, </w:t>
            </w:r>
            <w:r>
              <w:lastRenderedPageBreak/>
              <w:t>M &gt;=N.M=value+1</w:t>
            </w:r>
            <w:r>
              <w:br/>
            </w:r>
          </w:p>
        </w:tc>
        <w:tc>
          <w:tcPr>
            <w:tcW w:w="1008" w:type="dxa"/>
          </w:tcPr>
          <w:p w:rsidR="007D3B69" w:rsidRDefault="00C91545">
            <w:r>
              <w:lastRenderedPageBreak/>
              <w:t>3'h0</w:t>
            </w:r>
          </w:p>
        </w:tc>
      </w:tr>
      <w:tr w:rsidR="007D3B69" w:rsidTr="007D3B69">
        <w:tc>
          <w:tcPr>
            <w:tcW w:w="1440" w:type="dxa"/>
          </w:tcPr>
          <w:p w:rsidR="007D3B69" w:rsidRDefault="00C91545">
            <w:r>
              <w:lastRenderedPageBreak/>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div_cp_pclk_ld</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div_cp_pclk_n</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Numerator N of N/M divider of CP PCLK</w:t>
            </w:r>
          </w:p>
        </w:tc>
        <w:tc>
          <w:tcPr>
            <w:tcW w:w="1008" w:type="dxa"/>
          </w:tcPr>
          <w:p w:rsidR="007D3B69" w:rsidRDefault="00C91545">
            <w:r>
              <w:t>3'h1</w:t>
            </w:r>
          </w:p>
        </w:tc>
      </w:tr>
      <w:tr w:rsidR="007D3B69" w:rsidTr="007D3B69">
        <w:tc>
          <w:tcPr>
            <w:tcW w:w="1440" w:type="dxa"/>
          </w:tcPr>
          <w:p w:rsidR="007D3B69" w:rsidRDefault="00C91545">
            <w:r>
              <w:t>div_cp_pclk_m</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Denominator M of N/M divider of CP PCLK</w:t>
            </w:r>
            <w:r>
              <w:br/>
              <w:t>Ex: N=1,M=2 mean CP PCLK is 1/3 of System Clock Frequency.</w:t>
            </w:r>
            <w:r>
              <w:br/>
              <w:t>Note: N  M should not be 0, M &gt;=N.M=value+1</w:t>
            </w:r>
            <w:r>
              <w:br/>
            </w:r>
          </w:p>
        </w:tc>
        <w:tc>
          <w:tcPr>
            <w:tcW w:w="1008" w:type="dxa"/>
          </w:tcPr>
          <w:p w:rsidR="007D3B69" w:rsidRDefault="00C91545">
            <w:r>
              <w:t>3'h0</w:t>
            </w:r>
          </w:p>
        </w:tc>
      </w:tr>
    </w:tbl>
    <w:p w:rsidR="007D3B69" w:rsidRDefault="00C91545" w:rsidP="000C4E2D">
      <w:pPr>
        <w:pStyle w:val="3"/>
        <w:spacing w:before="156" w:after="156"/>
        <w:ind w:left="964" w:hanging="964"/>
      </w:pPr>
      <w:r>
        <w:t>NVM_CLK_CFG</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div_psram_clk_ld</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div_psram_clk</w:t>
            </w:r>
          </w:p>
        </w:tc>
        <w:tc>
          <w:tcPr>
            <w:tcW w:w="1008" w:type="dxa"/>
          </w:tcPr>
          <w:p w:rsidR="007D3B69" w:rsidRDefault="00C91545">
            <w:r>
              <w:t>22:20</w:t>
            </w:r>
          </w:p>
        </w:tc>
        <w:tc>
          <w:tcPr>
            <w:tcW w:w="864" w:type="dxa"/>
          </w:tcPr>
          <w:p w:rsidR="007D3B69" w:rsidRDefault="00C91545">
            <w:r>
              <w:t>RW</w:t>
            </w:r>
          </w:p>
        </w:tc>
        <w:tc>
          <w:tcPr>
            <w:tcW w:w="5040" w:type="dxa"/>
          </w:tcPr>
          <w:p w:rsidR="007D3B69" w:rsidRDefault="00C91545">
            <w:r>
              <w:t>PLL clock divider for PSRAM clock</w:t>
            </w:r>
            <w:r>
              <w:br/>
              <w:t>Non-clock-gate based divider.</w:t>
            </w:r>
            <w:r>
              <w:br/>
              <w:t>00: divide 1</w:t>
            </w:r>
            <w:r>
              <w:br/>
              <w:t>01: divide 2</w:t>
            </w:r>
            <w:r>
              <w:br/>
              <w:t>10: divide 3</w:t>
            </w:r>
            <w:r>
              <w:br/>
              <w:t>11: divide 4</w:t>
            </w:r>
            <w:r>
              <w:br/>
              <w:t>etc.</w:t>
            </w:r>
            <w:r>
              <w:br/>
            </w:r>
          </w:p>
        </w:tc>
        <w:tc>
          <w:tcPr>
            <w:tcW w:w="1008" w:type="dxa"/>
          </w:tcPr>
          <w:p w:rsidR="007D3B69" w:rsidRDefault="00C91545">
            <w:r>
              <w:t>3'h0</w:t>
            </w:r>
          </w:p>
        </w:tc>
      </w:tr>
      <w:tr w:rsidR="007D3B69" w:rsidTr="007D3B69">
        <w:tc>
          <w:tcPr>
            <w:tcW w:w="1440" w:type="dxa"/>
          </w:tcPr>
          <w:p w:rsidR="007D3B69" w:rsidRDefault="00C91545">
            <w:r>
              <w:t>ena_psram_clk</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1'h1</w:t>
            </w:r>
          </w:p>
        </w:tc>
      </w:tr>
      <w:tr w:rsidR="007D3B69" w:rsidTr="007D3B69">
        <w:tc>
          <w:tcPr>
            <w:tcW w:w="1440" w:type="dxa"/>
          </w:tcPr>
          <w:p w:rsidR="007D3B69" w:rsidRDefault="00C91545">
            <w:r>
              <w:t>Reserved</w:t>
            </w:r>
          </w:p>
        </w:tc>
        <w:tc>
          <w:tcPr>
            <w:tcW w:w="1008" w:type="dxa"/>
          </w:tcPr>
          <w:p w:rsidR="007D3B69" w:rsidRDefault="00C91545">
            <w:r>
              <w:t>18:18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sel_psram_clk</w:t>
            </w:r>
          </w:p>
        </w:tc>
        <w:tc>
          <w:tcPr>
            <w:tcW w:w="1008" w:type="dxa"/>
          </w:tcPr>
          <w:p w:rsidR="007D3B69" w:rsidRDefault="00C91545">
            <w:r>
              <w:t>17:16</w:t>
            </w:r>
          </w:p>
        </w:tc>
        <w:tc>
          <w:tcPr>
            <w:tcW w:w="864" w:type="dxa"/>
          </w:tcPr>
          <w:p w:rsidR="007D3B69" w:rsidRDefault="00C91545">
            <w:r>
              <w:t>RW</w:t>
            </w:r>
          </w:p>
        </w:tc>
        <w:tc>
          <w:tcPr>
            <w:tcW w:w="5040" w:type="dxa"/>
          </w:tcPr>
          <w:p w:rsidR="007D3B69" w:rsidRDefault="00C91545">
            <w:r>
              <w:t>Select the PSRAM clock</w:t>
            </w:r>
            <w:r>
              <w:br/>
              <w:t>00: XTAL 24MHz</w:t>
            </w:r>
            <w:r>
              <w:br/>
              <w:t xml:space="preserve">01: If SYSPLL is locked, use divided USBPLL </w:t>
            </w:r>
            <w:r>
              <w:lastRenderedPageBreak/>
              <w:t>high-speed output</w:t>
            </w:r>
            <w:r>
              <w:br/>
              <w:t>10: If AUDPLL is locked, use divided AUDPLL high-speed output</w:t>
            </w:r>
            <w:r>
              <w:br/>
              <w:t>11: Reserved</w:t>
            </w:r>
          </w:p>
        </w:tc>
        <w:tc>
          <w:tcPr>
            <w:tcW w:w="1008" w:type="dxa"/>
          </w:tcPr>
          <w:p w:rsidR="007D3B69" w:rsidRDefault="00C91545">
            <w:r>
              <w:lastRenderedPageBreak/>
              <w:t>2'h0</w:t>
            </w:r>
          </w:p>
        </w:tc>
      </w:tr>
      <w:tr w:rsidR="007D3B69" w:rsidTr="007D3B69">
        <w:tc>
          <w:tcPr>
            <w:tcW w:w="1440" w:type="dxa"/>
          </w:tcPr>
          <w:p w:rsidR="007D3B69" w:rsidRDefault="00C91545">
            <w:r>
              <w:lastRenderedPageBreak/>
              <w:t>Reserved</w:t>
            </w:r>
          </w:p>
        </w:tc>
        <w:tc>
          <w:tcPr>
            <w:tcW w:w="1008" w:type="dxa"/>
          </w:tcPr>
          <w:p w:rsidR="007D3B69" w:rsidRDefault="00C91545">
            <w:r>
              <w:t>15:8</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div_flash_clk_ld</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6:6</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div_flash_clk</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PLL clock divider for Flash clock</w:t>
            </w:r>
            <w:r>
              <w:br/>
              <w:t>Non-clock-gate based divider.</w:t>
            </w:r>
            <w:r>
              <w:br/>
              <w:t>00: divide 1</w:t>
            </w:r>
            <w:r>
              <w:br/>
              <w:t>01: divide 2</w:t>
            </w:r>
            <w:r>
              <w:br/>
              <w:t>10: divide 3</w:t>
            </w:r>
            <w:r>
              <w:br/>
              <w:t>11: divide 4</w:t>
            </w:r>
          </w:p>
        </w:tc>
        <w:tc>
          <w:tcPr>
            <w:tcW w:w="1008" w:type="dxa"/>
          </w:tcPr>
          <w:p w:rsidR="007D3B69" w:rsidRDefault="00C91545">
            <w:r>
              <w:t>2'h0</w:t>
            </w:r>
          </w:p>
        </w:tc>
      </w:tr>
      <w:tr w:rsidR="007D3B69" w:rsidTr="007D3B69">
        <w:tc>
          <w:tcPr>
            <w:tcW w:w="1440" w:type="dxa"/>
          </w:tcPr>
          <w:p w:rsidR="007D3B69" w:rsidRDefault="00C91545">
            <w:r>
              <w:t>ena_flash_clk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1'h1</w:t>
            </w:r>
          </w:p>
        </w:tc>
      </w:tr>
      <w:tr w:rsidR="007D3B69" w:rsidTr="007D3B69">
        <w:tc>
          <w:tcPr>
            <w:tcW w:w="1440" w:type="dxa"/>
          </w:tcPr>
          <w:p w:rsidR="007D3B69" w:rsidRDefault="00C91545">
            <w:r>
              <w:t>inv_flash_clk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0: no inversion</w:t>
            </w:r>
            <w:r>
              <w:br/>
              <w:t>1: inverte the Flash clock</w:t>
            </w:r>
          </w:p>
        </w:tc>
        <w:tc>
          <w:tcPr>
            <w:tcW w:w="1008" w:type="dxa"/>
          </w:tcPr>
          <w:p w:rsidR="007D3B69" w:rsidRDefault="00C91545">
            <w:r>
              <w:t>1'h0</w:t>
            </w:r>
          </w:p>
        </w:tc>
      </w:tr>
      <w:tr w:rsidR="007D3B69" w:rsidTr="007D3B69">
        <w:tc>
          <w:tcPr>
            <w:tcW w:w="1440" w:type="dxa"/>
          </w:tcPr>
          <w:p w:rsidR="007D3B69" w:rsidRDefault="00C91545">
            <w:r>
              <w:t>sel_flash_clk</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Select the Flash clock</w:t>
            </w:r>
            <w:r>
              <w:br/>
              <w:t>00: XTAL 24MHz</w:t>
            </w:r>
            <w:r>
              <w:br/>
              <w:t>01: If SYSPLL is locked, use divided USBPLL high-speed output</w:t>
            </w:r>
            <w:r>
              <w:br/>
              <w:t>10: If AUDPLL is locked, use divided AUDPLL high-speed output</w:t>
            </w:r>
            <w:r>
              <w:br/>
              <w:t>11: Reserved</w:t>
            </w:r>
          </w:p>
        </w:tc>
        <w:tc>
          <w:tcPr>
            <w:tcW w:w="1008" w:type="dxa"/>
          </w:tcPr>
          <w:p w:rsidR="007D3B69" w:rsidRDefault="00C91545">
            <w:r>
              <w:t>2'h0</w:t>
            </w:r>
          </w:p>
        </w:tc>
      </w:tr>
    </w:tbl>
    <w:p w:rsidR="007D3B69" w:rsidRDefault="00C91545" w:rsidP="000C4E2D">
      <w:pPr>
        <w:pStyle w:val="3"/>
        <w:spacing w:before="156" w:after="156"/>
        <w:ind w:left="964" w:hanging="964"/>
      </w:pPr>
      <w:r>
        <w:t>UART_SDIO_CLK</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div_uart0_clk_ld</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div_uart0_clk_n</w:t>
            </w:r>
          </w:p>
        </w:tc>
        <w:tc>
          <w:tcPr>
            <w:tcW w:w="1008" w:type="dxa"/>
          </w:tcPr>
          <w:p w:rsidR="007D3B69" w:rsidRDefault="00C91545">
            <w:r>
              <w:t>29:25</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5'h1</w:t>
            </w:r>
          </w:p>
        </w:tc>
      </w:tr>
      <w:tr w:rsidR="007D3B69" w:rsidTr="007D3B69">
        <w:tc>
          <w:tcPr>
            <w:tcW w:w="1440" w:type="dxa"/>
          </w:tcPr>
          <w:p w:rsidR="007D3B69" w:rsidRDefault="00C91545">
            <w:r>
              <w:lastRenderedPageBreak/>
              <w:t>div_uart0_clk_m</w:t>
            </w:r>
          </w:p>
        </w:tc>
        <w:tc>
          <w:tcPr>
            <w:tcW w:w="1008" w:type="dxa"/>
          </w:tcPr>
          <w:p w:rsidR="007D3B69" w:rsidRDefault="00C91545">
            <w:r>
              <w:t>24:20</w:t>
            </w:r>
          </w:p>
        </w:tc>
        <w:tc>
          <w:tcPr>
            <w:tcW w:w="864" w:type="dxa"/>
          </w:tcPr>
          <w:p w:rsidR="007D3B69" w:rsidRDefault="00C91545">
            <w:r>
              <w:t>RW</w:t>
            </w:r>
          </w:p>
        </w:tc>
        <w:tc>
          <w:tcPr>
            <w:tcW w:w="5040" w:type="dxa"/>
          </w:tcPr>
          <w:p w:rsidR="007D3B69" w:rsidRDefault="00C91545">
            <w:r>
              <w:t>Denominator M of N/M divider</w:t>
            </w:r>
            <w:r>
              <w:br/>
              <w:t>Ex: N=1,M=2 mean UART0 SCLK is 1/2 of USBPLL/24MHz Xtal Clock Frequency.</w:t>
            </w:r>
            <w:r>
              <w:br/>
              <w:t>Note: N  M should not be 0, M &gt;=N.M=value+1</w:t>
            </w:r>
            <w:r>
              <w:br/>
            </w:r>
          </w:p>
        </w:tc>
        <w:tc>
          <w:tcPr>
            <w:tcW w:w="1008" w:type="dxa"/>
          </w:tcPr>
          <w:p w:rsidR="007D3B69" w:rsidRDefault="00C91545">
            <w:r>
              <w:t>5'h0</w:t>
            </w:r>
          </w:p>
        </w:tc>
      </w:tr>
      <w:tr w:rsidR="007D3B69" w:rsidTr="007D3B69">
        <w:tc>
          <w:tcPr>
            <w:tcW w:w="1440" w:type="dxa"/>
          </w:tcPr>
          <w:p w:rsidR="007D3B69" w:rsidRDefault="00C91545">
            <w:r>
              <w:t>ena_uart0_clk</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Enable SDIO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18:17</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sel_uart0_clk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Select the UART0 function clock source</w:t>
            </w:r>
            <w:r>
              <w:br/>
              <w:t>Default=0</w:t>
            </w:r>
            <w:r>
              <w:br/>
              <w:t>0: XTAL input</w:t>
            </w:r>
            <w:r>
              <w:br/>
              <w:t>1: SYSPLL USB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15:11</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div_sdio_clk_ld</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div_sdio_clk_n</w:t>
            </w:r>
          </w:p>
        </w:tc>
        <w:tc>
          <w:tcPr>
            <w:tcW w:w="1008" w:type="dxa"/>
          </w:tcPr>
          <w:p w:rsidR="007D3B69" w:rsidRDefault="00C91545">
            <w:r>
              <w:t>9:7</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3'h1</w:t>
            </w:r>
          </w:p>
        </w:tc>
      </w:tr>
      <w:tr w:rsidR="007D3B69" w:rsidTr="007D3B69">
        <w:tc>
          <w:tcPr>
            <w:tcW w:w="1440" w:type="dxa"/>
          </w:tcPr>
          <w:p w:rsidR="007D3B69" w:rsidRDefault="00C91545">
            <w:r>
              <w:t>div_sdio_clk_m</w:t>
            </w:r>
          </w:p>
        </w:tc>
        <w:tc>
          <w:tcPr>
            <w:tcW w:w="1008" w:type="dxa"/>
          </w:tcPr>
          <w:p w:rsidR="007D3B69" w:rsidRDefault="00C91545">
            <w:r>
              <w:t>6:4</w:t>
            </w:r>
          </w:p>
        </w:tc>
        <w:tc>
          <w:tcPr>
            <w:tcW w:w="864" w:type="dxa"/>
          </w:tcPr>
          <w:p w:rsidR="007D3B69" w:rsidRDefault="00C91545">
            <w:r>
              <w:t>RW</w:t>
            </w:r>
          </w:p>
        </w:tc>
        <w:tc>
          <w:tcPr>
            <w:tcW w:w="5040" w:type="dxa"/>
          </w:tcPr>
          <w:p w:rsidR="007D3B69" w:rsidRDefault="00C91545">
            <w:r>
              <w:t>Denominator M of N/M divider</w:t>
            </w:r>
            <w:r>
              <w:br/>
              <w:t>Ex: N=1,M=2 mean SDIO CLK2x is 1/2 of USBPLL/24MHz Xtal Clock Frequency.</w:t>
            </w:r>
            <w:r>
              <w:br/>
              <w:t>Note: N  M should not be 0, M &gt;=N.M=value+1</w:t>
            </w:r>
            <w:r>
              <w:br/>
            </w:r>
          </w:p>
        </w:tc>
        <w:tc>
          <w:tcPr>
            <w:tcW w:w="1008" w:type="dxa"/>
          </w:tcPr>
          <w:p w:rsidR="007D3B69" w:rsidRDefault="00C91545">
            <w:r>
              <w:t>3'h0</w:t>
            </w:r>
          </w:p>
        </w:tc>
      </w:tr>
      <w:tr w:rsidR="007D3B69" w:rsidTr="007D3B69">
        <w:tc>
          <w:tcPr>
            <w:tcW w:w="1440" w:type="dxa"/>
          </w:tcPr>
          <w:p w:rsidR="007D3B69" w:rsidRDefault="00C91545">
            <w:r>
              <w:t>ena_sdio_clk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SDIO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2:1</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sel_sdio_clk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Select the SDIO function clock source</w:t>
            </w:r>
            <w:r>
              <w:br/>
              <w:t>Default=0</w:t>
            </w:r>
            <w:r>
              <w:br/>
              <w:t>0: XTAL input</w:t>
            </w:r>
            <w:r>
              <w:br/>
              <w:t>1: SYSPLL USB clock</w:t>
            </w:r>
          </w:p>
        </w:tc>
        <w:tc>
          <w:tcPr>
            <w:tcW w:w="1008" w:type="dxa"/>
          </w:tcPr>
          <w:p w:rsidR="007D3B69" w:rsidRDefault="00C91545">
            <w:r>
              <w:t>1'h0</w:t>
            </w:r>
          </w:p>
        </w:tc>
      </w:tr>
    </w:tbl>
    <w:p w:rsidR="007D3B69" w:rsidRDefault="00C91545" w:rsidP="000C4E2D">
      <w:pPr>
        <w:pStyle w:val="3"/>
        <w:spacing w:before="156" w:after="156"/>
        <w:ind w:left="964" w:hanging="964"/>
      </w:pPr>
      <w:r>
        <w:t>UART_CLK_CFG</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div_uart2_clk_ld</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div_uart2_clk_n</w:t>
            </w:r>
          </w:p>
        </w:tc>
        <w:tc>
          <w:tcPr>
            <w:tcW w:w="1008" w:type="dxa"/>
          </w:tcPr>
          <w:p w:rsidR="007D3B69" w:rsidRDefault="00C91545">
            <w:r>
              <w:t>29:25</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5'h1</w:t>
            </w:r>
          </w:p>
        </w:tc>
      </w:tr>
      <w:tr w:rsidR="007D3B69" w:rsidTr="007D3B69">
        <w:tc>
          <w:tcPr>
            <w:tcW w:w="1440" w:type="dxa"/>
          </w:tcPr>
          <w:p w:rsidR="007D3B69" w:rsidRDefault="00C91545">
            <w:r>
              <w:t>div_uart2_clk_m</w:t>
            </w:r>
          </w:p>
        </w:tc>
        <w:tc>
          <w:tcPr>
            <w:tcW w:w="1008" w:type="dxa"/>
          </w:tcPr>
          <w:p w:rsidR="007D3B69" w:rsidRDefault="00C91545">
            <w:r>
              <w:t>24:20</w:t>
            </w:r>
          </w:p>
        </w:tc>
        <w:tc>
          <w:tcPr>
            <w:tcW w:w="864" w:type="dxa"/>
          </w:tcPr>
          <w:p w:rsidR="007D3B69" w:rsidRDefault="00C91545">
            <w:r>
              <w:t>RW</w:t>
            </w:r>
          </w:p>
        </w:tc>
        <w:tc>
          <w:tcPr>
            <w:tcW w:w="5040" w:type="dxa"/>
          </w:tcPr>
          <w:p w:rsidR="007D3B69" w:rsidRDefault="00C91545">
            <w:r>
              <w:t>Denominator M of N/M divider</w:t>
            </w:r>
            <w:r>
              <w:br/>
              <w:t>Ex: N=1,M=2 mean UART2 SCLK is 1/2 of USBPLL/24MHz Xtal Clock Frequency.</w:t>
            </w:r>
            <w:r>
              <w:br/>
              <w:t>Note: N  M should not be 0, M &gt;=N.M=value+1</w:t>
            </w:r>
            <w:r>
              <w:br/>
            </w:r>
          </w:p>
        </w:tc>
        <w:tc>
          <w:tcPr>
            <w:tcW w:w="1008" w:type="dxa"/>
          </w:tcPr>
          <w:p w:rsidR="007D3B69" w:rsidRDefault="00C91545">
            <w:r>
              <w:t>5'h0</w:t>
            </w:r>
          </w:p>
        </w:tc>
      </w:tr>
      <w:tr w:rsidR="007D3B69" w:rsidTr="007D3B69">
        <w:tc>
          <w:tcPr>
            <w:tcW w:w="1440" w:type="dxa"/>
          </w:tcPr>
          <w:p w:rsidR="007D3B69" w:rsidRDefault="00C91545">
            <w:r>
              <w:t>ena_uart2_clk</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Enable UART2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18:17</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sel_uart2_clk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Select the UART2 function clock source</w:t>
            </w:r>
            <w:r>
              <w:br/>
              <w:t>Default=0</w:t>
            </w:r>
            <w:r>
              <w:br/>
              <w:t>0: XTAL input</w:t>
            </w:r>
            <w:r>
              <w:br/>
              <w:t>1: SYSPLL USB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div_uart1_clk_ld</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div_uart1_clk_n</w:t>
            </w:r>
          </w:p>
        </w:tc>
        <w:tc>
          <w:tcPr>
            <w:tcW w:w="1008" w:type="dxa"/>
          </w:tcPr>
          <w:p w:rsidR="007D3B69" w:rsidRDefault="00C91545">
            <w:r>
              <w:t>13:9</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5'h1</w:t>
            </w:r>
          </w:p>
        </w:tc>
      </w:tr>
      <w:tr w:rsidR="007D3B69" w:rsidTr="007D3B69">
        <w:tc>
          <w:tcPr>
            <w:tcW w:w="1440" w:type="dxa"/>
          </w:tcPr>
          <w:p w:rsidR="007D3B69" w:rsidRDefault="00C91545">
            <w:r>
              <w:t>div_uart1_clk_m</w:t>
            </w:r>
          </w:p>
        </w:tc>
        <w:tc>
          <w:tcPr>
            <w:tcW w:w="1008" w:type="dxa"/>
          </w:tcPr>
          <w:p w:rsidR="007D3B69" w:rsidRDefault="00C91545">
            <w:r>
              <w:t>8:4</w:t>
            </w:r>
          </w:p>
        </w:tc>
        <w:tc>
          <w:tcPr>
            <w:tcW w:w="864" w:type="dxa"/>
          </w:tcPr>
          <w:p w:rsidR="007D3B69" w:rsidRDefault="00C91545">
            <w:r>
              <w:t>RW</w:t>
            </w:r>
          </w:p>
        </w:tc>
        <w:tc>
          <w:tcPr>
            <w:tcW w:w="5040" w:type="dxa"/>
          </w:tcPr>
          <w:p w:rsidR="007D3B69" w:rsidRDefault="00C91545">
            <w:r>
              <w:t>Denominator M of N/M divider</w:t>
            </w:r>
            <w:r>
              <w:br/>
              <w:t>Ex: N=1,M=2 mean UART1 SCLK is 1/2 of USBPLL/24MHz Xtal Clock Frequency.</w:t>
            </w:r>
            <w:r>
              <w:br/>
              <w:t>Note: N  M should not be 0, M &gt;=N.M=value+1</w:t>
            </w:r>
            <w:r>
              <w:br/>
            </w:r>
          </w:p>
        </w:tc>
        <w:tc>
          <w:tcPr>
            <w:tcW w:w="1008" w:type="dxa"/>
          </w:tcPr>
          <w:p w:rsidR="007D3B69" w:rsidRDefault="00C91545">
            <w:r>
              <w:t>5'h0</w:t>
            </w:r>
          </w:p>
        </w:tc>
      </w:tr>
      <w:tr w:rsidR="007D3B69" w:rsidTr="007D3B69">
        <w:tc>
          <w:tcPr>
            <w:tcW w:w="1440" w:type="dxa"/>
          </w:tcPr>
          <w:p w:rsidR="007D3B69" w:rsidRDefault="00C91545">
            <w:r>
              <w:t>ena_uart1_clk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UART1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2:1</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sel_uart1_clk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Select the UART1 function clock source</w:t>
            </w:r>
            <w:r>
              <w:br/>
              <w:t>Default=0</w:t>
            </w:r>
            <w:r>
              <w:br/>
            </w:r>
            <w:r>
              <w:lastRenderedPageBreak/>
              <w:t>0: XTAL input</w:t>
            </w:r>
            <w:r>
              <w:br/>
              <w:t>1: SYSPLL USB clock</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SPI_CLK_CFG</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div_spi1_clk_ld</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div_spi1_clk_n</w:t>
            </w:r>
          </w:p>
        </w:tc>
        <w:tc>
          <w:tcPr>
            <w:tcW w:w="1008" w:type="dxa"/>
          </w:tcPr>
          <w:p w:rsidR="007D3B69" w:rsidRDefault="00C91545">
            <w:r>
              <w:t>25:23</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3'h1</w:t>
            </w:r>
          </w:p>
        </w:tc>
      </w:tr>
      <w:tr w:rsidR="007D3B69" w:rsidTr="007D3B69">
        <w:tc>
          <w:tcPr>
            <w:tcW w:w="1440" w:type="dxa"/>
          </w:tcPr>
          <w:p w:rsidR="007D3B69" w:rsidRDefault="00C91545">
            <w:r>
              <w:t>div_spi1_clk_m</w:t>
            </w:r>
          </w:p>
        </w:tc>
        <w:tc>
          <w:tcPr>
            <w:tcW w:w="1008" w:type="dxa"/>
          </w:tcPr>
          <w:p w:rsidR="007D3B69" w:rsidRDefault="00C91545">
            <w:r>
              <w:t>22:20</w:t>
            </w:r>
          </w:p>
        </w:tc>
        <w:tc>
          <w:tcPr>
            <w:tcW w:w="864" w:type="dxa"/>
          </w:tcPr>
          <w:p w:rsidR="007D3B69" w:rsidRDefault="00C91545">
            <w:r>
              <w:t>RW</w:t>
            </w:r>
          </w:p>
        </w:tc>
        <w:tc>
          <w:tcPr>
            <w:tcW w:w="5040" w:type="dxa"/>
          </w:tcPr>
          <w:p w:rsidR="007D3B69" w:rsidRDefault="00C91545">
            <w:r>
              <w:t>Denominator M of N/M divider</w:t>
            </w:r>
            <w:r>
              <w:br/>
              <w:t>Ex: N=1,M=2 mean SPI1 SCLK is 1/2 of USBPLL/24MHz Xtal Clock Frequency.</w:t>
            </w:r>
            <w:r>
              <w:br/>
              <w:t>Note: N  M should not be 0, M &gt;=N.M=value+1</w:t>
            </w:r>
            <w:r>
              <w:br/>
            </w:r>
          </w:p>
        </w:tc>
        <w:tc>
          <w:tcPr>
            <w:tcW w:w="1008" w:type="dxa"/>
          </w:tcPr>
          <w:p w:rsidR="007D3B69" w:rsidRDefault="00C91545">
            <w:r>
              <w:t>3'h0</w:t>
            </w:r>
          </w:p>
        </w:tc>
      </w:tr>
      <w:tr w:rsidR="007D3B69" w:rsidTr="007D3B69">
        <w:tc>
          <w:tcPr>
            <w:tcW w:w="1440" w:type="dxa"/>
          </w:tcPr>
          <w:p w:rsidR="007D3B69" w:rsidRDefault="00C91545">
            <w:r>
              <w:t>ena_spi1_clk</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Enable SPI1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18:17</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sel_spi1_clk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Select the SPI1 function clock source</w:t>
            </w:r>
            <w:r>
              <w:br/>
              <w:t>Default=0</w:t>
            </w:r>
            <w:r>
              <w:br/>
              <w:t>0: XTAL input</w:t>
            </w:r>
            <w:r>
              <w:br/>
              <w:t>1: SYSPLL USB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15:11</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div_spi0_clk_ld</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div_spi0_clk_n</w:t>
            </w:r>
          </w:p>
        </w:tc>
        <w:tc>
          <w:tcPr>
            <w:tcW w:w="1008" w:type="dxa"/>
          </w:tcPr>
          <w:p w:rsidR="007D3B69" w:rsidRDefault="00C91545">
            <w:r>
              <w:t>9:7</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3'h1</w:t>
            </w:r>
          </w:p>
        </w:tc>
      </w:tr>
      <w:tr w:rsidR="007D3B69" w:rsidTr="007D3B69">
        <w:tc>
          <w:tcPr>
            <w:tcW w:w="1440" w:type="dxa"/>
          </w:tcPr>
          <w:p w:rsidR="007D3B69" w:rsidRDefault="00C91545">
            <w:r>
              <w:t>div_spi0_clk_m</w:t>
            </w:r>
          </w:p>
        </w:tc>
        <w:tc>
          <w:tcPr>
            <w:tcW w:w="1008" w:type="dxa"/>
          </w:tcPr>
          <w:p w:rsidR="007D3B69" w:rsidRDefault="00C91545">
            <w:r>
              <w:t>6:4</w:t>
            </w:r>
          </w:p>
        </w:tc>
        <w:tc>
          <w:tcPr>
            <w:tcW w:w="864" w:type="dxa"/>
          </w:tcPr>
          <w:p w:rsidR="007D3B69" w:rsidRDefault="00C91545">
            <w:r>
              <w:t>RW</w:t>
            </w:r>
          </w:p>
        </w:tc>
        <w:tc>
          <w:tcPr>
            <w:tcW w:w="5040" w:type="dxa"/>
          </w:tcPr>
          <w:p w:rsidR="007D3B69" w:rsidRDefault="00C91545">
            <w:r>
              <w:t>Denominator M of N/M divider</w:t>
            </w:r>
            <w:r>
              <w:br/>
              <w:t>Ex: N=1,M=2 mean SPI0 SCLK is 1/2 of USBPLL/24MHz Xtal Clock Frequency.</w:t>
            </w:r>
            <w:r>
              <w:br/>
              <w:t>Note: N  M should not be 0, M &gt;=N.M=value+1</w:t>
            </w:r>
            <w:r>
              <w:br/>
            </w:r>
          </w:p>
        </w:tc>
        <w:tc>
          <w:tcPr>
            <w:tcW w:w="1008" w:type="dxa"/>
          </w:tcPr>
          <w:p w:rsidR="007D3B69" w:rsidRDefault="00C91545">
            <w:r>
              <w:lastRenderedPageBreak/>
              <w:t>3'h0</w:t>
            </w:r>
          </w:p>
        </w:tc>
      </w:tr>
      <w:tr w:rsidR="007D3B69" w:rsidTr="007D3B69">
        <w:tc>
          <w:tcPr>
            <w:tcW w:w="1440" w:type="dxa"/>
          </w:tcPr>
          <w:p w:rsidR="007D3B69" w:rsidRDefault="00C91545">
            <w:r>
              <w:lastRenderedPageBreak/>
              <w:t>ena_spi0_clk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SPI0 function clock</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2:1</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sel_spi0_clk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Select the SPI0 function clock source</w:t>
            </w:r>
            <w:r>
              <w:br/>
              <w:t>Default=0</w:t>
            </w:r>
            <w:r>
              <w:br/>
              <w:t>0: XTAL input</w:t>
            </w:r>
            <w:r>
              <w:br/>
              <w:t>1: SYSPLL USB clock</w:t>
            </w:r>
          </w:p>
        </w:tc>
        <w:tc>
          <w:tcPr>
            <w:tcW w:w="1008" w:type="dxa"/>
          </w:tcPr>
          <w:p w:rsidR="007D3B69" w:rsidRDefault="00C91545">
            <w:r>
              <w:t>1'h0</w:t>
            </w:r>
          </w:p>
        </w:tc>
      </w:tr>
    </w:tbl>
    <w:p w:rsidR="007D3B69" w:rsidRDefault="00C91545" w:rsidP="000C4E2D">
      <w:pPr>
        <w:pStyle w:val="3"/>
        <w:spacing w:before="156" w:after="156"/>
        <w:ind w:left="964" w:hanging="964"/>
      </w:pPr>
      <w:r>
        <w:t>MISC_CLK_CFG1</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div_uart3_clk_ld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div_uart3_clk_n</w:t>
            </w:r>
          </w:p>
        </w:tc>
        <w:tc>
          <w:tcPr>
            <w:tcW w:w="1008" w:type="dxa"/>
          </w:tcPr>
          <w:p w:rsidR="007D3B69" w:rsidRDefault="00C91545">
            <w:r>
              <w:t>30:27</w:t>
            </w:r>
          </w:p>
        </w:tc>
        <w:tc>
          <w:tcPr>
            <w:tcW w:w="864" w:type="dxa"/>
          </w:tcPr>
          <w:p w:rsidR="007D3B69" w:rsidRDefault="00C91545">
            <w:r>
              <w:t>RW</w:t>
            </w:r>
          </w:p>
        </w:tc>
        <w:tc>
          <w:tcPr>
            <w:tcW w:w="5040" w:type="dxa"/>
          </w:tcPr>
          <w:p w:rsidR="007D3B69" w:rsidRDefault="00C91545">
            <w:r>
              <w:t>Numerator N of N/M divider</w:t>
            </w:r>
          </w:p>
        </w:tc>
        <w:tc>
          <w:tcPr>
            <w:tcW w:w="1008" w:type="dxa"/>
          </w:tcPr>
          <w:p w:rsidR="007D3B69" w:rsidRDefault="00C91545">
            <w:r>
              <w:t>4'h1</w:t>
            </w:r>
          </w:p>
        </w:tc>
      </w:tr>
      <w:tr w:rsidR="007D3B69" w:rsidTr="007D3B69">
        <w:tc>
          <w:tcPr>
            <w:tcW w:w="1440" w:type="dxa"/>
          </w:tcPr>
          <w:p w:rsidR="007D3B69" w:rsidRDefault="00C91545">
            <w:r>
              <w:t>div_uart3_clk_m</w:t>
            </w:r>
          </w:p>
        </w:tc>
        <w:tc>
          <w:tcPr>
            <w:tcW w:w="1008" w:type="dxa"/>
          </w:tcPr>
          <w:p w:rsidR="007D3B69" w:rsidRDefault="00C91545">
            <w:r>
              <w:t>26:22</w:t>
            </w:r>
          </w:p>
        </w:tc>
        <w:tc>
          <w:tcPr>
            <w:tcW w:w="864" w:type="dxa"/>
          </w:tcPr>
          <w:p w:rsidR="007D3B69" w:rsidRDefault="00C91545">
            <w:r>
              <w:t>RW</w:t>
            </w:r>
          </w:p>
        </w:tc>
        <w:tc>
          <w:tcPr>
            <w:tcW w:w="5040" w:type="dxa"/>
          </w:tcPr>
          <w:p w:rsidR="007D3B69" w:rsidRDefault="00C91545">
            <w:r>
              <w:t>Denominator M of N/M divider</w:t>
            </w:r>
            <w:r>
              <w:br/>
              <w:t>Ex: N=1,M=2 mean UART3 SCLK is 1/2 of USBPLL/24MHz Xtal Clock Frequency.</w:t>
            </w:r>
            <w:r>
              <w:br/>
              <w:t>Note: N  M should not be 0, M &gt;=N.M=value+1</w:t>
            </w:r>
            <w:r>
              <w:br/>
            </w:r>
          </w:p>
        </w:tc>
        <w:tc>
          <w:tcPr>
            <w:tcW w:w="1008" w:type="dxa"/>
          </w:tcPr>
          <w:p w:rsidR="007D3B69" w:rsidRDefault="00C91545">
            <w:r>
              <w:t>5'h0</w:t>
            </w:r>
          </w:p>
        </w:tc>
      </w:tr>
      <w:tr w:rsidR="007D3B69" w:rsidTr="007D3B69">
        <w:tc>
          <w:tcPr>
            <w:tcW w:w="1440" w:type="dxa"/>
          </w:tcPr>
          <w:p w:rsidR="007D3B69" w:rsidRDefault="00C91545">
            <w:r>
              <w:t>ena_uart3_clk</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Enable UART3 function clock</w:t>
            </w:r>
          </w:p>
        </w:tc>
        <w:tc>
          <w:tcPr>
            <w:tcW w:w="1008" w:type="dxa"/>
          </w:tcPr>
          <w:p w:rsidR="007D3B69" w:rsidRDefault="00C91545">
            <w:r>
              <w:t>1'h0</w:t>
            </w:r>
          </w:p>
        </w:tc>
      </w:tr>
      <w:tr w:rsidR="007D3B69" w:rsidTr="007D3B69">
        <w:tc>
          <w:tcPr>
            <w:tcW w:w="1440" w:type="dxa"/>
          </w:tcPr>
          <w:p w:rsidR="007D3B69" w:rsidRDefault="00C91545">
            <w:r>
              <w:t>sel_uart3_clk</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Select the UART3 function clock source</w:t>
            </w:r>
            <w:r>
              <w:br/>
              <w:t>Default=0</w:t>
            </w:r>
            <w:r>
              <w:br/>
              <w:t>0: XTAL input</w:t>
            </w:r>
            <w:r>
              <w:br/>
              <w:t>1: SYSPLL USB clock</w:t>
            </w:r>
          </w:p>
        </w:tc>
        <w:tc>
          <w:tcPr>
            <w:tcW w:w="1008" w:type="dxa"/>
          </w:tcPr>
          <w:p w:rsidR="007D3B69" w:rsidRDefault="00C91545">
            <w:r>
              <w:t>1'h0</w:t>
            </w:r>
          </w:p>
        </w:tc>
      </w:tr>
      <w:tr w:rsidR="007D3B69" w:rsidTr="007D3B69">
        <w:tc>
          <w:tcPr>
            <w:tcW w:w="1440" w:type="dxa"/>
          </w:tcPr>
          <w:p w:rsidR="007D3B69" w:rsidRDefault="00C91545">
            <w:r>
              <w:t>ena_gpiob_extclk</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ena_gpioa_extclk</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ena_gpt_clkt0</w:t>
            </w:r>
          </w:p>
        </w:tc>
        <w:tc>
          <w:tcPr>
            <w:tcW w:w="1008" w:type="dxa"/>
          </w:tcPr>
          <w:p w:rsidR="007D3B69" w:rsidRDefault="00C91545">
            <w:r>
              <w:t>17:17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ena_gpt_clks</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div_gpiob_extclk_ld</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div_gpiob_extclk</w:t>
            </w:r>
          </w:p>
        </w:tc>
        <w:tc>
          <w:tcPr>
            <w:tcW w:w="1008" w:type="dxa"/>
          </w:tcPr>
          <w:p w:rsidR="007D3B69" w:rsidRDefault="00C91545">
            <w:r>
              <w:t>14:12</w:t>
            </w:r>
          </w:p>
        </w:tc>
        <w:tc>
          <w:tcPr>
            <w:tcW w:w="864" w:type="dxa"/>
          </w:tcPr>
          <w:p w:rsidR="007D3B69" w:rsidRDefault="00C91545">
            <w:r>
              <w:t>RW</w:t>
            </w:r>
          </w:p>
        </w:tc>
        <w:tc>
          <w:tcPr>
            <w:tcW w:w="5040" w:type="dxa"/>
          </w:tcPr>
          <w:p w:rsidR="007D3B69" w:rsidRDefault="00C91545">
            <w:r>
              <w:t>Divider for GPIO-B clock</w:t>
            </w:r>
            <w:r>
              <w:br/>
              <w:t>For the requirement of = 1/2 ap_peri_pclk:</w:t>
            </w:r>
            <w:r>
              <w:br/>
              <w:t>XTAL divided by M</w:t>
            </w:r>
            <w:r>
              <w:br/>
              <w:t>Ex: M=2 mean GPIO BCLK is 1/4(M*2=4) of XTAL Clock Frequency.</w:t>
            </w:r>
            <w:r>
              <w:br/>
              <w:t>Note: M=value+1</w:t>
            </w:r>
          </w:p>
        </w:tc>
        <w:tc>
          <w:tcPr>
            <w:tcW w:w="1008" w:type="dxa"/>
          </w:tcPr>
          <w:p w:rsidR="007D3B69" w:rsidRDefault="00C91545">
            <w:r>
              <w:t>3'h1</w:t>
            </w:r>
          </w:p>
        </w:tc>
      </w:tr>
      <w:tr w:rsidR="007D3B69" w:rsidTr="007D3B69">
        <w:tc>
          <w:tcPr>
            <w:tcW w:w="1440" w:type="dxa"/>
          </w:tcPr>
          <w:p w:rsidR="007D3B69" w:rsidRDefault="00C91545">
            <w:r>
              <w:t>div_gpioa_extclk_ld</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div_gpioa_extclk</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Divider for GPIO-A clock</w:t>
            </w:r>
            <w:r>
              <w:br/>
              <w:t>For the requirement of = 1/2 ap_peri_pclk:</w:t>
            </w:r>
            <w:r>
              <w:br/>
              <w:t xml:space="preserve">XTAL divided by M </w:t>
            </w:r>
            <w:r>
              <w:br/>
              <w:t>Ex: M=2 mean GPIO ACLK is 1/4(M*2=4) of XTAL Clock Frequency.</w:t>
            </w:r>
            <w:r>
              <w:br/>
              <w:t>Note:  M=value+1</w:t>
            </w:r>
            <w:r>
              <w:br/>
            </w:r>
          </w:p>
        </w:tc>
        <w:tc>
          <w:tcPr>
            <w:tcW w:w="1008" w:type="dxa"/>
          </w:tcPr>
          <w:p w:rsidR="007D3B69" w:rsidRDefault="00C91545">
            <w:r>
              <w:t>3'h1</w:t>
            </w:r>
          </w:p>
        </w:tc>
      </w:tr>
      <w:tr w:rsidR="007D3B69" w:rsidTr="007D3B69">
        <w:tc>
          <w:tcPr>
            <w:tcW w:w="1440" w:type="dxa"/>
          </w:tcPr>
          <w:p w:rsidR="007D3B69" w:rsidRDefault="00C91545">
            <w:r>
              <w:t>div_gpt_clkt0_ld</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div_gpt_clkt0</w:t>
            </w:r>
          </w:p>
        </w:tc>
        <w:tc>
          <w:tcPr>
            <w:tcW w:w="1008" w:type="dxa"/>
          </w:tcPr>
          <w:p w:rsidR="007D3B69" w:rsidRDefault="00C91545">
            <w:r>
              <w:t>6:4</w:t>
            </w:r>
          </w:p>
        </w:tc>
        <w:tc>
          <w:tcPr>
            <w:tcW w:w="864" w:type="dxa"/>
          </w:tcPr>
          <w:p w:rsidR="007D3B69" w:rsidRDefault="00C91545">
            <w:r>
              <w:t>RW</w:t>
            </w:r>
          </w:p>
        </w:tc>
        <w:tc>
          <w:tcPr>
            <w:tcW w:w="5040" w:type="dxa"/>
          </w:tcPr>
          <w:p w:rsidR="007D3B69" w:rsidRDefault="00C91545">
            <w:r>
              <w:t>General Purpose Timer clk_t0 divider</w:t>
            </w:r>
            <w:r>
              <w:br/>
              <w:t>For the requirement of = 1/2 ap_peri_pclk:</w:t>
            </w:r>
            <w:r>
              <w:br/>
              <w:t>XTAL divided by M</w:t>
            </w:r>
            <w:r>
              <w:br/>
              <w:t>Ex: M=2 mean GPT T0 CLK is 1/2 of XTAL Clock Frequency.</w:t>
            </w:r>
            <w:r>
              <w:br/>
              <w:t>Note: M=value+1</w:t>
            </w:r>
            <w:r>
              <w:br/>
              <w:t xml:space="preserve"> </w:t>
            </w:r>
          </w:p>
        </w:tc>
        <w:tc>
          <w:tcPr>
            <w:tcW w:w="1008" w:type="dxa"/>
          </w:tcPr>
          <w:p w:rsidR="007D3B69" w:rsidRDefault="00C91545">
            <w:r>
              <w:t>3'h0</w:t>
            </w:r>
          </w:p>
        </w:tc>
      </w:tr>
      <w:tr w:rsidR="007D3B69" w:rsidTr="007D3B69">
        <w:tc>
          <w:tcPr>
            <w:tcW w:w="1440" w:type="dxa"/>
          </w:tcPr>
          <w:p w:rsidR="007D3B69" w:rsidRDefault="00C91545">
            <w:r>
              <w:t>div_gpt_clks_ld</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At rising edge to load config</w:t>
            </w:r>
          </w:p>
        </w:tc>
        <w:tc>
          <w:tcPr>
            <w:tcW w:w="1008" w:type="dxa"/>
          </w:tcPr>
          <w:p w:rsidR="007D3B69" w:rsidRDefault="00C91545">
            <w:r>
              <w:t>1'h0</w:t>
            </w:r>
          </w:p>
        </w:tc>
      </w:tr>
      <w:tr w:rsidR="007D3B69" w:rsidTr="007D3B69">
        <w:tc>
          <w:tcPr>
            <w:tcW w:w="1440" w:type="dxa"/>
          </w:tcPr>
          <w:p w:rsidR="007D3B69" w:rsidRDefault="00C91545">
            <w:r>
              <w:t>div_gpt_clks</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General Purpose Timer clk_t0 divider</w:t>
            </w:r>
            <w:r>
              <w:br/>
              <w:t>For the requirement of = 1/2 ap_peri_pclk:</w:t>
            </w:r>
            <w:r>
              <w:br/>
              <w:t xml:space="preserve">XTAL divided by M  </w:t>
            </w:r>
            <w:r>
              <w:br/>
              <w:t xml:space="preserve">Ex: M=2 mean GPT SCLK is 1/3 of XTAL </w:t>
            </w:r>
            <w:r>
              <w:lastRenderedPageBreak/>
              <w:t>Clock Frequency.</w:t>
            </w:r>
            <w:r>
              <w:br/>
              <w:t>Note: M=value+1</w:t>
            </w:r>
            <w:r>
              <w:br/>
              <w:t xml:space="preserve"> </w:t>
            </w:r>
          </w:p>
        </w:tc>
        <w:tc>
          <w:tcPr>
            <w:tcW w:w="1008" w:type="dxa"/>
          </w:tcPr>
          <w:p w:rsidR="007D3B69" w:rsidRDefault="00C91545">
            <w:r>
              <w:lastRenderedPageBreak/>
              <w:t>3'h0</w:t>
            </w:r>
          </w:p>
        </w:tc>
      </w:tr>
    </w:tbl>
    <w:p w:rsidR="007D3B69" w:rsidRDefault="00C91545" w:rsidP="000C4E2D">
      <w:pPr>
        <w:pStyle w:val="3"/>
        <w:spacing w:before="156" w:after="156"/>
        <w:ind w:left="964" w:hanging="964"/>
      </w:pPr>
      <w:r>
        <w:lastRenderedPageBreak/>
        <w:t>MISC_CLK_CFG2</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31:15</w:t>
            </w:r>
          </w:p>
        </w:tc>
        <w:tc>
          <w:tcPr>
            <w:tcW w:w="864" w:type="dxa"/>
          </w:tcPr>
          <w:p w:rsidR="007D3B69" w:rsidRDefault="00C91545">
            <w:r>
              <w:t>RO</w:t>
            </w:r>
          </w:p>
        </w:tc>
        <w:tc>
          <w:tcPr>
            <w:tcW w:w="5040" w:type="dxa"/>
          </w:tcPr>
          <w:p w:rsidR="007D3B69" w:rsidRDefault="007D3B69"/>
        </w:tc>
        <w:tc>
          <w:tcPr>
            <w:tcW w:w="1008" w:type="dxa"/>
          </w:tcPr>
          <w:p w:rsidR="007D3B69" w:rsidRDefault="00C91545">
            <w:r>
              <w:t>17'h0</w:t>
            </w:r>
          </w:p>
        </w:tc>
      </w:tr>
      <w:tr w:rsidR="007D3B69" w:rsidTr="007D3B69">
        <w:tc>
          <w:tcPr>
            <w:tcW w:w="1440" w:type="dxa"/>
          </w:tcPr>
          <w:p w:rsidR="007D3B69" w:rsidRDefault="00C91545">
            <w:r>
              <w:t>codec_reg_clk_frc_on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Force the CODEC register file clock on</w:t>
            </w:r>
          </w:p>
        </w:tc>
        <w:tc>
          <w:tcPr>
            <w:tcW w:w="1008" w:type="dxa"/>
          </w:tcPr>
          <w:p w:rsidR="007D3B69" w:rsidRDefault="00C91545">
            <w:r>
              <w:t>1'h0</w:t>
            </w:r>
          </w:p>
        </w:tc>
      </w:tr>
      <w:tr w:rsidR="007D3B69" w:rsidTr="007D3B69">
        <w:tc>
          <w:tcPr>
            <w:tcW w:w="1440" w:type="dxa"/>
          </w:tcPr>
          <w:p w:rsidR="007D3B69" w:rsidRDefault="00C91545">
            <w:r>
              <w:t>codec_reg_frc_aud_reset</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Force reset the CODEC audio modules</w:t>
            </w:r>
            <w:r>
              <w:br/>
              <w:t>0: normal, de-reset</w:t>
            </w:r>
            <w:r>
              <w:br/>
              <w:t>1: reset</w:t>
            </w:r>
          </w:p>
        </w:tc>
        <w:tc>
          <w:tcPr>
            <w:tcW w:w="1008" w:type="dxa"/>
          </w:tcPr>
          <w:p w:rsidR="007D3B69" w:rsidRDefault="00C91545">
            <w:r>
              <w:t>1'h0</w:t>
            </w:r>
          </w:p>
        </w:tc>
      </w:tr>
      <w:tr w:rsidR="007D3B69" w:rsidTr="007D3B69">
        <w:tc>
          <w:tcPr>
            <w:tcW w:w="1440" w:type="dxa"/>
          </w:tcPr>
          <w:p w:rsidR="007D3B69" w:rsidRDefault="00C91545">
            <w:r>
              <w:t>sel_slow_clock_source</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Select the AP WatchDog clock source</w:t>
            </w:r>
            <w:r>
              <w:br/>
              <w:t>0. low-power 32kHz</w:t>
            </w:r>
            <w:r>
              <w:br/>
              <w:t>1. XTAL 24MHz divided to 32K</w:t>
            </w:r>
          </w:p>
        </w:tc>
        <w:tc>
          <w:tcPr>
            <w:tcW w:w="1008" w:type="dxa"/>
          </w:tcPr>
          <w:p w:rsidR="007D3B69" w:rsidRDefault="00C91545">
            <w:r>
              <w:t>1'h1</w:t>
            </w:r>
          </w:p>
        </w:tc>
      </w:tr>
      <w:tr w:rsidR="007D3B69" w:rsidTr="007D3B69">
        <w:tc>
          <w:tcPr>
            <w:tcW w:w="1440" w:type="dxa"/>
          </w:tcPr>
          <w:p w:rsidR="007D3B69" w:rsidRDefault="00C91545">
            <w:r>
              <w:t>ena_ir_clk</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sel_ir_clk</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Source choice:</w:t>
            </w:r>
            <w:r>
              <w:br/>
              <w:t>0. low-power 32kHz</w:t>
            </w:r>
            <w:r>
              <w:br/>
              <w:t>1. XTAL 24MHz divided to 32K</w:t>
            </w:r>
          </w:p>
        </w:tc>
        <w:tc>
          <w:tcPr>
            <w:tcW w:w="1008" w:type="dxa"/>
          </w:tcPr>
          <w:p w:rsidR="007D3B69" w:rsidRDefault="00C91545">
            <w:r>
              <w:t>1'h1</w:t>
            </w:r>
          </w:p>
        </w:tc>
      </w:tr>
      <w:tr w:rsidR="007D3B69" w:rsidTr="007D3B69">
        <w:tc>
          <w:tcPr>
            <w:tcW w:w="1440" w:type="dxa"/>
          </w:tcPr>
          <w:p w:rsidR="007D3B69" w:rsidRDefault="00C91545">
            <w:r>
              <w:t>ena_cp_uart_clk</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ena_apc_pclk</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ena_codec_clk_dac</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sel_codec_clk_dac</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Default=1</w:t>
            </w:r>
            <w:r>
              <w:br/>
              <w:t>0: XTAL 24MHz input</w:t>
            </w:r>
            <w:r>
              <w:br/>
              <w:t>1: AUDPLL audio clock source</w:t>
            </w:r>
          </w:p>
        </w:tc>
        <w:tc>
          <w:tcPr>
            <w:tcW w:w="1008" w:type="dxa"/>
          </w:tcPr>
          <w:p w:rsidR="007D3B69" w:rsidRDefault="00C91545">
            <w:r>
              <w:t>1'h0</w:t>
            </w:r>
          </w:p>
        </w:tc>
      </w:tr>
      <w:tr w:rsidR="007D3B69" w:rsidTr="007D3B69">
        <w:tc>
          <w:tcPr>
            <w:tcW w:w="1440" w:type="dxa"/>
          </w:tcPr>
          <w:p w:rsidR="007D3B69" w:rsidRDefault="00C91545">
            <w:r>
              <w:t>ena_codec_clk_adc</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sel_codec_</w:t>
            </w:r>
            <w:r>
              <w:lastRenderedPageBreak/>
              <w:t>clk_adc</w:t>
            </w:r>
          </w:p>
        </w:tc>
        <w:tc>
          <w:tcPr>
            <w:tcW w:w="1008" w:type="dxa"/>
          </w:tcPr>
          <w:p w:rsidR="007D3B69" w:rsidRDefault="00C91545">
            <w:r>
              <w:lastRenderedPageBreak/>
              <w:t>4:4</w:t>
            </w:r>
          </w:p>
        </w:tc>
        <w:tc>
          <w:tcPr>
            <w:tcW w:w="864" w:type="dxa"/>
          </w:tcPr>
          <w:p w:rsidR="007D3B69" w:rsidRDefault="00C91545">
            <w:r>
              <w:t>RW</w:t>
            </w:r>
          </w:p>
        </w:tc>
        <w:tc>
          <w:tcPr>
            <w:tcW w:w="5040" w:type="dxa"/>
          </w:tcPr>
          <w:p w:rsidR="007D3B69" w:rsidRDefault="00C91545">
            <w:r>
              <w:t>Default=1</w:t>
            </w:r>
            <w:r>
              <w:br/>
            </w:r>
            <w:r>
              <w:lastRenderedPageBreak/>
              <w:t>0: XTAL 24MHz input</w:t>
            </w:r>
            <w:r>
              <w:br/>
              <w:t>1: AUDPLL audio clock source</w:t>
            </w:r>
          </w:p>
        </w:tc>
        <w:tc>
          <w:tcPr>
            <w:tcW w:w="1008" w:type="dxa"/>
          </w:tcPr>
          <w:p w:rsidR="007D3B69" w:rsidRDefault="00C91545">
            <w:r>
              <w:lastRenderedPageBreak/>
              <w:t>1'h0</w:t>
            </w:r>
          </w:p>
        </w:tc>
      </w:tr>
      <w:tr w:rsidR="007D3B69" w:rsidTr="007D3B69">
        <w:tc>
          <w:tcPr>
            <w:tcW w:w="1440" w:type="dxa"/>
          </w:tcPr>
          <w:p w:rsidR="007D3B69" w:rsidRDefault="00C91545">
            <w:r>
              <w:lastRenderedPageBreak/>
              <w:t>ena_xtal_div_32k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XTAL 24MHz divided to 32kHz</w:t>
            </w:r>
            <w:r>
              <w:br/>
              <w:t>0: disable</w:t>
            </w:r>
            <w:r>
              <w:br/>
              <w:t>1: enable divider (default)</w:t>
            </w:r>
          </w:p>
        </w:tc>
        <w:tc>
          <w:tcPr>
            <w:tcW w:w="1008" w:type="dxa"/>
          </w:tcPr>
          <w:p w:rsidR="007D3B69" w:rsidRDefault="00C91545">
            <w:r>
              <w:t>1'h1</w:t>
            </w:r>
          </w:p>
        </w:tc>
      </w:tr>
      <w:tr w:rsidR="007D3B69" w:rsidTr="007D3B69">
        <w:tc>
          <w:tcPr>
            <w:tcW w:w="1440" w:type="dxa"/>
          </w:tcPr>
          <w:p w:rsidR="007D3B69" w:rsidRDefault="00C91545">
            <w:r>
              <w:t>ena_usbc_clk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ena_i2c1_clk</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r w:rsidR="007D3B69" w:rsidTr="007D3B69">
        <w:tc>
          <w:tcPr>
            <w:tcW w:w="1440" w:type="dxa"/>
          </w:tcPr>
          <w:p w:rsidR="007D3B69" w:rsidRDefault="00C91545">
            <w:r>
              <w:t>ena_i2c0_clk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0: the clock source is gated</w:t>
            </w:r>
            <w:r>
              <w:br/>
              <w:t>1: enable clock</w:t>
            </w:r>
          </w:p>
        </w:tc>
        <w:tc>
          <w:tcPr>
            <w:tcW w:w="1008" w:type="dxa"/>
          </w:tcPr>
          <w:p w:rsidR="007D3B69" w:rsidRDefault="00C91545">
            <w:r>
              <w:t>1'h0</w:t>
            </w:r>
          </w:p>
        </w:tc>
      </w:tr>
    </w:tbl>
    <w:p w:rsidR="007D3B69" w:rsidRDefault="00C91545" w:rsidP="000C4E2D">
      <w:pPr>
        <w:pStyle w:val="3"/>
        <w:spacing w:before="156" w:after="156"/>
        <w:ind w:left="964" w:hanging="964"/>
      </w:pPr>
      <w:r>
        <w:t>SW_RESET_AP</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ap_reset</w:t>
            </w:r>
          </w:p>
        </w:tc>
        <w:tc>
          <w:tcPr>
            <w:tcW w:w="1008" w:type="dxa"/>
          </w:tcPr>
          <w:p w:rsidR="007D3B69" w:rsidRDefault="00C91545">
            <w:r>
              <w:t>0:0</w:t>
            </w:r>
          </w:p>
        </w:tc>
        <w:tc>
          <w:tcPr>
            <w:tcW w:w="864" w:type="dxa"/>
          </w:tcPr>
          <w:p w:rsidR="007D3B69" w:rsidRDefault="00C91545">
            <w:r>
              <w:t>W1P</w:t>
            </w:r>
          </w:p>
        </w:tc>
        <w:tc>
          <w:tcPr>
            <w:tcW w:w="5040" w:type="dxa"/>
          </w:tcPr>
          <w:p w:rsidR="007D3B69" w:rsidRDefault="00C91545">
            <w:r>
              <w:t>Write 0xCAFE000A to generate a SW reset to ARM Star Core or AP subsystem</w:t>
            </w:r>
            <w:r>
              <w:br/>
              <w:t>The reset is a high active pulse, it is clear automatically.</w:t>
            </w:r>
          </w:p>
        </w:tc>
        <w:tc>
          <w:tcPr>
            <w:tcW w:w="1008" w:type="dxa"/>
          </w:tcPr>
          <w:p w:rsidR="007D3B69" w:rsidRDefault="00C91545">
            <w:r>
              <w:t>1'h0</w:t>
            </w:r>
          </w:p>
        </w:tc>
      </w:tr>
    </w:tbl>
    <w:p w:rsidR="007D3B69" w:rsidRDefault="00C91545" w:rsidP="000C4E2D">
      <w:pPr>
        <w:pStyle w:val="3"/>
        <w:spacing w:before="156" w:after="156"/>
        <w:ind w:left="964" w:hanging="964"/>
      </w:pPr>
      <w:r>
        <w:t>SW_RESET_CP</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cp_reset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0xCAFE000B to set CP to reset state.</w:t>
            </w:r>
            <w:r>
              <w:br/>
              <w:t>Write 0xCAFE100B to set CP to de-reset state.</w:t>
            </w:r>
          </w:p>
        </w:tc>
        <w:tc>
          <w:tcPr>
            <w:tcW w:w="1008" w:type="dxa"/>
          </w:tcPr>
          <w:p w:rsidR="007D3B69" w:rsidRDefault="00C91545">
            <w:r>
              <w:t>1'h1</w:t>
            </w:r>
          </w:p>
        </w:tc>
      </w:tr>
    </w:tbl>
    <w:p w:rsidR="007D3B69" w:rsidRDefault="00C91545" w:rsidP="000C4E2D">
      <w:pPr>
        <w:pStyle w:val="3"/>
        <w:spacing w:before="156" w:after="156"/>
        <w:ind w:left="964" w:hanging="964"/>
      </w:pPr>
      <w:r>
        <w:t>SW_RESET_NPU</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cp_npu_reset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0xCAFE000C to generate a SW reset to NPU Core</w:t>
            </w:r>
            <w:r>
              <w:br/>
            </w:r>
            <w:r>
              <w:lastRenderedPageBreak/>
              <w:t>The reset is a high active level, it needs SW write 0xCAFE000C again to clear.</w:t>
            </w:r>
            <w:r>
              <w:br/>
              <w:t>If the reset is high active, SW can read-back with 1 from this register.</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CP_CTRL2</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cp_boot_addr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32'h60000000</w:t>
            </w:r>
          </w:p>
        </w:tc>
      </w:tr>
    </w:tbl>
    <w:p w:rsidR="007D3B69" w:rsidRDefault="00C91545" w:rsidP="000C4E2D">
      <w:pPr>
        <w:pStyle w:val="3"/>
        <w:spacing w:before="156" w:after="156"/>
        <w:ind w:left="964" w:hanging="964"/>
      </w:pPr>
      <w:r>
        <w:t>AP_CRYPTO_CFG0</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crypto_zeroize_key_text_req</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1'h0</w:t>
            </w:r>
          </w:p>
        </w:tc>
      </w:tr>
      <w:tr w:rsidR="007D3B69" w:rsidTr="007D3B69">
        <w:tc>
          <w:tcPr>
            <w:tcW w:w="1440" w:type="dxa"/>
          </w:tcPr>
          <w:p w:rsidR="007D3B69" w:rsidRDefault="00C91545">
            <w:r>
              <w:t>crypto_sec_fail_found_to_crypto</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1'h0</w:t>
            </w:r>
          </w:p>
        </w:tc>
      </w:tr>
      <w:tr w:rsidR="007D3B69" w:rsidTr="007D3B69">
        <w:tc>
          <w:tcPr>
            <w:tcW w:w="1440" w:type="dxa"/>
          </w:tcPr>
          <w:p w:rsidR="007D3B69" w:rsidRDefault="00C91545">
            <w:r>
              <w:t>crypto_dummy_key_used</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1'h0</w:t>
            </w:r>
          </w:p>
        </w:tc>
      </w:tr>
      <w:tr w:rsidR="007D3B69" w:rsidTr="007D3B69">
        <w:tc>
          <w:tcPr>
            <w:tcW w:w="1440" w:type="dxa"/>
          </w:tcPr>
          <w:p w:rsidR="007D3B69" w:rsidRDefault="00C91545">
            <w:r>
              <w:t>crypto_en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1'h0</w:t>
            </w:r>
          </w:p>
        </w:tc>
      </w:tr>
    </w:tbl>
    <w:p w:rsidR="007D3B69" w:rsidRDefault="00C91545" w:rsidP="000C4E2D">
      <w:pPr>
        <w:pStyle w:val="3"/>
        <w:spacing w:before="156" w:after="156"/>
        <w:ind w:left="964" w:hanging="964"/>
      </w:pPr>
      <w:r>
        <w:t>CP2AP_INTE</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cp2ap_int_ena</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0: disable</w:t>
            </w:r>
            <w:r>
              <w:br/>
              <w:t>1: enable the CP-to-AP interrupt status</w:t>
            </w:r>
          </w:p>
        </w:tc>
        <w:tc>
          <w:tcPr>
            <w:tcW w:w="1008" w:type="dxa"/>
          </w:tcPr>
          <w:p w:rsidR="007D3B69" w:rsidRDefault="00C91545">
            <w:r>
              <w:t>32'h0</w:t>
            </w:r>
          </w:p>
        </w:tc>
      </w:tr>
    </w:tbl>
    <w:p w:rsidR="007D3B69" w:rsidRDefault="00C91545" w:rsidP="000C4E2D">
      <w:pPr>
        <w:pStyle w:val="3"/>
        <w:spacing w:before="156" w:after="156"/>
        <w:ind w:left="964" w:hanging="964"/>
      </w:pPr>
      <w:r>
        <w:t>CP2AP_INTS</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cp2ap_int_status</w:t>
            </w:r>
          </w:p>
        </w:tc>
        <w:tc>
          <w:tcPr>
            <w:tcW w:w="1008" w:type="dxa"/>
          </w:tcPr>
          <w:p w:rsidR="007D3B69" w:rsidRDefault="00C91545">
            <w:r>
              <w:t>31:0</w:t>
            </w:r>
          </w:p>
        </w:tc>
        <w:tc>
          <w:tcPr>
            <w:tcW w:w="864" w:type="dxa"/>
          </w:tcPr>
          <w:p w:rsidR="007D3B69" w:rsidRDefault="00C91545">
            <w:r>
              <w:t>W1C</w:t>
            </w:r>
          </w:p>
        </w:tc>
        <w:tc>
          <w:tcPr>
            <w:tcW w:w="5040" w:type="dxa"/>
          </w:tcPr>
          <w:p w:rsidR="007D3B69" w:rsidRDefault="00C91545">
            <w:r>
              <w:t>SW write 1 to clear the CP-to-AP interrupt status</w:t>
            </w:r>
          </w:p>
        </w:tc>
        <w:tc>
          <w:tcPr>
            <w:tcW w:w="1008" w:type="dxa"/>
          </w:tcPr>
          <w:p w:rsidR="007D3B69" w:rsidRDefault="00C91545">
            <w:r>
              <w:t>32'h0</w:t>
            </w:r>
          </w:p>
        </w:tc>
      </w:tr>
    </w:tbl>
    <w:p w:rsidR="007D3B69" w:rsidRDefault="00C91545" w:rsidP="000C4E2D">
      <w:pPr>
        <w:pStyle w:val="3"/>
        <w:spacing w:before="156" w:after="156"/>
        <w:ind w:left="964" w:hanging="964"/>
      </w:pPr>
      <w:r>
        <w:t>AP_CRYPTO_CFG1</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crypto_key_0_31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32'h31313131</w:t>
            </w:r>
          </w:p>
        </w:tc>
      </w:tr>
    </w:tbl>
    <w:p w:rsidR="007D3B69" w:rsidRDefault="00C91545" w:rsidP="000C4E2D">
      <w:pPr>
        <w:pStyle w:val="3"/>
        <w:spacing w:before="156" w:after="156"/>
        <w:ind w:left="964" w:hanging="964"/>
      </w:pPr>
      <w:r>
        <w:t>AP_CRYPTO_CFG2</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crypto_key_32_63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32'h31313131</w:t>
            </w:r>
          </w:p>
        </w:tc>
      </w:tr>
    </w:tbl>
    <w:p w:rsidR="007D3B69" w:rsidRDefault="00C91545" w:rsidP="000C4E2D">
      <w:pPr>
        <w:pStyle w:val="3"/>
        <w:spacing w:before="156" w:after="156"/>
        <w:ind w:left="964" w:hanging="964"/>
      </w:pPr>
      <w:r>
        <w:t>AP_CRYPTO_CFG3</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crypto_key_64_95</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32'h31313131</w:t>
            </w:r>
          </w:p>
        </w:tc>
      </w:tr>
    </w:tbl>
    <w:p w:rsidR="007D3B69" w:rsidRDefault="00C91545" w:rsidP="000C4E2D">
      <w:pPr>
        <w:pStyle w:val="3"/>
        <w:spacing w:before="156" w:after="156"/>
        <w:ind w:left="964" w:hanging="964"/>
      </w:pPr>
      <w:r>
        <w:t>AP_CRYPTO_CFG4</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crypto_key_96_127</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active high</w:t>
            </w:r>
          </w:p>
        </w:tc>
        <w:tc>
          <w:tcPr>
            <w:tcW w:w="1008" w:type="dxa"/>
          </w:tcPr>
          <w:p w:rsidR="007D3B69" w:rsidRDefault="00C91545">
            <w:r>
              <w:t>32'h31313131</w:t>
            </w:r>
          </w:p>
        </w:tc>
      </w:tr>
    </w:tbl>
    <w:p w:rsidR="007D3B69" w:rsidRDefault="00C91545">
      <w:r>
        <w:br w:type="page"/>
      </w:r>
    </w:p>
    <w:p w:rsidR="007D3B69" w:rsidRDefault="00C91545" w:rsidP="00FF6CDC">
      <w:pPr>
        <w:pStyle w:val="10"/>
        <w:spacing w:before="156" w:after="156"/>
        <w:ind w:left="643" w:hanging="643"/>
      </w:pPr>
      <w:r>
        <w:lastRenderedPageBreak/>
        <w:t>CMN_MAILBOX</w:t>
      </w:r>
    </w:p>
    <w:p w:rsidR="007D3B69" w:rsidRDefault="00C91545" w:rsidP="00FF6CDC">
      <w:pPr>
        <w:pStyle w:val="2"/>
        <w:spacing w:before="156" w:after="156"/>
        <w:ind w:left="843" w:hanging="843"/>
      </w:pPr>
      <w:r>
        <w:t>Introduction</w:t>
      </w:r>
    </w:p>
    <w:p w:rsidR="00121B2F" w:rsidRPr="00121B2F" w:rsidRDefault="00121B2F" w:rsidP="00121B2F">
      <w:pPr>
        <w:ind w:firstLine="420"/>
        <w:rPr>
          <w:rFonts w:cs="Times New Roman"/>
        </w:rPr>
      </w:pPr>
      <w:r w:rsidRPr="003F6054">
        <w:rPr>
          <w:rFonts w:cs="Times New Roman"/>
        </w:rPr>
        <w:t>MailBox</w:t>
      </w:r>
      <w:r>
        <w:rPr>
          <w:rFonts w:cs="Times New Roman" w:hint="eastAsia"/>
        </w:rPr>
        <w:t>是一个用于多核间通信的模块</w:t>
      </w:r>
      <w:r>
        <w:rPr>
          <w:rFonts w:cs="Times New Roman"/>
        </w:rPr>
        <w:t>，可通过对</w:t>
      </w:r>
      <w:r>
        <w:rPr>
          <w:rFonts w:cs="Times New Roman" w:hint="eastAsia"/>
        </w:rPr>
        <w:t>Mail</w:t>
      </w:r>
      <w:r>
        <w:rPr>
          <w:rFonts w:cs="Times New Roman"/>
        </w:rPr>
        <w:t>Box</w:t>
      </w:r>
      <w:r>
        <w:rPr>
          <w:rFonts w:cs="Times New Roman"/>
        </w:rPr>
        <w:t>寄存器配置，在多个核之间发送中断并传输数据，完成多核之间的通信和协作。</w:t>
      </w:r>
    </w:p>
    <w:p w:rsidR="007D3B69" w:rsidRDefault="00C91545" w:rsidP="00FF6CDC">
      <w:pPr>
        <w:pStyle w:val="2"/>
        <w:spacing w:before="156" w:after="156"/>
        <w:ind w:left="843" w:hanging="843"/>
      </w:pPr>
      <w:r>
        <w:t>Main Features</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AMBA APB4</w:t>
      </w:r>
      <w:r w:rsidRPr="00B34DCE">
        <w:rPr>
          <w:rFonts w:cs="Times New Roman"/>
        </w:rPr>
        <w:t>.0</w:t>
      </w:r>
      <w:r>
        <w:rPr>
          <w:rFonts w:cs="Times New Roman"/>
        </w:rPr>
        <w:t xml:space="preserve"> Slave</w:t>
      </w:r>
      <w:r w:rsidRPr="00B34DCE">
        <w:rPr>
          <w:rFonts w:cs="Times New Roman"/>
        </w:rPr>
        <w:t>接口</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hint="eastAsia"/>
        </w:rPr>
        <w:t>两个中断输出信号</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每个中断输出</w:t>
      </w:r>
      <w:r w:rsidRPr="00B34DCE">
        <w:rPr>
          <w:rFonts w:cs="Times New Roman"/>
        </w:rPr>
        <w:t>分别具有</w:t>
      </w:r>
      <w:r w:rsidRPr="00B34DCE">
        <w:rPr>
          <w:rFonts w:cs="Times New Roman"/>
        </w:rPr>
        <w:t>16</w:t>
      </w:r>
      <w:r w:rsidRPr="00B34DCE">
        <w:rPr>
          <w:rFonts w:cs="Times New Roman"/>
        </w:rPr>
        <w:t>个优先级一样的中断可配置</w:t>
      </w:r>
    </w:p>
    <w:p w:rsidR="00121B2F" w:rsidRPr="00B34DCE" w:rsidRDefault="00121B2F" w:rsidP="001875FA">
      <w:pPr>
        <w:pStyle w:val="a9"/>
        <w:numPr>
          <w:ilvl w:val="0"/>
          <w:numId w:val="3"/>
        </w:numPr>
        <w:spacing w:line="240" w:lineRule="auto"/>
        <w:ind w:firstLineChars="0"/>
        <w:jc w:val="both"/>
        <w:rPr>
          <w:rFonts w:cs="Times New Roman"/>
        </w:rPr>
      </w:pPr>
      <w:r>
        <w:rPr>
          <w:rFonts w:cs="Times New Roman"/>
        </w:rPr>
        <w:t>有两组分别</w:t>
      </w:r>
      <w:r>
        <w:rPr>
          <w:rFonts w:cs="Times New Roman" w:hint="eastAsia"/>
        </w:rPr>
        <w:t>4</w:t>
      </w:r>
      <w:r>
        <w:rPr>
          <w:rFonts w:cs="Times New Roman" w:hint="eastAsia"/>
        </w:rPr>
        <w:t>个</w:t>
      </w:r>
      <w:r>
        <w:rPr>
          <w:rFonts w:cs="Times New Roman"/>
        </w:rPr>
        <w:t>总共</w:t>
      </w:r>
      <w:r>
        <w:rPr>
          <w:rFonts w:cs="Times New Roman"/>
        </w:rPr>
        <w:t>8</w:t>
      </w:r>
      <w:r w:rsidRPr="00B34DCE">
        <w:rPr>
          <w:rFonts w:cs="Times New Roman"/>
        </w:rPr>
        <w:t>个</w:t>
      </w:r>
      <w:r w:rsidRPr="00B34DCE">
        <w:rPr>
          <w:rFonts w:cs="Times New Roman"/>
        </w:rPr>
        <w:t>32bit</w:t>
      </w:r>
      <w:r w:rsidRPr="00B34DCE">
        <w:rPr>
          <w:rFonts w:cs="Times New Roman"/>
        </w:rPr>
        <w:t>数据寄存器</w:t>
      </w:r>
    </w:p>
    <w:p w:rsidR="00121B2F" w:rsidRPr="00B34DCE" w:rsidRDefault="00121B2F" w:rsidP="001875FA">
      <w:pPr>
        <w:pStyle w:val="a9"/>
        <w:numPr>
          <w:ilvl w:val="0"/>
          <w:numId w:val="3"/>
        </w:numPr>
        <w:spacing w:line="240" w:lineRule="auto"/>
        <w:ind w:firstLineChars="0"/>
        <w:jc w:val="both"/>
        <w:rPr>
          <w:rFonts w:cs="Times New Roman"/>
        </w:rPr>
      </w:pPr>
      <w:r w:rsidRPr="00B34DCE">
        <w:rPr>
          <w:rFonts w:cs="Times New Roman"/>
        </w:rPr>
        <w:t>具有</w:t>
      </w:r>
      <w:r w:rsidRPr="00B34DCE">
        <w:rPr>
          <w:rFonts w:cs="Times New Roman"/>
        </w:rPr>
        <w:t>Lock</w:t>
      </w:r>
      <w:r w:rsidRPr="00B34DCE">
        <w:rPr>
          <w:rFonts w:cs="Times New Roman"/>
        </w:rPr>
        <w:t>功能，可将数据寄存器</w:t>
      </w:r>
      <w:r w:rsidRPr="00B34DCE">
        <w:rPr>
          <w:rFonts w:cs="Times New Roman"/>
        </w:rPr>
        <w:t>Lock</w:t>
      </w:r>
    </w:p>
    <w:p w:rsidR="007D3B69" w:rsidRDefault="00C91545" w:rsidP="00FF6CDC">
      <w:pPr>
        <w:pStyle w:val="2"/>
        <w:spacing w:before="156" w:after="156"/>
        <w:ind w:left="843" w:hanging="843"/>
      </w:pPr>
      <w:r>
        <w:t>Function Description</w:t>
      </w:r>
    </w:p>
    <w:p w:rsidR="0091557B" w:rsidRPr="008366C4" w:rsidRDefault="0091557B" w:rsidP="0091557B">
      <w:pPr>
        <w:rPr>
          <w:rFonts w:cs="Times New Roman"/>
        </w:rPr>
      </w:pPr>
      <w:r w:rsidRPr="008366C4">
        <w:rPr>
          <w:rFonts w:cs="Times New Roman"/>
        </w:rPr>
        <w:t>该节描述了如何使用</w:t>
      </w:r>
      <w:r w:rsidRPr="008366C4">
        <w:rPr>
          <w:rFonts w:cs="Times New Roman"/>
        </w:rPr>
        <w:t>Mailbox</w:t>
      </w:r>
      <w:r>
        <w:rPr>
          <w:rFonts w:cs="Times New Roman"/>
        </w:rPr>
        <w:t>中断发送和清除，以及中断的屏蔽和数据锁存的工作原理。该章节出现的带</w:t>
      </w:r>
      <w:r>
        <w:rPr>
          <w:rFonts w:cs="Times New Roman"/>
        </w:rPr>
        <w:t>“_x”</w:t>
      </w:r>
      <w:r>
        <w:rPr>
          <w:rFonts w:cs="Times New Roman"/>
        </w:rPr>
        <w:t>的信号和带</w:t>
      </w:r>
      <w:r>
        <w:rPr>
          <w:rFonts w:cs="Times New Roman" w:hint="eastAsia"/>
        </w:rPr>
        <w:t>“</w:t>
      </w:r>
      <w:r>
        <w:rPr>
          <w:rFonts w:cs="Times New Roman"/>
        </w:rPr>
        <w:t>N</w:t>
      </w:r>
      <w:r>
        <w:rPr>
          <w:rFonts w:cs="Times New Roman" w:hint="eastAsia"/>
        </w:rPr>
        <w:t>”的寄存器描述</w:t>
      </w:r>
      <w:r>
        <w:rPr>
          <w:rFonts w:cs="Times New Roman"/>
        </w:rPr>
        <w:t>均表示</w:t>
      </w:r>
      <w:r>
        <w:rPr>
          <w:rFonts w:cs="Times New Roman" w:hint="eastAsia"/>
        </w:rPr>
        <w:t>（</w:t>
      </w:r>
      <w:r>
        <w:rPr>
          <w:rFonts w:cs="Times New Roman" w:hint="eastAsia"/>
        </w:rPr>
        <w:t>0</w:t>
      </w:r>
      <w:r>
        <w:rPr>
          <w:rFonts w:cs="Times New Roman"/>
        </w:rPr>
        <w:t>-15</w:t>
      </w:r>
      <w:r>
        <w:rPr>
          <w:rFonts w:cs="Times New Roman" w:hint="eastAsia"/>
        </w:rPr>
        <w:t>）共</w:t>
      </w:r>
      <w:r>
        <w:rPr>
          <w:rFonts w:cs="Times New Roman" w:hint="eastAsia"/>
        </w:rPr>
        <w:t>1</w:t>
      </w:r>
      <w:r>
        <w:rPr>
          <w:rFonts w:cs="Times New Roman"/>
        </w:rPr>
        <w:t>6</w:t>
      </w:r>
      <w:r>
        <w:rPr>
          <w:rFonts w:cs="Times New Roman"/>
        </w:rPr>
        <w:t>个中断对应的序号。</w:t>
      </w:r>
    </w:p>
    <w:p w:rsidR="0091557B" w:rsidRPr="008366C4" w:rsidRDefault="0091557B" w:rsidP="000C4E2D">
      <w:pPr>
        <w:pStyle w:val="3"/>
        <w:spacing w:before="156" w:after="156"/>
        <w:ind w:left="964" w:hanging="964"/>
      </w:pPr>
      <w:bookmarkStart w:id="2" w:name="_Toc67040161"/>
      <w:r w:rsidRPr="008366C4">
        <w:t>AP-to-CP Interrupt</w:t>
      </w:r>
      <w:bookmarkEnd w:id="2"/>
    </w:p>
    <w:p w:rsidR="0091557B" w:rsidRDefault="0091557B" w:rsidP="00A25F4E">
      <w:pPr>
        <w:ind w:firstLineChars="200" w:firstLine="480"/>
        <w:rPr>
          <w:rFonts w:cs="Times New Roman"/>
        </w:rPr>
      </w:pPr>
      <w:r>
        <w:rPr>
          <w:noProof/>
        </w:rPr>
        <mc:AlternateContent>
          <mc:Choice Requires="wps">
            <w:drawing>
              <wp:anchor distT="0" distB="0" distL="114300" distR="114300" simplePos="0" relativeHeight="251662336" behindDoc="0" locked="0" layoutInCell="1" allowOverlap="1" wp14:anchorId="1F477F55" wp14:editId="14EC9FDF">
                <wp:simplePos x="0" y="0"/>
                <wp:positionH relativeFrom="margin">
                  <wp:align>right</wp:align>
                </wp:positionH>
                <wp:positionV relativeFrom="paragraph">
                  <wp:posOffset>2453717</wp:posOffset>
                </wp:positionV>
                <wp:extent cx="5264785" cy="635"/>
                <wp:effectExtent l="0" t="0" r="0" b="7620"/>
                <wp:wrapTopAndBottom/>
                <wp:docPr id="6" name="文本框 6"/>
                <wp:cNvGraphicFramePr/>
                <a:graphic xmlns:a="http://schemas.openxmlformats.org/drawingml/2006/main">
                  <a:graphicData uri="http://schemas.microsoft.com/office/word/2010/wordprocessingShape">
                    <wps:wsp>
                      <wps:cNvSpPr txBox="1"/>
                      <wps:spPr>
                        <a:xfrm>
                          <a:off x="0" y="0"/>
                          <a:ext cx="5264785" cy="635"/>
                        </a:xfrm>
                        <a:prstGeom prst="rect">
                          <a:avLst/>
                        </a:prstGeom>
                        <a:solidFill>
                          <a:prstClr val="white"/>
                        </a:solidFill>
                        <a:ln>
                          <a:noFill/>
                        </a:ln>
                        <a:effectLst/>
                      </wps:spPr>
                      <wps:txbx>
                        <w:txbxContent>
                          <w:p w:rsidR="0091557B" w:rsidRPr="00297860" w:rsidRDefault="0091557B" w:rsidP="0091557B">
                            <w:pPr>
                              <w:pStyle w:val="af7"/>
                              <w:spacing w:afterLines="50" w:after="156"/>
                              <w:jc w:val="center"/>
                              <w:rPr>
                                <w:rFonts w:ascii="Times New Roman" w:eastAsiaTheme="minorEastAsia" w:hAnsi="Times New Roman" w:cs="Times New Roman"/>
                                <w:sz w:val="21"/>
                                <w:szCs w:val="22"/>
                              </w:rPr>
                            </w:pPr>
                            <w:bookmarkStart w:id="3" w:name="_Toc67040193"/>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sz w:val="21"/>
                                <w:szCs w:val="22"/>
                              </w:rPr>
                              <w:t>2</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w:t>
                            </w:r>
                            <w:r w:rsidRPr="00297860">
                              <w:rPr>
                                <w:rFonts w:ascii="Times New Roman" w:eastAsiaTheme="minorEastAsia" w:hAnsi="Times New Roman" w:cs="Times New Roman" w:hint="eastAsia"/>
                                <w:sz w:val="21"/>
                                <w:szCs w:val="22"/>
                              </w:rPr>
                              <w:t>AP-to-CP</w:t>
                            </w:r>
                            <w:r w:rsidRPr="00297860">
                              <w:rPr>
                                <w:rFonts w:ascii="Times New Roman" w:eastAsiaTheme="minorEastAsia" w:hAnsi="Times New Roman" w:cs="Times New Roman" w:hint="eastAsia"/>
                                <w:sz w:val="21"/>
                                <w:szCs w:val="22"/>
                              </w:rPr>
                              <w:t>中断的产生和清除</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left:0;text-align:left;margin-left:363.35pt;margin-top:193.2pt;width:414.55pt;height:.05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" stroked="f">
                <v:textbox style="mso-fit-shape-to-text:t" inset="0,0,0,0">
                  <w:txbxContent>
                    <w:p w:rsidR="0091557B" w:rsidRPr="00297860" w:rsidRDefault="0091557B" w:rsidP="0091557B">
                      <w:pPr>
                        <w:pStyle w:val="af7"/>
                        <w:spacing w:afterLines="50" w:after="156"/>
                        <w:jc w:val="center"/>
                        <w:rPr>
                          <w:rFonts w:ascii="Times New Roman" w:eastAsiaTheme="minorEastAsia" w:hAnsi="Times New Roman" w:cs="Times New Roman"/>
                          <w:sz w:val="21"/>
                          <w:szCs w:val="22"/>
                        </w:rPr>
                      </w:pPr>
                      <w:bookmarkStart w:id="4" w:name="_Toc67040193"/>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sz w:val="21"/>
                          <w:szCs w:val="22"/>
                        </w:rPr>
                        <w:t>2</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w:t>
                      </w:r>
                      <w:r w:rsidRPr="00297860">
                        <w:rPr>
                          <w:rFonts w:ascii="Times New Roman" w:eastAsiaTheme="minorEastAsia" w:hAnsi="Times New Roman" w:cs="Times New Roman" w:hint="eastAsia"/>
                          <w:sz w:val="21"/>
                          <w:szCs w:val="22"/>
                        </w:rPr>
                        <w:t>AP-to-CP</w:t>
                      </w:r>
                      <w:r w:rsidRPr="00297860">
                        <w:rPr>
                          <w:rFonts w:ascii="Times New Roman" w:eastAsiaTheme="minorEastAsia" w:hAnsi="Times New Roman" w:cs="Times New Roman" w:hint="eastAsia"/>
                          <w:sz w:val="21"/>
                          <w:szCs w:val="22"/>
                        </w:rPr>
                        <w:t>中断的产生和清除</w:t>
                      </w:r>
                      <w:bookmarkEnd w:id="4"/>
                    </w:p>
                  </w:txbxContent>
                </v:textbox>
                <w10:wrap type="topAndBottom" anchorx="margin"/>
              </v:shape>
            </w:pict>
          </mc:Fallback>
        </mc:AlternateContent>
      </w:r>
      <w:r>
        <w:rPr>
          <w:rFonts w:cs="Times New Roman" w:hint="eastAsia"/>
          <w:noProof/>
        </w:rPr>
        <w:drawing>
          <wp:anchor distT="0" distB="0" distL="114300" distR="114300" simplePos="0" relativeHeight="251661312" behindDoc="0" locked="0" layoutInCell="1" allowOverlap="1" wp14:anchorId="54BDE622" wp14:editId="14328211">
            <wp:simplePos x="0" y="0"/>
            <wp:positionH relativeFrom="margin">
              <wp:align>left</wp:align>
            </wp:positionH>
            <wp:positionV relativeFrom="paragraph">
              <wp:posOffset>1100029</wp:posOffset>
            </wp:positionV>
            <wp:extent cx="5264785" cy="135699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64785" cy="1356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6C4">
        <w:rPr>
          <w:rFonts w:cs="Times New Roman"/>
        </w:rPr>
        <w:t>AP-to-CP</w:t>
      </w:r>
      <w:r w:rsidRPr="008366C4">
        <w:rPr>
          <w:rFonts w:cs="Times New Roman"/>
        </w:rPr>
        <w:t>中断由</w:t>
      </w:r>
      <w:r w:rsidRPr="008366C4">
        <w:rPr>
          <w:rFonts w:cs="Times New Roman"/>
        </w:rPr>
        <w:t>AP</w:t>
      </w:r>
      <w:r w:rsidRPr="008366C4">
        <w:rPr>
          <w:rFonts w:cs="Times New Roman"/>
        </w:rPr>
        <w:t>侧的</w:t>
      </w:r>
      <w:r w:rsidRPr="008366C4">
        <w:rPr>
          <w:rFonts w:cs="Times New Roman"/>
        </w:rPr>
        <w:t>Core</w:t>
      </w:r>
      <w:r w:rsidRPr="008366C4">
        <w:rPr>
          <w:rFonts w:cs="Times New Roman"/>
        </w:rPr>
        <w:t>发起，</w:t>
      </w:r>
      <w:r w:rsidRPr="008366C4">
        <w:rPr>
          <w:rFonts w:cs="Times New Roman"/>
        </w:rPr>
        <w:t>AP Core</w:t>
      </w:r>
      <w:r w:rsidRPr="008366C4">
        <w:rPr>
          <w:rFonts w:cs="Times New Roman"/>
        </w:rPr>
        <w:t>通过写</w:t>
      </w:r>
      <w:r w:rsidRPr="008366C4">
        <w:rPr>
          <w:rFonts w:cs="Times New Roman"/>
        </w:rPr>
        <w:t>AP_MAILBOX_CTRL</w:t>
      </w:r>
      <w:r w:rsidRPr="008366C4">
        <w:rPr>
          <w:rFonts w:cs="Times New Roman"/>
        </w:rPr>
        <w:t>寄存器</w:t>
      </w:r>
      <w:r w:rsidRPr="008366C4">
        <w:rPr>
          <w:rFonts w:cs="Times New Roman"/>
        </w:rPr>
        <w:t>[31:16]</w:t>
      </w:r>
      <w:r w:rsidRPr="008366C4">
        <w:rPr>
          <w:rFonts w:cs="Times New Roman"/>
        </w:rPr>
        <w:t>第</w:t>
      </w:r>
      <w:r w:rsidRPr="008366C4">
        <w:rPr>
          <w:rFonts w:cs="Times New Roman"/>
        </w:rPr>
        <w:t>n</w:t>
      </w:r>
      <w:r w:rsidRPr="008366C4">
        <w:rPr>
          <w:rFonts w:cs="Times New Roman"/>
        </w:rPr>
        <w:t>位发送对应序号（</w:t>
      </w:r>
      <w:r w:rsidRPr="008366C4">
        <w:rPr>
          <w:rFonts w:cs="Times New Roman"/>
        </w:rPr>
        <w:t>n-16</w:t>
      </w:r>
      <w:r w:rsidRPr="008366C4">
        <w:rPr>
          <w:rFonts w:cs="Times New Roman"/>
        </w:rPr>
        <w:t>）的中断，发送中断之前需要确保对应的中断没有被屏蔽。如果需要携带信息，须提前往</w:t>
      </w:r>
      <w:r w:rsidRPr="008366C4">
        <w:rPr>
          <w:rFonts w:cs="Times New Roman"/>
        </w:rPr>
        <w:t>AP_DATA</w:t>
      </w:r>
      <w:r w:rsidRPr="008366C4">
        <w:rPr>
          <w:rFonts w:cs="Times New Roman"/>
        </w:rPr>
        <w:t>寄存器写入数值。待</w:t>
      </w:r>
      <w:r w:rsidRPr="008366C4">
        <w:rPr>
          <w:rFonts w:cs="Times New Roman"/>
        </w:rPr>
        <w:t>CP</w:t>
      </w:r>
      <w:r>
        <w:rPr>
          <w:rFonts w:cs="Times New Roman"/>
        </w:rPr>
        <w:t>侧接收</w:t>
      </w:r>
      <w:r w:rsidRPr="008366C4">
        <w:rPr>
          <w:rFonts w:cs="Times New Roman"/>
        </w:rPr>
        <w:t>到中断之后，从</w:t>
      </w:r>
      <w:r w:rsidRPr="008366C4">
        <w:rPr>
          <w:rFonts w:cs="Times New Roman"/>
        </w:rPr>
        <w:t>AP_DATA</w:t>
      </w:r>
      <w:r w:rsidRPr="008366C4">
        <w:rPr>
          <w:rFonts w:cs="Times New Roman"/>
        </w:rPr>
        <w:t>寄存器读取数据，然后查询</w:t>
      </w:r>
      <w:r w:rsidRPr="008366C4">
        <w:rPr>
          <w:rFonts w:cs="Times New Roman"/>
        </w:rPr>
        <w:t>AP_MAILBOX_IRQ</w:t>
      </w:r>
      <w:r w:rsidRPr="008366C4">
        <w:rPr>
          <w:rFonts w:cs="Times New Roman"/>
        </w:rPr>
        <w:t>获取</w:t>
      </w:r>
      <w:r w:rsidRPr="008366C4">
        <w:rPr>
          <w:rFonts w:cs="Times New Roman"/>
        </w:rPr>
        <w:t>mailbox</w:t>
      </w:r>
      <w:r w:rsidRPr="008366C4">
        <w:rPr>
          <w:rFonts w:cs="Times New Roman"/>
        </w:rPr>
        <w:t>内的中断号，并往对应的位写</w:t>
      </w:r>
      <w:r w:rsidRPr="008366C4">
        <w:rPr>
          <w:rFonts w:cs="Times New Roman"/>
        </w:rPr>
        <w:t>1</w:t>
      </w:r>
      <w:r w:rsidRPr="008366C4">
        <w:rPr>
          <w:rFonts w:cs="Times New Roman"/>
        </w:rPr>
        <w:t>对中断进行清除。</w:t>
      </w:r>
      <w:r w:rsidRPr="008366C4">
        <w:rPr>
          <w:rFonts w:cs="Times New Roman"/>
        </w:rPr>
        <w:t>AP-to-CP</w:t>
      </w:r>
      <w:r w:rsidRPr="008366C4">
        <w:rPr>
          <w:rFonts w:cs="Times New Roman"/>
        </w:rPr>
        <w:t>中断时序如下图：</w:t>
      </w:r>
    </w:p>
    <w:p w:rsidR="0091557B" w:rsidRPr="008366C4" w:rsidRDefault="0091557B" w:rsidP="0091557B">
      <w:pPr>
        <w:ind w:firstLine="420"/>
        <w:rPr>
          <w:rFonts w:cs="Times New Roman"/>
        </w:rPr>
      </w:pPr>
      <w:r>
        <w:rPr>
          <w:rFonts w:cs="Times New Roman" w:hint="eastAsia"/>
        </w:rPr>
        <w:t>由上图可知，</w:t>
      </w:r>
      <w:r>
        <w:rPr>
          <w:rFonts w:cs="Times New Roman" w:hint="eastAsia"/>
        </w:rPr>
        <w:t>A</w:t>
      </w:r>
      <w:r>
        <w:rPr>
          <w:rFonts w:cs="Times New Roman"/>
        </w:rPr>
        <w:t>P Core</w:t>
      </w:r>
      <w:r>
        <w:rPr>
          <w:rFonts w:cs="Times New Roman"/>
        </w:rPr>
        <w:t>写</w:t>
      </w:r>
      <w:r>
        <w:rPr>
          <w:rFonts w:cs="Times New Roman" w:hint="eastAsia"/>
        </w:rPr>
        <w:t>A</w:t>
      </w:r>
      <w:r>
        <w:rPr>
          <w:rFonts w:cs="Times New Roman"/>
        </w:rPr>
        <w:t>P_MAILBOX_CTRL.</w:t>
      </w:r>
      <w:r w:rsidRPr="00E87C41">
        <w:rPr>
          <w:rFonts w:cs="Times New Roman"/>
        </w:rPr>
        <w:t xml:space="preserve"> </w:t>
      </w:r>
      <w:r w:rsidRPr="00F64529">
        <w:rPr>
          <w:rFonts w:cs="Times New Roman"/>
        </w:rPr>
        <w:t>ap2cp_set_irq_N</w:t>
      </w:r>
      <w:r>
        <w:rPr>
          <w:rFonts w:cs="Times New Roman"/>
        </w:rPr>
        <w:t>，产生一个</w:t>
      </w:r>
      <w:r>
        <w:rPr>
          <w:rFonts w:cs="Times New Roman"/>
        </w:rPr>
        <w:t>set_ap2cp_irq_x</w:t>
      </w:r>
      <w:r>
        <w:rPr>
          <w:rFonts w:cs="Times New Roman"/>
        </w:rPr>
        <w:t>的脉冲，下一个时钟周期产生</w:t>
      </w:r>
      <w:r>
        <w:rPr>
          <w:rFonts w:cs="Times New Roman"/>
        </w:rPr>
        <w:t>irq_mailbox_ap2cp</w:t>
      </w:r>
      <w:r>
        <w:rPr>
          <w:rFonts w:cs="Times New Roman"/>
        </w:rPr>
        <w:t>中断</w:t>
      </w:r>
      <w:r>
        <w:rPr>
          <w:rFonts w:cs="Times New Roman" w:hint="eastAsia"/>
        </w:rPr>
        <w:t>;</w:t>
      </w:r>
      <w:r>
        <w:rPr>
          <w:rFonts w:cs="Times New Roman"/>
        </w:rPr>
        <w:t>CP Core</w:t>
      </w:r>
      <w:r>
        <w:rPr>
          <w:rFonts w:cs="Times New Roman"/>
        </w:rPr>
        <w:t>接收到中断，通过读</w:t>
      </w:r>
      <w:r>
        <w:rPr>
          <w:rFonts w:cs="Times New Roman" w:hint="eastAsia"/>
        </w:rPr>
        <w:t>A</w:t>
      </w:r>
      <w:r>
        <w:rPr>
          <w:rFonts w:cs="Times New Roman"/>
        </w:rPr>
        <w:t>P_MAILBOX_IRQ</w:t>
      </w:r>
      <w:r>
        <w:rPr>
          <w:rFonts w:cs="Times New Roman"/>
        </w:rPr>
        <w:t>寄存器查询</w:t>
      </w:r>
      <w:r>
        <w:rPr>
          <w:rFonts w:cs="Times New Roman" w:hint="eastAsia"/>
        </w:rPr>
        <w:t>Mailbox</w:t>
      </w:r>
      <w:r>
        <w:rPr>
          <w:rFonts w:cs="Times New Roman" w:hint="eastAsia"/>
        </w:rPr>
        <w:t>内部中断号，往对应的位写</w:t>
      </w:r>
      <w:r>
        <w:rPr>
          <w:rFonts w:cs="Times New Roman" w:hint="eastAsia"/>
        </w:rPr>
        <w:t>1</w:t>
      </w:r>
      <w:r>
        <w:rPr>
          <w:rFonts w:cs="Times New Roman" w:hint="eastAsia"/>
        </w:rPr>
        <w:t>产生了一个</w:t>
      </w:r>
      <w:r>
        <w:rPr>
          <w:rFonts w:cs="Times New Roman" w:hint="eastAsia"/>
        </w:rPr>
        <w:t>clr</w:t>
      </w:r>
      <w:r>
        <w:rPr>
          <w:rFonts w:cs="Times New Roman"/>
        </w:rPr>
        <w:t>_ap2cp_irq_x</w:t>
      </w:r>
      <w:r>
        <w:rPr>
          <w:rFonts w:cs="Times New Roman"/>
        </w:rPr>
        <w:t>的脉冲，</w:t>
      </w:r>
      <w:r>
        <w:rPr>
          <w:rFonts w:cs="Times New Roman"/>
        </w:rPr>
        <w:t>irq_mailbox_ap2cp</w:t>
      </w:r>
      <w:r>
        <w:rPr>
          <w:rFonts w:cs="Times New Roman"/>
        </w:rPr>
        <w:t>中断在该脉冲出现的下一个时</w:t>
      </w:r>
      <w:r>
        <w:rPr>
          <w:rFonts w:cs="Times New Roman"/>
        </w:rPr>
        <w:lastRenderedPageBreak/>
        <w:t>钟周期被清除。</w:t>
      </w:r>
    </w:p>
    <w:p w:rsidR="0091557B" w:rsidRDefault="0091557B" w:rsidP="0091557B"/>
    <w:p w:rsidR="00444774" w:rsidRPr="008366C4" w:rsidRDefault="00444774" w:rsidP="000C4E2D">
      <w:pPr>
        <w:pStyle w:val="3"/>
        <w:spacing w:before="156" w:after="156"/>
        <w:ind w:left="964" w:hanging="964"/>
      </w:pPr>
      <w:bookmarkStart w:id="5" w:name="_Toc67040162"/>
      <w:r w:rsidRPr="008366C4">
        <w:t>CP-to-AP Interrupt</w:t>
      </w:r>
      <w:bookmarkEnd w:id="5"/>
    </w:p>
    <w:p w:rsidR="00444774" w:rsidRDefault="00444774" w:rsidP="00444774">
      <w:pPr>
        <w:ind w:firstLine="420"/>
        <w:rPr>
          <w:rFonts w:cs="Times New Roman"/>
        </w:rPr>
      </w:pPr>
      <w:r>
        <w:rPr>
          <w:rFonts w:cs="Times New Roman" w:hint="eastAsia"/>
          <w:noProof/>
        </w:rPr>
        <w:drawing>
          <wp:anchor distT="0" distB="0" distL="114300" distR="114300" simplePos="0" relativeHeight="251664384" behindDoc="0" locked="0" layoutInCell="1" allowOverlap="1" wp14:anchorId="382E6CE3" wp14:editId="68140B3E">
            <wp:simplePos x="0" y="0"/>
            <wp:positionH relativeFrom="margin">
              <wp:align>center</wp:align>
            </wp:positionH>
            <wp:positionV relativeFrom="paragraph">
              <wp:posOffset>1051930</wp:posOffset>
            </wp:positionV>
            <wp:extent cx="5476240" cy="1405255"/>
            <wp:effectExtent l="0" t="0" r="0" b="444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6240" cy="1405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64002E00" wp14:editId="75F1A617">
                <wp:simplePos x="0" y="0"/>
                <wp:positionH relativeFrom="column">
                  <wp:posOffset>-385445</wp:posOffset>
                </wp:positionH>
                <wp:positionV relativeFrom="paragraph">
                  <wp:posOffset>2462740</wp:posOffset>
                </wp:positionV>
                <wp:extent cx="608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6089650" cy="635"/>
                        </a:xfrm>
                        <a:prstGeom prst="rect">
                          <a:avLst/>
                        </a:prstGeom>
                        <a:solidFill>
                          <a:prstClr val="white"/>
                        </a:solidFill>
                        <a:ln>
                          <a:noFill/>
                        </a:ln>
                        <a:effectLst/>
                      </wps:spPr>
                      <wps:txbx>
                        <w:txbxContent>
                          <w:p w:rsidR="00444774" w:rsidRPr="00297860" w:rsidRDefault="00444774" w:rsidP="00444774">
                            <w:pPr>
                              <w:pStyle w:val="af7"/>
                              <w:spacing w:afterLines="50" w:after="156"/>
                              <w:jc w:val="center"/>
                              <w:rPr>
                                <w:rFonts w:ascii="Times New Roman" w:eastAsiaTheme="minorEastAsia" w:hAnsi="Times New Roman" w:cs="Times New Roman"/>
                                <w:sz w:val="21"/>
                                <w:szCs w:val="22"/>
                              </w:rPr>
                            </w:pPr>
                            <w:bookmarkStart w:id="6" w:name="_Toc67040194"/>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noProof/>
                                <w:sz w:val="21"/>
                                <w:szCs w:val="22"/>
                              </w:rPr>
                              <w:t>3</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CP-to-AP</w:t>
                            </w:r>
                            <w:r w:rsidRPr="00297860">
                              <w:rPr>
                                <w:rFonts w:ascii="Times New Roman" w:eastAsiaTheme="minorEastAsia" w:hAnsi="Times New Roman" w:cs="Times New Roman"/>
                                <w:sz w:val="21"/>
                                <w:szCs w:val="22"/>
                              </w:rPr>
                              <w:t>中断的产生和清除</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4" o:spid="_x0000_s1027" type="#_x0000_t202" style="position:absolute;left:0;text-align:left;margin-left:-30.35pt;margin-top:193.9pt;width:47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" stroked="f">
                <v:textbox style="mso-fit-shape-to-text:t" inset="0,0,0,0">
                  <w:txbxContent>
                    <w:p w:rsidR="00444774" w:rsidRPr="00297860" w:rsidRDefault="00444774" w:rsidP="00444774">
                      <w:pPr>
                        <w:pStyle w:val="af7"/>
                        <w:spacing w:afterLines="50" w:after="156"/>
                        <w:jc w:val="center"/>
                        <w:rPr>
                          <w:rFonts w:ascii="Times New Roman" w:eastAsiaTheme="minorEastAsia" w:hAnsi="Times New Roman" w:cs="Times New Roman"/>
                          <w:sz w:val="21"/>
                          <w:szCs w:val="22"/>
                        </w:rPr>
                      </w:pPr>
                      <w:bookmarkStart w:id="7" w:name="_Toc67040194"/>
                      <w:r w:rsidRPr="00297860">
                        <w:rPr>
                          <w:rFonts w:ascii="Times New Roman" w:eastAsiaTheme="minorEastAsia" w:hAnsi="Times New Roman" w:cs="Times New Roman"/>
                          <w:sz w:val="21"/>
                          <w:szCs w:val="22"/>
                        </w:rPr>
                        <w:t xml:space="preserve">Figure </w:t>
                      </w:r>
                      <w:r w:rsidRPr="00297860">
                        <w:rPr>
                          <w:rFonts w:ascii="Times New Roman" w:eastAsiaTheme="minorEastAsia" w:hAnsi="Times New Roman" w:cs="Times New Roman"/>
                          <w:sz w:val="21"/>
                          <w:szCs w:val="22"/>
                        </w:rPr>
                        <w:fldChar w:fldCharType="begin"/>
                      </w:r>
                      <w:r w:rsidRPr="00297860">
                        <w:rPr>
                          <w:rFonts w:ascii="Times New Roman" w:eastAsiaTheme="minorEastAsia" w:hAnsi="Times New Roman" w:cs="Times New Roman"/>
                          <w:sz w:val="21"/>
                          <w:szCs w:val="22"/>
                        </w:rPr>
                        <w:instrText xml:space="preserve"> SEQ Figure \* ARABIC </w:instrText>
                      </w:r>
                      <w:r w:rsidRPr="00297860">
                        <w:rPr>
                          <w:rFonts w:ascii="Times New Roman" w:eastAsiaTheme="minorEastAsia" w:hAnsi="Times New Roman" w:cs="Times New Roman"/>
                          <w:sz w:val="21"/>
                          <w:szCs w:val="22"/>
                        </w:rPr>
                        <w:fldChar w:fldCharType="separate"/>
                      </w:r>
                      <w:r w:rsidRPr="00297860">
                        <w:rPr>
                          <w:rFonts w:ascii="Times New Roman" w:eastAsiaTheme="minorEastAsia" w:hAnsi="Times New Roman" w:cs="Times New Roman"/>
                          <w:noProof/>
                          <w:sz w:val="21"/>
                          <w:szCs w:val="22"/>
                        </w:rPr>
                        <w:t>3</w:t>
                      </w:r>
                      <w:r w:rsidRPr="00297860">
                        <w:rPr>
                          <w:rFonts w:ascii="Times New Roman" w:eastAsiaTheme="minorEastAsia" w:hAnsi="Times New Roman" w:cs="Times New Roman"/>
                          <w:sz w:val="21"/>
                          <w:szCs w:val="22"/>
                        </w:rPr>
                        <w:fldChar w:fldCharType="end"/>
                      </w:r>
                      <w:r w:rsidRPr="00297860">
                        <w:rPr>
                          <w:rFonts w:ascii="Times New Roman" w:eastAsiaTheme="minorEastAsia" w:hAnsi="Times New Roman" w:cs="Times New Roman"/>
                          <w:sz w:val="21"/>
                          <w:szCs w:val="22"/>
                        </w:rPr>
                        <w:t xml:space="preserve"> CP-to-AP</w:t>
                      </w:r>
                      <w:r w:rsidRPr="00297860">
                        <w:rPr>
                          <w:rFonts w:ascii="Times New Roman" w:eastAsiaTheme="minorEastAsia" w:hAnsi="Times New Roman" w:cs="Times New Roman"/>
                          <w:sz w:val="21"/>
                          <w:szCs w:val="22"/>
                        </w:rPr>
                        <w:t>中断的产生和清除</w:t>
                      </w:r>
                      <w:bookmarkEnd w:id="7"/>
                    </w:p>
                  </w:txbxContent>
                </v:textbox>
                <w10:wrap type="topAndBottom"/>
              </v:shape>
            </w:pict>
          </mc:Fallback>
        </mc:AlternateContent>
      </w:r>
      <w:r w:rsidRPr="008366C4">
        <w:rPr>
          <w:rFonts w:cs="Times New Roman"/>
        </w:rPr>
        <w:t>CP-to-AP</w:t>
      </w:r>
      <w:r w:rsidRPr="008366C4">
        <w:rPr>
          <w:rFonts w:cs="Times New Roman"/>
        </w:rPr>
        <w:t>中断由</w:t>
      </w:r>
      <w:r w:rsidRPr="008366C4">
        <w:rPr>
          <w:rFonts w:cs="Times New Roman"/>
        </w:rPr>
        <w:t>CP</w:t>
      </w:r>
      <w:r w:rsidRPr="008366C4">
        <w:rPr>
          <w:rFonts w:cs="Times New Roman"/>
        </w:rPr>
        <w:t>侧的</w:t>
      </w:r>
      <w:r w:rsidRPr="008366C4">
        <w:rPr>
          <w:rFonts w:cs="Times New Roman"/>
        </w:rPr>
        <w:t>Core</w:t>
      </w:r>
      <w:r w:rsidRPr="008366C4">
        <w:rPr>
          <w:rFonts w:cs="Times New Roman"/>
        </w:rPr>
        <w:t>发起，</w:t>
      </w:r>
      <w:r w:rsidRPr="008366C4">
        <w:rPr>
          <w:rFonts w:cs="Times New Roman"/>
        </w:rPr>
        <w:t>CP Core</w:t>
      </w:r>
      <w:r w:rsidRPr="008366C4">
        <w:rPr>
          <w:rFonts w:cs="Times New Roman"/>
        </w:rPr>
        <w:t>通过写</w:t>
      </w:r>
      <w:r w:rsidRPr="008366C4">
        <w:rPr>
          <w:rFonts w:cs="Times New Roman"/>
        </w:rPr>
        <w:t>CP_MAILBOX_CTRL</w:t>
      </w:r>
      <w:r w:rsidRPr="008366C4">
        <w:rPr>
          <w:rFonts w:cs="Times New Roman"/>
        </w:rPr>
        <w:t>寄存器</w:t>
      </w:r>
      <w:r w:rsidRPr="008366C4">
        <w:rPr>
          <w:rFonts w:cs="Times New Roman"/>
        </w:rPr>
        <w:t>[31:16]</w:t>
      </w:r>
      <w:r w:rsidRPr="008366C4">
        <w:rPr>
          <w:rFonts w:cs="Times New Roman"/>
        </w:rPr>
        <w:t>第</w:t>
      </w:r>
      <w:r w:rsidRPr="008366C4">
        <w:rPr>
          <w:rFonts w:cs="Times New Roman"/>
        </w:rPr>
        <w:t>n</w:t>
      </w:r>
      <w:r w:rsidRPr="008366C4">
        <w:rPr>
          <w:rFonts w:cs="Times New Roman"/>
        </w:rPr>
        <w:t>位发送对应序号（</w:t>
      </w:r>
      <w:r w:rsidRPr="008366C4">
        <w:rPr>
          <w:rFonts w:cs="Times New Roman"/>
        </w:rPr>
        <w:t>n-16</w:t>
      </w:r>
      <w:r w:rsidRPr="008366C4">
        <w:rPr>
          <w:rFonts w:cs="Times New Roman"/>
        </w:rPr>
        <w:t>）的中断，发送中断之前需确保对应的中断没有被屏蔽。如果需要携带信息，须提前往</w:t>
      </w:r>
      <w:r w:rsidRPr="008366C4">
        <w:rPr>
          <w:rFonts w:cs="Times New Roman"/>
        </w:rPr>
        <w:t>CP_DATA</w:t>
      </w:r>
      <w:r w:rsidRPr="008366C4">
        <w:rPr>
          <w:rFonts w:cs="Times New Roman"/>
        </w:rPr>
        <w:t>（</w:t>
      </w:r>
      <w:r w:rsidRPr="008366C4">
        <w:rPr>
          <w:rFonts w:cs="Times New Roman"/>
        </w:rPr>
        <w:t>0-3</w:t>
      </w:r>
      <w:r w:rsidRPr="008366C4">
        <w:rPr>
          <w:rFonts w:cs="Times New Roman"/>
        </w:rPr>
        <w:t>）寄存器写入数值。待</w:t>
      </w:r>
      <w:r w:rsidRPr="008366C4">
        <w:rPr>
          <w:rFonts w:cs="Times New Roman"/>
        </w:rPr>
        <w:t>AP</w:t>
      </w:r>
      <w:r>
        <w:rPr>
          <w:rFonts w:cs="Times New Roman"/>
        </w:rPr>
        <w:t>侧接收</w:t>
      </w:r>
      <w:r w:rsidRPr="008366C4">
        <w:rPr>
          <w:rFonts w:cs="Times New Roman"/>
        </w:rPr>
        <w:t>到中断之后，从</w:t>
      </w:r>
      <w:r w:rsidRPr="008366C4">
        <w:rPr>
          <w:rFonts w:cs="Times New Roman"/>
        </w:rPr>
        <w:t>CP_DATA</w:t>
      </w:r>
      <w:r w:rsidRPr="008366C4">
        <w:rPr>
          <w:rFonts w:cs="Times New Roman"/>
        </w:rPr>
        <w:t>寄存器读取数据，然后查询</w:t>
      </w:r>
      <w:r w:rsidRPr="008366C4">
        <w:rPr>
          <w:rFonts w:cs="Times New Roman"/>
        </w:rPr>
        <w:t>CP_MAILBOX_IRQ</w:t>
      </w:r>
      <w:r w:rsidRPr="008366C4">
        <w:rPr>
          <w:rFonts w:cs="Times New Roman"/>
        </w:rPr>
        <w:t>获取</w:t>
      </w:r>
      <w:r w:rsidRPr="008366C4">
        <w:rPr>
          <w:rFonts w:cs="Times New Roman"/>
        </w:rPr>
        <w:t>mailbox</w:t>
      </w:r>
      <w:r w:rsidRPr="008366C4">
        <w:rPr>
          <w:rFonts w:cs="Times New Roman"/>
        </w:rPr>
        <w:t>内的中断号，并往对应的位写</w:t>
      </w:r>
      <w:r w:rsidRPr="008366C4">
        <w:rPr>
          <w:rFonts w:cs="Times New Roman"/>
        </w:rPr>
        <w:t>1</w:t>
      </w:r>
      <w:r w:rsidRPr="008366C4">
        <w:rPr>
          <w:rFonts w:cs="Times New Roman"/>
        </w:rPr>
        <w:t>对中断进行清除。</w:t>
      </w:r>
      <w:r w:rsidRPr="008366C4">
        <w:rPr>
          <w:rFonts w:cs="Times New Roman"/>
        </w:rPr>
        <w:t>CP-to-AP</w:t>
      </w:r>
      <w:r w:rsidRPr="008366C4">
        <w:rPr>
          <w:rFonts w:cs="Times New Roman"/>
        </w:rPr>
        <w:t>中断时序如下图：</w:t>
      </w:r>
    </w:p>
    <w:p w:rsidR="00444774" w:rsidRPr="00E87C41" w:rsidRDefault="00444774" w:rsidP="00444774">
      <w:pPr>
        <w:ind w:firstLine="420"/>
        <w:rPr>
          <w:rFonts w:cs="Times New Roman"/>
        </w:rPr>
      </w:pPr>
      <w:r>
        <w:rPr>
          <w:rFonts w:cs="Times New Roman" w:hint="eastAsia"/>
        </w:rPr>
        <w:t>由上图可知，</w:t>
      </w:r>
      <w:r>
        <w:rPr>
          <w:rFonts w:cs="Times New Roman"/>
        </w:rPr>
        <w:t>CP Core</w:t>
      </w:r>
      <w:r>
        <w:rPr>
          <w:rFonts w:cs="Times New Roman"/>
        </w:rPr>
        <w:t>写</w:t>
      </w:r>
      <w:r>
        <w:rPr>
          <w:rFonts w:cs="Times New Roman"/>
        </w:rPr>
        <w:t>CP_MAILBOX_CTRL.</w:t>
      </w:r>
      <w:r w:rsidRPr="00E87C41">
        <w:rPr>
          <w:rFonts w:cs="Times New Roman"/>
        </w:rPr>
        <w:t xml:space="preserve"> </w:t>
      </w:r>
      <w:r>
        <w:rPr>
          <w:rFonts w:cs="Times New Roman"/>
        </w:rPr>
        <w:t>cp2a</w:t>
      </w:r>
      <w:r w:rsidRPr="00F64529">
        <w:rPr>
          <w:rFonts w:cs="Times New Roman"/>
        </w:rPr>
        <w:t>p_set_irq_N</w:t>
      </w:r>
      <w:r>
        <w:rPr>
          <w:rFonts w:cs="Times New Roman"/>
        </w:rPr>
        <w:t>，产生一个</w:t>
      </w:r>
      <w:r>
        <w:rPr>
          <w:rFonts w:cs="Times New Roman"/>
        </w:rPr>
        <w:t>set_cp2ap_irq_x</w:t>
      </w:r>
      <w:r>
        <w:rPr>
          <w:rFonts w:cs="Times New Roman"/>
        </w:rPr>
        <w:t>的脉冲，下一个时钟周期产生</w:t>
      </w:r>
      <w:r>
        <w:rPr>
          <w:rFonts w:cs="Times New Roman"/>
        </w:rPr>
        <w:t>irq_mailbox_cp2ap</w:t>
      </w:r>
      <w:r>
        <w:rPr>
          <w:rFonts w:cs="Times New Roman"/>
        </w:rPr>
        <w:t>中断</w:t>
      </w:r>
      <w:r>
        <w:rPr>
          <w:rFonts w:cs="Times New Roman" w:hint="eastAsia"/>
        </w:rPr>
        <w:t>;</w:t>
      </w:r>
      <w:r>
        <w:rPr>
          <w:rFonts w:cs="Times New Roman"/>
        </w:rPr>
        <w:t>AP Core</w:t>
      </w:r>
      <w:r>
        <w:rPr>
          <w:rFonts w:cs="Times New Roman"/>
        </w:rPr>
        <w:t>接收到中断，通过读</w:t>
      </w:r>
      <w:r>
        <w:rPr>
          <w:rFonts w:cs="Times New Roman" w:hint="eastAsia"/>
        </w:rPr>
        <w:t>C</w:t>
      </w:r>
      <w:r>
        <w:rPr>
          <w:rFonts w:cs="Times New Roman"/>
        </w:rPr>
        <w:t>P_MAILBOX_IRQ</w:t>
      </w:r>
      <w:r>
        <w:rPr>
          <w:rFonts w:cs="Times New Roman"/>
        </w:rPr>
        <w:t>寄存器查询</w:t>
      </w:r>
      <w:r>
        <w:rPr>
          <w:rFonts w:cs="Times New Roman" w:hint="eastAsia"/>
        </w:rPr>
        <w:t>Mailbox</w:t>
      </w:r>
      <w:r>
        <w:rPr>
          <w:rFonts w:cs="Times New Roman" w:hint="eastAsia"/>
        </w:rPr>
        <w:t>内部中断号，往对应的位写</w:t>
      </w:r>
      <w:r>
        <w:rPr>
          <w:rFonts w:cs="Times New Roman" w:hint="eastAsia"/>
        </w:rPr>
        <w:t>1</w:t>
      </w:r>
      <w:r>
        <w:rPr>
          <w:rFonts w:cs="Times New Roman" w:hint="eastAsia"/>
        </w:rPr>
        <w:t>产生了一个</w:t>
      </w:r>
      <w:r>
        <w:rPr>
          <w:rFonts w:cs="Times New Roman" w:hint="eastAsia"/>
        </w:rPr>
        <w:t>clr</w:t>
      </w:r>
      <w:r>
        <w:rPr>
          <w:rFonts w:cs="Times New Roman"/>
        </w:rPr>
        <w:t>_cp2ap_irq_x</w:t>
      </w:r>
      <w:r>
        <w:rPr>
          <w:rFonts w:cs="Times New Roman"/>
        </w:rPr>
        <w:t>的脉冲，</w:t>
      </w:r>
      <w:r>
        <w:rPr>
          <w:rFonts w:cs="Times New Roman"/>
        </w:rPr>
        <w:t>irq_mailbox_cp2ap</w:t>
      </w:r>
      <w:r>
        <w:rPr>
          <w:rFonts w:cs="Times New Roman"/>
        </w:rPr>
        <w:t>中断在该脉冲出现的下一个时钟周期被清除。</w:t>
      </w:r>
    </w:p>
    <w:p w:rsidR="00444774" w:rsidRPr="008366C4" w:rsidRDefault="00444774" w:rsidP="000C4E2D">
      <w:pPr>
        <w:pStyle w:val="3"/>
        <w:spacing w:before="156" w:after="156"/>
        <w:ind w:left="964" w:hanging="964"/>
      </w:pPr>
      <w:bookmarkStart w:id="8" w:name="_Toc67040163"/>
      <w:r w:rsidRPr="008366C4">
        <w:t>Mailbox interrupt mask</w:t>
      </w:r>
      <w:bookmarkEnd w:id="8"/>
    </w:p>
    <w:p w:rsidR="00444774" w:rsidRDefault="00444774" w:rsidP="00A25F4E">
      <w:pPr>
        <w:ind w:firstLineChars="202" w:firstLine="485"/>
        <w:rPr>
          <w:rFonts w:cs="Times New Roman"/>
        </w:rPr>
      </w:pPr>
      <w:r>
        <w:rPr>
          <w:noProof/>
        </w:rPr>
        <mc:AlternateContent>
          <mc:Choice Requires="wps">
            <w:drawing>
              <wp:anchor distT="0" distB="0" distL="114300" distR="114300" simplePos="0" relativeHeight="251668480" behindDoc="0" locked="0" layoutInCell="1" allowOverlap="1" wp14:anchorId="4A3A341C" wp14:editId="35EDFCC0">
                <wp:simplePos x="0" y="0"/>
                <wp:positionH relativeFrom="margin">
                  <wp:align>center</wp:align>
                </wp:positionH>
                <wp:positionV relativeFrom="paragraph">
                  <wp:posOffset>2104390</wp:posOffset>
                </wp:positionV>
                <wp:extent cx="5678170" cy="635"/>
                <wp:effectExtent l="0" t="0" r="0" b="3810"/>
                <wp:wrapTopAndBottom/>
                <wp:docPr id="15" name="文本框 15"/>
                <wp:cNvGraphicFramePr/>
                <a:graphic xmlns:a="http://schemas.openxmlformats.org/drawingml/2006/main">
                  <a:graphicData uri="http://schemas.microsoft.com/office/word/2010/wordprocessingShape">
                    <wps:wsp>
                      <wps:cNvSpPr txBox="1"/>
                      <wps:spPr>
                        <a:xfrm>
                          <a:off x="0" y="0"/>
                          <a:ext cx="5678170" cy="635"/>
                        </a:xfrm>
                        <a:prstGeom prst="rect">
                          <a:avLst/>
                        </a:prstGeom>
                        <a:solidFill>
                          <a:prstClr val="white"/>
                        </a:solidFill>
                        <a:ln>
                          <a:noFill/>
                        </a:ln>
                        <a:effectLst/>
                      </wps:spPr>
                      <wps:txbx>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9" w:name="_Toc67040195"/>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4</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Interrupt Mask</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5" o:spid="_x0000_s1028" type="#_x0000_t202" style="position:absolute;left:0;text-align:left;margin-left:0;margin-top:165.7pt;width:447.1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" stroked="f">
                <v:textbox style="mso-fit-shape-to-text:t" inset="0,0,0,0">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10" w:name="_Toc67040195"/>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4</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Interrupt Mask</w:t>
                      </w:r>
                      <w:bookmarkEnd w:id="10"/>
                    </w:p>
                  </w:txbxContent>
                </v:textbox>
                <w10:wrap type="topAndBottom" anchorx="margin"/>
              </v:shape>
            </w:pict>
          </mc:Fallback>
        </mc:AlternateContent>
      </w:r>
      <w:r>
        <w:rPr>
          <w:rFonts w:cs="Times New Roman" w:hint="eastAsia"/>
          <w:noProof/>
        </w:rPr>
        <w:drawing>
          <wp:anchor distT="0" distB="0" distL="114300" distR="114300" simplePos="0" relativeHeight="251665408" behindDoc="0" locked="0" layoutInCell="1" allowOverlap="1" wp14:anchorId="06061EC8" wp14:editId="33D787A5">
            <wp:simplePos x="0" y="0"/>
            <wp:positionH relativeFrom="margin">
              <wp:align>center</wp:align>
            </wp:positionH>
            <wp:positionV relativeFrom="paragraph">
              <wp:posOffset>639648</wp:posOffset>
            </wp:positionV>
            <wp:extent cx="5654675" cy="1421765"/>
            <wp:effectExtent l="0" t="0" r="3175" b="698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654675" cy="1421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6C4">
        <w:rPr>
          <w:rFonts w:cs="Times New Roman"/>
        </w:rPr>
        <w:t>AP-to-CP</w:t>
      </w:r>
      <w:r w:rsidRPr="008366C4">
        <w:rPr>
          <w:rFonts w:cs="Times New Roman"/>
        </w:rPr>
        <w:t>中断和</w:t>
      </w:r>
      <w:r w:rsidRPr="008366C4">
        <w:rPr>
          <w:rFonts w:cs="Times New Roman"/>
        </w:rPr>
        <w:t>CP-to-AP</w:t>
      </w:r>
      <w:r w:rsidRPr="008366C4">
        <w:rPr>
          <w:rFonts w:cs="Times New Roman"/>
        </w:rPr>
        <w:t>中断均支持</w:t>
      </w:r>
      <w:r w:rsidRPr="008366C4">
        <w:rPr>
          <w:rFonts w:cs="Times New Roman"/>
        </w:rPr>
        <w:t>Mask</w:t>
      </w:r>
      <w:r w:rsidRPr="008366C4">
        <w:rPr>
          <w:rFonts w:cs="Times New Roman"/>
        </w:rPr>
        <w:t>，通过往</w:t>
      </w:r>
      <w:r w:rsidRPr="008366C4">
        <w:rPr>
          <w:rFonts w:cs="Times New Roman"/>
        </w:rPr>
        <w:t>AP_MAILBOX_CTRL</w:t>
      </w:r>
      <w:r w:rsidRPr="008366C4">
        <w:rPr>
          <w:rFonts w:cs="Times New Roman"/>
        </w:rPr>
        <w:t>寄存器</w:t>
      </w:r>
      <w:r w:rsidRPr="008366C4">
        <w:rPr>
          <w:rFonts w:cs="Times New Roman"/>
        </w:rPr>
        <w:t>[15:0]</w:t>
      </w:r>
      <w:r w:rsidRPr="008366C4">
        <w:rPr>
          <w:rFonts w:cs="Times New Roman"/>
        </w:rPr>
        <w:t>写</w:t>
      </w:r>
      <w:r w:rsidRPr="008366C4">
        <w:rPr>
          <w:rFonts w:cs="Times New Roman"/>
        </w:rPr>
        <w:t>1</w:t>
      </w:r>
      <w:r w:rsidRPr="008366C4">
        <w:rPr>
          <w:rFonts w:cs="Times New Roman"/>
        </w:rPr>
        <w:t>可以屏蔽</w:t>
      </w:r>
      <w:r w:rsidRPr="008366C4">
        <w:rPr>
          <w:rFonts w:cs="Times New Roman"/>
        </w:rPr>
        <w:t>AP-to-CP</w:t>
      </w:r>
      <w:r w:rsidRPr="008366C4">
        <w:rPr>
          <w:rFonts w:cs="Times New Roman"/>
        </w:rPr>
        <w:t>对应序号的中断；往</w:t>
      </w:r>
      <w:r w:rsidRPr="008366C4">
        <w:rPr>
          <w:rFonts w:cs="Times New Roman"/>
        </w:rPr>
        <w:t>CP_MAILBOX_CTRL</w:t>
      </w:r>
      <w:r w:rsidRPr="008366C4">
        <w:rPr>
          <w:rFonts w:cs="Times New Roman"/>
        </w:rPr>
        <w:t>寄存器</w:t>
      </w:r>
      <w:r w:rsidRPr="008366C4">
        <w:rPr>
          <w:rFonts w:cs="Times New Roman"/>
        </w:rPr>
        <w:t>[15:0]</w:t>
      </w:r>
      <w:r w:rsidRPr="008366C4">
        <w:rPr>
          <w:rFonts w:cs="Times New Roman"/>
        </w:rPr>
        <w:t>写</w:t>
      </w:r>
      <w:r w:rsidRPr="008366C4">
        <w:rPr>
          <w:rFonts w:cs="Times New Roman"/>
        </w:rPr>
        <w:t>1</w:t>
      </w:r>
      <w:r w:rsidRPr="008366C4">
        <w:rPr>
          <w:rFonts w:cs="Times New Roman"/>
        </w:rPr>
        <w:t>可以屏蔽</w:t>
      </w:r>
      <w:r w:rsidRPr="008366C4">
        <w:rPr>
          <w:rFonts w:cs="Times New Roman"/>
        </w:rPr>
        <w:t>CP-to-AP</w:t>
      </w:r>
      <w:r w:rsidRPr="008366C4">
        <w:rPr>
          <w:rFonts w:cs="Times New Roman"/>
        </w:rPr>
        <w:t>对应序号的中断。原理如下图所示：</w:t>
      </w:r>
    </w:p>
    <w:p w:rsidR="00444774" w:rsidRPr="008366C4" w:rsidRDefault="00444774" w:rsidP="00A25F4E">
      <w:pPr>
        <w:ind w:firstLineChars="202" w:firstLine="485"/>
        <w:rPr>
          <w:rFonts w:cs="Times New Roman"/>
        </w:rPr>
      </w:pPr>
      <w:r>
        <w:rPr>
          <w:rFonts w:cs="Times New Roman"/>
        </w:rPr>
        <w:t>由图</w:t>
      </w:r>
      <w:r>
        <w:rPr>
          <w:rFonts w:cs="Times New Roman" w:hint="eastAsia"/>
        </w:rPr>
        <w:t>1</w:t>
      </w:r>
      <w:r>
        <w:rPr>
          <w:rFonts w:cs="Times New Roman"/>
        </w:rPr>
        <w:t>-4</w:t>
      </w:r>
      <w:r>
        <w:rPr>
          <w:rFonts w:cs="Times New Roman"/>
        </w:rPr>
        <w:t>可知，当</w:t>
      </w:r>
      <w:r>
        <w:rPr>
          <w:rFonts w:cs="Times New Roman"/>
        </w:rPr>
        <w:t>mask_ap2cp_irq_x</w:t>
      </w:r>
      <w:r>
        <w:rPr>
          <w:rFonts w:cs="Times New Roman"/>
        </w:rPr>
        <w:t>为高电平的时候，</w:t>
      </w:r>
      <w:r>
        <w:rPr>
          <w:rFonts w:cs="Times New Roman"/>
        </w:rPr>
        <w:t>set_ap2cp_irq_x</w:t>
      </w:r>
      <w:r>
        <w:rPr>
          <w:rFonts w:cs="Times New Roman"/>
        </w:rPr>
        <w:t>脉冲到来并不能触发</w:t>
      </w:r>
      <w:r>
        <w:rPr>
          <w:rFonts w:cs="Times New Roman"/>
        </w:rPr>
        <w:t>irq_mailbox_ap2cp</w:t>
      </w:r>
      <w:r>
        <w:rPr>
          <w:rFonts w:cs="Times New Roman"/>
        </w:rPr>
        <w:t>。只有当</w:t>
      </w:r>
      <w:r>
        <w:rPr>
          <w:rFonts w:cs="Times New Roman"/>
        </w:rPr>
        <w:t>mask_ap2cp_irq_x</w:t>
      </w:r>
      <w:r>
        <w:rPr>
          <w:rFonts w:cs="Times New Roman"/>
        </w:rPr>
        <w:t>为低的时候，</w:t>
      </w:r>
      <w:r>
        <w:rPr>
          <w:rFonts w:cs="Times New Roman"/>
        </w:rPr>
        <w:lastRenderedPageBreak/>
        <w:t>set_ap2cp_irq_x</w:t>
      </w:r>
      <w:r>
        <w:rPr>
          <w:rFonts w:cs="Times New Roman"/>
        </w:rPr>
        <w:t>才能触发</w:t>
      </w:r>
      <w:r>
        <w:rPr>
          <w:rFonts w:cs="Times New Roman"/>
        </w:rPr>
        <w:t>irq_mailbox_ap2cp</w:t>
      </w:r>
      <w:r>
        <w:rPr>
          <w:rFonts w:cs="Times New Roman"/>
        </w:rPr>
        <w:t>。</w:t>
      </w:r>
    </w:p>
    <w:p w:rsidR="00444774" w:rsidRPr="008366C4" w:rsidRDefault="00444774" w:rsidP="000C4E2D">
      <w:pPr>
        <w:pStyle w:val="3"/>
        <w:spacing w:before="156" w:after="156"/>
        <w:ind w:left="964" w:hanging="964"/>
      </w:pPr>
      <w:bookmarkStart w:id="11" w:name="_Toc67040164"/>
      <w:r w:rsidRPr="008366C4">
        <w:t>Mailbox lock</w:t>
      </w:r>
      <w:bookmarkEnd w:id="11"/>
    </w:p>
    <w:p w:rsidR="00444774" w:rsidRDefault="00444774" w:rsidP="00A25F4E">
      <w:pPr>
        <w:ind w:firstLineChars="202" w:firstLine="485"/>
        <w:rPr>
          <w:rFonts w:cs="Times New Roman"/>
        </w:rPr>
      </w:pPr>
      <w:r>
        <w:rPr>
          <w:rFonts w:cs="Times New Roman" w:hint="eastAsia"/>
          <w:noProof/>
        </w:rPr>
        <w:drawing>
          <wp:anchor distT="0" distB="0" distL="114300" distR="114300" simplePos="0" relativeHeight="251666432" behindDoc="0" locked="0" layoutInCell="1" allowOverlap="1" wp14:anchorId="1DC5EE55" wp14:editId="4D54F304">
            <wp:simplePos x="0" y="0"/>
            <wp:positionH relativeFrom="margin">
              <wp:posOffset>-90805</wp:posOffset>
            </wp:positionH>
            <wp:positionV relativeFrom="paragraph">
              <wp:posOffset>1115695</wp:posOffset>
            </wp:positionV>
            <wp:extent cx="5456555" cy="1301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56555"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9504" behindDoc="0" locked="0" layoutInCell="1" allowOverlap="1" wp14:anchorId="4EFBCCE0" wp14:editId="2CEF80D9">
                <wp:simplePos x="0" y="0"/>
                <wp:positionH relativeFrom="column">
                  <wp:posOffset>-487045</wp:posOffset>
                </wp:positionH>
                <wp:positionV relativeFrom="paragraph">
                  <wp:posOffset>2477135</wp:posOffset>
                </wp:positionV>
                <wp:extent cx="624522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6245225" cy="635"/>
                        </a:xfrm>
                        <a:prstGeom prst="rect">
                          <a:avLst/>
                        </a:prstGeom>
                        <a:solidFill>
                          <a:prstClr val="white"/>
                        </a:solidFill>
                        <a:ln>
                          <a:noFill/>
                        </a:ln>
                        <a:effectLst/>
                      </wps:spPr>
                      <wps:txbx>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12" w:name="_Toc67040196"/>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5</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w:t>
                            </w:r>
                            <w:r w:rsidRPr="004D6A34">
                              <w:rPr>
                                <w:rFonts w:ascii="Times New Roman" w:eastAsiaTheme="minorEastAsia" w:hAnsi="Times New Roman" w:cs="Times New Roman"/>
                                <w:sz w:val="21"/>
                                <w:szCs w:val="22"/>
                              </w:rPr>
                              <w:t>数据寄存器</w:t>
                            </w:r>
                            <w:r w:rsidRPr="004D6A34">
                              <w:rPr>
                                <w:rFonts w:ascii="Times New Roman" w:eastAsiaTheme="minorEastAsia" w:hAnsi="Times New Roman" w:cs="Times New Roman" w:hint="eastAsia"/>
                                <w:sz w:val="21"/>
                                <w:szCs w:val="22"/>
                              </w:rPr>
                              <w:t>Lock</w:t>
                            </w:r>
                            <w:r w:rsidRPr="004D6A34">
                              <w:rPr>
                                <w:rFonts w:ascii="Times New Roman" w:eastAsiaTheme="minorEastAsia" w:hAnsi="Times New Roman" w:cs="Times New Roman"/>
                                <w:sz w:val="21"/>
                                <w:szCs w:val="22"/>
                              </w:rPr>
                              <w:t>和</w:t>
                            </w:r>
                            <w:proofErr w:type="spellStart"/>
                            <w:r w:rsidRPr="004D6A34">
                              <w:rPr>
                                <w:rFonts w:ascii="Times New Roman" w:eastAsiaTheme="minorEastAsia" w:hAnsi="Times New Roman" w:cs="Times New Roman"/>
                                <w:sz w:val="21"/>
                                <w:szCs w:val="22"/>
                              </w:rPr>
                              <w:t>unLock</w:t>
                            </w:r>
                            <w:bookmarkEnd w:id="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29" type="#_x0000_t202" style="position:absolute;left:0;text-align:left;margin-left:-38.35pt;margin-top:195.05pt;width:49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" stroked="f">
                <v:textbox style="mso-fit-shape-to-text:t" inset="0,0,0,0">
                  <w:txbxContent>
                    <w:p w:rsidR="00444774" w:rsidRPr="004D6A34" w:rsidRDefault="00444774" w:rsidP="00444774">
                      <w:pPr>
                        <w:pStyle w:val="af7"/>
                        <w:spacing w:afterLines="50" w:after="156"/>
                        <w:jc w:val="center"/>
                        <w:rPr>
                          <w:rFonts w:ascii="Times New Roman" w:eastAsiaTheme="minorEastAsia" w:hAnsi="Times New Roman" w:cs="Times New Roman"/>
                          <w:sz w:val="21"/>
                          <w:szCs w:val="22"/>
                        </w:rPr>
                      </w:pPr>
                      <w:bookmarkStart w:id="13" w:name="_Toc67040196"/>
                      <w:r w:rsidRPr="004D6A34">
                        <w:rPr>
                          <w:rFonts w:ascii="Times New Roman" w:eastAsiaTheme="minorEastAsia" w:hAnsi="Times New Roman" w:cs="Times New Roman"/>
                          <w:sz w:val="21"/>
                          <w:szCs w:val="22"/>
                        </w:rPr>
                        <w:t xml:space="preserve">Figure </w:t>
                      </w:r>
                      <w:r w:rsidRPr="004D6A34">
                        <w:rPr>
                          <w:rFonts w:ascii="Times New Roman" w:eastAsiaTheme="minorEastAsia" w:hAnsi="Times New Roman" w:cs="Times New Roman"/>
                          <w:sz w:val="21"/>
                          <w:szCs w:val="22"/>
                        </w:rPr>
                        <w:fldChar w:fldCharType="begin"/>
                      </w:r>
                      <w:r w:rsidRPr="004D6A34">
                        <w:rPr>
                          <w:rFonts w:ascii="Times New Roman" w:eastAsiaTheme="minorEastAsia" w:hAnsi="Times New Roman" w:cs="Times New Roman"/>
                          <w:sz w:val="21"/>
                          <w:szCs w:val="22"/>
                        </w:rPr>
                        <w:instrText xml:space="preserve"> SEQ Figure \* ARABIC </w:instrText>
                      </w:r>
                      <w:r w:rsidRPr="004D6A34">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5</w:t>
                      </w:r>
                      <w:r w:rsidRPr="004D6A34">
                        <w:rPr>
                          <w:rFonts w:ascii="Times New Roman" w:eastAsiaTheme="minorEastAsia" w:hAnsi="Times New Roman" w:cs="Times New Roman"/>
                          <w:sz w:val="21"/>
                          <w:szCs w:val="22"/>
                        </w:rPr>
                        <w:fldChar w:fldCharType="end"/>
                      </w:r>
                      <w:r w:rsidRPr="004D6A34">
                        <w:rPr>
                          <w:rFonts w:ascii="Times New Roman" w:eastAsiaTheme="minorEastAsia" w:hAnsi="Times New Roman" w:cs="Times New Roman"/>
                          <w:sz w:val="21"/>
                          <w:szCs w:val="22"/>
                        </w:rPr>
                        <w:t xml:space="preserve"> Mailbox </w:t>
                      </w:r>
                      <w:r w:rsidRPr="004D6A34">
                        <w:rPr>
                          <w:rFonts w:ascii="Times New Roman" w:eastAsiaTheme="minorEastAsia" w:hAnsi="Times New Roman" w:cs="Times New Roman"/>
                          <w:sz w:val="21"/>
                          <w:szCs w:val="22"/>
                        </w:rPr>
                        <w:t>数据寄存器</w:t>
                      </w:r>
                      <w:r w:rsidRPr="004D6A34">
                        <w:rPr>
                          <w:rFonts w:ascii="Times New Roman" w:eastAsiaTheme="minorEastAsia" w:hAnsi="Times New Roman" w:cs="Times New Roman" w:hint="eastAsia"/>
                          <w:sz w:val="21"/>
                          <w:szCs w:val="22"/>
                        </w:rPr>
                        <w:t>Lock</w:t>
                      </w:r>
                      <w:r w:rsidRPr="004D6A34">
                        <w:rPr>
                          <w:rFonts w:ascii="Times New Roman" w:eastAsiaTheme="minorEastAsia" w:hAnsi="Times New Roman" w:cs="Times New Roman"/>
                          <w:sz w:val="21"/>
                          <w:szCs w:val="22"/>
                        </w:rPr>
                        <w:t>和</w:t>
                      </w:r>
                      <w:proofErr w:type="spellStart"/>
                      <w:r w:rsidRPr="004D6A34">
                        <w:rPr>
                          <w:rFonts w:ascii="Times New Roman" w:eastAsiaTheme="minorEastAsia" w:hAnsi="Times New Roman" w:cs="Times New Roman"/>
                          <w:sz w:val="21"/>
                          <w:szCs w:val="22"/>
                        </w:rPr>
                        <w:t>unLock</w:t>
                      </w:r>
                      <w:bookmarkEnd w:id="13"/>
                      <w:proofErr w:type="spellEnd"/>
                    </w:p>
                  </w:txbxContent>
                </v:textbox>
                <w10:wrap type="topAndBottom"/>
              </v:shape>
            </w:pict>
          </mc:Fallback>
        </mc:AlternateContent>
      </w:r>
      <w:r w:rsidRPr="008366C4">
        <w:rPr>
          <w:rFonts w:cs="Times New Roman"/>
        </w:rPr>
        <w:t>AP</w:t>
      </w:r>
      <w:r w:rsidRPr="008366C4">
        <w:rPr>
          <w:rFonts w:cs="Times New Roman"/>
        </w:rPr>
        <w:t>侧的</w:t>
      </w:r>
      <w:r w:rsidRPr="008366C4">
        <w:rPr>
          <w:rFonts w:cs="Times New Roman"/>
        </w:rPr>
        <w:t>Core</w:t>
      </w:r>
      <w:r w:rsidRPr="008366C4">
        <w:rPr>
          <w:rFonts w:cs="Times New Roman"/>
        </w:rPr>
        <w:t>可以通过对</w:t>
      </w:r>
      <w:r w:rsidRPr="008366C4">
        <w:rPr>
          <w:rFonts w:cs="Times New Roman"/>
        </w:rPr>
        <w:t>AP_MAILBOX_LOCK</w:t>
      </w:r>
      <w:r w:rsidRPr="008366C4">
        <w:rPr>
          <w:rFonts w:cs="Times New Roman"/>
        </w:rPr>
        <w:t>寄存器写</w:t>
      </w:r>
      <w:r w:rsidRPr="008366C4">
        <w:rPr>
          <w:rFonts w:cs="Times New Roman"/>
        </w:rPr>
        <w:t>‘h5A5A</w:t>
      </w:r>
      <w:r w:rsidRPr="008366C4">
        <w:rPr>
          <w:rFonts w:cs="Times New Roman"/>
        </w:rPr>
        <w:t>对</w:t>
      </w:r>
      <w:r w:rsidRPr="008366C4">
        <w:rPr>
          <w:rFonts w:cs="Times New Roman"/>
        </w:rPr>
        <w:t>AP</w:t>
      </w:r>
      <w:r w:rsidRPr="008366C4">
        <w:rPr>
          <w:rFonts w:cs="Times New Roman"/>
        </w:rPr>
        <w:t>侧的数据寄存器</w:t>
      </w:r>
      <w:r w:rsidRPr="008366C4">
        <w:rPr>
          <w:rFonts w:cs="Times New Roman"/>
        </w:rPr>
        <w:t>AP_DATA</w:t>
      </w:r>
      <w:r w:rsidRPr="008366C4">
        <w:rPr>
          <w:rFonts w:cs="Times New Roman"/>
        </w:rPr>
        <w:t>（</w:t>
      </w:r>
      <w:r w:rsidRPr="008366C4">
        <w:rPr>
          <w:rFonts w:cs="Times New Roman"/>
        </w:rPr>
        <w:t>0-3</w:t>
      </w:r>
      <w:r w:rsidRPr="008366C4">
        <w:rPr>
          <w:rFonts w:cs="Times New Roman"/>
        </w:rPr>
        <w:t>）进行锁存。</w:t>
      </w:r>
      <w:r w:rsidRPr="008366C4">
        <w:rPr>
          <w:rFonts w:cs="Times New Roman"/>
        </w:rPr>
        <w:t>CP</w:t>
      </w:r>
      <w:r w:rsidRPr="008366C4">
        <w:rPr>
          <w:rFonts w:cs="Times New Roman"/>
        </w:rPr>
        <w:t>侧的</w:t>
      </w:r>
      <w:r w:rsidRPr="008366C4">
        <w:rPr>
          <w:rFonts w:cs="Times New Roman"/>
        </w:rPr>
        <w:t>Core</w:t>
      </w:r>
      <w:r w:rsidRPr="008366C4">
        <w:rPr>
          <w:rFonts w:cs="Times New Roman"/>
        </w:rPr>
        <w:t>可以通过对</w:t>
      </w:r>
      <w:r w:rsidRPr="008366C4">
        <w:rPr>
          <w:rFonts w:cs="Times New Roman"/>
        </w:rPr>
        <w:t>CP_MAILBOX_LOCK</w:t>
      </w:r>
      <w:r w:rsidRPr="008366C4">
        <w:rPr>
          <w:rFonts w:cs="Times New Roman"/>
        </w:rPr>
        <w:t>寄存器写</w:t>
      </w:r>
      <w:r w:rsidRPr="008366C4">
        <w:rPr>
          <w:rFonts w:cs="Times New Roman"/>
        </w:rPr>
        <w:t>’h5A5A</w:t>
      </w:r>
      <w:r w:rsidRPr="008366C4">
        <w:rPr>
          <w:rFonts w:cs="Times New Roman"/>
        </w:rPr>
        <w:t>对</w:t>
      </w:r>
      <w:r w:rsidRPr="008366C4">
        <w:rPr>
          <w:rFonts w:cs="Times New Roman"/>
        </w:rPr>
        <w:t>CP</w:t>
      </w:r>
      <w:r w:rsidRPr="008366C4">
        <w:rPr>
          <w:rFonts w:cs="Times New Roman"/>
        </w:rPr>
        <w:t>侧的数据寄存器</w:t>
      </w:r>
      <w:r w:rsidRPr="008366C4">
        <w:rPr>
          <w:rFonts w:cs="Times New Roman"/>
        </w:rPr>
        <w:t>CP_DATA</w:t>
      </w:r>
      <w:r w:rsidRPr="008366C4">
        <w:rPr>
          <w:rFonts w:cs="Times New Roman"/>
        </w:rPr>
        <w:t>（</w:t>
      </w:r>
      <w:r w:rsidRPr="008366C4">
        <w:rPr>
          <w:rFonts w:cs="Times New Roman"/>
        </w:rPr>
        <w:t>0-3</w:t>
      </w:r>
      <w:r w:rsidRPr="008366C4">
        <w:rPr>
          <w:rFonts w:cs="Times New Roman"/>
        </w:rPr>
        <w:t>）进行锁存。</w:t>
      </w:r>
      <w:r w:rsidRPr="008366C4">
        <w:rPr>
          <w:rFonts w:cs="Times New Roman"/>
        </w:rPr>
        <w:t>AP_MAILBOX_LOCK</w:t>
      </w:r>
      <w:r w:rsidRPr="008366C4">
        <w:rPr>
          <w:rFonts w:cs="Times New Roman"/>
        </w:rPr>
        <w:t>和</w:t>
      </w:r>
      <w:r w:rsidRPr="008366C4">
        <w:rPr>
          <w:rFonts w:cs="Times New Roman"/>
        </w:rPr>
        <w:t>CP_MAILBOX_LOCK</w:t>
      </w:r>
      <w:r w:rsidRPr="008366C4">
        <w:rPr>
          <w:rFonts w:cs="Times New Roman"/>
        </w:rPr>
        <w:t>可以进行查询，为</w:t>
      </w:r>
      <w:r w:rsidRPr="008366C4">
        <w:rPr>
          <w:rFonts w:cs="Times New Roman"/>
        </w:rPr>
        <w:t>’h1</w:t>
      </w:r>
      <w:r w:rsidRPr="008366C4">
        <w:rPr>
          <w:rFonts w:cs="Times New Roman"/>
        </w:rPr>
        <w:t>的时候表明</w:t>
      </w:r>
      <w:r w:rsidRPr="008366C4">
        <w:rPr>
          <w:rFonts w:cs="Times New Roman"/>
        </w:rPr>
        <w:t>LOCK</w:t>
      </w:r>
      <w:r w:rsidRPr="008366C4">
        <w:rPr>
          <w:rFonts w:cs="Times New Roman"/>
        </w:rPr>
        <w:t>，为</w:t>
      </w:r>
      <w:r w:rsidRPr="008366C4">
        <w:rPr>
          <w:rFonts w:cs="Times New Roman"/>
        </w:rPr>
        <w:t>’h0</w:t>
      </w:r>
      <w:r w:rsidRPr="008366C4">
        <w:rPr>
          <w:rFonts w:cs="Times New Roman"/>
        </w:rPr>
        <w:t>的时候表明</w:t>
      </w:r>
      <w:r w:rsidRPr="008366C4">
        <w:rPr>
          <w:rFonts w:cs="Times New Roman"/>
        </w:rPr>
        <w:t>Un-LOCK</w:t>
      </w:r>
      <w:r w:rsidRPr="008366C4">
        <w:rPr>
          <w:rFonts w:cs="Times New Roman"/>
        </w:rPr>
        <w:t>。原理图如下所示：</w:t>
      </w:r>
    </w:p>
    <w:p w:rsidR="00444774" w:rsidRPr="00297860" w:rsidRDefault="00444774" w:rsidP="00A25F4E">
      <w:pPr>
        <w:ind w:firstLineChars="202" w:firstLine="485"/>
        <w:rPr>
          <w:rFonts w:cs="Times New Roman"/>
        </w:rPr>
      </w:pPr>
      <w:r w:rsidRPr="00B34DCE">
        <w:rPr>
          <w:rFonts w:cs="Times New Roman"/>
        </w:rPr>
        <w:t>由图</w:t>
      </w:r>
      <w:r w:rsidRPr="00B34DCE">
        <w:rPr>
          <w:rFonts w:cs="Times New Roman"/>
        </w:rPr>
        <w:t>1-5</w:t>
      </w:r>
      <w:r w:rsidRPr="00B34DCE">
        <w:rPr>
          <w:rFonts w:cs="Times New Roman"/>
        </w:rPr>
        <w:t>可知，往</w:t>
      </w:r>
      <w:r w:rsidRPr="00B34DCE">
        <w:rPr>
          <w:rFonts w:cs="Times New Roman"/>
        </w:rPr>
        <w:t>AP_MAILBOX_LOCK</w:t>
      </w:r>
      <w:r w:rsidRPr="00B34DCE">
        <w:rPr>
          <w:rFonts w:cs="Times New Roman"/>
        </w:rPr>
        <w:t>写入</w:t>
      </w:r>
      <w:r w:rsidRPr="00B34DCE">
        <w:rPr>
          <w:rFonts w:cs="Times New Roman"/>
        </w:rPr>
        <w:t>0x5a5a</w:t>
      </w:r>
      <w:r w:rsidRPr="00B34DCE">
        <w:rPr>
          <w:rFonts w:cs="Times New Roman"/>
        </w:rPr>
        <w:t>，</w:t>
      </w:r>
      <w:r w:rsidRPr="00B34DCE">
        <w:rPr>
          <w:rFonts w:cs="Times New Roman"/>
        </w:rPr>
        <w:t>AP_DATA_x</w:t>
      </w:r>
      <w:r w:rsidRPr="00B34DCE">
        <w:rPr>
          <w:rFonts w:cs="Times New Roman"/>
        </w:rPr>
        <w:t>寄存器被锁住，此时</w:t>
      </w:r>
      <w:r w:rsidRPr="00B34DCE">
        <w:rPr>
          <w:rFonts w:cs="Times New Roman"/>
        </w:rPr>
        <w:t>DATA0</w:t>
      </w:r>
      <w:r w:rsidRPr="00B34DCE">
        <w:rPr>
          <w:rFonts w:cs="Times New Roman"/>
        </w:rPr>
        <w:t>没有被成功写入</w:t>
      </w:r>
      <w:r w:rsidRPr="00B34DCE">
        <w:rPr>
          <w:rFonts w:cs="Times New Roman"/>
        </w:rPr>
        <w:t>reg_AP_DATA_0</w:t>
      </w:r>
      <w:r w:rsidRPr="00B34DCE">
        <w:rPr>
          <w:rFonts w:cs="Times New Roman"/>
        </w:rPr>
        <w:t>寄存器中，当第二次往</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时，</w:t>
      </w:r>
      <w:r w:rsidRPr="00B34DCE">
        <w:rPr>
          <w:rFonts w:cs="Times New Roman"/>
        </w:rPr>
        <w:t>AP_DATA_x</w:t>
      </w:r>
      <w:r w:rsidRPr="00B34DCE">
        <w:rPr>
          <w:rFonts w:cs="Times New Roman"/>
        </w:rPr>
        <w:t>解锁，此时</w:t>
      </w:r>
      <w:r w:rsidRPr="00B34DCE">
        <w:rPr>
          <w:rFonts w:cs="Times New Roman"/>
        </w:rPr>
        <w:t>DATA1</w:t>
      </w:r>
      <w:r w:rsidRPr="00B34DCE">
        <w:rPr>
          <w:rFonts w:cs="Times New Roman"/>
        </w:rPr>
        <w:t>被成功写入</w:t>
      </w:r>
      <w:r w:rsidRPr="00B34DCE">
        <w:rPr>
          <w:rFonts w:cs="Times New Roman"/>
        </w:rPr>
        <w:t>reg_AP_DATA_0</w:t>
      </w:r>
      <w:r w:rsidRPr="00B34DCE">
        <w:rPr>
          <w:rFonts w:cs="Times New Roman"/>
        </w:rPr>
        <w:t>中。</w:t>
      </w:r>
    </w:p>
    <w:p w:rsidR="00444774" w:rsidRPr="00444774" w:rsidRDefault="00444774" w:rsidP="0091557B"/>
    <w:p w:rsidR="00444774" w:rsidRDefault="00444774" w:rsidP="0091557B"/>
    <w:p w:rsidR="00444774" w:rsidRPr="0091557B" w:rsidRDefault="00444774" w:rsidP="0091557B"/>
    <w:p w:rsidR="0091557B" w:rsidRPr="0091557B" w:rsidRDefault="0091557B" w:rsidP="0091557B"/>
    <w:p w:rsidR="007D3B69" w:rsidRDefault="00C91545" w:rsidP="00FF6CDC">
      <w:pPr>
        <w:pStyle w:val="2"/>
        <w:spacing w:before="156" w:after="156"/>
        <w:ind w:left="843" w:hanging="843"/>
      </w:pPr>
      <w:r>
        <w:lastRenderedPageBreak/>
        <w:t>Basic Block Diagram</w:t>
      </w:r>
    </w:p>
    <w:p w:rsidR="00121B2F" w:rsidRDefault="00D94922" w:rsidP="00121B2F">
      <w:r>
        <w:object w:dxaOrig="5236" w:dyaOrig="5836">
          <v:shape id="_x0000_i1030" type="#_x0000_t75" style="width:271.2pt;height:302.9pt" o:ole="" o:allowoverlap="f">
            <v:imagedata r:id="rId29" o:title=""/>
          </v:shape>
          <o:OLEObject Type="Embed" ProgID="Visio.Drawing.15" ShapeID="_x0000_i1030" DrawAspect="Content" ObjectID="_1711196467" r:id="rId30"/>
        </w:object>
      </w:r>
    </w:p>
    <w:p w:rsidR="00121B2F" w:rsidRDefault="00121B2F" w:rsidP="00121B2F"/>
    <w:p w:rsidR="00F35588" w:rsidRDefault="00F35588" w:rsidP="00F35588">
      <w:pPr>
        <w:pStyle w:val="2"/>
        <w:spacing w:before="156" w:after="156"/>
        <w:ind w:left="843" w:hanging="843"/>
      </w:pPr>
      <w:bookmarkStart w:id="14" w:name="_Toc67040177"/>
      <w:r w:rsidRPr="00DF2EC7">
        <w:rPr>
          <w:rFonts w:cs="Times New Roman" w:hint="eastAsia"/>
        </w:rPr>
        <w:t>P</w:t>
      </w:r>
      <w:r w:rsidRPr="00DF2EC7">
        <w:rPr>
          <w:rFonts w:cs="Times New Roman"/>
        </w:rPr>
        <w:t>rogramming Sequence</w:t>
      </w:r>
      <w:bookmarkEnd w:id="14"/>
    </w:p>
    <w:p w:rsidR="00F35588" w:rsidRPr="00B34DCE" w:rsidRDefault="00F35588" w:rsidP="00F35588">
      <w:pPr>
        <w:rPr>
          <w:rFonts w:cs="Times New Roman"/>
        </w:rPr>
      </w:pPr>
      <w:r>
        <w:rPr>
          <w:rFonts w:cs="Times New Roman"/>
        </w:rPr>
        <w:t>本章</w:t>
      </w:r>
      <w:r w:rsidRPr="00B34DCE">
        <w:rPr>
          <w:rFonts w:cs="Times New Roman"/>
        </w:rPr>
        <w:t>对</w:t>
      </w:r>
      <w:r w:rsidRPr="00B34DCE">
        <w:rPr>
          <w:rFonts w:cs="Times New Roman"/>
        </w:rPr>
        <w:t>Mailbox</w:t>
      </w:r>
      <w:r>
        <w:rPr>
          <w:rFonts w:cs="Times New Roman"/>
        </w:rPr>
        <w:t>的软件使用方法作出说明</w:t>
      </w:r>
      <w:r w:rsidRPr="00B34DCE">
        <w:rPr>
          <w:rFonts w:cs="Times New Roman"/>
        </w:rPr>
        <w:t>。该流程中操作的寄存器细节可参考</w:t>
      </w:r>
      <w:r w:rsidRPr="00B34DCE">
        <w:rPr>
          <w:rFonts w:cs="Times New Roman"/>
        </w:rPr>
        <w:t>3.2</w:t>
      </w:r>
      <w:r w:rsidRPr="00B34DCE">
        <w:rPr>
          <w:rFonts w:cs="Times New Roman"/>
        </w:rPr>
        <w:t>章节。</w:t>
      </w:r>
    </w:p>
    <w:p w:rsidR="00F35588" w:rsidRPr="00F35588" w:rsidRDefault="00F35588" w:rsidP="000C4E2D">
      <w:pPr>
        <w:pStyle w:val="3"/>
        <w:spacing w:before="156" w:after="156"/>
        <w:ind w:left="964" w:hanging="964"/>
      </w:pPr>
      <w:bookmarkStart w:id="15" w:name="_Toc67040178"/>
      <w:r w:rsidRPr="00F35588">
        <w:t>AP-to-CP Interrupt Programing Examples</w:t>
      </w:r>
      <w:bookmarkEnd w:id="15"/>
    </w:p>
    <w:p w:rsidR="00F35588" w:rsidRPr="00B34DCE" w:rsidRDefault="00F35588" w:rsidP="00F35588">
      <w:pPr>
        <w:rPr>
          <w:rFonts w:cs="Times New Roman"/>
        </w:rPr>
      </w:pPr>
      <w:r w:rsidRPr="00B34DCE">
        <w:rPr>
          <w:rFonts w:cs="Times New Roman"/>
        </w:rPr>
        <w:t>AP-to-CP</w:t>
      </w:r>
      <w:r w:rsidRPr="00B34DCE">
        <w:rPr>
          <w:rFonts w:cs="Times New Roman"/>
        </w:rPr>
        <w:t>中断是由</w:t>
      </w:r>
      <w:r w:rsidRPr="00B34DCE">
        <w:rPr>
          <w:rFonts w:cs="Times New Roman"/>
        </w:rPr>
        <w:t>AP</w:t>
      </w:r>
      <w:r w:rsidRPr="00B34DCE">
        <w:rPr>
          <w:rFonts w:cs="Times New Roman"/>
        </w:rPr>
        <w:t>侧的</w:t>
      </w:r>
      <w:r w:rsidRPr="00B34DCE">
        <w:rPr>
          <w:rFonts w:cs="Times New Roman"/>
        </w:rPr>
        <w:t>Core</w:t>
      </w:r>
      <w:r w:rsidRPr="00B34DCE">
        <w:rPr>
          <w:rFonts w:cs="Times New Roman"/>
        </w:rPr>
        <w:t>通过写</w:t>
      </w:r>
      <w:r w:rsidRPr="00B34DCE">
        <w:rPr>
          <w:rFonts w:cs="Times New Roman"/>
        </w:rPr>
        <w:t>AP_MAILBOX_CTRL</w:t>
      </w:r>
      <w:r w:rsidRPr="00B34DCE">
        <w:rPr>
          <w:rFonts w:cs="Times New Roman"/>
        </w:rPr>
        <w:t>产生的中断，该中断传递到</w:t>
      </w:r>
      <w:r w:rsidRPr="00B34DCE">
        <w:rPr>
          <w:rFonts w:cs="Times New Roman"/>
        </w:rPr>
        <w:t>CP</w:t>
      </w:r>
      <w:r w:rsidRPr="00B34DCE">
        <w:rPr>
          <w:rFonts w:cs="Times New Roman"/>
        </w:rPr>
        <w:t>侧的</w:t>
      </w:r>
      <w:r w:rsidRPr="00B34DCE">
        <w:rPr>
          <w:rFonts w:cs="Times New Roman"/>
        </w:rPr>
        <w:t>Core</w:t>
      </w:r>
      <w:r w:rsidRPr="00B34DCE">
        <w:rPr>
          <w:rFonts w:cs="Times New Roman"/>
        </w:rPr>
        <w:t>，触发</w:t>
      </w:r>
      <w:r w:rsidRPr="00B34DCE">
        <w:rPr>
          <w:rFonts w:cs="Times New Roman"/>
        </w:rPr>
        <w:t>CP</w:t>
      </w:r>
      <w:r w:rsidRPr="00B34DCE">
        <w:rPr>
          <w:rFonts w:cs="Times New Roman"/>
        </w:rPr>
        <w:t>侧的中断，</w:t>
      </w:r>
      <w:r w:rsidRPr="00B34DCE">
        <w:rPr>
          <w:rFonts w:cs="Times New Roman"/>
        </w:rPr>
        <w:t>CP</w:t>
      </w:r>
      <w:r w:rsidRPr="00B34DCE">
        <w:rPr>
          <w:rFonts w:cs="Times New Roman"/>
        </w:rPr>
        <w:t>侧的</w:t>
      </w:r>
      <w:r w:rsidRPr="00B34DCE">
        <w:rPr>
          <w:rFonts w:cs="Times New Roman"/>
        </w:rPr>
        <w:t>Core</w:t>
      </w:r>
      <w:r w:rsidRPr="00B34DCE">
        <w:rPr>
          <w:rFonts w:cs="Times New Roman"/>
        </w:rPr>
        <w:t>执行完中断处理程序后，查询中断号，并将对应的中断清除，退出中断返回。</w:t>
      </w:r>
    </w:p>
    <w:p w:rsidR="00F35588" w:rsidRDefault="001C24E8" w:rsidP="00F35588">
      <w:pPr>
        <w:keepNext/>
      </w:pPr>
      <w:r>
        <w:object w:dxaOrig="8806" w:dyaOrig="7575">
          <v:shape id="_x0000_i1031" type="#_x0000_t75" style="width:374.25pt;height:322.3pt" o:ole="">
            <v:imagedata r:id="rId31" o:title=""/>
          </v:shape>
          <o:OLEObject Type="Embed" ProgID="Visio.Drawing.15" ShapeID="_x0000_i1031" DrawAspect="Content" ObjectID="_1711196468" r:id="rId32"/>
        </w:object>
      </w:r>
    </w:p>
    <w:p w:rsidR="00F35588" w:rsidRPr="00E96DC1" w:rsidRDefault="00F35588" w:rsidP="001C24E8">
      <w:pPr>
        <w:pStyle w:val="af7"/>
        <w:spacing w:beforeLines="50" w:before="156" w:afterLines="50" w:after="156"/>
        <w:ind w:left="840" w:firstLineChars="400" w:firstLine="840"/>
        <w:rPr>
          <w:rFonts w:ascii="Times New Roman" w:eastAsiaTheme="minorEastAsia" w:hAnsi="Times New Roman" w:cs="Times New Roman"/>
          <w:sz w:val="21"/>
          <w:szCs w:val="22"/>
        </w:rPr>
      </w:pPr>
      <w:bookmarkStart w:id="16" w:name="_Toc67040197"/>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6</w:t>
      </w:r>
      <w:r w:rsidRPr="00E96DC1">
        <w:rPr>
          <w:rFonts w:ascii="Times New Roman" w:eastAsiaTheme="minorEastAsia" w:hAnsi="Times New Roman" w:cs="Times New Roman"/>
          <w:sz w:val="21"/>
          <w:szCs w:val="22"/>
        </w:rPr>
        <w:fldChar w:fldCharType="end"/>
      </w:r>
      <w:r>
        <w:rPr>
          <w:rFonts w:ascii="Times New Roman" w:eastAsiaTheme="minorEastAsia" w:hAnsi="Times New Roman" w:cs="Times New Roman"/>
          <w:sz w:val="21"/>
          <w:szCs w:val="22"/>
        </w:rPr>
        <w:t xml:space="preserve"> AP-to-CP</w:t>
      </w:r>
      <w:r w:rsidRPr="00E96DC1">
        <w:rPr>
          <w:rFonts w:ascii="Times New Roman" w:eastAsiaTheme="minorEastAsia" w:hAnsi="Times New Roman" w:cs="Times New Roman"/>
          <w:sz w:val="21"/>
          <w:szCs w:val="22"/>
        </w:rPr>
        <w:t xml:space="preserve"> Mailbox</w:t>
      </w:r>
      <w:r w:rsidRPr="00E96DC1">
        <w:rPr>
          <w:rFonts w:ascii="Times New Roman" w:eastAsiaTheme="minorEastAsia" w:hAnsi="Times New Roman" w:cs="Times New Roman"/>
          <w:sz w:val="21"/>
          <w:szCs w:val="22"/>
        </w:rPr>
        <w:t>中断流程图</w:t>
      </w:r>
      <w:bookmarkEnd w:id="16"/>
    </w:p>
    <w:p w:rsidR="00F35588" w:rsidRDefault="00F35588" w:rsidP="00F35588">
      <w:pPr>
        <w:jc w:val="center"/>
      </w:pPr>
    </w:p>
    <w:p w:rsidR="00F35588" w:rsidRPr="001C24E8" w:rsidRDefault="00F35588" w:rsidP="000C4E2D">
      <w:pPr>
        <w:pStyle w:val="3"/>
        <w:spacing w:before="156" w:after="156"/>
        <w:ind w:left="964" w:hanging="964"/>
      </w:pPr>
      <w:bookmarkStart w:id="17" w:name="_Toc67040179"/>
      <w:r w:rsidRPr="001C24E8">
        <w:t>CP-to-AP Interrupt Programing Examples</w:t>
      </w:r>
      <w:bookmarkEnd w:id="17"/>
    </w:p>
    <w:p w:rsidR="00F35588" w:rsidRPr="00B34DCE" w:rsidRDefault="00F35588" w:rsidP="00F35588">
      <w:pPr>
        <w:rPr>
          <w:rFonts w:cs="Times New Roman"/>
        </w:rPr>
      </w:pPr>
      <w:r w:rsidRPr="00B34DCE">
        <w:rPr>
          <w:rFonts w:cs="Times New Roman"/>
        </w:rPr>
        <w:t>CP-to-AP</w:t>
      </w:r>
      <w:r w:rsidRPr="00B34DCE">
        <w:rPr>
          <w:rFonts w:cs="Times New Roman"/>
        </w:rPr>
        <w:t>中断是由</w:t>
      </w:r>
      <w:r w:rsidRPr="00B34DCE">
        <w:rPr>
          <w:rFonts w:cs="Times New Roman"/>
        </w:rPr>
        <w:t>CP</w:t>
      </w:r>
      <w:r w:rsidRPr="00B34DCE">
        <w:rPr>
          <w:rFonts w:cs="Times New Roman"/>
        </w:rPr>
        <w:t>侧的</w:t>
      </w:r>
      <w:r w:rsidRPr="00B34DCE">
        <w:rPr>
          <w:rFonts w:cs="Times New Roman"/>
        </w:rPr>
        <w:t>Core</w:t>
      </w:r>
      <w:r w:rsidRPr="00B34DCE">
        <w:rPr>
          <w:rFonts w:cs="Times New Roman"/>
        </w:rPr>
        <w:t>通过写</w:t>
      </w:r>
      <w:r w:rsidRPr="00B34DCE">
        <w:rPr>
          <w:rFonts w:cs="Times New Roman"/>
        </w:rPr>
        <w:t>CP_MAILBOX_CTRL</w:t>
      </w:r>
      <w:r w:rsidRPr="00B34DCE">
        <w:rPr>
          <w:rFonts w:cs="Times New Roman"/>
        </w:rPr>
        <w:t>产生的中断，该中断传递到</w:t>
      </w:r>
      <w:r w:rsidRPr="00B34DCE">
        <w:rPr>
          <w:rFonts w:cs="Times New Roman"/>
        </w:rPr>
        <w:t>AP</w:t>
      </w:r>
      <w:r w:rsidRPr="00B34DCE">
        <w:rPr>
          <w:rFonts w:cs="Times New Roman"/>
        </w:rPr>
        <w:t>侧的</w:t>
      </w:r>
      <w:r w:rsidRPr="00B34DCE">
        <w:rPr>
          <w:rFonts w:cs="Times New Roman"/>
        </w:rPr>
        <w:t>Core</w:t>
      </w:r>
      <w:r w:rsidRPr="00B34DCE">
        <w:rPr>
          <w:rFonts w:cs="Times New Roman"/>
        </w:rPr>
        <w:t>，触发</w:t>
      </w:r>
      <w:r w:rsidRPr="00B34DCE">
        <w:rPr>
          <w:rFonts w:cs="Times New Roman"/>
        </w:rPr>
        <w:t>AP</w:t>
      </w:r>
      <w:r w:rsidRPr="00B34DCE">
        <w:rPr>
          <w:rFonts w:cs="Times New Roman"/>
        </w:rPr>
        <w:t>侧的中断，</w:t>
      </w:r>
      <w:r w:rsidRPr="00B34DCE">
        <w:rPr>
          <w:rFonts w:cs="Times New Roman"/>
        </w:rPr>
        <w:t>AP</w:t>
      </w:r>
      <w:r w:rsidRPr="00B34DCE">
        <w:rPr>
          <w:rFonts w:cs="Times New Roman"/>
        </w:rPr>
        <w:t>侧的</w:t>
      </w:r>
      <w:r w:rsidRPr="00B34DCE">
        <w:rPr>
          <w:rFonts w:cs="Times New Roman"/>
        </w:rPr>
        <w:t>Core</w:t>
      </w:r>
      <w:r w:rsidRPr="00B34DCE">
        <w:rPr>
          <w:rFonts w:cs="Times New Roman"/>
        </w:rPr>
        <w:t>执行完中断处理程序后，查询中断号，并将对应的中断清除，退出中断返回。</w:t>
      </w:r>
    </w:p>
    <w:p w:rsidR="00F35588" w:rsidRPr="000C7D31" w:rsidRDefault="00F35588" w:rsidP="00F35588"/>
    <w:p w:rsidR="00F35588" w:rsidRDefault="00F35588" w:rsidP="00F35588">
      <w:pPr>
        <w:keepNext/>
      </w:pPr>
      <w:r>
        <w:object w:dxaOrig="8806" w:dyaOrig="7575">
          <v:shape id="_x0000_i1032" type="#_x0000_t75" style="width:415.2pt;height:357.15pt" o:ole="">
            <v:imagedata r:id="rId33" o:title=""/>
          </v:shape>
          <o:OLEObject Type="Embed" ProgID="Visio.Drawing.15" ShapeID="_x0000_i1032" DrawAspect="Content" ObjectID="_1711196469" r:id="rId34"/>
        </w:object>
      </w:r>
    </w:p>
    <w:p w:rsidR="00F35588" w:rsidRPr="00E96DC1"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18" w:name="_Toc67040198"/>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7</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CP-to-AP Mailbox</w:t>
      </w:r>
      <w:r w:rsidRPr="00E96DC1">
        <w:rPr>
          <w:rFonts w:ascii="Times New Roman" w:eastAsiaTheme="minorEastAsia" w:hAnsi="Times New Roman" w:cs="Times New Roman"/>
          <w:sz w:val="21"/>
          <w:szCs w:val="22"/>
        </w:rPr>
        <w:t>中断流程图</w:t>
      </w:r>
      <w:bookmarkEnd w:id="18"/>
    </w:p>
    <w:p w:rsidR="00F35588" w:rsidRDefault="00F35588" w:rsidP="00F35588"/>
    <w:p w:rsidR="00F35588" w:rsidRPr="001C24E8" w:rsidRDefault="00F35588" w:rsidP="000C4E2D">
      <w:pPr>
        <w:pStyle w:val="3"/>
        <w:spacing w:before="156" w:after="156"/>
        <w:ind w:left="964" w:hanging="964"/>
      </w:pPr>
      <w:bookmarkStart w:id="19" w:name="_Toc67040180"/>
      <w:r w:rsidRPr="001C24E8">
        <w:t>AP and CP Communication Programing Examples</w:t>
      </w:r>
      <w:bookmarkEnd w:id="19"/>
    </w:p>
    <w:p w:rsidR="00F35588" w:rsidRPr="00B34DCE" w:rsidRDefault="00F35588" w:rsidP="00F35588">
      <w:pPr>
        <w:rPr>
          <w:rFonts w:cs="Times New Roman"/>
        </w:rPr>
      </w:pPr>
      <w:r w:rsidRPr="00B34DCE">
        <w:rPr>
          <w:rFonts w:cs="Times New Roman"/>
        </w:rPr>
        <w:t>以下流程图展示了以</w:t>
      </w:r>
      <w:r w:rsidRPr="00B34DCE">
        <w:rPr>
          <w:rFonts w:cs="Times New Roman"/>
        </w:rPr>
        <w:t>AP Core</w:t>
      </w:r>
      <w:r w:rsidRPr="00B34DCE">
        <w:rPr>
          <w:rFonts w:cs="Times New Roman"/>
        </w:rPr>
        <w:t>为发送端，</w:t>
      </w:r>
      <w:r w:rsidRPr="00B34DCE">
        <w:rPr>
          <w:rFonts w:cs="Times New Roman"/>
        </w:rPr>
        <w:t>CP Core</w:t>
      </w:r>
      <w:r w:rsidRPr="00B34DCE">
        <w:rPr>
          <w:rFonts w:cs="Times New Roman"/>
        </w:rPr>
        <w:t>为接收端，</w:t>
      </w:r>
      <w:r w:rsidRPr="00B34DCE">
        <w:rPr>
          <w:rFonts w:cs="Times New Roman"/>
        </w:rPr>
        <w:t>AP Core</w:t>
      </w:r>
      <w:r w:rsidRPr="00B34DCE">
        <w:rPr>
          <w:rFonts w:cs="Times New Roman"/>
        </w:rPr>
        <w:t>往</w:t>
      </w:r>
      <w:r w:rsidRPr="00B34DCE">
        <w:rPr>
          <w:rFonts w:cs="Times New Roman"/>
        </w:rPr>
        <w:t>CP Core</w:t>
      </w:r>
      <w:r w:rsidRPr="00B34DCE">
        <w:rPr>
          <w:rFonts w:cs="Times New Roman"/>
        </w:rPr>
        <w:t>发送一个</w:t>
      </w:r>
      <w:r w:rsidRPr="00B34DCE">
        <w:rPr>
          <w:rFonts w:cs="Times New Roman"/>
        </w:rPr>
        <w:t>Mailbox</w:t>
      </w:r>
      <w:r w:rsidRPr="00B34DCE">
        <w:rPr>
          <w:rFonts w:cs="Times New Roman"/>
        </w:rPr>
        <w:t>中断，并附带数据；</w:t>
      </w:r>
      <w:r w:rsidRPr="00B34DCE">
        <w:rPr>
          <w:rFonts w:cs="Times New Roman"/>
        </w:rPr>
        <w:t>CP Core</w:t>
      </w:r>
      <w:r w:rsidRPr="00B34DCE">
        <w:rPr>
          <w:rFonts w:cs="Times New Roman"/>
        </w:rPr>
        <w:t>接收到</w:t>
      </w:r>
      <w:r w:rsidRPr="00B34DCE">
        <w:rPr>
          <w:rFonts w:cs="Times New Roman"/>
        </w:rPr>
        <w:t>AP Core</w:t>
      </w:r>
      <w:r w:rsidRPr="00B34DCE">
        <w:rPr>
          <w:rFonts w:cs="Times New Roman"/>
        </w:rPr>
        <w:t>发送过来的</w:t>
      </w:r>
      <w:r w:rsidRPr="00B34DCE">
        <w:rPr>
          <w:rFonts w:cs="Times New Roman"/>
        </w:rPr>
        <w:t>Mailbox</w:t>
      </w:r>
      <w:r w:rsidRPr="00B34DCE">
        <w:rPr>
          <w:rFonts w:cs="Times New Roman"/>
        </w:rPr>
        <w:t>中断，读取数据，清除中断并返回一个数据，发送中断到</w:t>
      </w:r>
      <w:r w:rsidRPr="00B34DCE">
        <w:rPr>
          <w:rFonts w:cs="Times New Roman"/>
        </w:rPr>
        <w:t>AP Core</w:t>
      </w:r>
      <w:r w:rsidRPr="00B34DCE">
        <w:rPr>
          <w:rFonts w:cs="Times New Roman"/>
        </w:rPr>
        <w:t>的一个流程。该流程是一个比较典型的</w:t>
      </w:r>
      <w:r w:rsidRPr="00B34DCE">
        <w:rPr>
          <w:rFonts w:cs="Times New Roman"/>
        </w:rPr>
        <w:t>Mailbox</w:t>
      </w:r>
      <w:r w:rsidRPr="00B34DCE">
        <w:rPr>
          <w:rFonts w:cs="Times New Roman"/>
        </w:rPr>
        <w:t>应用场景，发送端不仅发送中断和数据，还需要接收中断和数据，确保接收端成功接收到中断和正确的数据。</w:t>
      </w:r>
    </w:p>
    <w:p w:rsidR="00F35588" w:rsidRDefault="00F35588" w:rsidP="00F35588">
      <w:pPr>
        <w:keepNext/>
      </w:pPr>
      <w:r>
        <w:object w:dxaOrig="10816" w:dyaOrig="10921">
          <v:shape id="_x0000_i1033" type="#_x0000_t75" style="width:414.8pt;height:418.8pt" o:ole="">
            <v:imagedata r:id="rId35" o:title=""/>
          </v:shape>
          <o:OLEObject Type="Embed" ProgID="Visio.Drawing.15" ShapeID="_x0000_i1033" DrawAspect="Content" ObjectID="_1711196470" r:id="rId36"/>
        </w:object>
      </w:r>
    </w:p>
    <w:p w:rsidR="00F35588"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20" w:name="_Toc67040199"/>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8</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AP and CP Communication Programing Examples</w:t>
      </w:r>
      <w:bookmarkEnd w:id="20"/>
    </w:p>
    <w:p w:rsidR="00F02462" w:rsidRPr="00F02462" w:rsidRDefault="00F02462" w:rsidP="00F02462"/>
    <w:p w:rsidR="00F35588" w:rsidRPr="00AB4744" w:rsidRDefault="00F35588" w:rsidP="000C4E2D">
      <w:pPr>
        <w:pStyle w:val="3"/>
        <w:spacing w:before="156" w:after="156"/>
        <w:ind w:left="964" w:hanging="964"/>
      </w:pPr>
      <w:bookmarkStart w:id="21" w:name="_Toc67040181"/>
      <w:r w:rsidRPr="00AB4744">
        <w:t>Mailbox Lock Programing Examples</w:t>
      </w:r>
      <w:bookmarkEnd w:id="21"/>
    </w:p>
    <w:p w:rsidR="00F35588" w:rsidRPr="00B34DCE" w:rsidRDefault="00F35588" w:rsidP="00F35588">
      <w:pPr>
        <w:rPr>
          <w:rFonts w:cs="Times New Roman"/>
        </w:rPr>
      </w:pPr>
      <w:r w:rsidRPr="00B34DCE">
        <w:rPr>
          <w:rFonts w:cs="Times New Roman"/>
        </w:rPr>
        <w:t>以下流程图展示了</w:t>
      </w:r>
      <w:r w:rsidRPr="00B34DCE">
        <w:rPr>
          <w:rFonts w:cs="Times New Roman"/>
        </w:rPr>
        <w:t>AP Core</w:t>
      </w:r>
      <w:r w:rsidRPr="00B34DCE">
        <w:rPr>
          <w:rFonts w:cs="Times New Roman"/>
        </w:rPr>
        <w:t>写完</w:t>
      </w:r>
      <w:r w:rsidRPr="00B34DCE">
        <w:rPr>
          <w:rFonts w:cs="Times New Roman"/>
        </w:rPr>
        <w:t>AP_DATA_x</w:t>
      </w:r>
      <w:r w:rsidRPr="00B34DCE">
        <w:rPr>
          <w:rFonts w:cs="Times New Roman"/>
        </w:rPr>
        <w:t>寄存器之后，再通过</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对其进行锁定的操作。锁定之后，</w:t>
      </w:r>
      <w:r w:rsidRPr="00B34DCE">
        <w:rPr>
          <w:rFonts w:cs="Times New Roman"/>
        </w:rPr>
        <w:t>AP_DATA_x</w:t>
      </w:r>
      <w:r w:rsidRPr="00B34DCE">
        <w:rPr>
          <w:rFonts w:cs="Times New Roman"/>
        </w:rPr>
        <w:t>内的值无法被修改，只能被读取。直到</w:t>
      </w:r>
      <w:r w:rsidRPr="00B34DCE">
        <w:rPr>
          <w:rFonts w:cs="Times New Roman"/>
        </w:rPr>
        <w:t>AP Core</w:t>
      </w:r>
      <w:r w:rsidRPr="00B34DCE">
        <w:rPr>
          <w:rFonts w:cs="Times New Roman"/>
        </w:rPr>
        <w:t>要写入新数据之前，再对</w:t>
      </w:r>
      <w:r w:rsidRPr="00B34DCE">
        <w:rPr>
          <w:rFonts w:cs="Times New Roman"/>
        </w:rPr>
        <w:t>AP_MAILBOX_LOCK</w:t>
      </w:r>
      <w:r w:rsidRPr="00B34DCE">
        <w:rPr>
          <w:rFonts w:cs="Times New Roman"/>
        </w:rPr>
        <w:t>寄存器写入</w:t>
      </w:r>
      <w:r w:rsidRPr="00B34DCE">
        <w:rPr>
          <w:rFonts w:cs="Times New Roman"/>
        </w:rPr>
        <w:t>0x5A5A</w:t>
      </w:r>
      <w:r w:rsidRPr="00B34DCE">
        <w:rPr>
          <w:rFonts w:cs="Times New Roman"/>
        </w:rPr>
        <w:t>对</w:t>
      </w:r>
      <w:r w:rsidRPr="00B34DCE">
        <w:rPr>
          <w:rFonts w:cs="Times New Roman"/>
        </w:rPr>
        <w:t>AP_DATA_x</w:t>
      </w:r>
      <w:r w:rsidRPr="00B34DCE">
        <w:rPr>
          <w:rFonts w:cs="Times New Roman"/>
        </w:rPr>
        <w:t>进行解锁。</w:t>
      </w:r>
    </w:p>
    <w:p w:rsidR="00F35588" w:rsidRDefault="00F35588" w:rsidP="00F35588">
      <w:pPr>
        <w:keepNext/>
      </w:pPr>
      <w:r>
        <w:object w:dxaOrig="10921" w:dyaOrig="12766">
          <v:shape id="_x0000_i1034" type="#_x0000_t75" style="width:415pt;height:485.1pt" o:ole="">
            <v:imagedata r:id="rId37" o:title=""/>
          </v:shape>
          <o:OLEObject Type="Embed" ProgID="Visio.Drawing.15" ShapeID="_x0000_i1034" DrawAspect="Content" ObjectID="_1711196471" r:id="rId38"/>
        </w:object>
      </w:r>
    </w:p>
    <w:p w:rsidR="00F35588" w:rsidRPr="00E96DC1" w:rsidRDefault="00F35588" w:rsidP="00F35588">
      <w:pPr>
        <w:pStyle w:val="af7"/>
        <w:spacing w:beforeLines="50" w:before="156" w:afterLines="50" w:after="156"/>
        <w:jc w:val="center"/>
        <w:rPr>
          <w:rFonts w:ascii="Times New Roman" w:eastAsiaTheme="minorEastAsia" w:hAnsi="Times New Roman" w:cs="Times New Roman"/>
          <w:sz w:val="21"/>
          <w:szCs w:val="22"/>
        </w:rPr>
      </w:pPr>
      <w:bookmarkStart w:id="22" w:name="_Toc67040200"/>
      <w:r w:rsidRPr="00E96DC1">
        <w:rPr>
          <w:rFonts w:ascii="Times New Roman" w:eastAsiaTheme="minorEastAsia" w:hAnsi="Times New Roman" w:cs="Times New Roman"/>
          <w:sz w:val="21"/>
          <w:szCs w:val="22"/>
        </w:rPr>
        <w:t xml:space="preserve">Figure </w:t>
      </w:r>
      <w:r w:rsidRPr="00E96DC1">
        <w:rPr>
          <w:rFonts w:ascii="Times New Roman" w:eastAsiaTheme="minorEastAsia" w:hAnsi="Times New Roman" w:cs="Times New Roman"/>
          <w:sz w:val="21"/>
          <w:szCs w:val="22"/>
        </w:rPr>
        <w:fldChar w:fldCharType="begin"/>
      </w:r>
      <w:r w:rsidRPr="00E96DC1">
        <w:rPr>
          <w:rFonts w:ascii="Times New Roman" w:eastAsiaTheme="minorEastAsia" w:hAnsi="Times New Roman" w:cs="Times New Roman"/>
          <w:sz w:val="21"/>
          <w:szCs w:val="22"/>
        </w:rPr>
        <w:instrText xml:space="preserve"> SEQ Figure \* ARABIC </w:instrText>
      </w:r>
      <w:r w:rsidRPr="00E96DC1">
        <w:rPr>
          <w:rFonts w:ascii="Times New Roman" w:eastAsiaTheme="minorEastAsia" w:hAnsi="Times New Roman" w:cs="Times New Roman"/>
          <w:sz w:val="21"/>
          <w:szCs w:val="22"/>
        </w:rPr>
        <w:fldChar w:fldCharType="separate"/>
      </w:r>
      <w:r>
        <w:rPr>
          <w:rFonts w:ascii="Times New Roman" w:eastAsiaTheme="minorEastAsia" w:hAnsi="Times New Roman" w:cs="Times New Roman"/>
          <w:noProof/>
          <w:sz w:val="21"/>
          <w:szCs w:val="22"/>
        </w:rPr>
        <w:t>9</w:t>
      </w:r>
      <w:r w:rsidRPr="00E96DC1">
        <w:rPr>
          <w:rFonts w:ascii="Times New Roman" w:eastAsiaTheme="minorEastAsia" w:hAnsi="Times New Roman" w:cs="Times New Roman"/>
          <w:sz w:val="21"/>
          <w:szCs w:val="22"/>
        </w:rPr>
        <w:fldChar w:fldCharType="end"/>
      </w:r>
      <w:r w:rsidRPr="00E96DC1">
        <w:rPr>
          <w:rFonts w:ascii="Times New Roman" w:eastAsiaTheme="minorEastAsia" w:hAnsi="Times New Roman" w:cs="Times New Roman"/>
          <w:sz w:val="21"/>
          <w:szCs w:val="22"/>
        </w:rPr>
        <w:t xml:space="preserve"> Mailbox Lock Programing Examples</w:t>
      </w:r>
      <w:bookmarkEnd w:id="22"/>
    </w:p>
    <w:p w:rsidR="00F35588" w:rsidRDefault="00F35588" w:rsidP="00121B2F"/>
    <w:p w:rsidR="00F35588" w:rsidRPr="00121B2F" w:rsidRDefault="00F35588" w:rsidP="00121B2F"/>
    <w:p w:rsidR="007D3B69" w:rsidRDefault="00C91545" w:rsidP="00FF6CDC">
      <w:pPr>
        <w:pStyle w:val="2"/>
        <w:spacing w:before="156" w:after="156"/>
        <w:ind w:left="843" w:hanging="843"/>
      </w:pPr>
      <w:r>
        <w:t>CMN_MAILBOX Register</w:t>
      </w:r>
    </w:p>
    <w:p w:rsidR="007D3B69" w:rsidRDefault="00C91545" w:rsidP="000C4E2D">
      <w:pPr>
        <w:pStyle w:val="3"/>
        <w:spacing w:before="156" w:after="156"/>
        <w:ind w:left="964" w:hanging="964"/>
      </w:pPr>
      <w:r>
        <w:t>AP_MAILBOX_LOCK</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ap_mailbox_lock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0x5A5A to enable or disable this bit.</w:t>
            </w:r>
            <w:r>
              <w:br/>
              <w:t>0: The AP maibox register is writable;</w:t>
            </w:r>
            <w:r>
              <w:br/>
              <w:t>1: The AP maibox register is locked;</w:t>
            </w:r>
            <w:r>
              <w:br/>
            </w:r>
          </w:p>
        </w:tc>
        <w:tc>
          <w:tcPr>
            <w:tcW w:w="1008" w:type="dxa"/>
          </w:tcPr>
          <w:p w:rsidR="007D3B69" w:rsidRDefault="00C91545">
            <w:r>
              <w:t>1'h0</w:t>
            </w:r>
          </w:p>
        </w:tc>
      </w:tr>
    </w:tbl>
    <w:p w:rsidR="007D3B69" w:rsidRDefault="00C91545" w:rsidP="000C4E2D">
      <w:pPr>
        <w:pStyle w:val="3"/>
        <w:spacing w:before="156" w:after="156"/>
        <w:ind w:left="964" w:hanging="964"/>
      </w:pPr>
      <w:r>
        <w:t>AP_MAILBOX_CTRL</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ap2cp_set_irq_15</w:t>
            </w:r>
          </w:p>
        </w:tc>
        <w:tc>
          <w:tcPr>
            <w:tcW w:w="1008" w:type="dxa"/>
          </w:tcPr>
          <w:p w:rsidR="007D3B69" w:rsidRDefault="00C91545">
            <w:r>
              <w:t>31:31</w:t>
            </w:r>
          </w:p>
        </w:tc>
        <w:tc>
          <w:tcPr>
            <w:tcW w:w="864" w:type="dxa"/>
          </w:tcPr>
          <w:p w:rsidR="007D3B69" w:rsidRDefault="00C91545">
            <w:r>
              <w:t>W1P</w:t>
            </w:r>
          </w:p>
        </w:tc>
        <w:tc>
          <w:tcPr>
            <w:tcW w:w="5040" w:type="dxa"/>
          </w:tcPr>
          <w:p w:rsidR="007D3B69" w:rsidRDefault="00C91545">
            <w:r>
              <w:t>Write 1 to set AP-to-CP interrupt No.15</w:t>
            </w:r>
          </w:p>
        </w:tc>
        <w:tc>
          <w:tcPr>
            <w:tcW w:w="1008" w:type="dxa"/>
          </w:tcPr>
          <w:p w:rsidR="007D3B69" w:rsidRDefault="00C91545">
            <w:r>
              <w:t>1'h0</w:t>
            </w:r>
          </w:p>
        </w:tc>
      </w:tr>
      <w:tr w:rsidR="007D3B69" w:rsidTr="007D3B69">
        <w:tc>
          <w:tcPr>
            <w:tcW w:w="1440" w:type="dxa"/>
          </w:tcPr>
          <w:p w:rsidR="007D3B69" w:rsidRDefault="00C91545">
            <w:r>
              <w:t>ap2cp_set_irq_14</w:t>
            </w:r>
          </w:p>
        </w:tc>
        <w:tc>
          <w:tcPr>
            <w:tcW w:w="1008" w:type="dxa"/>
          </w:tcPr>
          <w:p w:rsidR="007D3B69" w:rsidRDefault="00C91545">
            <w:r>
              <w:t>30:30</w:t>
            </w:r>
          </w:p>
        </w:tc>
        <w:tc>
          <w:tcPr>
            <w:tcW w:w="864" w:type="dxa"/>
          </w:tcPr>
          <w:p w:rsidR="007D3B69" w:rsidRDefault="00C91545">
            <w:r>
              <w:t>W1P</w:t>
            </w:r>
          </w:p>
        </w:tc>
        <w:tc>
          <w:tcPr>
            <w:tcW w:w="5040" w:type="dxa"/>
          </w:tcPr>
          <w:p w:rsidR="007D3B69" w:rsidRDefault="00C91545">
            <w:r>
              <w:t>Write 1 to set AP-to-CP interrupt No.14</w:t>
            </w:r>
          </w:p>
        </w:tc>
        <w:tc>
          <w:tcPr>
            <w:tcW w:w="1008" w:type="dxa"/>
          </w:tcPr>
          <w:p w:rsidR="007D3B69" w:rsidRDefault="00C91545">
            <w:r>
              <w:t>1'h0</w:t>
            </w:r>
          </w:p>
        </w:tc>
      </w:tr>
      <w:tr w:rsidR="007D3B69" w:rsidTr="007D3B69">
        <w:tc>
          <w:tcPr>
            <w:tcW w:w="1440" w:type="dxa"/>
          </w:tcPr>
          <w:p w:rsidR="007D3B69" w:rsidRDefault="00C91545">
            <w:r>
              <w:t>ap2cp_set_irq_13</w:t>
            </w:r>
          </w:p>
        </w:tc>
        <w:tc>
          <w:tcPr>
            <w:tcW w:w="1008" w:type="dxa"/>
          </w:tcPr>
          <w:p w:rsidR="007D3B69" w:rsidRDefault="00C91545">
            <w:r>
              <w:t>29:29</w:t>
            </w:r>
          </w:p>
        </w:tc>
        <w:tc>
          <w:tcPr>
            <w:tcW w:w="864" w:type="dxa"/>
          </w:tcPr>
          <w:p w:rsidR="007D3B69" w:rsidRDefault="00C91545">
            <w:r>
              <w:t>W1P</w:t>
            </w:r>
          </w:p>
        </w:tc>
        <w:tc>
          <w:tcPr>
            <w:tcW w:w="5040" w:type="dxa"/>
          </w:tcPr>
          <w:p w:rsidR="007D3B69" w:rsidRDefault="00C91545">
            <w:r>
              <w:t>Write 1 to set AP-to-CP interrupt No.13</w:t>
            </w:r>
          </w:p>
        </w:tc>
        <w:tc>
          <w:tcPr>
            <w:tcW w:w="1008" w:type="dxa"/>
          </w:tcPr>
          <w:p w:rsidR="007D3B69" w:rsidRDefault="00C91545">
            <w:r>
              <w:t>1'h0</w:t>
            </w:r>
          </w:p>
        </w:tc>
      </w:tr>
      <w:tr w:rsidR="007D3B69" w:rsidTr="007D3B69">
        <w:tc>
          <w:tcPr>
            <w:tcW w:w="1440" w:type="dxa"/>
          </w:tcPr>
          <w:p w:rsidR="007D3B69" w:rsidRDefault="00C91545">
            <w:r>
              <w:t>ap2cp_set_irq_12</w:t>
            </w:r>
          </w:p>
        </w:tc>
        <w:tc>
          <w:tcPr>
            <w:tcW w:w="1008" w:type="dxa"/>
          </w:tcPr>
          <w:p w:rsidR="007D3B69" w:rsidRDefault="00C91545">
            <w:r>
              <w:t>28:28</w:t>
            </w:r>
          </w:p>
        </w:tc>
        <w:tc>
          <w:tcPr>
            <w:tcW w:w="864" w:type="dxa"/>
          </w:tcPr>
          <w:p w:rsidR="007D3B69" w:rsidRDefault="00C91545">
            <w:r>
              <w:t>W1P</w:t>
            </w:r>
          </w:p>
        </w:tc>
        <w:tc>
          <w:tcPr>
            <w:tcW w:w="5040" w:type="dxa"/>
          </w:tcPr>
          <w:p w:rsidR="007D3B69" w:rsidRDefault="00C91545">
            <w:r>
              <w:t>Write 1 to set AP-to-CP interrupt No.12</w:t>
            </w:r>
          </w:p>
        </w:tc>
        <w:tc>
          <w:tcPr>
            <w:tcW w:w="1008" w:type="dxa"/>
          </w:tcPr>
          <w:p w:rsidR="007D3B69" w:rsidRDefault="00C91545">
            <w:r>
              <w:t>1'h0</w:t>
            </w:r>
          </w:p>
        </w:tc>
      </w:tr>
      <w:tr w:rsidR="007D3B69" w:rsidTr="007D3B69">
        <w:tc>
          <w:tcPr>
            <w:tcW w:w="1440" w:type="dxa"/>
          </w:tcPr>
          <w:p w:rsidR="007D3B69" w:rsidRDefault="00C91545">
            <w:r>
              <w:t>ap2cp_set_irq_11</w:t>
            </w:r>
          </w:p>
        </w:tc>
        <w:tc>
          <w:tcPr>
            <w:tcW w:w="1008" w:type="dxa"/>
          </w:tcPr>
          <w:p w:rsidR="007D3B69" w:rsidRDefault="00C91545">
            <w:r>
              <w:t>27:27</w:t>
            </w:r>
          </w:p>
        </w:tc>
        <w:tc>
          <w:tcPr>
            <w:tcW w:w="864" w:type="dxa"/>
          </w:tcPr>
          <w:p w:rsidR="007D3B69" w:rsidRDefault="00C91545">
            <w:r>
              <w:t>W1P</w:t>
            </w:r>
          </w:p>
        </w:tc>
        <w:tc>
          <w:tcPr>
            <w:tcW w:w="5040" w:type="dxa"/>
          </w:tcPr>
          <w:p w:rsidR="007D3B69" w:rsidRDefault="00C91545">
            <w:r>
              <w:t>Write 1 to set AP-to-CP interrupt No.11</w:t>
            </w:r>
          </w:p>
        </w:tc>
        <w:tc>
          <w:tcPr>
            <w:tcW w:w="1008" w:type="dxa"/>
          </w:tcPr>
          <w:p w:rsidR="007D3B69" w:rsidRDefault="00C91545">
            <w:r>
              <w:t>1'h0</w:t>
            </w:r>
          </w:p>
        </w:tc>
      </w:tr>
      <w:tr w:rsidR="007D3B69" w:rsidTr="007D3B69">
        <w:tc>
          <w:tcPr>
            <w:tcW w:w="1440" w:type="dxa"/>
          </w:tcPr>
          <w:p w:rsidR="007D3B69" w:rsidRDefault="00C91545">
            <w:r>
              <w:t>ap2cp_set_irq_10</w:t>
            </w:r>
          </w:p>
        </w:tc>
        <w:tc>
          <w:tcPr>
            <w:tcW w:w="1008" w:type="dxa"/>
          </w:tcPr>
          <w:p w:rsidR="007D3B69" w:rsidRDefault="00C91545">
            <w:r>
              <w:t>26:26</w:t>
            </w:r>
          </w:p>
        </w:tc>
        <w:tc>
          <w:tcPr>
            <w:tcW w:w="864" w:type="dxa"/>
          </w:tcPr>
          <w:p w:rsidR="007D3B69" w:rsidRDefault="00C91545">
            <w:r>
              <w:t>W1P</w:t>
            </w:r>
          </w:p>
        </w:tc>
        <w:tc>
          <w:tcPr>
            <w:tcW w:w="5040" w:type="dxa"/>
          </w:tcPr>
          <w:p w:rsidR="007D3B69" w:rsidRDefault="00C91545">
            <w:r>
              <w:t>Write 1 to set AP-to-CP interrupt No.10</w:t>
            </w:r>
          </w:p>
        </w:tc>
        <w:tc>
          <w:tcPr>
            <w:tcW w:w="1008" w:type="dxa"/>
          </w:tcPr>
          <w:p w:rsidR="007D3B69" w:rsidRDefault="00C91545">
            <w:r>
              <w:t>1'h0</w:t>
            </w:r>
          </w:p>
        </w:tc>
      </w:tr>
      <w:tr w:rsidR="007D3B69" w:rsidTr="007D3B69">
        <w:tc>
          <w:tcPr>
            <w:tcW w:w="1440" w:type="dxa"/>
          </w:tcPr>
          <w:p w:rsidR="007D3B69" w:rsidRDefault="00C91545">
            <w:r>
              <w:t>ap2cp_set_irq_09</w:t>
            </w:r>
          </w:p>
        </w:tc>
        <w:tc>
          <w:tcPr>
            <w:tcW w:w="1008" w:type="dxa"/>
          </w:tcPr>
          <w:p w:rsidR="007D3B69" w:rsidRDefault="00C91545">
            <w:r>
              <w:t>25:25</w:t>
            </w:r>
          </w:p>
        </w:tc>
        <w:tc>
          <w:tcPr>
            <w:tcW w:w="864" w:type="dxa"/>
          </w:tcPr>
          <w:p w:rsidR="007D3B69" w:rsidRDefault="00C91545">
            <w:r>
              <w:t>W1P</w:t>
            </w:r>
          </w:p>
        </w:tc>
        <w:tc>
          <w:tcPr>
            <w:tcW w:w="5040" w:type="dxa"/>
          </w:tcPr>
          <w:p w:rsidR="007D3B69" w:rsidRDefault="00C91545">
            <w:r>
              <w:t>Write 1 to set AP-to-CP interrupt No.9</w:t>
            </w:r>
          </w:p>
        </w:tc>
        <w:tc>
          <w:tcPr>
            <w:tcW w:w="1008" w:type="dxa"/>
          </w:tcPr>
          <w:p w:rsidR="007D3B69" w:rsidRDefault="00C91545">
            <w:r>
              <w:t>1'h0</w:t>
            </w:r>
          </w:p>
        </w:tc>
      </w:tr>
      <w:tr w:rsidR="007D3B69" w:rsidTr="007D3B69">
        <w:tc>
          <w:tcPr>
            <w:tcW w:w="1440" w:type="dxa"/>
          </w:tcPr>
          <w:p w:rsidR="007D3B69" w:rsidRDefault="00C91545">
            <w:r>
              <w:t>ap2cp_set_irq_08</w:t>
            </w:r>
          </w:p>
        </w:tc>
        <w:tc>
          <w:tcPr>
            <w:tcW w:w="1008" w:type="dxa"/>
          </w:tcPr>
          <w:p w:rsidR="007D3B69" w:rsidRDefault="00C91545">
            <w:r>
              <w:t>24:24</w:t>
            </w:r>
          </w:p>
        </w:tc>
        <w:tc>
          <w:tcPr>
            <w:tcW w:w="864" w:type="dxa"/>
          </w:tcPr>
          <w:p w:rsidR="007D3B69" w:rsidRDefault="00C91545">
            <w:r>
              <w:t>W1P</w:t>
            </w:r>
          </w:p>
        </w:tc>
        <w:tc>
          <w:tcPr>
            <w:tcW w:w="5040" w:type="dxa"/>
          </w:tcPr>
          <w:p w:rsidR="007D3B69" w:rsidRDefault="00C91545">
            <w:r>
              <w:t>Write 1 to set AP-to-CP interrupt No.8</w:t>
            </w:r>
          </w:p>
        </w:tc>
        <w:tc>
          <w:tcPr>
            <w:tcW w:w="1008" w:type="dxa"/>
          </w:tcPr>
          <w:p w:rsidR="007D3B69" w:rsidRDefault="00C91545">
            <w:r>
              <w:t>1'h0</w:t>
            </w:r>
          </w:p>
        </w:tc>
      </w:tr>
      <w:tr w:rsidR="007D3B69" w:rsidTr="007D3B69">
        <w:tc>
          <w:tcPr>
            <w:tcW w:w="1440" w:type="dxa"/>
          </w:tcPr>
          <w:p w:rsidR="007D3B69" w:rsidRDefault="00C91545">
            <w:r>
              <w:t>ap2cp_set_irq_07</w:t>
            </w:r>
          </w:p>
        </w:tc>
        <w:tc>
          <w:tcPr>
            <w:tcW w:w="1008" w:type="dxa"/>
          </w:tcPr>
          <w:p w:rsidR="007D3B69" w:rsidRDefault="00C91545">
            <w:r>
              <w:t>23:23</w:t>
            </w:r>
          </w:p>
        </w:tc>
        <w:tc>
          <w:tcPr>
            <w:tcW w:w="864" w:type="dxa"/>
          </w:tcPr>
          <w:p w:rsidR="007D3B69" w:rsidRDefault="00C91545">
            <w:r>
              <w:t>W1P</w:t>
            </w:r>
          </w:p>
        </w:tc>
        <w:tc>
          <w:tcPr>
            <w:tcW w:w="5040" w:type="dxa"/>
          </w:tcPr>
          <w:p w:rsidR="007D3B69" w:rsidRDefault="00C91545">
            <w:r>
              <w:t>Write 1 to set AP-to-CP interrupt No.7</w:t>
            </w:r>
          </w:p>
        </w:tc>
        <w:tc>
          <w:tcPr>
            <w:tcW w:w="1008" w:type="dxa"/>
          </w:tcPr>
          <w:p w:rsidR="007D3B69" w:rsidRDefault="00C91545">
            <w:r>
              <w:t>1'h0</w:t>
            </w:r>
          </w:p>
        </w:tc>
      </w:tr>
      <w:tr w:rsidR="007D3B69" w:rsidTr="007D3B69">
        <w:tc>
          <w:tcPr>
            <w:tcW w:w="1440" w:type="dxa"/>
          </w:tcPr>
          <w:p w:rsidR="007D3B69" w:rsidRDefault="00C91545">
            <w:r>
              <w:t>ap2cp_set_irq_06</w:t>
            </w:r>
          </w:p>
        </w:tc>
        <w:tc>
          <w:tcPr>
            <w:tcW w:w="1008" w:type="dxa"/>
          </w:tcPr>
          <w:p w:rsidR="007D3B69" w:rsidRDefault="00C91545">
            <w:r>
              <w:t>22:22</w:t>
            </w:r>
          </w:p>
        </w:tc>
        <w:tc>
          <w:tcPr>
            <w:tcW w:w="864" w:type="dxa"/>
          </w:tcPr>
          <w:p w:rsidR="007D3B69" w:rsidRDefault="00C91545">
            <w:r>
              <w:t>W1P</w:t>
            </w:r>
          </w:p>
        </w:tc>
        <w:tc>
          <w:tcPr>
            <w:tcW w:w="5040" w:type="dxa"/>
          </w:tcPr>
          <w:p w:rsidR="007D3B69" w:rsidRDefault="00C91545">
            <w:r>
              <w:t>Write 1 to set AP-to-CP interrupt No.6</w:t>
            </w:r>
          </w:p>
        </w:tc>
        <w:tc>
          <w:tcPr>
            <w:tcW w:w="1008" w:type="dxa"/>
          </w:tcPr>
          <w:p w:rsidR="007D3B69" w:rsidRDefault="00C91545">
            <w:r>
              <w:t>1'h0</w:t>
            </w:r>
          </w:p>
        </w:tc>
      </w:tr>
      <w:tr w:rsidR="007D3B69" w:rsidTr="007D3B69">
        <w:tc>
          <w:tcPr>
            <w:tcW w:w="1440" w:type="dxa"/>
          </w:tcPr>
          <w:p w:rsidR="007D3B69" w:rsidRDefault="00C91545">
            <w:r>
              <w:t>ap2cp_set_irq_05</w:t>
            </w:r>
          </w:p>
        </w:tc>
        <w:tc>
          <w:tcPr>
            <w:tcW w:w="1008" w:type="dxa"/>
          </w:tcPr>
          <w:p w:rsidR="007D3B69" w:rsidRDefault="00C91545">
            <w:r>
              <w:t>21:21</w:t>
            </w:r>
          </w:p>
        </w:tc>
        <w:tc>
          <w:tcPr>
            <w:tcW w:w="864" w:type="dxa"/>
          </w:tcPr>
          <w:p w:rsidR="007D3B69" w:rsidRDefault="00C91545">
            <w:r>
              <w:t>W1P</w:t>
            </w:r>
          </w:p>
        </w:tc>
        <w:tc>
          <w:tcPr>
            <w:tcW w:w="5040" w:type="dxa"/>
          </w:tcPr>
          <w:p w:rsidR="007D3B69" w:rsidRDefault="00C91545">
            <w:r>
              <w:t>Write 1 to set AP-to-CP interrupt No.5</w:t>
            </w:r>
          </w:p>
        </w:tc>
        <w:tc>
          <w:tcPr>
            <w:tcW w:w="1008" w:type="dxa"/>
          </w:tcPr>
          <w:p w:rsidR="007D3B69" w:rsidRDefault="00C91545">
            <w:r>
              <w:t>1'h0</w:t>
            </w:r>
          </w:p>
        </w:tc>
      </w:tr>
      <w:tr w:rsidR="007D3B69" w:rsidTr="007D3B69">
        <w:tc>
          <w:tcPr>
            <w:tcW w:w="1440" w:type="dxa"/>
          </w:tcPr>
          <w:p w:rsidR="007D3B69" w:rsidRDefault="00C91545">
            <w:r>
              <w:t>ap2cp_set_irq_04</w:t>
            </w:r>
          </w:p>
        </w:tc>
        <w:tc>
          <w:tcPr>
            <w:tcW w:w="1008" w:type="dxa"/>
          </w:tcPr>
          <w:p w:rsidR="007D3B69" w:rsidRDefault="00C91545">
            <w:r>
              <w:t>20:20</w:t>
            </w:r>
          </w:p>
        </w:tc>
        <w:tc>
          <w:tcPr>
            <w:tcW w:w="864" w:type="dxa"/>
          </w:tcPr>
          <w:p w:rsidR="007D3B69" w:rsidRDefault="00C91545">
            <w:r>
              <w:t>W1P</w:t>
            </w:r>
          </w:p>
        </w:tc>
        <w:tc>
          <w:tcPr>
            <w:tcW w:w="5040" w:type="dxa"/>
          </w:tcPr>
          <w:p w:rsidR="007D3B69" w:rsidRDefault="00C91545">
            <w:r>
              <w:t>Write 1 to set AP-to-CP interrupt No.4</w:t>
            </w:r>
          </w:p>
        </w:tc>
        <w:tc>
          <w:tcPr>
            <w:tcW w:w="1008" w:type="dxa"/>
          </w:tcPr>
          <w:p w:rsidR="007D3B69" w:rsidRDefault="00C91545">
            <w:r>
              <w:t>1'h0</w:t>
            </w:r>
          </w:p>
        </w:tc>
      </w:tr>
      <w:tr w:rsidR="007D3B69" w:rsidTr="007D3B69">
        <w:tc>
          <w:tcPr>
            <w:tcW w:w="1440" w:type="dxa"/>
          </w:tcPr>
          <w:p w:rsidR="007D3B69" w:rsidRDefault="00C91545">
            <w:r>
              <w:t>ap2cp_set</w:t>
            </w:r>
            <w:r>
              <w:lastRenderedPageBreak/>
              <w:t>_irq_03</w:t>
            </w:r>
          </w:p>
        </w:tc>
        <w:tc>
          <w:tcPr>
            <w:tcW w:w="1008" w:type="dxa"/>
          </w:tcPr>
          <w:p w:rsidR="007D3B69" w:rsidRDefault="00C91545">
            <w:r>
              <w:lastRenderedPageBreak/>
              <w:t>19:19</w:t>
            </w:r>
          </w:p>
        </w:tc>
        <w:tc>
          <w:tcPr>
            <w:tcW w:w="864" w:type="dxa"/>
          </w:tcPr>
          <w:p w:rsidR="007D3B69" w:rsidRDefault="00C91545">
            <w:r>
              <w:t>W1P</w:t>
            </w:r>
          </w:p>
        </w:tc>
        <w:tc>
          <w:tcPr>
            <w:tcW w:w="5040" w:type="dxa"/>
          </w:tcPr>
          <w:p w:rsidR="007D3B69" w:rsidRDefault="00C91545">
            <w:r>
              <w:t>Write 1 to set AP-to-CP interrupt No.3</w:t>
            </w:r>
          </w:p>
        </w:tc>
        <w:tc>
          <w:tcPr>
            <w:tcW w:w="1008" w:type="dxa"/>
          </w:tcPr>
          <w:p w:rsidR="007D3B69" w:rsidRDefault="00C91545">
            <w:r>
              <w:t>1'h0</w:t>
            </w:r>
          </w:p>
        </w:tc>
      </w:tr>
      <w:tr w:rsidR="007D3B69" w:rsidTr="007D3B69">
        <w:tc>
          <w:tcPr>
            <w:tcW w:w="1440" w:type="dxa"/>
          </w:tcPr>
          <w:p w:rsidR="007D3B69" w:rsidRDefault="00C91545">
            <w:r>
              <w:lastRenderedPageBreak/>
              <w:t>ap2cp_set_irq_02</w:t>
            </w:r>
          </w:p>
        </w:tc>
        <w:tc>
          <w:tcPr>
            <w:tcW w:w="1008" w:type="dxa"/>
          </w:tcPr>
          <w:p w:rsidR="007D3B69" w:rsidRDefault="00C91545">
            <w:r>
              <w:t>18:18</w:t>
            </w:r>
          </w:p>
        </w:tc>
        <w:tc>
          <w:tcPr>
            <w:tcW w:w="864" w:type="dxa"/>
          </w:tcPr>
          <w:p w:rsidR="007D3B69" w:rsidRDefault="00C91545">
            <w:r>
              <w:t>W1P</w:t>
            </w:r>
          </w:p>
        </w:tc>
        <w:tc>
          <w:tcPr>
            <w:tcW w:w="5040" w:type="dxa"/>
          </w:tcPr>
          <w:p w:rsidR="007D3B69" w:rsidRDefault="00C91545">
            <w:r>
              <w:t>Write 1 to set AP-to-CP interrupt No.2</w:t>
            </w:r>
          </w:p>
        </w:tc>
        <w:tc>
          <w:tcPr>
            <w:tcW w:w="1008" w:type="dxa"/>
          </w:tcPr>
          <w:p w:rsidR="007D3B69" w:rsidRDefault="00C91545">
            <w:r>
              <w:t>1'h0</w:t>
            </w:r>
          </w:p>
        </w:tc>
      </w:tr>
      <w:tr w:rsidR="007D3B69" w:rsidTr="007D3B69">
        <w:tc>
          <w:tcPr>
            <w:tcW w:w="1440" w:type="dxa"/>
          </w:tcPr>
          <w:p w:rsidR="007D3B69" w:rsidRDefault="00C91545">
            <w:r>
              <w:t>ap2cp_set_irq_01</w:t>
            </w:r>
          </w:p>
        </w:tc>
        <w:tc>
          <w:tcPr>
            <w:tcW w:w="1008" w:type="dxa"/>
          </w:tcPr>
          <w:p w:rsidR="007D3B69" w:rsidRDefault="00C91545">
            <w:r>
              <w:t>17:17</w:t>
            </w:r>
          </w:p>
        </w:tc>
        <w:tc>
          <w:tcPr>
            <w:tcW w:w="864" w:type="dxa"/>
          </w:tcPr>
          <w:p w:rsidR="007D3B69" w:rsidRDefault="00C91545">
            <w:r>
              <w:t>W1P</w:t>
            </w:r>
          </w:p>
        </w:tc>
        <w:tc>
          <w:tcPr>
            <w:tcW w:w="5040" w:type="dxa"/>
          </w:tcPr>
          <w:p w:rsidR="007D3B69" w:rsidRDefault="00C91545">
            <w:r>
              <w:t>Write 1 to set AP-to-CP interrupt No.1</w:t>
            </w:r>
          </w:p>
        </w:tc>
        <w:tc>
          <w:tcPr>
            <w:tcW w:w="1008" w:type="dxa"/>
          </w:tcPr>
          <w:p w:rsidR="007D3B69" w:rsidRDefault="00C91545">
            <w:r>
              <w:t>1'h0</w:t>
            </w:r>
          </w:p>
        </w:tc>
      </w:tr>
      <w:tr w:rsidR="007D3B69" w:rsidTr="007D3B69">
        <w:tc>
          <w:tcPr>
            <w:tcW w:w="1440" w:type="dxa"/>
          </w:tcPr>
          <w:p w:rsidR="007D3B69" w:rsidRDefault="00C91545">
            <w:r>
              <w:t>ap2cp_set_irq_00</w:t>
            </w:r>
          </w:p>
        </w:tc>
        <w:tc>
          <w:tcPr>
            <w:tcW w:w="1008" w:type="dxa"/>
          </w:tcPr>
          <w:p w:rsidR="007D3B69" w:rsidRDefault="00C91545">
            <w:r>
              <w:t>16:16</w:t>
            </w:r>
          </w:p>
        </w:tc>
        <w:tc>
          <w:tcPr>
            <w:tcW w:w="864" w:type="dxa"/>
          </w:tcPr>
          <w:p w:rsidR="007D3B69" w:rsidRDefault="00C91545">
            <w:r>
              <w:t>W1P</w:t>
            </w:r>
          </w:p>
        </w:tc>
        <w:tc>
          <w:tcPr>
            <w:tcW w:w="5040" w:type="dxa"/>
          </w:tcPr>
          <w:p w:rsidR="007D3B69" w:rsidRDefault="00C91545">
            <w:r>
              <w:t>For AP-to-CP interrupt No.0: Write 1 to set a IRQ</w:t>
            </w:r>
            <w:r>
              <w:br/>
              <w:t>If the IRQ is disable, the IRQ status will still be set to 1, but NO interrupt will give to AP</w:t>
            </w:r>
            <w:r>
              <w:br/>
            </w:r>
          </w:p>
        </w:tc>
        <w:tc>
          <w:tcPr>
            <w:tcW w:w="1008" w:type="dxa"/>
          </w:tcPr>
          <w:p w:rsidR="007D3B69" w:rsidRDefault="00C91545">
            <w:r>
              <w:t>1'h0</w:t>
            </w:r>
          </w:p>
        </w:tc>
      </w:tr>
      <w:tr w:rsidR="007D3B69" w:rsidTr="007D3B69">
        <w:tc>
          <w:tcPr>
            <w:tcW w:w="1440" w:type="dxa"/>
          </w:tcPr>
          <w:p w:rsidR="007D3B69" w:rsidRDefault="00C91545">
            <w:r>
              <w:t>ap2cp_ena_irq_15</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AP-to-CP interrupt No.15 enable, usage as below.</w:t>
            </w:r>
          </w:p>
        </w:tc>
        <w:tc>
          <w:tcPr>
            <w:tcW w:w="1008" w:type="dxa"/>
          </w:tcPr>
          <w:p w:rsidR="007D3B69" w:rsidRDefault="00C91545">
            <w:r>
              <w:t>1'h0</w:t>
            </w:r>
          </w:p>
        </w:tc>
      </w:tr>
      <w:tr w:rsidR="007D3B69" w:rsidTr="007D3B69">
        <w:tc>
          <w:tcPr>
            <w:tcW w:w="1440" w:type="dxa"/>
          </w:tcPr>
          <w:p w:rsidR="007D3B69" w:rsidRDefault="00C91545">
            <w:r>
              <w:t>ap2cp_ena_irq_14</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AP-to-CP interrupt No.14 enable, usage as below.</w:t>
            </w:r>
          </w:p>
        </w:tc>
        <w:tc>
          <w:tcPr>
            <w:tcW w:w="1008" w:type="dxa"/>
          </w:tcPr>
          <w:p w:rsidR="007D3B69" w:rsidRDefault="00C91545">
            <w:r>
              <w:t>1'h0</w:t>
            </w:r>
          </w:p>
        </w:tc>
      </w:tr>
      <w:tr w:rsidR="007D3B69" w:rsidTr="007D3B69">
        <w:tc>
          <w:tcPr>
            <w:tcW w:w="1440" w:type="dxa"/>
          </w:tcPr>
          <w:p w:rsidR="007D3B69" w:rsidRDefault="00C91545">
            <w:r>
              <w:t>ap2cp_ena_irq_13</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AP-to-CP interrupt No.13 enable, usage as below.</w:t>
            </w:r>
          </w:p>
        </w:tc>
        <w:tc>
          <w:tcPr>
            <w:tcW w:w="1008" w:type="dxa"/>
          </w:tcPr>
          <w:p w:rsidR="007D3B69" w:rsidRDefault="00C91545">
            <w:r>
              <w:t>1'h0</w:t>
            </w:r>
          </w:p>
        </w:tc>
      </w:tr>
      <w:tr w:rsidR="007D3B69" w:rsidTr="007D3B69">
        <w:tc>
          <w:tcPr>
            <w:tcW w:w="1440" w:type="dxa"/>
          </w:tcPr>
          <w:p w:rsidR="007D3B69" w:rsidRDefault="00C91545">
            <w:r>
              <w:t>ap2cp_ena_irq_12</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AP-to-CP interrupt No.12 enable, usage as below.</w:t>
            </w:r>
          </w:p>
        </w:tc>
        <w:tc>
          <w:tcPr>
            <w:tcW w:w="1008" w:type="dxa"/>
          </w:tcPr>
          <w:p w:rsidR="007D3B69" w:rsidRDefault="00C91545">
            <w:r>
              <w:t>1'h0</w:t>
            </w:r>
          </w:p>
        </w:tc>
      </w:tr>
      <w:tr w:rsidR="007D3B69" w:rsidTr="007D3B69">
        <w:tc>
          <w:tcPr>
            <w:tcW w:w="1440" w:type="dxa"/>
          </w:tcPr>
          <w:p w:rsidR="007D3B69" w:rsidRDefault="00C91545">
            <w:r>
              <w:t>ap2cp_ena_irq_11</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AP-to-CP interrupt No.11 enable, usage as below.</w:t>
            </w:r>
          </w:p>
        </w:tc>
        <w:tc>
          <w:tcPr>
            <w:tcW w:w="1008" w:type="dxa"/>
          </w:tcPr>
          <w:p w:rsidR="007D3B69" w:rsidRDefault="00C91545">
            <w:r>
              <w:t>1'h0</w:t>
            </w:r>
          </w:p>
        </w:tc>
      </w:tr>
      <w:tr w:rsidR="007D3B69" w:rsidTr="007D3B69">
        <w:tc>
          <w:tcPr>
            <w:tcW w:w="1440" w:type="dxa"/>
          </w:tcPr>
          <w:p w:rsidR="007D3B69" w:rsidRDefault="00C91545">
            <w:r>
              <w:t>ap2cp_ena_irq_10</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AP-to-CP interrupt No.10 enable, usage as below.</w:t>
            </w:r>
          </w:p>
        </w:tc>
        <w:tc>
          <w:tcPr>
            <w:tcW w:w="1008" w:type="dxa"/>
          </w:tcPr>
          <w:p w:rsidR="007D3B69" w:rsidRDefault="00C91545">
            <w:r>
              <w:t>1'h0</w:t>
            </w:r>
          </w:p>
        </w:tc>
      </w:tr>
      <w:tr w:rsidR="007D3B69" w:rsidTr="007D3B69">
        <w:tc>
          <w:tcPr>
            <w:tcW w:w="1440" w:type="dxa"/>
          </w:tcPr>
          <w:p w:rsidR="007D3B69" w:rsidRDefault="00C91545">
            <w:r>
              <w:t>ap2cp_ena_irq_09</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AP-to-CP interrupt No.9 enable, usage as below.</w:t>
            </w:r>
          </w:p>
        </w:tc>
        <w:tc>
          <w:tcPr>
            <w:tcW w:w="1008" w:type="dxa"/>
          </w:tcPr>
          <w:p w:rsidR="007D3B69" w:rsidRDefault="00C91545">
            <w:r>
              <w:t>1'h0</w:t>
            </w:r>
          </w:p>
        </w:tc>
      </w:tr>
      <w:tr w:rsidR="007D3B69" w:rsidTr="007D3B69">
        <w:tc>
          <w:tcPr>
            <w:tcW w:w="1440" w:type="dxa"/>
          </w:tcPr>
          <w:p w:rsidR="007D3B69" w:rsidRDefault="00C91545">
            <w:r>
              <w:t>ap2cp_ena_irq_08</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AP-to-CP interrupt No.8 enable, usage as below.</w:t>
            </w:r>
          </w:p>
        </w:tc>
        <w:tc>
          <w:tcPr>
            <w:tcW w:w="1008" w:type="dxa"/>
          </w:tcPr>
          <w:p w:rsidR="007D3B69" w:rsidRDefault="00C91545">
            <w:r>
              <w:t>1'h0</w:t>
            </w:r>
          </w:p>
        </w:tc>
      </w:tr>
      <w:tr w:rsidR="007D3B69" w:rsidTr="007D3B69">
        <w:tc>
          <w:tcPr>
            <w:tcW w:w="1440" w:type="dxa"/>
          </w:tcPr>
          <w:p w:rsidR="007D3B69" w:rsidRDefault="00C91545">
            <w:r>
              <w:t>ap2cp_ena_irq_07</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AP-to-CP interrupt No.7 enable, usage as below.</w:t>
            </w:r>
          </w:p>
        </w:tc>
        <w:tc>
          <w:tcPr>
            <w:tcW w:w="1008" w:type="dxa"/>
          </w:tcPr>
          <w:p w:rsidR="007D3B69" w:rsidRDefault="00C91545">
            <w:r>
              <w:t>1'h0</w:t>
            </w:r>
          </w:p>
        </w:tc>
      </w:tr>
      <w:tr w:rsidR="007D3B69" w:rsidTr="007D3B69">
        <w:tc>
          <w:tcPr>
            <w:tcW w:w="1440" w:type="dxa"/>
          </w:tcPr>
          <w:p w:rsidR="007D3B69" w:rsidRDefault="00C91545">
            <w:r>
              <w:t>ap2cp_ena_irq_06</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AP-to-CP interrupt No.6 enable, usage as below.</w:t>
            </w:r>
          </w:p>
        </w:tc>
        <w:tc>
          <w:tcPr>
            <w:tcW w:w="1008" w:type="dxa"/>
          </w:tcPr>
          <w:p w:rsidR="007D3B69" w:rsidRDefault="00C91545">
            <w:r>
              <w:t>1'h0</w:t>
            </w:r>
          </w:p>
        </w:tc>
      </w:tr>
      <w:tr w:rsidR="007D3B69" w:rsidTr="007D3B69">
        <w:tc>
          <w:tcPr>
            <w:tcW w:w="1440" w:type="dxa"/>
          </w:tcPr>
          <w:p w:rsidR="007D3B69" w:rsidRDefault="00C91545">
            <w:r>
              <w:t>ap2cp_ena_irq_05</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AP-to-CP interrupt No.5 enable, usage as below.</w:t>
            </w:r>
          </w:p>
        </w:tc>
        <w:tc>
          <w:tcPr>
            <w:tcW w:w="1008" w:type="dxa"/>
          </w:tcPr>
          <w:p w:rsidR="007D3B69" w:rsidRDefault="00C91545">
            <w:r>
              <w:t>1'h0</w:t>
            </w:r>
          </w:p>
        </w:tc>
      </w:tr>
      <w:tr w:rsidR="007D3B69" w:rsidTr="007D3B69">
        <w:tc>
          <w:tcPr>
            <w:tcW w:w="1440" w:type="dxa"/>
          </w:tcPr>
          <w:p w:rsidR="007D3B69" w:rsidRDefault="00C91545">
            <w:r>
              <w:t>ap2cp_ena_irq_04</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AP-to-CP interrupt No.4 enable, usage as below.</w:t>
            </w:r>
          </w:p>
        </w:tc>
        <w:tc>
          <w:tcPr>
            <w:tcW w:w="1008" w:type="dxa"/>
          </w:tcPr>
          <w:p w:rsidR="007D3B69" w:rsidRDefault="00C91545">
            <w:r>
              <w:t>1'h0</w:t>
            </w:r>
          </w:p>
        </w:tc>
      </w:tr>
      <w:tr w:rsidR="007D3B69" w:rsidTr="007D3B69">
        <w:tc>
          <w:tcPr>
            <w:tcW w:w="1440" w:type="dxa"/>
          </w:tcPr>
          <w:p w:rsidR="007D3B69" w:rsidRDefault="00C91545">
            <w:r>
              <w:lastRenderedPageBreak/>
              <w:t>ap2cp_ena_irq_03</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AP-to-CP interrupt No.3 enable, usage as below.</w:t>
            </w:r>
          </w:p>
        </w:tc>
        <w:tc>
          <w:tcPr>
            <w:tcW w:w="1008" w:type="dxa"/>
          </w:tcPr>
          <w:p w:rsidR="007D3B69" w:rsidRDefault="00C91545">
            <w:r>
              <w:t>1'h0</w:t>
            </w:r>
          </w:p>
        </w:tc>
      </w:tr>
      <w:tr w:rsidR="007D3B69" w:rsidTr="007D3B69">
        <w:tc>
          <w:tcPr>
            <w:tcW w:w="1440" w:type="dxa"/>
          </w:tcPr>
          <w:p w:rsidR="007D3B69" w:rsidRDefault="00C91545">
            <w:r>
              <w:t>ap2cp_ena_irq_02</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AP-to-CP interrupt No.2 enable, usage as below.</w:t>
            </w:r>
          </w:p>
        </w:tc>
        <w:tc>
          <w:tcPr>
            <w:tcW w:w="1008" w:type="dxa"/>
          </w:tcPr>
          <w:p w:rsidR="007D3B69" w:rsidRDefault="00C91545">
            <w:r>
              <w:t>1'h0</w:t>
            </w:r>
          </w:p>
        </w:tc>
      </w:tr>
      <w:tr w:rsidR="007D3B69" w:rsidTr="007D3B69">
        <w:tc>
          <w:tcPr>
            <w:tcW w:w="1440" w:type="dxa"/>
          </w:tcPr>
          <w:p w:rsidR="007D3B69" w:rsidRDefault="00C91545">
            <w:r>
              <w:t>ap2cp_ena_irq_01</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AP-to-CP interrupt No.1 enable, usage as below.</w:t>
            </w:r>
          </w:p>
        </w:tc>
        <w:tc>
          <w:tcPr>
            <w:tcW w:w="1008" w:type="dxa"/>
          </w:tcPr>
          <w:p w:rsidR="007D3B69" w:rsidRDefault="00C91545">
            <w:r>
              <w:t>1'h0</w:t>
            </w:r>
          </w:p>
        </w:tc>
      </w:tr>
      <w:tr w:rsidR="007D3B69" w:rsidTr="007D3B69">
        <w:tc>
          <w:tcPr>
            <w:tcW w:w="1440" w:type="dxa"/>
          </w:tcPr>
          <w:p w:rsidR="007D3B69" w:rsidRDefault="00C91545">
            <w:r>
              <w:t>ap2cp_ena_irq_00</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For AP-to-CP interrupt No.0: IRQ enable</w:t>
            </w:r>
            <w:r>
              <w:br/>
              <w:t>0: Disable the IRQ;</w:t>
            </w:r>
            <w:r>
              <w:br/>
              <w:t>1: Enable the IRQ from AP to AP;</w:t>
            </w:r>
            <w:r>
              <w:br/>
            </w:r>
          </w:p>
        </w:tc>
        <w:tc>
          <w:tcPr>
            <w:tcW w:w="1008" w:type="dxa"/>
          </w:tcPr>
          <w:p w:rsidR="007D3B69" w:rsidRDefault="00C91545">
            <w:r>
              <w:t>1'h0</w:t>
            </w:r>
          </w:p>
        </w:tc>
      </w:tr>
    </w:tbl>
    <w:p w:rsidR="007D3B69" w:rsidRDefault="00C91545" w:rsidP="000C4E2D">
      <w:pPr>
        <w:pStyle w:val="3"/>
        <w:spacing w:before="156" w:after="156"/>
        <w:ind w:left="964" w:hanging="964"/>
      </w:pPr>
      <w:r>
        <w:t>AP_MAILBOX_IRQ</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ap2cp_irq_15</w:t>
            </w:r>
          </w:p>
        </w:tc>
        <w:tc>
          <w:tcPr>
            <w:tcW w:w="1008" w:type="dxa"/>
          </w:tcPr>
          <w:p w:rsidR="007D3B69" w:rsidRDefault="00C91545">
            <w:r>
              <w:t>15:15</w:t>
            </w:r>
          </w:p>
        </w:tc>
        <w:tc>
          <w:tcPr>
            <w:tcW w:w="864" w:type="dxa"/>
          </w:tcPr>
          <w:p w:rsidR="007D3B69" w:rsidRDefault="00C91545">
            <w:r>
              <w:t>W1C</w:t>
            </w:r>
          </w:p>
        </w:tc>
        <w:tc>
          <w:tcPr>
            <w:tcW w:w="5040" w:type="dxa"/>
          </w:tcPr>
          <w:p w:rsidR="007D3B69" w:rsidRDefault="00C91545">
            <w:r>
              <w:t>AP-to-CP interrupt No.15 status: Write 1 to clear.</w:t>
            </w:r>
          </w:p>
        </w:tc>
        <w:tc>
          <w:tcPr>
            <w:tcW w:w="1008" w:type="dxa"/>
          </w:tcPr>
          <w:p w:rsidR="007D3B69" w:rsidRDefault="00C91545">
            <w:r>
              <w:t>1'h0</w:t>
            </w:r>
          </w:p>
        </w:tc>
      </w:tr>
      <w:tr w:rsidR="007D3B69" w:rsidTr="007D3B69">
        <w:tc>
          <w:tcPr>
            <w:tcW w:w="1440" w:type="dxa"/>
          </w:tcPr>
          <w:p w:rsidR="007D3B69" w:rsidRDefault="00C91545">
            <w:r>
              <w:t>ap2cp_irq_14</w:t>
            </w:r>
          </w:p>
        </w:tc>
        <w:tc>
          <w:tcPr>
            <w:tcW w:w="1008" w:type="dxa"/>
          </w:tcPr>
          <w:p w:rsidR="007D3B69" w:rsidRDefault="00C91545">
            <w:r>
              <w:t>14:14</w:t>
            </w:r>
          </w:p>
        </w:tc>
        <w:tc>
          <w:tcPr>
            <w:tcW w:w="864" w:type="dxa"/>
          </w:tcPr>
          <w:p w:rsidR="007D3B69" w:rsidRDefault="00C91545">
            <w:r>
              <w:t>W1C</w:t>
            </w:r>
          </w:p>
        </w:tc>
        <w:tc>
          <w:tcPr>
            <w:tcW w:w="5040" w:type="dxa"/>
          </w:tcPr>
          <w:p w:rsidR="007D3B69" w:rsidRDefault="00C91545">
            <w:r>
              <w:t>AP-to-CP interrupt No.14 status: Write 1 to clear.</w:t>
            </w:r>
          </w:p>
        </w:tc>
        <w:tc>
          <w:tcPr>
            <w:tcW w:w="1008" w:type="dxa"/>
          </w:tcPr>
          <w:p w:rsidR="007D3B69" w:rsidRDefault="00C91545">
            <w:r>
              <w:t>1'h0</w:t>
            </w:r>
          </w:p>
        </w:tc>
      </w:tr>
      <w:tr w:rsidR="007D3B69" w:rsidTr="007D3B69">
        <w:tc>
          <w:tcPr>
            <w:tcW w:w="1440" w:type="dxa"/>
          </w:tcPr>
          <w:p w:rsidR="007D3B69" w:rsidRDefault="00C91545">
            <w:r>
              <w:t>ap2cp_irq_13</w:t>
            </w:r>
          </w:p>
        </w:tc>
        <w:tc>
          <w:tcPr>
            <w:tcW w:w="1008" w:type="dxa"/>
          </w:tcPr>
          <w:p w:rsidR="007D3B69" w:rsidRDefault="00C91545">
            <w:r>
              <w:t>13:13</w:t>
            </w:r>
          </w:p>
        </w:tc>
        <w:tc>
          <w:tcPr>
            <w:tcW w:w="864" w:type="dxa"/>
          </w:tcPr>
          <w:p w:rsidR="007D3B69" w:rsidRDefault="00C91545">
            <w:r>
              <w:t>W1C</w:t>
            </w:r>
          </w:p>
        </w:tc>
        <w:tc>
          <w:tcPr>
            <w:tcW w:w="5040" w:type="dxa"/>
          </w:tcPr>
          <w:p w:rsidR="007D3B69" w:rsidRDefault="00C91545">
            <w:r>
              <w:t>AP-to-CP interrupt No.13 status: Write 1 to clear.</w:t>
            </w:r>
          </w:p>
        </w:tc>
        <w:tc>
          <w:tcPr>
            <w:tcW w:w="1008" w:type="dxa"/>
          </w:tcPr>
          <w:p w:rsidR="007D3B69" w:rsidRDefault="00C91545">
            <w:r>
              <w:t>1'h0</w:t>
            </w:r>
          </w:p>
        </w:tc>
      </w:tr>
      <w:tr w:rsidR="007D3B69" w:rsidTr="007D3B69">
        <w:tc>
          <w:tcPr>
            <w:tcW w:w="1440" w:type="dxa"/>
          </w:tcPr>
          <w:p w:rsidR="007D3B69" w:rsidRDefault="00C91545">
            <w:r>
              <w:t>ap2cp_irq_12</w:t>
            </w:r>
          </w:p>
        </w:tc>
        <w:tc>
          <w:tcPr>
            <w:tcW w:w="1008" w:type="dxa"/>
          </w:tcPr>
          <w:p w:rsidR="007D3B69" w:rsidRDefault="00C91545">
            <w:r>
              <w:t>12:12</w:t>
            </w:r>
          </w:p>
        </w:tc>
        <w:tc>
          <w:tcPr>
            <w:tcW w:w="864" w:type="dxa"/>
          </w:tcPr>
          <w:p w:rsidR="007D3B69" w:rsidRDefault="00C91545">
            <w:r>
              <w:t>W1C</w:t>
            </w:r>
          </w:p>
        </w:tc>
        <w:tc>
          <w:tcPr>
            <w:tcW w:w="5040" w:type="dxa"/>
          </w:tcPr>
          <w:p w:rsidR="007D3B69" w:rsidRDefault="00C91545">
            <w:r>
              <w:t>AP-to-CP interrupt No.12 status: Write 1 to clear.</w:t>
            </w:r>
          </w:p>
        </w:tc>
        <w:tc>
          <w:tcPr>
            <w:tcW w:w="1008" w:type="dxa"/>
          </w:tcPr>
          <w:p w:rsidR="007D3B69" w:rsidRDefault="00C91545">
            <w:r>
              <w:t>1'h0</w:t>
            </w:r>
          </w:p>
        </w:tc>
      </w:tr>
      <w:tr w:rsidR="007D3B69" w:rsidTr="007D3B69">
        <w:tc>
          <w:tcPr>
            <w:tcW w:w="1440" w:type="dxa"/>
          </w:tcPr>
          <w:p w:rsidR="007D3B69" w:rsidRDefault="00C91545">
            <w:r>
              <w:t>ap2cp_irq_11</w:t>
            </w:r>
          </w:p>
        </w:tc>
        <w:tc>
          <w:tcPr>
            <w:tcW w:w="1008" w:type="dxa"/>
          </w:tcPr>
          <w:p w:rsidR="007D3B69" w:rsidRDefault="00C91545">
            <w:r>
              <w:t>11:11</w:t>
            </w:r>
          </w:p>
        </w:tc>
        <w:tc>
          <w:tcPr>
            <w:tcW w:w="864" w:type="dxa"/>
          </w:tcPr>
          <w:p w:rsidR="007D3B69" w:rsidRDefault="00C91545">
            <w:r>
              <w:t>W1C</w:t>
            </w:r>
          </w:p>
        </w:tc>
        <w:tc>
          <w:tcPr>
            <w:tcW w:w="5040" w:type="dxa"/>
          </w:tcPr>
          <w:p w:rsidR="007D3B69" w:rsidRDefault="00C91545">
            <w:r>
              <w:t>AP-to-CP interrupt No.11 status: Write 1 to clear.</w:t>
            </w:r>
          </w:p>
        </w:tc>
        <w:tc>
          <w:tcPr>
            <w:tcW w:w="1008" w:type="dxa"/>
          </w:tcPr>
          <w:p w:rsidR="007D3B69" w:rsidRDefault="00C91545">
            <w:r>
              <w:t>1'h0</w:t>
            </w:r>
          </w:p>
        </w:tc>
      </w:tr>
      <w:tr w:rsidR="007D3B69" w:rsidTr="007D3B69">
        <w:tc>
          <w:tcPr>
            <w:tcW w:w="1440" w:type="dxa"/>
          </w:tcPr>
          <w:p w:rsidR="007D3B69" w:rsidRDefault="00C91545">
            <w:r>
              <w:t>ap2cp_irq_10</w:t>
            </w:r>
          </w:p>
        </w:tc>
        <w:tc>
          <w:tcPr>
            <w:tcW w:w="1008" w:type="dxa"/>
          </w:tcPr>
          <w:p w:rsidR="007D3B69" w:rsidRDefault="00C91545">
            <w:r>
              <w:t>10:10</w:t>
            </w:r>
          </w:p>
        </w:tc>
        <w:tc>
          <w:tcPr>
            <w:tcW w:w="864" w:type="dxa"/>
          </w:tcPr>
          <w:p w:rsidR="007D3B69" w:rsidRDefault="00C91545">
            <w:r>
              <w:t>W1C</w:t>
            </w:r>
          </w:p>
        </w:tc>
        <w:tc>
          <w:tcPr>
            <w:tcW w:w="5040" w:type="dxa"/>
          </w:tcPr>
          <w:p w:rsidR="007D3B69" w:rsidRDefault="00C91545">
            <w:r>
              <w:t>AP-to-CP interrupt No.10 status: Write 1 to clear.</w:t>
            </w:r>
          </w:p>
        </w:tc>
        <w:tc>
          <w:tcPr>
            <w:tcW w:w="1008" w:type="dxa"/>
          </w:tcPr>
          <w:p w:rsidR="007D3B69" w:rsidRDefault="00C91545">
            <w:r>
              <w:t>1'h0</w:t>
            </w:r>
          </w:p>
        </w:tc>
      </w:tr>
      <w:tr w:rsidR="007D3B69" w:rsidTr="007D3B69">
        <w:tc>
          <w:tcPr>
            <w:tcW w:w="1440" w:type="dxa"/>
          </w:tcPr>
          <w:p w:rsidR="007D3B69" w:rsidRDefault="00C91545">
            <w:r>
              <w:t>ap2cp_irq_09</w:t>
            </w:r>
          </w:p>
        </w:tc>
        <w:tc>
          <w:tcPr>
            <w:tcW w:w="1008" w:type="dxa"/>
          </w:tcPr>
          <w:p w:rsidR="007D3B69" w:rsidRDefault="00C91545">
            <w:r>
              <w:t>9:9</w:t>
            </w:r>
          </w:p>
        </w:tc>
        <w:tc>
          <w:tcPr>
            <w:tcW w:w="864" w:type="dxa"/>
          </w:tcPr>
          <w:p w:rsidR="007D3B69" w:rsidRDefault="00C91545">
            <w:r>
              <w:t>W1C</w:t>
            </w:r>
          </w:p>
        </w:tc>
        <w:tc>
          <w:tcPr>
            <w:tcW w:w="5040" w:type="dxa"/>
          </w:tcPr>
          <w:p w:rsidR="007D3B69" w:rsidRDefault="00C91545">
            <w:r>
              <w:t>AP-to-CP interrupt No.9 status: Write 1 to clear.</w:t>
            </w:r>
          </w:p>
        </w:tc>
        <w:tc>
          <w:tcPr>
            <w:tcW w:w="1008" w:type="dxa"/>
          </w:tcPr>
          <w:p w:rsidR="007D3B69" w:rsidRDefault="00C91545">
            <w:r>
              <w:t>1'h0</w:t>
            </w:r>
          </w:p>
        </w:tc>
      </w:tr>
      <w:tr w:rsidR="007D3B69" w:rsidTr="007D3B69">
        <w:tc>
          <w:tcPr>
            <w:tcW w:w="1440" w:type="dxa"/>
          </w:tcPr>
          <w:p w:rsidR="007D3B69" w:rsidRDefault="00C91545">
            <w:r>
              <w:t>ap2cp_irq_08</w:t>
            </w:r>
          </w:p>
        </w:tc>
        <w:tc>
          <w:tcPr>
            <w:tcW w:w="1008" w:type="dxa"/>
          </w:tcPr>
          <w:p w:rsidR="007D3B69" w:rsidRDefault="00C91545">
            <w:r>
              <w:t>8:8</w:t>
            </w:r>
          </w:p>
        </w:tc>
        <w:tc>
          <w:tcPr>
            <w:tcW w:w="864" w:type="dxa"/>
          </w:tcPr>
          <w:p w:rsidR="007D3B69" w:rsidRDefault="00C91545">
            <w:r>
              <w:t>W1C</w:t>
            </w:r>
          </w:p>
        </w:tc>
        <w:tc>
          <w:tcPr>
            <w:tcW w:w="5040" w:type="dxa"/>
          </w:tcPr>
          <w:p w:rsidR="007D3B69" w:rsidRDefault="00C91545">
            <w:r>
              <w:t>AP-to-CP interrupt No.8 status: Write 1 to clear.</w:t>
            </w:r>
          </w:p>
        </w:tc>
        <w:tc>
          <w:tcPr>
            <w:tcW w:w="1008" w:type="dxa"/>
          </w:tcPr>
          <w:p w:rsidR="007D3B69" w:rsidRDefault="00C91545">
            <w:r>
              <w:t>1'h0</w:t>
            </w:r>
          </w:p>
        </w:tc>
      </w:tr>
      <w:tr w:rsidR="007D3B69" w:rsidTr="007D3B69">
        <w:tc>
          <w:tcPr>
            <w:tcW w:w="1440" w:type="dxa"/>
          </w:tcPr>
          <w:p w:rsidR="007D3B69" w:rsidRDefault="00C91545">
            <w:r>
              <w:t>ap2cp_irq_07</w:t>
            </w:r>
          </w:p>
        </w:tc>
        <w:tc>
          <w:tcPr>
            <w:tcW w:w="1008" w:type="dxa"/>
          </w:tcPr>
          <w:p w:rsidR="007D3B69" w:rsidRDefault="00C91545">
            <w:r>
              <w:t>7:7</w:t>
            </w:r>
          </w:p>
        </w:tc>
        <w:tc>
          <w:tcPr>
            <w:tcW w:w="864" w:type="dxa"/>
          </w:tcPr>
          <w:p w:rsidR="007D3B69" w:rsidRDefault="00C91545">
            <w:r>
              <w:t>W1C</w:t>
            </w:r>
          </w:p>
        </w:tc>
        <w:tc>
          <w:tcPr>
            <w:tcW w:w="5040" w:type="dxa"/>
          </w:tcPr>
          <w:p w:rsidR="007D3B69" w:rsidRDefault="00C91545">
            <w:r>
              <w:t>AP-to-CP interrupt No.7 status: Write 1 to clear.</w:t>
            </w:r>
          </w:p>
        </w:tc>
        <w:tc>
          <w:tcPr>
            <w:tcW w:w="1008" w:type="dxa"/>
          </w:tcPr>
          <w:p w:rsidR="007D3B69" w:rsidRDefault="00C91545">
            <w:r>
              <w:t>1'h0</w:t>
            </w:r>
          </w:p>
        </w:tc>
      </w:tr>
      <w:tr w:rsidR="007D3B69" w:rsidTr="007D3B69">
        <w:tc>
          <w:tcPr>
            <w:tcW w:w="1440" w:type="dxa"/>
          </w:tcPr>
          <w:p w:rsidR="007D3B69" w:rsidRDefault="00C91545">
            <w:r>
              <w:t>ap2cp_irq_</w:t>
            </w:r>
            <w:r>
              <w:lastRenderedPageBreak/>
              <w:t>06</w:t>
            </w:r>
          </w:p>
        </w:tc>
        <w:tc>
          <w:tcPr>
            <w:tcW w:w="1008" w:type="dxa"/>
          </w:tcPr>
          <w:p w:rsidR="007D3B69" w:rsidRDefault="00C91545">
            <w:r>
              <w:lastRenderedPageBreak/>
              <w:t>6:6</w:t>
            </w:r>
          </w:p>
        </w:tc>
        <w:tc>
          <w:tcPr>
            <w:tcW w:w="864" w:type="dxa"/>
          </w:tcPr>
          <w:p w:rsidR="007D3B69" w:rsidRDefault="00C91545">
            <w:r>
              <w:t>W1C</w:t>
            </w:r>
          </w:p>
        </w:tc>
        <w:tc>
          <w:tcPr>
            <w:tcW w:w="5040" w:type="dxa"/>
          </w:tcPr>
          <w:p w:rsidR="007D3B69" w:rsidRDefault="00C91545">
            <w:r>
              <w:t xml:space="preserve">AP-to-CP interrupt No.6 status: Write 1 to </w:t>
            </w:r>
            <w:r>
              <w:lastRenderedPageBreak/>
              <w:t>clear.</w:t>
            </w:r>
          </w:p>
        </w:tc>
        <w:tc>
          <w:tcPr>
            <w:tcW w:w="1008" w:type="dxa"/>
          </w:tcPr>
          <w:p w:rsidR="007D3B69" w:rsidRDefault="00C91545">
            <w:r>
              <w:lastRenderedPageBreak/>
              <w:t>1'h0</w:t>
            </w:r>
          </w:p>
        </w:tc>
      </w:tr>
      <w:tr w:rsidR="007D3B69" w:rsidTr="007D3B69">
        <w:tc>
          <w:tcPr>
            <w:tcW w:w="1440" w:type="dxa"/>
          </w:tcPr>
          <w:p w:rsidR="007D3B69" w:rsidRDefault="00C91545">
            <w:r>
              <w:lastRenderedPageBreak/>
              <w:t>ap2cp_irq_05</w:t>
            </w:r>
          </w:p>
        </w:tc>
        <w:tc>
          <w:tcPr>
            <w:tcW w:w="1008" w:type="dxa"/>
          </w:tcPr>
          <w:p w:rsidR="007D3B69" w:rsidRDefault="00C91545">
            <w:r>
              <w:t>5:5</w:t>
            </w:r>
          </w:p>
        </w:tc>
        <w:tc>
          <w:tcPr>
            <w:tcW w:w="864" w:type="dxa"/>
          </w:tcPr>
          <w:p w:rsidR="007D3B69" w:rsidRDefault="00C91545">
            <w:r>
              <w:t>W1C</w:t>
            </w:r>
          </w:p>
        </w:tc>
        <w:tc>
          <w:tcPr>
            <w:tcW w:w="5040" w:type="dxa"/>
          </w:tcPr>
          <w:p w:rsidR="007D3B69" w:rsidRDefault="00C91545">
            <w:r>
              <w:t>AP-to-CP interrupt No.5 status: Write 1 to clear.</w:t>
            </w:r>
          </w:p>
        </w:tc>
        <w:tc>
          <w:tcPr>
            <w:tcW w:w="1008" w:type="dxa"/>
          </w:tcPr>
          <w:p w:rsidR="007D3B69" w:rsidRDefault="00C91545">
            <w:r>
              <w:t>1'h0</w:t>
            </w:r>
          </w:p>
        </w:tc>
      </w:tr>
      <w:tr w:rsidR="007D3B69" w:rsidTr="007D3B69">
        <w:tc>
          <w:tcPr>
            <w:tcW w:w="1440" w:type="dxa"/>
          </w:tcPr>
          <w:p w:rsidR="007D3B69" w:rsidRDefault="00C91545">
            <w:r>
              <w:t>ap2cp_irq_04</w:t>
            </w:r>
          </w:p>
        </w:tc>
        <w:tc>
          <w:tcPr>
            <w:tcW w:w="1008" w:type="dxa"/>
          </w:tcPr>
          <w:p w:rsidR="007D3B69" w:rsidRDefault="00C91545">
            <w:r>
              <w:t>4:4</w:t>
            </w:r>
          </w:p>
        </w:tc>
        <w:tc>
          <w:tcPr>
            <w:tcW w:w="864" w:type="dxa"/>
          </w:tcPr>
          <w:p w:rsidR="007D3B69" w:rsidRDefault="00C91545">
            <w:r>
              <w:t>W1C</w:t>
            </w:r>
          </w:p>
        </w:tc>
        <w:tc>
          <w:tcPr>
            <w:tcW w:w="5040" w:type="dxa"/>
          </w:tcPr>
          <w:p w:rsidR="007D3B69" w:rsidRDefault="00C91545">
            <w:r>
              <w:t>AP-to-CP interrupt No.4 status: Write 1 to clear.</w:t>
            </w:r>
          </w:p>
        </w:tc>
        <w:tc>
          <w:tcPr>
            <w:tcW w:w="1008" w:type="dxa"/>
          </w:tcPr>
          <w:p w:rsidR="007D3B69" w:rsidRDefault="00C91545">
            <w:r>
              <w:t>1'h0</w:t>
            </w:r>
          </w:p>
        </w:tc>
      </w:tr>
      <w:tr w:rsidR="007D3B69" w:rsidTr="007D3B69">
        <w:tc>
          <w:tcPr>
            <w:tcW w:w="1440" w:type="dxa"/>
          </w:tcPr>
          <w:p w:rsidR="007D3B69" w:rsidRDefault="00C91545">
            <w:r>
              <w:t>ap2cp_irq_03</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AP-to-CP interrupt No.3 status: Write 1 to clear.</w:t>
            </w:r>
          </w:p>
        </w:tc>
        <w:tc>
          <w:tcPr>
            <w:tcW w:w="1008" w:type="dxa"/>
          </w:tcPr>
          <w:p w:rsidR="007D3B69" w:rsidRDefault="00C91545">
            <w:r>
              <w:t>1'h0</w:t>
            </w:r>
          </w:p>
        </w:tc>
      </w:tr>
      <w:tr w:rsidR="007D3B69" w:rsidTr="007D3B69">
        <w:tc>
          <w:tcPr>
            <w:tcW w:w="1440" w:type="dxa"/>
          </w:tcPr>
          <w:p w:rsidR="007D3B69" w:rsidRDefault="00C91545">
            <w:r>
              <w:t>ap2cp_irq_02</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AP-to-CP interrupt No.2 status: Write 1 to clear.</w:t>
            </w:r>
          </w:p>
        </w:tc>
        <w:tc>
          <w:tcPr>
            <w:tcW w:w="1008" w:type="dxa"/>
          </w:tcPr>
          <w:p w:rsidR="007D3B69" w:rsidRDefault="00C91545">
            <w:r>
              <w:t>1'h0</w:t>
            </w:r>
          </w:p>
        </w:tc>
      </w:tr>
      <w:tr w:rsidR="007D3B69" w:rsidTr="007D3B69">
        <w:tc>
          <w:tcPr>
            <w:tcW w:w="1440" w:type="dxa"/>
          </w:tcPr>
          <w:p w:rsidR="007D3B69" w:rsidRDefault="00C91545">
            <w:r>
              <w:t>ap2cp_irq_01</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AP-to-CP interrupt No.1 status: Write 1 to clear.</w:t>
            </w:r>
          </w:p>
        </w:tc>
        <w:tc>
          <w:tcPr>
            <w:tcW w:w="1008" w:type="dxa"/>
          </w:tcPr>
          <w:p w:rsidR="007D3B69" w:rsidRDefault="00C91545">
            <w:r>
              <w:t>1'h0</w:t>
            </w:r>
          </w:p>
        </w:tc>
      </w:tr>
      <w:tr w:rsidR="007D3B69" w:rsidTr="007D3B69">
        <w:tc>
          <w:tcPr>
            <w:tcW w:w="1440" w:type="dxa"/>
          </w:tcPr>
          <w:p w:rsidR="007D3B69" w:rsidRDefault="00C91545">
            <w:r>
              <w:t>ap2cp_irq_00</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AP-to-CP interrupt No.0 status: Write 1 to clear.</w:t>
            </w:r>
          </w:p>
        </w:tc>
        <w:tc>
          <w:tcPr>
            <w:tcW w:w="1008" w:type="dxa"/>
          </w:tcPr>
          <w:p w:rsidR="007D3B69" w:rsidRDefault="00C91545">
            <w:r>
              <w:t>1'h0</w:t>
            </w:r>
          </w:p>
        </w:tc>
      </w:tr>
    </w:tbl>
    <w:p w:rsidR="007D3B69" w:rsidRDefault="00C91545" w:rsidP="008D51CA">
      <w:pPr>
        <w:pStyle w:val="3"/>
        <w:spacing w:before="156" w:after="156"/>
        <w:ind w:left="964" w:hanging="964"/>
      </w:pPr>
      <w:r>
        <w:t>Empty30824</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ap_mailbox_word0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AP mailbox word 0: [31:0]</w:t>
            </w:r>
          </w:p>
        </w:tc>
        <w:tc>
          <w:tcPr>
            <w:tcW w:w="1008" w:type="dxa"/>
          </w:tcPr>
          <w:p w:rsidR="007D3B69" w:rsidRDefault="00C91545">
            <w:r>
              <w:t>32'h0</w:t>
            </w:r>
          </w:p>
        </w:tc>
      </w:tr>
    </w:tbl>
    <w:p w:rsidR="007D3B69" w:rsidRDefault="00C91545" w:rsidP="00EF2057">
      <w:pPr>
        <w:pStyle w:val="3"/>
        <w:spacing w:before="156" w:after="156"/>
        <w:ind w:left="964" w:hanging="964"/>
      </w:pPr>
      <w:r>
        <w:t>Empty81485</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ap_mailbox_word1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AP mailbox word 0: [63:32]</w:t>
            </w:r>
          </w:p>
        </w:tc>
        <w:tc>
          <w:tcPr>
            <w:tcW w:w="1008" w:type="dxa"/>
          </w:tcPr>
          <w:p w:rsidR="007D3B69" w:rsidRDefault="00C91545">
            <w:r>
              <w:t>32'h0</w:t>
            </w:r>
          </w:p>
        </w:tc>
      </w:tr>
    </w:tbl>
    <w:p w:rsidR="007D3B69" w:rsidRDefault="00C91545" w:rsidP="00EF2057">
      <w:pPr>
        <w:pStyle w:val="3"/>
        <w:spacing w:before="156" w:after="156"/>
        <w:ind w:left="964" w:hanging="964"/>
      </w:pPr>
      <w:r>
        <w:t>Empty23550</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ap_mailbox_word2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AP mailbox word 0: [95:64]</w:t>
            </w:r>
          </w:p>
        </w:tc>
        <w:tc>
          <w:tcPr>
            <w:tcW w:w="1008" w:type="dxa"/>
          </w:tcPr>
          <w:p w:rsidR="007D3B69" w:rsidRDefault="00C91545">
            <w:r>
              <w:t>32'h0</w:t>
            </w:r>
          </w:p>
        </w:tc>
      </w:tr>
    </w:tbl>
    <w:p w:rsidR="007D3B69" w:rsidRDefault="00C91545" w:rsidP="00EF2057">
      <w:pPr>
        <w:pStyle w:val="3"/>
        <w:spacing w:before="156" w:after="156"/>
        <w:ind w:left="964" w:hanging="964"/>
      </w:pPr>
      <w:r>
        <w:t>Empty65712</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ap_mailbox_word3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AP mailbox word 0: [127:96]</w:t>
            </w:r>
          </w:p>
        </w:tc>
        <w:tc>
          <w:tcPr>
            <w:tcW w:w="1008" w:type="dxa"/>
          </w:tcPr>
          <w:p w:rsidR="007D3B69" w:rsidRDefault="00C91545">
            <w:r>
              <w:t>32'h0</w:t>
            </w:r>
          </w:p>
        </w:tc>
      </w:tr>
    </w:tbl>
    <w:p w:rsidR="007D3B69" w:rsidRDefault="00C91545" w:rsidP="000C4E2D">
      <w:pPr>
        <w:pStyle w:val="3"/>
        <w:spacing w:before="156" w:after="156"/>
        <w:ind w:left="964" w:hanging="964"/>
      </w:pPr>
      <w:r>
        <w:t>CP_MAILBOX_LOCK</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CP_mailbox_lock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0x5A5A to enable or disable this bit.</w:t>
            </w:r>
            <w:r>
              <w:br/>
              <w:t>0: The CP maibox register is writable;</w:t>
            </w:r>
            <w:r>
              <w:br/>
              <w:t>1: The CP maibox register is locked;</w:t>
            </w:r>
            <w:r>
              <w:br/>
            </w:r>
          </w:p>
        </w:tc>
        <w:tc>
          <w:tcPr>
            <w:tcW w:w="1008" w:type="dxa"/>
          </w:tcPr>
          <w:p w:rsidR="007D3B69" w:rsidRDefault="00C91545">
            <w:r>
              <w:t>1'h0</w:t>
            </w:r>
          </w:p>
        </w:tc>
      </w:tr>
    </w:tbl>
    <w:p w:rsidR="007D3B69" w:rsidRDefault="00C91545" w:rsidP="000C4E2D">
      <w:pPr>
        <w:pStyle w:val="3"/>
        <w:spacing w:before="156" w:after="156"/>
        <w:ind w:left="964" w:hanging="964"/>
      </w:pPr>
      <w:r>
        <w:t>CP_MAILBOX_CTRL</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cp2ap_set_irq_15</w:t>
            </w:r>
          </w:p>
        </w:tc>
        <w:tc>
          <w:tcPr>
            <w:tcW w:w="1008" w:type="dxa"/>
          </w:tcPr>
          <w:p w:rsidR="007D3B69" w:rsidRDefault="00C91545">
            <w:r>
              <w:t>31:31</w:t>
            </w:r>
          </w:p>
        </w:tc>
        <w:tc>
          <w:tcPr>
            <w:tcW w:w="864" w:type="dxa"/>
          </w:tcPr>
          <w:p w:rsidR="007D3B69" w:rsidRDefault="00C91545">
            <w:r>
              <w:t>W1P</w:t>
            </w:r>
          </w:p>
        </w:tc>
        <w:tc>
          <w:tcPr>
            <w:tcW w:w="5040" w:type="dxa"/>
          </w:tcPr>
          <w:p w:rsidR="007D3B69" w:rsidRDefault="00C91545">
            <w:r>
              <w:t>Write 1 to set CP-to-AP interrupt No.15</w:t>
            </w:r>
          </w:p>
        </w:tc>
        <w:tc>
          <w:tcPr>
            <w:tcW w:w="1008" w:type="dxa"/>
          </w:tcPr>
          <w:p w:rsidR="007D3B69" w:rsidRDefault="00C91545">
            <w:r>
              <w:t>1'h0</w:t>
            </w:r>
          </w:p>
        </w:tc>
      </w:tr>
      <w:tr w:rsidR="007D3B69" w:rsidTr="007D3B69">
        <w:tc>
          <w:tcPr>
            <w:tcW w:w="1440" w:type="dxa"/>
          </w:tcPr>
          <w:p w:rsidR="007D3B69" w:rsidRDefault="00C91545">
            <w:r>
              <w:t>cp2ap_set_irq_14</w:t>
            </w:r>
          </w:p>
        </w:tc>
        <w:tc>
          <w:tcPr>
            <w:tcW w:w="1008" w:type="dxa"/>
          </w:tcPr>
          <w:p w:rsidR="007D3B69" w:rsidRDefault="00C91545">
            <w:r>
              <w:t>30:30</w:t>
            </w:r>
          </w:p>
        </w:tc>
        <w:tc>
          <w:tcPr>
            <w:tcW w:w="864" w:type="dxa"/>
          </w:tcPr>
          <w:p w:rsidR="007D3B69" w:rsidRDefault="00C91545">
            <w:r>
              <w:t>W1P</w:t>
            </w:r>
          </w:p>
        </w:tc>
        <w:tc>
          <w:tcPr>
            <w:tcW w:w="5040" w:type="dxa"/>
          </w:tcPr>
          <w:p w:rsidR="007D3B69" w:rsidRDefault="00C91545">
            <w:r>
              <w:t>Write 1 to set CP-to-AP interrupt No.14</w:t>
            </w:r>
          </w:p>
        </w:tc>
        <w:tc>
          <w:tcPr>
            <w:tcW w:w="1008" w:type="dxa"/>
          </w:tcPr>
          <w:p w:rsidR="007D3B69" w:rsidRDefault="00C91545">
            <w:r>
              <w:t>1'h0</w:t>
            </w:r>
          </w:p>
        </w:tc>
      </w:tr>
      <w:tr w:rsidR="007D3B69" w:rsidTr="007D3B69">
        <w:tc>
          <w:tcPr>
            <w:tcW w:w="1440" w:type="dxa"/>
          </w:tcPr>
          <w:p w:rsidR="007D3B69" w:rsidRDefault="00C91545">
            <w:r>
              <w:t>cp2ap_set_irq_13</w:t>
            </w:r>
          </w:p>
        </w:tc>
        <w:tc>
          <w:tcPr>
            <w:tcW w:w="1008" w:type="dxa"/>
          </w:tcPr>
          <w:p w:rsidR="007D3B69" w:rsidRDefault="00C91545">
            <w:r>
              <w:t>29:29</w:t>
            </w:r>
          </w:p>
        </w:tc>
        <w:tc>
          <w:tcPr>
            <w:tcW w:w="864" w:type="dxa"/>
          </w:tcPr>
          <w:p w:rsidR="007D3B69" w:rsidRDefault="00C91545">
            <w:r>
              <w:t>W1P</w:t>
            </w:r>
          </w:p>
        </w:tc>
        <w:tc>
          <w:tcPr>
            <w:tcW w:w="5040" w:type="dxa"/>
          </w:tcPr>
          <w:p w:rsidR="007D3B69" w:rsidRDefault="00C91545">
            <w:r>
              <w:t>Write 1 to set CP-to-AP interrupt No.13</w:t>
            </w:r>
          </w:p>
        </w:tc>
        <w:tc>
          <w:tcPr>
            <w:tcW w:w="1008" w:type="dxa"/>
          </w:tcPr>
          <w:p w:rsidR="007D3B69" w:rsidRDefault="00C91545">
            <w:r>
              <w:t>1'h0</w:t>
            </w:r>
          </w:p>
        </w:tc>
      </w:tr>
      <w:tr w:rsidR="007D3B69" w:rsidTr="007D3B69">
        <w:tc>
          <w:tcPr>
            <w:tcW w:w="1440" w:type="dxa"/>
          </w:tcPr>
          <w:p w:rsidR="007D3B69" w:rsidRDefault="00C91545">
            <w:r>
              <w:t>cp2ap_set_irq_12</w:t>
            </w:r>
          </w:p>
        </w:tc>
        <w:tc>
          <w:tcPr>
            <w:tcW w:w="1008" w:type="dxa"/>
          </w:tcPr>
          <w:p w:rsidR="007D3B69" w:rsidRDefault="00C91545">
            <w:r>
              <w:t>28:28</w:t>
            </w:r>
          </w:p>
        </w:tc>
        <w:tc>
          <w:tcPr>
            <w:tcW w:w="864" w:type="dxa"/>
          </w:tcPr>
          <w:p w:rsidR="007D3B69" w:rsidRDefault="00C91545">
            <w:r>
              <w:t>W1P</w:t>
            </w:r>
          </w:p>
        </w:tc>
        <w:tc>
          <w:tcPr>
            <w:tcW w:w="5040" w:type="dxa"/>
          </w:tcPr>
          <w:p w:rsidR="007D3B69" w:rsidRDefault="00C91545">
            <w:r>
              <w:t>Write 1 to set CP-to-AP interrupt No.12</w:t>
            </w:r>
          </w:p>
        </w:tc>
        <w:tc>
          <w:tcPr>
            <w:tcW w:w="1008" w:type="dxa"/>
          </w:tcPr>
          <w:p w:rsidR="007D3B69" w:rsidRDefault="00C91545">
            <w:r>
              <w:t>1'h0</w:t>
            </w:r>
          </w:p>
        </w:tc>
      </w:tr>
      <w:tr w:rsidR="007D3B69" w:rsidTr="007D3B69">
        <w:tc>
          <w:tcPr>
            <w:tcW w:w="1440" w:type="dxa"/>
          </w:tcPr>
          <w:p w:rsidR="007D3B69" w:rsidRDefault="00C91545">
            <w:r>
              <w:t>cp2ap_set_irq_11</w:t>
            </w:r>
          </w:p>
        </w:tc>
        <w:tc>
          <w:tcPr>
            <w:tcW w:w="1008" w:type="dxa"/>
          </w:tcPr>
          <w:p w:rsidR="007D3B69" w:rsidRDefault="00C91545">
            <w:r>
              <w:t>27:27</w:t>
            </w:r>
          </w:p>
        </w:tc>
        <w:tc>
          <w:tcPr>
            <w:tcW w:w="864" w:type="dxa"/>
          </w:tcPr>
          <w:p w:rsidR="007D3B69" w:rsidRDefault="00C91545">
            <w:r>
              <w:t>W1P</w:t>
            </w:r>
          </w:p>
        </w:tc>
        <w:tc>
          <w:tcPr>
            <w:tcW w:w="5040" w:type="dxa"/>
          </w:tcPr>
          <w:p w:rsidR="007D3B69" w:rsidRDefault="00C91545">
            <w:r>
              <w:t>Write 1 to set CP-to-AP interrupt No.11</w:t>
            </w:r>
          </w:p>
        </w:tc>
        <w:tc>
          <w:tcPr>
            <w:tcW w:w="1008" w:type="dxa"/>
          </w:tcPr>
          <w:p w:rsidR="007D3B69" w:rsidRDefault="00C91545">
            <w:r>
              <w:t>1'h0</w:t>
            </w:r>
          </w:p>
        </w:tc>
      </w:tr>
      <w:tr w:rsidR="007D3B69" w:rsidTr="007D3B69">
        <w:tc>
          <w:tcPr>
            <w:tcW w:w="1440" w:type="dxa"/>
          </w:tcPr>
          <w:p w:rsidR="007D3B69" w:rsidRDefault="00C91545">
            <w:r>
              <w:t>cp2ap_set_irq_10</w:t>
            </w:r>
          </w:p>
        </w:tc>
        <w:tc>
          <w:tcPr>
            <w:tcW w:w="1008" w:type="dxa"/>
          </w:tcPr>
          <w:p w:rsidR="007D3B69" w:rsidRDefault="00C91545">
            <w:r>
              <w:t>26:26</w:t>
            </w:r>
          </w:p>
        </w:tc>
        <w:tc>
          <w:tcPr>
            <w:tcW w:w="864" w:type="dxa"/>
          </w:tcPr>
          <w:p w:rsidR="007D3B69" w:rsidRDefault="00C91545">
            <w:r>
              <w:t>W1P</w:t>
            </w:r>
          </w:p>
        </w:tc>
        <w:tc>
          <w:tcPr>
            <w:tcW w:w="5040" w:type="dxa"/>
          </w:tcPr>
          <w:p w:rsidR="007D3B69" w:rsidRDefault="00C91545">
            <w:r>
              <w:t>Write 1 to set CP-to-AP interrupt No.10</w:t>
            </w:r>
          </w:p>
        </w:tc>
        <w:tc>
          <w:tcPr>
            <w:tcW w:w="1008" w:type="dxa"/>
          </w:tcPr>
          <w:p w:rsidR="007D3B69" w:rsidRDefault="00C91545">
            <w:r>
              <w:t>1'h0</w:t>
            </w:r>
          </w:p>
        </w:tc>
      </w:tr>
      <w:tr w:rsidR="007D3B69" w:rsidTr="007D3B69">
        <w:tc>
          <w:tcPr>
            <w:tcW w:w="1440" w:type="dxa"/>
          </w:tcPr>
          <w:p w:rsidR="007D3B69" w:rsidRDefault="00C91545">
            <w:r>
              <w:t>cp2ap_set_irq_09</w:t>
            </w:r>
          </w:p>
        </w:tc>
        <w:tc>
          <w:tcPr>
            <w:tcW w:w="1008" w:type="dxa"/>
          </w:tcPr>
          <w:p w:rsidR="007D3B69" w:rsidRDefault="00C91545">
            <w:r>
              <w:t>25:25</w:t>
            </w:r>
          </w:p>
        </w:tc>
        <w:tc>
          <w:tcPr>
            <w:tcW w:w="864" w:type="dxa"/>
          </w:tcPr>
          <w:p w:rsidR="007D3B69" w:rsidRDefault="00C91545">
            <w:r>
              <w:t>W1P</w:t>
            </w:r>
          </w:p>
        </w:tc>
        <w:tc>
          <w:tcPr>
            <w:tcW w:w="5040" w:type="dxa"/>
          </w:tcPr>
          <w:p w:rsidR="007D3B69" w:rsidRDefault="00C91545">
            <w:r>
              <w:t>Write 1 to set CP-to-AP interrupt No.9</w:t>
            </w:r>
          </w:p>
        </w:tc>
        <w:tc>
          <w:tcPr>
            <w:tcW w:w="1008" w:type="dxa"/>
          </w:tcPr>
          <w:p w:rsidR="007D3B69" w:rsidRDefault="00C91545">
            <w:r>
              <w:t>1'h0</w:t>
            </w:r>
          </w:p>
        </w:tc>
      </w:tr>
      <w:tr w:rsidR="007D3B69" w:rsidTr="007D3B69">
        <w:tc>
          <w:tcPr>
            <w:tcW w:w="1440" w:type="dxa"/>
          </w:tcPr>
          <w:p w:rsidR="007D3B69" w:rsidRDefault="00C91545">
            <w:r>
              <w:t>cp2ap_set_irq_08</w:t>
            </w:r>
          </w:p>
        </w:tc>
        <w:tc>
          <w:tcPr>
            <w:tcW w:w="1008" w:type="dxa"/>
          </w:tcPr>
          <w:p w:rsidR="007D3B69" w:rsidRDefault="00C91545">
            <w:r>
              <w:t>24:24</w:t>
            </w:r>
          </w:p>
        </w:tc>
        <w:tc>
          <w:tcPr>
            <w:tcW w:w="864" w:type="dxa"/>
          </w:tcPr>
          <w:p w:rsidR="007D3B69" w:rsidRDefault="00C91545">
            <w:r>
              <w:t>W1P</w:t>
            </w:r>
          </w:p>
        </w:tc>
        <w:tc>
          <w:tcPr>
            <w:tcW w:w="5040" w:type="dxa"/>
          </w:tcPr>
          <w:p w:rsidR="007D3B69" w:rsidRDefault="00C91545">
            <w:r>
              <w:t>Write 1 to set CP-to-AP interrupt No.8</w:t>
            </w:r>
          </w:p>
        </w:tc>
        <w:tc>
          <w:tcPr>
            <w:tcW w:w="1008" w:type="dxa"/>
          </w:tcPr>
          <w:p w:rsidR="007D3B69" w:rsidRDefault="00C91545">
            <w:r>
              <w:t>1'h0</w:t>
            </w:r>
          </w:p>
        </w:tc>
      </w:tr>
      <w:tr w:rsidR="007D3B69" w:rsidTr="007D3B69">
        <w:tc>
          <w:tcPr>
            <w:tcW w:w="1440" w:type="dxa"/>
          </w:tcPr>
          <w:p w:rsidR="007D3B69" w:rsidRDefault="00C91545">
            <w:r>
              <w:t>cp2ap_set_irq_07</w:t>
            </w:r>
          </w:p>
        </w:tc>
        <w:tc>
          <w:tcPr>
            <w:tcW w:w="1008" w:type="dxa"/>
          </w:tcPr>
          <w:p w:rsidR="007D3B69" w:rsidRDefault="00C91545">
            <w:r>
              <w:t>23:23</w:t>
            </w:r>
          </w:p>
        </w:tc>
        <w:tc>
          <w:tcPr>
            <w:tcW w:w="864" w:type="dxa"/>
          </w:tcPr>
          <w:p w:rsidR="007D3B69" w:rsidRDefault="00C91545">
            <w:r>
              <w:t>W1P</w:t>
            </w:r>
          </w:p>
        </w:tc>
        <w:tc>
          <w:tcPr>
            <w:tcW w:w="5040" w:type="dxa"/>
          </w:tcPr>
          <w:p w:rsidR="007D3B69" w:rsidRDefault="00C91545">
            <w:r>
              <w:t>Write 1 to set CP-to-AP interrupt No.7</w:t>
            </w:r>
          </w:p>
        </w:tc>
        <w:tc>
          <w:tcPr>
            <w:tcW w:w="1008" w:type="dxa"/>
          </w:tcPr>
          <w:p w:rsidR="007D3B69" w:rsidRDefault="00C91545">
            <w:r>
              <w:t>1'h0</w:t>
            </w:r>
          </w:p>
        </w:tc>
      </w:tr>
      <w:tr w:rsidR="007D3B69" w:rsidTr="007D3B69">
        <w:tc>
          <w:tcPr>
            <w:tcW w:w="1440" w:type="dxa"/>
          </w:tcPr>
          <w:p w:rsidR="007D3B69" w:rsidRDefault="00C91545">
            <w:r>
              <w:t>cp2ap_set</w:t>
            </w:r>
            <w:r>
              <w:lastRenderedPageBreak/>
              <w:t>_irq_06</w:t>
            </w:r>
          </w:p>
        </w:tc>
        <w:tc>
          <w:tcPr>
            <w:tcW w:w="1008" w:type="dxa"/>
          </w:tcPr>
          <w:p w:rsidR="007D3B69" w:rsidRDefault="00C91545">
            <w:r>
              <w:lastRenderedPageBreak/>
              <w:t>22:22</w:t>
            </w:r>
          </w:p>
        </w:tc>
        <w:tc>
          <w:tcPr>
            <w:tcW w:w="864" w:type="dxa"/>
          </w:tcPr>
          <w:p w:rsidR="007D3B69" w:rsidRDefault="00C91545">
            <w:r>
              <w:t>W1P</w:t>
            </w:r>
          </w:p>
        </w:tc>
        <w:tc>
          <w:tcPr>
            <w:tcW w:w="5040" w:type="dxa"/>
          </w:tcPr>
          <w:p w:rsidR="007D3B69" w:rsidRDefault="00C91545">
            <w:r>
              <w:t>Write 1 to set CP-to-AP interrupt No.6</w:t>
            </w:r>
          </w:p>
        </w:tc>
        <w:tc>
          <w:tcPr>
            <w:tcW w:w="1008" w:type="dxa"/>
          </w:tcPr>
          <w:p w:rsidR="007D3B69" w:rsidRDefault="00C91545">
            <w:r>
              <w:t>1'h0</w:t>
            </w:r>
          </w:p>
        </w:tc>
      </w:tr>
      <w:tr w:rsidR="007D3B69" w:rsidTr="007D3B69">
        <w:tc>
          <w:tcPr>
            <w:tcW w:w="1440" w:type="dxa"/>
          </w:tcPr>
          <w:p w:rsidR="007D3B69" w:rsidRDefault="00C91545">
            <w:r>
              <w:lastRenderedPageBreak/>
              <w:t>cp2ap_set_irq_05</w:t>
            </w:r>
          </w:p>
        </w:tc>
        <w:tc>
          <w:tcPr>
            <w:tcW w:w="1008" w:type="dxa"/>
          </w:tcPr>
          <w:p w:rsidR="007D3B69" w:rsidRDefault="00C91545">
            <w:r>
              <w:t>21:21</w:t>
            </w:r>
          </w:p>
        </w:tc>
        <w:tc>
          <w:tcPr>
            <w:tcW w:w="864" w:type="dxa"/>
          </w:tcPr>
          <w:p w:rsidR="007D3B69" w:rsidRDefault="00C91545">
            <w:r>
              <w:t>W1P</w:t>
            </w:r>
          </w:p>
        </w:tc>
        <w:tc>
          <w:tcPr>
            <w:tcW w:w="5040" w:type="dxa"/>
          </w:tcPr>
          <w:p w:rsidR="007D3B69" w:rsidRDefault="00C91545">
            <w:r>
              <w:t>Write 1 to set CP-to-AP interrupt No.5</w:t>
            </w:r>
          </w:p>
        </w:tc>
        <w:tc>
          <w:tcPr>
            <w:tcW w:w="1008" w:type="dxa"/>
          </w:tcPr>
          <w:p w:rsidR="007D3B69" w:rsidRDefault="00C91545">
            <w:r>
              <w:t>1'h0</w:t>
            </w:r>
          </w:p>
        </w:tc>
      </w:tr>
      <w:tr w:rsidR="007D3B69" w:rsidTr="007D3B69">
        <w:tc>
          <w:tcPr>
            <w:tcW w:w="1440" w:type="dxa"/>
          </w:tcPr>
          <w:p w:rsidR="007D3B69" w:rsidRDefault="00C91545">
            <w:r>
              <w:t>cp2ap_set_irq_04</w:t>
            </w:r>
          </w:p>
        </w:tc>
        <w:tc>
          <w:tcPr>
            <w:tcW w:w="1008" w:type="dxa"/>
          </w:tcPr>
          <w:p w:rsidR="007D3B69" w:rsidRDefault="00C91545">
            <w:r>
              <w:t>20:20</w:t>
            </w:r>
          </w:p>
        </w:tc>
        <w:tc>
          <w:tcPr>
            <w:tcW w:w="864" w:type="dxa"/>
          </w:tcPr>
          <w:p w:rsidR="007D3B69" w:rsidRDefault="00C91545">
            <w:r>
              <w:t>W1P</w:t>
            </w:r>
          </w:p>
        </w:tc>
        <w:tc>
          <w:tcPr>
            <w:tcW w:w="5040" w:type="dxa"/>
          </w:tcPr>
          <w:p w:rsidR="007D3B69" w:rsidRDefault="00C91545">
            <w:r>
              <w:t>Write 1 to set CP-to-AP interrupt No.4</w:t>
            </w:r>
          </w:p>
        </w:tc>
        <w:tc>
          <w:tcPr>
            <w:tcW w:w="1008" w:type="dxa"/>
          </w:tcPr>
          <w:p w:rsidR="007D3B69" w:rsidRDefault="00C91545">
            <w:r>
              <w:t>1'h0</w:t>
            </w:r>
          </w:p>
        </w:tc>
      </w:tr>
      <w:tr w:rsidR="007D3B69" w:rsidTr="007D3B69">
        <w:tc>
          <w:tcPr>
            <w:tcW w:w="1440" w:type="dxa"/>
          </w:tcPr>
          <w:p w:rsidR="007D3B69" w:rsidRDefault="00C91545">
            <w:r>
              <w:t>cp2ap_set_irq_03</w:t>
            </w:r>
          </w:p>
        </w:tc>
        <w:tc>
          <w:tcPr>
            <w:tcW w:w="1008" w:type="dxa"/>
          </w:tcPr>
          <w:p w:rsidR="007D3B69" w:rsidRDefault="00C91545">
            <w:r>
              <w:t>19:19</w:t>
            </w:r>
          </w:p>
        </w:tc>
        <w:tc>
          <w:tcPr>
            <w:tcW w:w="864" w:type="dxa"/>
          </w:tcPr>
          <w:p w:rsidR="007D3B69" w:rsidRDefault="00C91545">
            <w:r>
              <w:t>W1P</w:t>
            </w:r>
          </w:p>
        </w:tc>
        <w:tc>
          <w:tcPr>
            <w:tcW w:w="5040" w:type="dxa"/>
          </w:tcPr>
          <w:p w:rsidR="007D3B69" w:rsidRDefault="00C91545">
            <w:r>
              <w:t>Write 1 to set CP-to-AP interrupt No.3</w:t>
            </w:r>
          </w:p>
        </w:tc>
        <w:tc>
          <w:tcPr>
            <w:tcW w:w="1008" w:type="dxa"/>
          </w:tcPr>
          <w:p w:rsidR="007D3B69" w:rsidRDefault="00C91545">
            <w:r>
              <w:t>1'h0</w:t>
            </w:r>
          </w:p>
        </w:tc>
      </w:tr>
      <w:tr w:rsidR="007D3B69" w:rsidTr="007D3B69">
        <w:tc>
          <w:tcPr>
            <w:tcW w:w="1440" w:type="dxa"/>
          </w:tcPr>
          <w:p w:rsidR="007D3B69" w:rsidRDefault="00C91545">
            <w:r>
              <w:t>cp2ap_set_irq_02</w:t>
            </w:r>
          </w:p>
        </w:tc>
        <w:tc>
          <w:tcPr>
            <w:tcW w:w="1008" w:type="dxa"/>
          </w:tcPr>
          <w:p w:rsidR="007D3B69" w:rsidRDefault="00C91545">
            <w:r>
              <w:t>18:18</w:t>
            </w:r>
          </w:p>
        </w:tc>
        <w:tc>
          <w:tcPr>
            <w:tcW w:w="864" w:type="dxa"/>
          </w:tcPr>
          <w:p w:rsidR="007D3B69" w:rsidRDefault="00C91545">
            <w:r>
              <w:t>W1P</w:t>
            </w:r>
          </w:p>
        </w:tc>
        <w:tc>
          <w:tcPr>
            <w:tcW w:w="5040" w:type="dxa"/>
          </w:tcPr>
          <w:p w:rsidR="007D3B69" w:rsidRDefault="00C91545">
            <w:r>
              <w:t>Write 1 to set CP-to-AP interrupt No.2</w:t>
            </w:r>
          </w:p>
        </w:tc>
        <w:tc>
          <w:tcPr>
            <w:tcW w:w="1008" w:type="dxa"/>
          </w:tcPr>
          <w:p w:rsidR="007D3B69" w:rsidRDefault="00C91545">
            <w:r>
              <w:t>1'h0</w:t>
            </w:r>
          </w:p>
        </w:tc>
      </w:tr>
      <w:tr w:rsidR="007D3B69" w:rsidTr="007D3B69">
        <w:tc>
          <w:tcPr>
            <w:tcW w:w="1440" w:type="dxa"/>
          </w:tcPr>
          <w:p w:rsidR="007D3B69" w:rsidRDefault="00C91545">
            <w:r>
              <w:t>cp2ap_set_irq_01</w:t>
            </w:r>
          </w:p>
        </w:tc>
        <w:tc>
          <w:tcPr>
            <w:tcW w:w="1008" w:type="dxa"/>
          </w:tcPr>
          <w:p w:rsidR="007D3B69" w:rsidRDefault="00C91545">
            <w:r>
              <w:t>17:17</w:t>
            </w:r>
          </w:p>
        </w:tc>
        <w:tc>
          <w:tcPr>
            <w:tcW w:w="864" w:type="dxa"/>
          </w:tcPr>
          <w:p w:rsidR="007D3B69" w:rsidRDefault="00C91545">
            <w:r>
              <w:t>W1P</w:t>
            </w:r>
          </w:p>
        </w:tc>
        <w:tc>
          <w:tcPr>
            <w:tcW w:w="5040" w:type="dxa"/>
          </w:tcPr>
          <w:p w:rsidR="007D3B69" w:rsidRDefault="00C91545">
            <w:r>
              <w:t>Write 1 to set CP-to-AP interrupt No.1</w:t>
            </w:r>
          </w:p>
        </w:tc>
        <w:tc>
          <w:tcPr>
            <w:tcW w:w="1008" w:type="dxa"/>
          </w:tcPr>
          <w:p w:rsidR="007D3B69" w:rsidRDefault="00C91545">
            <w:r>
              <w:t>1'h0</w:t>
            </w:r>
          </w:p>
        </w:tc>
      </w:tr>
      <w:tr w:rsidR="007D3B69" w:rsidTr="007D3B69">
        <w:tc>
          <w:tcPr>
            <w:tcW w:w="1440" w:type="dxa"/>
          </w:tcPr>
          <w:p w:rsidR="007D3B69" w:rsidRDefault="00C91545">
            <w:r>
              <w:t>cp2ap_set_irq_00</w:t>
            </w:r>
          </w:p>
        </w:tc>
        <w:tc>
          <w:tcPr>
            <w:tcW w:w="1008" w:type="dxa"/>
          </w:tcPr>
          <w:p w:rsidR="007D3B69" w:rsidRDefault="00C91545">
            <w:r>
              <w:t>16:16</w:t>
            </w:r>
          </w:p>
        </w:tc>
        <w:tc>
          <w:tcPr>
            <w:tcW w:w="864" w:type="dxa"/>
          </w:tcPr>
          <w:p w:rsidR="007D3B69" w:rsidRDefault="00C91545">
            <w:r>
              <w:t>W1P</w:t>
            </w:r>
          </w:p>
        </w:tc>
        <w:tc>
          <w:tcPr>
            <w:tcW w:w="5040" w:type="dxa"/>
          </w:tcPr>
          <w:p w:rsidR="007D3B69" w:rsidRDefault="00C91545">
            <w:r>
              <w:t>For CP-to-AP interrupt No.0: Write 1 to set a IRQ</w:t>
            </w:r>
            <w:r>
              <w:br/>
              <w:t>If the IRQ is disable, the IRQ status will still be set to 1, but NO interrupt will give to CP</w:t>
            </w:r>
            <w:r>
              <w:br/>
            </w:r>
          </w:p>
        </w:tc>
        <w:tc>
          <w:tcPr>
            <w:tcW w:w="1008" w:type="dxa"/>
          </w:tcPr>
          <w:p w:rsidR="007D3B69" w:rsidRDefault="00C91545">
            <w:r>
              <w:t>1'h0</w:t>
            </w:r>
          </w:p>
        </w:tc>
      </w:tr>
      <w:tr w:rsidR="007D3B69" w:rsidTr="007D3B69">
        <w:tc>
          <w:tcPr>
            <w:tcW w:w="1440" w:type="dxa"/>
          </w:tcPr>
          <w:p w:rsidR="007D3B69" w:rsidRDefault="00C91545">
            <w:r>
              <w:t>cp2ap_ena_irq_15</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CP-to-AP interrupt No.15 enable, usage as below.</w:t>
            </w:r>
          </w:p>
        </w:tc>
        <w:tc>
          <w:tcPr>
            <w:tcW w:w="1008" w:type="dxa"/>
          </w:tcPr>
          <w:p w:rsidR="007D3B69" w:rsidRDefault="00C91545">
            <w:r>
              <w:t>1'h0</w:t>
            </w:r>
          </w:p>
        </w:tc>
      </w:tr>
      <w:tr w:rsidR="007D3B69" w:rsidTr="007D3B69">
        <w:tc>
          <w:tcPr>
            <w:tcW w:w="1440" w:type="dxa"/>
          </w:tcPr>
          <w:p w:rsidR="007D3B69" w:rsidRDefault="00C91545">
            <w:r>
              <w:t>cp2ap_ena_irq_14</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CP-to-AP interrupt No.14 enable, usage as below.</w:t>
            </w:r>
          </w:p>
        </w:tc>
        <w:tc>
          <w:tcPr>
            <w:tcW w:w="1008" w:type="dxa"/>
          </w:tcPr>
          <w:p w:rsidR="007D3B69" w:rsidRDefault="00C91545">
            <w:r>
              <w:t>1'h0</w:t>
            </w:r>
          </w:p>
        </w:tc>
      </w:tr>
      <w:tr w:rsidR="007D3B69" w:rsidTr="007D3B69">
        <w:tc>
          <w:tcPr>
            <w:tcW w:w="1440" w:type="dxa"/>
          </w:tcPr>
          <w:p w:rsidR="007D3B69" w:rsidRDefault="00C91545">
            <w:r>
              <w:t>cp2ap_ena_irq_13</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CP-to-AP interrupt No.13 enable, usage as below.</w:t>
            </w:r>
          </w:p>
        </w:tc>
        <w:tc>
          <w:tcPr>
            <w:tcW w:w="1008" w:type="dxa"/>
          </w:tcPr>
          <w:p w:rsidR="007D3B69" w:rsidRDefault="00C91545">
            <w:r>
              <w:t>1'h0</w:t>
            </w:r>
          </w:p>
        </w:tc>
      </w:tr>
      <w:tr w:rsidR="007D3B69" w:rsidTr="007D3B69">
        <w:tc>
          <w:tcPr>
            <w:tcW w:w="1440" w:type="dxa"/>
          </w:tcPr>
          <w:p w:rsidR="007D3B69" w:rsidRDefault="00C91545">
            <w:r>
              <w:t>cp2ap_ena_irq_12</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CP-to-AP interrupt No.12 enable, usage as below.</w:t>
            </w:r>
          </w:p>
        </w:tc>
        <w:tc>
          <w:tcPr>
            <w:tcW w:w="1008" w:type="dxa"/>
          </w:tcPr>
          <w:p w:rsidR="007D3B69" w:rsidRDefault="00C91545">
            <w:r>
              <w:t>1'h0</w:t>
            </w:r>
          </w:p>
        </w:tc>
      </w:tr>
      <w:tr w:rsidR="007D3B69" w:rsidTr="007D3B69">
        <w:tc>
          <w:tcPr>
            <w:tcW w:w="1440" w:type="dxa"/>
          </w:tcPr>
          <w:p w:rsidR="007D3B69" w:rsidRDefault="00C91545">
            <w:r>
              <w:t>cp2ap_ena_irq_11</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CP-to-AP interrupt No.11 enable, usage as below.</w:t>
            </w:r>
          </w:p>
        </w:tc>
        <w:tc>
          <w:tcPr>
            <w:tcW w:w="1008" w:type="dxa"/>
          </w:tcPr>
          <w:p w:rsidR="007D3B69" w:rsidRDefault="00C91545">
            <w:r>
              <w:t>1'h0</w:t>
            </w:r>
          </w:p>
        </w:tc>
      </w:tr>
      <w:tr w:rsidR="007D3B69" w:rsidTr="007D3B69">
        <w:tc>
          <w:tcPr>
            <w:tcW w:w="1440" w:type="dxa"/>
          </w:tcPr>
          <w:p w:rsidR="007D3B69" w:rsidRDefault="00C91545">
            <w:r>
              <w:t>cp2ap_ena_irq_10</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CP-to-AP interrupt No.10 enable, usage as below.</w:t>
            </w:r>
          </w:p>
        </w:tc>
        <w:tc>
          <w:tcPr>
            <w:tcW w:w="1008" w:type="dxa"/>
          </w:tcPr>
          <w:p w:rsidR="007D3B69" w:rsidRDefault="00C91545">
            <w:r>
              <w:t>1'h0</w:t>
            </w:r>
          </w:p>
        </w:tc>
      </w:tr>
      <w:tr w:rsidR="007D3B69" w:rsidTr="007D3B69">
        <w:tc>
          <w:tcPr>
            <w:tcW w:w="1440" w:type="dxa"/>
          </w:tcPr>
          <w:p w:rsidR="007D3B69" w:rsidRDefault="00C91545">
            <w:r>
              <w:t>cp2ap_ena_irq_09</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CP-to-AP interrupt No.9 enable, usage as below.</w:t>
            </w:r>
          </w:p>
        </w:tc>
        <w:tc>
          <w:tcPr>
            <w:tcW w:w="1008" w:type="dxa"/>
          </w:tcPr>
          <w:p w:rsidR="007D3B69" w:rsidRDefault="00C91545">
            <w:r>
              <w:t>1'h0</w:t>
            </w:r>
          </w:p>
        </w:tc>
      </w:tr>
      <w:tr w:rsidR="007D3B69" w:rsidTr="007D3B69">
        <w:tc>
          <w:tcPr>
            <w:tcW w:w="1440" w:type="dxa"/>
          </w:tcPr>
          <w:p w:rsidR="007D3B69" w:rsidRDefault="00C91545">
            <w:r>
              <w:t>cp2ap_ena_irq_08</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CP-to-AP interrupt No.8 enable, usage as below.</w:t>
            </w:r>
          </w:p>
        </w:tc>
        <w:tc>
          <w:tcPr>
            <w:tcW w:w="1008" w:type="dxa"/>
          </w:tcPr>
          <w:p w:rsidR="007D3B69" w:rsidRDefault="00C91545">
            <w:r>
              <w:t>1'h0</w:t>
            </w:r>
          </w:p>
        </w:tc>
      </w:tr>
      <w:tr w:rsidR="007D3B69" w:rsidTr="007D3B69">
        <w:tc>
          <w:tcPr>
            <w:tcW w:w="1440" w:type="dxa"/>
          </w:tcPr>
          <w:p w:rsidR="007D3B69" w:rsidRDefault="00C91545">
            <w:r>
              <w:t>cp2ap_ena_irq_07</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CP-to-AP interrupt No.7 enable, usage as below.</w:t>
            </w:r>
          </w:p>
        </w:tc>
        <w:tc>
          <w:tcPr>
            <w:tcW w:w="1008" w:type="dxa"/>
          </w:tcPr>
          <w:p w:rsidR="007D3B69" w:rsidRDefault="00C91545">
            <w:r>
              <w:t>1'h0</w:t>
            </w:r>
          </w:p>
        </w:tc>
      </w:tr>
      <w:tr w:rsidR="007D3B69" w:rsidTr="007D3B69">
        <w:tc>
          <w:tcPr>
            <w:tcW w:w="1440" w:type="dxa"/>
          </w:tcPr>
          <w:p w:rsidR="007D3B69" w:rsidRDefault="00C91545">
            <w:r>
              <w:lastRenderedPageBreak/>
              <w:t>cp2ap_ena_irq_06</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CP-to-AP interrupt No.6 enable, usage as below.</w:t>
            </w:r>
          </w:p>
        </w:tc>
        <w:tc>
          <w:tcPr>
            <w:tcW w:w="1008" w:type="dxa"/>
          </w:tcPr>
          <w:p w:rsidR="007D3B69" w:rsidRDefault="00C91545">
            <w:r>
              <w:t>1'h0</w:t>
            </w:r>
          </w:p>
        </w:tc>
      </w:tr>
      <w:tr w:rsidR="007D3B69" w:rsidTr="007D3B69">
        <w:tc>
          <w:tcPr>
            <w:tcW w:w="1440" w:type="dxa"/>
          </w:tcPr>
          <w:p w:rsidR="007D3B69" w:rsidRDefault="00C91545">
            <w:r>
              <w:t>cp2ap_ena_irq_05</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CP-to-AP interrupt No.5 enable, usage as below.</w:t>
            </w:r>
          </w:p>
        </w:tc>
        <w:tc>
          <w:tcPr>
            <w:tcW w:w="1008" w:type="dxa"/>
          </w:tcPr>
          <w:p w:rsidR="007D3B69" w:rsidRDefault="00C91545">
            <w:r>
              <w:t>1'h0</w:t>
            </w:r>
          </w:p>
        </w:tc>
      </w:tr>
      <w:tr w:rsidR="007D3B69" w:rsidTr="007D3B69">
        <w:tc>
          <w:tcPr>
            <w:tcW w:w="1440" w:type="dxa"/>
          </w:tcPr>
          <w:p w:rsidR="007D3B69" w:rsidRDefault="00C91545">
            <w:r>
              <w:t>cp2ap_ena_irq_04</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CP-to-AP interrupt No.4 enable, usage as below.</w:t>
            </w:r>
          </w:p>
        </w:tc>
        <w:tc>
          <w:tcPr>
            <w:tcW w:w="1008" w:type="dxa"/>
          </w:tcPr>
          <w:p w:rsidR="007D3B69" w:rsidRDefault="00C91545">
            <w:r>
              <w:t>1'h0</w:t>
            </w:r>
          </w:p>
        </w:tc>
      </w:tr>
      <w:tr w:rsidR="007D3B69" w:rsidTr="007D3B69">
        <w:tc>
          <w:tcPr>
            <w:tcW w:w="1440" w:type="dxa"/>
          </w:tcPr>
          <w:p w:rsidR="007D3B69" w:rsidRDefault="00C91545">
            <w:r>
              <w:t>cp2ap_ena_irq_03</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CP-to-AP interrupt No.3 enable, usage as below.</w:t>
            </w:r>
          </w:p>
        </w:tc>
        <w:tc>
          <w:tcPr>
            <w:tcW w:w="1008" w:type="dxa"/>
          </w:tcPr>
          <w:p w:rsidR="007D3B69" w:rsidRDefault="00C91545">
            <w:r>
              <w:t>1'h0</w:t>
            </w:r>
          </w:p>
        </w:tc>
      </w:tr>
      <w:tr w:rsidR="007D3B69" w:rsidTr="007D3B69">
        <w:tc>
          <w:tcPr>
            <w:tcW w:w="1440" w:type="dxa"/>
          </w:tcPr>
          <w:p w:rsidR="007D3B69" w:rsidRDefault="00C91545">
            <w:r>
              <w:t>cp2ap_ena_irq_02</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CP-to-AP interrupt No.2 enable, usage as below.</w:t>
            </w:r>
          </w:p>
        </w:tc>
        <w:tc>
          <w:tcPr>
            <w:tcW w:w="1008" w:type="dxa"/>
          </w:tcPr>
          <w:p w:rsidR="007D3B69" w:rsidRDefault="00C91545">
            <w:r>
              <w:t>1'h0</w:t>
            </w:r>
          </w:p>
        </w:tc>
      </w:tr>
      <w:tr w:rsidR="007D3B69" w:rsidTr="007D3B69">
        <w:tc>
          <w:tcPr>
            <w:tcW w:w="1440" w:type="dxa"/>
          </w:tcPr>
          <w:p w:rsidR="007D3B69" w:rsidRDefault="00C91545">
            <w:r>
              <w:t>cp2ap_ena_irq_01</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CP-to-AP interrupt No.1 enable, usage as below.</w:t>
            </w:r>
          </w:p>
        </w:tc>
        <w:tc>
          <w:tcPr>
            <w:tcW w:w="1008" w:type="dxa"/>
          </w:tcPr>
          <w:p w:rsidR="007D3B69" w:rsidRDefault="00C91545">
            <w:r>
              <w:t>1'h0</w:t>
            </w:r>
          </w:p>
        </w:tc>
      </w:tr>
      <w:tr w:rsidR="007D3B69" w:rsidTr="007D3B69">
        <w:tc>
          <w:tcPr>
            <w:tcW w:w="1440" w:type="dxa"/>
          </w:tcPr>
          <w:p w:rsidR="007D3B69" w:rsidRDefault="00C91545">
            <w:r>
              <w:t>cp2ap_ena_irq_00</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For CP-to-AP interrupt No.0: IRQ enable</w:t>
            </w:r>
            <w:r>
              <w:br/>
              <w:t>0: Disable the IRQ;</w:t>
            </w:r>
            <w:r>
              <w:br/>
              <w:t>1: Enable the IRQ from CP to AP;</w:t>
            </w:r>
            <w:r>
              <w:br/>
            </w:r>
          </w:p>
        </w:tc>
        <w:tc>
          <w:tcPr>
            <w:tcW w:w="1008" w:type="dxa"/>
          </w:tcPr>
          <w:p w:rsidR="007D3B69" w:rsidRDefault="00C91545">
            <w:r>
              <w:t>1'h0</w:t>
            </w:r>
          </w:p>
        </w:tc>
      </w:tr>
    </w:tbl>
    <w:p w:rsidR="007D3B69" w:rsidRDefault="00C91545" w:rsidP="000C4E2D">
      <w:pPr>
        <w:pStyle w:val="3"/>
        <w:spacing w:before="156" w:after="156"/>
        <w:ind w:left="964" w:hanging="964"/>
      </w:pPr>
      <w:r>
        <w:t>CP_MAILBOX_IRQ</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cp2ap_irq_15</w:t>
            </w:r>
          </w:p>
        </w:tc>
        <w:tc>
          <w:tcPr>
            <w:tcW w:w="1008" w:type="dxa"/>
          </w:tcPr>
          <w:p w:rsidR="007D3B69" w:rsidRDefault="00C91545">
            <w:r>
              <w:t>15:15</w:t>
            </w:r>
          </w:p>
        </w:tc>
        <w:tc>
          <w:tcPr>
            <w:tcW w:w="864" w:type="dxa"/>
          </w:tcPr>
          <w:p w:rsidR="007D3B69" w:rsidRDefault="00C91545">
            <w:r>
              <w:t>W1C</w:t>
            </w:r>
          </w:p>
        </w:tc>
        <w:tc>
          <w:tcPr>
            <w:tcW w:w="5040" w:type="dxa"/>
          </w:tcPr>
          <w:p w:rsidR="007D3B69" w:rsidRDefault="00C91545">
            <w:r>
              <w:t>CP-to-AP interrupt No.15 status: Write 1 to clear.</w:t>
            </w:r>
          </w:p>
        </w:tc>
        <w:tc>
          <w:tcPr>
            <w:tcW w:w="1008" w:type="dxa"/>
          </w:tcPr>
          <w:p w:rsidR="007D3B69" w:rsidRDefault="00C91545">
            <w:r>
              <w:t>1'h0</w:t>
            </w:r>
          </w:p>
        </w:tc>
      </w:tr>
      <w:tr w:rsidR="007D3B69" w:rsidTr="007D3B69">
        <w:tc>
          <w:tcPr>
            <w:tcW w:w="1440" w:type="dxa"/>
          </w:tcPr>
          <w:p w:rsidR="007D3B69" w:rsidRDefault="00C91545">
            <w:r>
              <w:t>cp2ap_irq_14</w:t>
            </w:r>
          </w:p>
        </w:tc>
        <w:tc>
          <w:tcPr>
            <w:tcW w:w="1008" w:type="dxa"/>
          </w:tcPr>
          <w:p w:rsidR="007D3B69" w:rsidRDefault="00C91545">
            <w:r>
              <w:t>14:14</w:t>
            </w:r>
          </w:p>
        </w:tc>
        <w:tc>
          <w:tcPr>
            <w:tcW w:w="864" w:type="dxa"/>
          </w:tcPr>
          <w:p w:rsidR="007D3B69" w:rsidRDefault="00C91545">
            <w:r>
              <w:t>W1C</w:t>
            </w:r>
          </w:p>
        </w:tc>
        <w:tc>
          <w:tcPr>
            <w:tcW w:w="5040" w:type="dxa"/>
          </w:tcPr>
          <w:p w:rsidR="007D3B69" w:rsidRDefault="00C91545">
            <w:r>
              <w:t>CP-to-AP interrupt No.14 status: Write 1 to clear.</w:t>
            </w:r>
          </w:p>
        </w:tc>
        <w:tc>
          <w:tcPr>
            <w:tcW w:w="1008" w:type="dxa"/>
          </w:tcPr>
          <w:p w:rsidR="007D3B69" w:rsidRDefault="00C91545">
            <w:r>
              <w:t>1'h0</w:t>
            </w:r>
          </w:p>
        </w:tc>
      </w:tr>
      <w:tr w:rsidR="007D3B69" w:rsidTr="007D3B69">
        <w:tc>
          <w:tcPr>
            <w:tcW w:w="1440" w:type="dxa"/>
          </w:tcPr>
          <w:p w:rsidR="007D3B69" w:rsidRDefault="00C91545">
            <w:r>
              <w:t>cp2ap_irq_13</w:t>
            </w:r>
          </w:p>
        </w:tc>
        <w:tc>
          <w:tcPr>
            <w:tcW w:w="1008" w:type="dxa"/>
          </w:tcPr>
          <w:p w:rsidR="007D3B69" w:rsidRDefault="00C91545">
            <w:r>
              <w:t>13:13</w:t>
            </w:r>
          </w:p>
        </w:tc>
        <w:tc>
          <w:tcPr>
            <w:tcW w:w="864" w:type="dxa"/>
          </w:tcPr>
          <w:p w:rsidR="007D3B69" w:rsidRDefault="00C91545">
            <w:r>
              <w:t>W1C</w:t>
            </w:r>
          </w:p>
        </w:tc>
        <w:tc>
          <w:tcPr>
            <w:tcW w:w="5040" w:type="dxa"/>
          </w:tcPr>
          <w:p w:rsidR="007D3B69" w:rsidRDefault="00C91545">
            <w:r>
              <w:t>CP-to-AP interrupt No.13 status: Write 1 to clear.</w:t>
            </w:r>
          </w:p>
        </w:tc>
        <w:tc>
          <w:tcPr>
            <w:tcW w:w="1008" w:type="dxa"/>
          </w:tcPr>
          <w:p w:rsidR="007D3B69" w:rsidRDefault="00C91545">
            <w:r>
              <w:t>1'h0</w:t>
            </w:r>
          </w:p>
        </w:tc>
      </w:tr>
      <w:tr w:rsidR="007D3B69" w:rsidTr="007D3B69">
        <w:tc>
          <w:tcPr>
            <w:tcW w:w="1440" w:type="dxa"/>
          </w:tcPr>
          <w:p w:rsidR="007D3B69" w:rsidRDefault="00C91545">
            <w:r>
              <w:t>cp2ap_irq_12</w:t>
            </w:r>
          </w:p>
        </w:tc>
        <w:tc>
          <w:tcPr>
            <w:tcW w:w="1008" w:type="dxa"/>
          </w:tcPr>
          <w:p w:rsidR="007D3B69" w:rsidRDefault="00C91545">
            <w:r>
              <w:t>12:12</w:t>
            </w:r>
          </w:p>
        </w:tc>
        <w:tc>
          <w:tcPr>
            <w:tcW w:w="864" w:type="dxa"/>
          </w:tcPr>
          <w:p w:rsidR="007D3B69" w:rsidRDefault="00C91545">
            <w:r>
              <w:t>W1C</w:t>
            </w:r>
          </w:p>
        </w:tc>
        <w:tc>
          <w:tcPr>
            <w:tcW w:w="5040" w:type="dxa"/>
          </w:tcPr>
          <w:p w:rsidR="007D3B69" w:rsidRDefault="00C91545">
            <w:r>
              <w:t>CP-to-AP interrupt No.12 status: Write 1 to clear.</w:t>
            </w:r>
          </w:p>
        </w:tc>
        <w:tc>
          <w:tcPr>
            <w:tcW w:w="1008" w:type="dxa"/>
          </w:tcPr>
          <w:p w:rsidR="007D3B69" w:rsidRDefault="00C91545">
            <w:r>
              <w:t>1'h0</w:t>
            </w:r>
          </w:p>
        </w:tc>
      </w:tr>
      <w:tr w:rsidR="007D3B69" w:rsidTr="007D3B69">
        <w:tc>
          <w:tcPr>
            <w:tcW w:w="1440" w:type="dxa"/>
          </w:tcPr>
          <w:p w:rsidR="007D3B69" w:rsidRDefault="00C91545">
            <w:r>
              <w:t>cp2ap_irq_11</w:t>
            </w:r>
          </w:p>
        </w:tc>
        <w:tc>
          <w:tcPr>
            <w:tcW w:w="1008" w:type="dxa"/>
          </w:tcPr>
          <w:p w:rsidR="007D3B69" w:rsidRDefault="00C91545">
            <w:r>
              <w:t>11:11</w:t>
            </w:r>
          </w:p>
        </w:tc>
        <w:tc>
          <w:tcPr>
            <w:tcW w:w="864" w:type="dxa"/>
          </w:tcPr>
          <w:p w:rsidR="007D3B69" w:rsidRDefault="00C91545">
            <w:r>
              <w:t>W1C</w:t>
            </w:r>
          </w:p>
        </w:tc>
        <w:tc>
          <w:tcPr>
            <w:tcW w:w="5040" w:type="dxa"/>
          </w:tcPr>
          <w:p w:rsidR="007D3B69" w:rsidRDefault="00C91545">
            <w:r>
              <w:t>CP-to-AP interrupt No.11 status: Write 1 to clear.</w:t>
            </w:r>
          </w:p>
        </w:tc>
        <w:tc>
          <w:tcPr>
            <w:tcW w:w="1008" w:type="dxa"/>
          </w:tcPr>
          <w:p w:rsidR="007D3B69" w:rsidRDefault="00C91545">
            <w:r>
              <w:t>1'h0</w:t>
            </w:r>
          </w:p>
        </w:tc>
      </w:tr>
      <w:tr w:rsidR="007D3B69" w:rsidTr="007D3B69">
        <w:tc>
          <w:tcPr>
            <w:tcW w:w="1440" w:type="dxa"/>
          </w:tcPr>
          <w:p w:rsidR="007D3B69" w:rsidRDefault="00C91545">
            <w:r>
              <w:t>cp2ap_irq_10</w:t>
            </w:r>
          </w:p>
        </w:tc>
        <w:tc>
          <w:tcPr>
            <w:tcW w:w="1008" w:type="dxa"/>
          </w:tcPr>
          <w:p w:rsidR="007D3B69" w:rsidRDefault="00C91545">
            <w:r>
              <w:t>10:10</w:t>
            </w:r>
          </w:p>
        </w:tc>
        <w:tc>
          <w:tcPr>
            <w:tcW w:w="864" w:type="dxa"/>
          </w:tcPr>
          <w:p w:rsidR="007D3B69" w:rsidRDefault="00C91545">
            <w:r>
              <w:t>W1C</w:t>
            </w:r>
          </w:p>
        </w:tc>
        <w:tc>
          <w:tcPr>
            <w:tcW w:w="5040" w:type="dxa"/>
          </w:tcPr>
          <w:p w:rsidR="007D3B69" w:rsidRDefault="00C91545">
            <w:r>
              <w:t>CP-to-AP interrupt No.10 status: Write 1 to clear.</w:t>
            </w:r>
          </w:p>
        </w:tc>
        <w:tc>
          <w:tcPr>
            <w:tcW w:w="1008" w:type="dxa"/>
          </w:tcPr>
          <w:p w:rsidR="007D3B69" w:rsidRDefault="00C91545">
            <w:r>
              <w:t>1'h0</w:t>
            </w:r>
          </w:p>
        </w:tc>
      </w:tr>
      <w:tr w:rsidR="007D3B69" w:rsidTr="007D3B69">
        <w:tc>
          <w:tcPr>
            <w:tcW w:w="1440" w:type="dxa"/>
          </w:tcPr>
          <w:p w:rsidR="007D3B69" w:rsidRDefault="00C91545">
            <w:r>
              <w:t>cp2ap_irq_</w:t>
            </w:r>
            <w:r>
              <w:lastRenderedPageBreak/>
              <w:t>09</w:t>
            </w:r>
          </w:p>
        </w:tc>
        <w:tc>
          <w:tcPr>
            <w:tcW w:w="1008" w:type="dxa"/>
          </w:tcPr>
          <w:p w:rsidR="007D3B69" w:rsidRDefault="00C91545">
            <w:r>
              <w:lastRenderedPageBreak/>
              <w:t>9:9</w:t>
            </w:r>
          </w:p>
        </w:tc>
        <w:tc>
          <w:tcPr>
            <w:tcW w:w="864" w:type="dxa"/>
          </w:tcPr>
          <w:p w:rsidR="007D3B69" w:rsidRDefault="00C91545">
            <w:r>
              <w:t>W1C</w:t>
            </w:r>
          </w:p>
        </w:tc>
        <w:tc>
          <w:tcPr>
            <w:tcW w:w="5040" w:type="dxa"/>
          </w:tcPr>
          <w:p w:rsidR="007D3B69" w:rsidRDefault="00C91545">
            <w:r>
              <w:t xml:space="preserve">CP-to-AP interrupt No.9 status: Write 1 to </w:t>
            </w:r>
            <w:r>
              <w:lastRenderedPageBreak/>
              <w:t>clear.</w:t>
            </w:r>
          </w:p>
        </w:tc>
        <w:tc>
          <w:tcPr>
            <w:tcW w:w="1008" w:type="dxa"/>
          </w:tcPr>
          <w:p w:rsidR="007D3B69" w:rsidRDefault="00C91545">
            <w:r>
              <w:lastRenderedPageBreak/>
              <w:t>1'h0</w:t>
            </w:r>
          </w:p>
        </w:tc>
      </w:tr>
      <w:tr w:rsidR="007D3B69" w:rsidTr="007D3B69">
        <w:tc>
          <w:tcPr>
            <w:tcW w:w="1440" w:type="dxa"/>
          </w:tcPr>
          <w:p w:rsidR="007D3B69" w:rsidRDefault="00C91545">
            <w:r>
              <w:lastRenderedPageBreak/>
              <w:t>cp2ap_irq_08</w:t>
            </w:r>
          </w:p>
        </w:tc>
        <w:tc>
          <w:tcPr>
            <w:tcW w:w="1008" w:type="dxa"/>
          </w:tcPr>
          <w:p w:rsidR="007D3B69" w:rsidRDefault="00C91545">
            <w:r>
              <w:t>8:8</w:t>
            </w:r>
          </w:p>
        </w:tc>
        <w:tc>
          <w:tcPr>
            <w:tcW w:w="864" w:type="dxa"/>
          </w:tcPr>
          <w:p w:rsidR="007D3B69" w:rsidRDefault="00C91545">
            <w:r>
              <w:t>W1C</w:t>
            </w:r>
          </w:p>
        </w:tc>
        <w:tc>
          <w:tcPr>
            <w:tcW w:w="5040" w:type="dxa"/>
          </w:tcPr>
          <w:p w:rsidR="007D3B69" w:rsidRDefault="00C91545">
            <w:r>
              <w:t>CP-to-AP interrupt No.8 status: Write 1 to clear.</w:t>
            </w:r>
          </w:p>
        </w:tc>
        <w:tc>
          <w:tcPr>
            <w:tcW w:w="1008" w:type="dxa"/>
          </w:tcPr>
          <w:p w:rsidR="007D3B69" w:rsidRDefault="00C91545">
            <w:r>
              <w:t>1'h0</w:t>
            </w:r>
          </w:p>
        </w:tc>
      </w:tr>
      <w:tr w:rsidR="007D3B69" w:rsidTr="007D3B69">
        <w:tc>
          <w:tcPr>
            <w:tcW w:w="1440" w:type="dxa"/>
          </w:tcPr>
          <w:p w:rsidR="007D3B69" w:rsidRDefault="00C91545">
            <w:r>
              <w:t>cp2ap_irq_07</w:t>
            </w:r>
          </w:p>
        </w:tc>
        <w:tc>
          <w:tcPr>
            <w:tcW w:w="1008" w:type="dxa"/>
          </w:tcPr>
          <w:p w:rsidR="007D3B69" w:rsidRDefault="00C91545">
            <w:r>
              <w:t>7:7</w:t>
            </w:r>
          </w:p>
        </w:tc>
        <w:tc>
          <w:tcPr>
            <w:tcW w:w="864" w:type="dxa"/>
          </w:tcPr>
          <w:p w:rsidR="007D3B69" w:rsidRDefault="00C91545">
            <w:r>
              <w:t>W1C</w:t>
            </w:r>
          </w:p>
        </w:tc>
        <w:tc>
          <w:tcPr>
            <w:tcW w:w="5040" w:type="dxa"/>
          </w:tcPr>
          <w:p w:rsidR="007D3B69" w:rsidRDefault="00C91545">
            <w:r>
              <w:t>CP-to-AP interrupt No.7 status: Write 1 to clear.</w:t>
            </w:r>
          </w:p>
        </w:tc>
        <w:tc>
          <w:tcPr>
            <w:tcW w:w="1008" w:type="dxa"/>
          </w:tcPr>
          <w:p w:rsidR="007D3B69" w:rsidRDefault="00C91545">
            <w:r>
              <w:t>1'h0</w:t>
            </w:r>
          </w:p>
        </w:tc>
      </w:tr>
      <w:tr w:rsidR="007D3B69" w:rsidTr="007D3B69">
        <w:tc>
          <w:tcPr>
            <w:tcW w:w="1440" w:type="dxa"/>
          </w:tcPr>
          <w:p w:rsidR="007D3B69" w:rsidRDefault="00C91545">
            <w:r>
              <w:t>cp2ap_irq_06</w:t>
            </w:r>
          </w:p>
        </w:tc>
        <w:tc>
          <w:tcPr>
            <w:tcW w:w="1008" w:type="dxa"/>
          </w:tcPr>
          <w:p w:rsidR="007D3B69" w:rsidRDefault="00C91545">
            <w:r>
              <w:t>6:6</w:t>
            </w:r>
          </w:p>
        </w:tc>
        <w:tc>
          <w:tcPr>
            <w:tcW w:w="864" w:type="dxa"/>
          </w:tcPr>
          <w:p w:rsidR="007D3B69" w:rsidRDefault="00C91545">
            <w:r>
              <w:t>W1C</w:t>
            </w:r>
          </w:p>
        </w:tc>
        <w:tc>
          <w:tcPr>
            <w:tcW w:w="5040" w:type="dxa"/>
          </w:tcPr>
          <w:p w:rsidR="007D3B69" w:rsidRDefault="00C91545">
            <w:r>
              <w:t>CP-to-AP interrupt No.6 status: Write 1 to clear.</w:t>
            </w:r>
          </w:p>
        </w:tc>
        <w:tc>
          <w:tcPr>
            <w:tcW w:w="1008" w:type="dxa"/>
          </w:tcPr>
          <w:p w:rsidR="007D3B69" w:rsidRDefault="00C91545">
            <w:r>
              <w:t>1'h0</w:t>
            </w:r>
          </w:p>
        </w:tc>
      </w:tr>
      <w:tr w:rsidR="007D3B69" w:rsidTr="007D3B69">
        <w:tc>
          <w:tcPr>
            <w:tcW w:w="1440" w:type="dxa"/>
          </w:tcPr>
          <w:p w:rsidR="007D3B69" w:rsidRDefault="00C91545">
            <w:r>
              <w:t>cp2ap_irq_05</w:t>
            </w:r>
          </w:p>
        </w:tc>
        <w:tc>
          <w:tcPr>
            <w:tcW w:w="1008" w:type="dxa"/>
          </w:tcPr>
          <w:p w:rsidR="007D3B69" w:rsidRDefault="00C91545">
            <w:r>
              <w:t>5:5</w:t>
            </w:r>
          </w:p>
        </w:tc>
        <w:tc>
          <w:tcPr>
            <w:tcW w:w="864" w:type="dxa"/>
          </w:tcPr>
          <w:p w:rsidR="007D3B69" w:rsidRDefault="00C91545">
            <w:r>
              <w:t>W1C</w:t>
            </w:r>
          </w:p>
        </w:tc>
        <w:tc>
          <w:tcPr>
            <w:tcW w:w="5040" w:type="dxa"/>
          </w:tcPr>
          <w:p w:rsidR="007D3B69" w:rsidRDefault="00C91545">
            <w:r>
              <w:t>CP-to-AP interrupt No.5 status: Write 1 to clear.</w:t>
            </w:r>
          </w:p>
        </w:tc>
        <w:tc>
          <w:tcPr>
            <w:tcW w:w="1008" w:type="dxa"/>
          </w:tcPr>
          <w:p w:rsidR="007D3B69" w:rsidRDefault="00C91545">
            <w:r>
              <w:t>1'h0</w:t>
            </w:r>
          </w:p>
        </w:tc>
      </w:tr>
      <w:tr w:rsidR="007D3B69" w:rsidTr="007D3B69">
        <w:tc>
          <w:tcPr>
            <w:tcW w:w="1440" w:type="dxa"/>
          </w:tcPr>
          <w:p w:rsidR="007D3B69" w:rsidRDefault="00C91545">
            <w:r>
              <w:t>cp2ap_irq_04</w:t>
            </w:r>
          </w:p>
        </w:tc>
        <w:tc>
          <w:tcPr>
            <w:tcW w:w="1008" w:type="dxa"/>
          </w:tcPr>
          <w:p w:rsidR="007D3B69" w:rsidRDefault="00C91545">
            <w:r>
              <w:t>4:4</w:t>
            </w:r>
          </w:p>
        </w:tc>
        <w:tc>
          <w:tcPr>
            <w:tcW w:w="864" w:type="dxa"/>
          </w:tcPr>
          <w:p w:rsidR="007D3B69" w:rsidRDefault="00C91545">
            <w:r>
              <w:t>W1C</w:t>
            </w:r>
          </w:p>
        </w:tc>
        <w:tc>
          <w:tcPr>
            <w:tcW w:w="5040" w:type="dxa"/>
          </w:tcPr>
          <w:p w:rsidR="007D3B69" w:rsidRDefault="00C91545">
            <w:r>
              <w:t>CP-to-AP interrupt No.4 status: Write 1 to clear.</w:t>
            </w:r>
          </w:p>
        </w:tc>
        <w:tc>
          <w:tcPr>
            <w:tcW w:w="1008" w:type="dxa"/>
          </w:tcPr>
          <w:p w:rsidR="007D3B69" w:rsidRDefault="00C91545">
            <w:r>
              <w:t>1'h0</w:t>
            </w:r>
          </w:p>
        </w:tc>
      </w:tr>
      <w:tr w:rsidR="007D3B69" w:rsidTr="007D3B69">
        <w:tc>
          <w:tcPr>
            <w:tcW w:w="1440" w:type="dxa"/>
          </w:tcPr>
          <w:p w:rsidR="007D3B69" w:rsidRDefault="00C91545">
            <w:r>
              <w:t>cp2ap_irq_03</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CP-to-AP interrupt No.3 status: Write 1 to clear.</w:t>
            </w:r>
          </w:p>
        </w:tc>
        <w:tc>
          <w:tcPr>
            <w:tcW w:w="1008" w:type="dxa"/>
          </w:tcPr>
          <w:p w:rsidR="007D3B69" w:rsidRDefault="00C91545">
            <w:r>
              <w:t>1'h0</w:t>
            </w:r>
          </w:p>
        </w:tc>
      </w:tr>
      <w:tr w:rsidR="007D3B69" w:rsidTr="007D3B69">
        <w:tc>
          <w:tcPr>
            <w:tcW w:w="1440" w:type="dxa"/>
          </w:tcPr>
          <w:p w:rsidR="007D3B69" w:rsidRDefault="00C91545">
            <w:r>
              <w:t>cp2ap_irq_02</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CP-to-AP interrupt No.2 status: Write 1 to clear.</w:t>
            </w:r>
          </w:p>
        </w:tc>
        <w:tc>
          <w:tcPr>
            <w:tcW w:w="1008" w:type="dxa"/>
          </w:tcPr>
          <w:p w:rsidR="007D3B69" w:rsidRDefault="00C91545">
            <w:r>
              <w:t>1'h0</w:t>
            </w:r>
          </w:p>
        </w:tc>
      </w:tr>
      <w:tr w:rsidR="007D3B69" w:rsidTr="007D3B69">
        <w:tc>
          <w:tcPr>
            <w:tcW w:w="1440" w:type="dxa"/>
          </w:tcPr>
          <w:p w:rsidR="007D3B69" w:rsidRDefault="00C91545">
            <w:r>
              <w:t>cp2ap_irq_01</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CP-to-AP interrupt No.1 status: Write 1 to clear.</w:t>
            </w:r>
          </w:p>
        </w:tc>
        <w:tc>
          <w:tcPr>
            <w:tcW w:w="1008" w:type="dxa"/>
          </w:tcPr>
          <w:p w:rsidR="007D3B69" w:rsidRDefault="00C91545">
            <w:r>
              <w:t>1'h0</w:t>
            </w:r>
          </w:p>
        </w:tc>
      </w:tr>
      <w:tr w:rsidR="007D3B69" w:rsidTr="007D3B69">
        <w:tc>
          <w:tcPr>
            <w:tcW w:w="1440" w:type="dxa"/>
          </w:tcPr>
          <w:p w:rsidR="007D3B69" w:rsidRDefault="00C91545">
            <w:r>
              <w:t>cp2ap_irq_00</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CP-to-AP interrupt No.0 status: Write 1 to clear.</w:t>
            </w:r>
          </w:p>
        </w:tc>
        <w:tc>
          <w:tcPr>
            <w:tcW w:w="1008" w:type="dxa"/>
          </w:tcPr>
          <w:p w:rsidR="007D3B69" w:rsidRDefault="00C91545">
            <w:r>
              <w:t>1'h0</w:t>
            </w:r>
          </w:p>
        </w:tc>
      </w:tr>
    </w:tbl>
    <w:p w:rsidR="007D3B69" w:rsidRDefault="00C91545" w:rsidP="000863AE">
      <w:pPr>
        <w:pStyle w:val="3"/>
        <w:spacing w:before="156" w:after="156"/>
        <w:ind w:left="964" w:hanging="964"/>
      </w:pPr>
      <w:r>
        <w:t>Empty5962</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CP_mailbox_word0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CP mailbox word 0: [31:0]</w:t>
            </w:r>
          </w:p>
        </w:tc>
        <w:tc>
          <w:tcPr>
            <w:tcW w:w="1008" w:type="dxa"/>
          </w:tcPr>
          <w:p w:rsidR="007D3B69" w:rsidRDefault="00C91545">
            <w:r>
              <w:t>32'h0</w:t>
            </w:r>
          </w:p>
        </w:tc>
      </w:tr>
    </w:tbl>
    <w:p w:rsidR="007D3B69" w:rsidRDefault="00C91545" w:rsidP="0070080C">
      <w:pPr>
        <w:pStyle w:val="3"/>
        <w:spacing w:before="156" w:after="156"/>
        <w:ind w:left="964" w:hanging="964"/>
      </w:pPr>
      <w:r>
        <w:t>Empty13991</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CP_mailbox_word1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CP mailbox word 0: [63:32]</w:t>
            </w:r>
          </w:p>
        </w:tc>
        <w:tc>
          <w:tcPr>
            <w:tcW w:w="1008" w:type="dxa"/>
          </w:tcPr>
          <w:p w:rsidR="007D3B69" w:rsidRDefault="00C91545">
            <w:r>
              <w:t>32'h0</w:t>
            </w:r>
          </w:p>
        </w:tc>
      </w:tr>
    </w:tbl>
    <w:p w:rsidR="007D3B69" w:rsidRDefault="00C91545" w:rsidP="008566D8">
      <w:pPr>
        <w:pStyle w:val="3"/>
        <w:spacing w:before="156" w:after="156"/>
        <w:ind w:left="964" w:hanging="964"/>
      </w:pPr>
      <w:r>
        <w:t>Empty51554</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CP_mailbox_word2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CP mailbox word 0: [95:64]</w:t>
            </w:r>
          </w:p>
        </w:tc>
        <w:tc>
          <w:tcPr>
            <w:tcW w:w="1008" w:type="dxa"/>
          </w:tcPr>
          <w:p w:rsidR="007D3B69" w:rsidRDefault="00C91545">
            <w:r>
              <w:t>32'h0</w:t>
            </w:r>
          </w:p>
        </w:tc>
      </w:tr>
    </w:tbl>
    <w:p w:rsidR="007D3B69" w:rsidRDefault="00C91545" w:rsidP="004E570C">
      <w:pPr>
        <w:pStyle w:val="3"/>
        <w:spacing w:before="156" w:after="156"/>
        <w:ind w:left="964" w:hanging="964"/>
      </w:pPr>
      <w:r>
        <w:t>Empty29862</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CP_mailbox_word3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CP mailbox word 0: [127:96]</w:t>
            </w:r>
          </w:p>
        </w:tc>
        <w:tc>
          <w:tcPr>
            <w:tcW w:w="1008" w:type="dxa"/>
          </w:tcPr>
          <w:p w:rsidR="007D3B69" w:rsidRDefault="00C91545">
            <w:r>
              <w:t>32'h0</w:t>
            </w:r>
          </w:p>
        </w:tc>
      </w:tr>
    </w:tbl>
    <w:p w:rsidR="007D3B69" w:rsidRDefault="00C91545">
      <w:r>
        <w:br w:type="page"/>
      </w:r>
    </w:p>
    <w:p w:rsidR="007D3B69" w:rsidRDefault="00C91545" w:rsidP="00FF6CDC">
      <w:pPr>
        <w:pStyle w:val="10"/>
        <w:spacing w:before="156" w:after="156"/>
        <w:ind w:left="643" w:hanging="643"/>
      </w:pPr>
      <w:r>
        <w:lastRenderedPageBreak/>
        <w:t>AON_PMUCTRL</w:t>
      </w:r>
    </w:p>
    <w:p w:rsidR="007D3B69" w:rsidRDefault="00C91545" w:rsidP="00FF6CDC">
      <w:pPr>
        <w:pStyle w:val="2"/>
        <w:spacing w:before="156" w:after="156"/>
        <w:ind w:left="843" w:hanging="843"/>
      </w:pPr>
      <w:r>
        <w:t>Introduction</w:t>
      </w:r>
    </w:p>
    <w:p w:rsidR="00CE1835" w:rsidRPr="00CE1835" w:rsidRDefault="00CE1835" w:rsidP="00CE1835">
      <w:pPr>
        <w:ind w:left="420"/>
      </w:pPr>
      <w:r>
        <w:rPr>
          <w:rFonts w:hint="eastAsia"/>
        </w:rPr>
        <w:t>PMU</w:t>
      </w:r>
      <w:r>
        <w:rPr>
          <w:rFonts w:hint="eastAsia"/>
        </w:rPr>
        <w:t>模块描述芯片的低功耗模式，以及在低功耗模式下不同模块的开关。</w:t>
      </w:r>
    </w:p>
    <w:p w:rsidR="007D3B69" w:rsidRDefault="00C91545" w:rsidP="00FF6CDC">
      <w:pPr>
        <w:pStyle w:val="2"/>
        <w:spacing w:before="156" w:after="156"/>
        <w:ind w:left="843" w:hanging="843"/>
      </w:pPr>
      <w:r>
        <w:t>Main Features</w:t>
      </w:r>
    </w:p>
    <w:p w:rsidR="00D14191" w:rsidRDefault="00D14191" w:rsidP="000C4E2D">
      <w:pPr>
        <w:pStyle w:val="3"/>
        <w:spacing w:before="156" w:after="156"/>
        <w:ind w:left="964" w:hanging="964"/>
      </w:pPr>
      <w:r>
        <w:t>Normal</w:t>
      </w:r>
      <w:r>
        <w:rPr>
          <w:rFonts w:hint="eastAsia"/>
        </w:rPr>
        <w:t xml:space="preserve"> mode</w:t>
      </w:r>
    </w:p>
    <w:p w:rsidR="001B5F6C" w:rsidRPr="001B5F6C" w:rsidRDefault="001B5F6C" w:rsidP="001B5F6C">
      <w:pPr>
        <w:ind w:left="420"/>
      </w:pPr>
      <w:r>
        <w:rPr>
          <w:rFonts w:hint="eastAsia"/>
        </w:rPr>
        <w:t>芯片的正常运行模式，在框图中可以看到有红色开关的地方，是可以通过软件配置来进行开关。</w:t>
      </w:r>
    </w:p>
    <w:p w:rsidR="00D14191" w:rsidRDefault="00D14191" w:rsidP="000C4E2D">
      <w:pPr>
        <w:pStyle w:val="3"/>
        <w:spacing w:before="156" w:after="156"/>
        <w:ind w:left="964" w:hanging="964"/>
      </w:pPr>
      <w:r>
        <w:rPr>
          <w:rFonts w:hint="eastAsia"/>
        </w:rPr>
        <w:t>Sleep mode</w:t>
      </w:r>
    </w:p>
    <w:p w:rsidR="00D14191" w:rsidRDefault="00D14191" w:rsidP="000C4E2D">
      <w:pPr>
        <w:pStyle w:val="3"/>
        <w:spacing w:before="156" w:after="156"/>
        <w:ind w:left="964" w:hanging="964"/>
      </w:pPr>
      <w:r>
        <w:rPr>
          <w:rFonts w:hint="eastAsia"/>
        </w:rPr>
        <w:t>Deep Sleep mode</w:t>
      </w:r>
    </w:p>
    <w:p w:rsidR="00D14191" w:rsidRPr="00D14191" w:rsidRDefault="003D27E0" w:rsidP="003D27E0">
      <w:pPr>
        <w:ind w:left="420"/>
      </w:pPr>
      <w:r>
        <w:rPr>
          <w:rFonts w:hint="eastAsia"/>
        </w:rPr>
        <w:t>芯片的最低功耗模式。</w:t>
      </w:r>
    </w:p>
    <w:p w:rsidR="0016223D" w:rsidRPr="0016223D" w:rsidRDefault="00C91545" w:rsidP="0016223D">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EB217B" w:rsidRDefault="00EB217B" w:rsidP="000C4E2D">
      <w:pPr>
        <w:pStyle w:val="3"/>
        <w:spacing w:before="156" w:after="156"/>
        <w:ind w:left="964" w:hanging="964"/>
      </w:pPr>
      <w:r>
        <w:t>Normal</w:t>
      </w:r>
      <w:r>
        <w:rPr>
          <w:rFonts w:hint="eastAsia"/>
        </w:rPr>
        <w:t xml:space="preserve"> mode</w:t>
      </w:r>
    </w:p>
    <w:p w:rsidR="0071780F" w:rsidRDefault="00BE7B62" w:rsidP="000E7EF8">
      <w:r>
        <w:object w:dxaOrig="20209" w:dyaOrig="6429">
          <v:shape id="_x0000_i1035" type="#_x0000_t75" style="width:452.7pt;height:2in" o:ole="">
            <v:imagedata r:id="rId39" o:title=""/>
          </v:shape>
          <o:OLEObject Type="Embed" ProgID="Visio.Drawing.11" ShapeID="_x0000_i1035" DrawAspect="Content" ObjectID="_1711196472" r:id="rId40"/>
        </w:object>
      </w:r>
    </w:p>
    <w:p w:rsidR="00EB217B" w:rsidRDefault="00EB217B" w:rsidP="000C4E2D">
      <w:pPr>
        <w:pStyle w:val="3"/>
        <w:spacing w:before="156" w:after="156"/>
        <w:ind w:left="964" w:hanging="964"/>
      </w:pPr>
      <w:r>
        <w:rPr>
          <w:rFonts w:hint="eastAsia"/>
        </w:rPr>
        <w:t>Sleep mode</w:t>
      </w:r>
    </w:p>
    <w:p w:rsidR="00024DFE" w:rsidRPr="00024DFE" w:rsidRDefault="00024DFE" w:rsidP="00024DFE">
      <w:r>
        <w:rPr>
          <w:rFonts w:hint="eastAsia"/>
        </w:rPr>
        <w:t>下图中灰色的部分，是在</w:t>
      </w:r>
      <w:r>
        <w:rPr>
          <w:rFonts w:hint="eastAsia"/>
        </w:rPr>
        <w:t>Sleep</w:t>
      </w:r>
      <w:r>
        <w:rPr>
          <w:rFonts w:hint="eastAsia"/>
        </w:rPr>
        <w:t>模式下被关闭的模块</w:t>
      </w:r>
    </w:p>
    <w:p w:rsidR="00EB217B" w:rsidRDefault="008D3AE2" w:rsidP="000E7EF8">
      <w:r>
        <w:object w:dxaOrig="20168" w:dyaOrig="6108">
          <v:shape id="_x0000_i1036" type="#_x0000_t75" style="width:452.75pt;height:137.45pt" o:ole="">
            <v:imagedata r:id="rId41" o:title=""/>
          </v:shape>
          <o:OLEObject Type="Embed" ProgID="Visio.Drawing.11" ShapeID="_x0000_i1036" DrawAspect="Content" ObjectID="_1711196473" r:id="rId42"/>
        </w:object>
      </w:r>
    </w:p>
    <w:p w:rsidR="00EB217B" w:rsidRDefault="00EB217B" w:rsidP="000C4E2D">
      <w:pPr>
        <w:pStyle w:val="3"/>
        <w:spacing w:before="156" w:after="156"/>
        <w:ind w:left="964" w:hanging="964"/>
      </w:pPr>
      <w:r>
        <w:rPr>
          <w:rFonts w:hint="eastAsia"/>
        </w:rPr>
        <w:t>Deep Sleep mode</w:t>
      </w:r>
    </w:p>
    <w:p w:rsidR="00EB217B" w:rsidRDefault="00EB217B" w:rsidP="00EB217B">
      <w:pPr>
        <w:ind w:left="420"/>
      </w:pPr>
      <w:r>
        <w:rPr>
          <w:rFonts w:hint="eastAsia"/>
        </w:rPr>
        <w:t>Deep Sleep mode</w:t>
      </w:r>
      <w:r>
        <w:rPr>
          <w:rFonts w:hint="eastAsia"/>
        </w:rPr>
        <w:t>和</w:t>
      </w:r>
      <w:r>
        <w:rPr>
          <w:rFonts w:hint="eastAsia"/>
        </w:rPr>
        <w:t>Sleep mode</w:t>
      </w:r>
      <w:r>
        <w:rPr>
          <w:rFonts w:hint="eastAsia"/>
        </w:rPr>
        <w:t>的最大差异就是</w:t>
      </w:r>
      <w:r>
        <w:rPr>
          <w:rFonts w:hint="eastAsia"/>
        </w:rPr>
        <w:t>PSRAM</w:t>
      </w:r>
      <w:r>
        <w:rPr>
          <w:rFonts w:hint="eastAsia"/>
        </w:rPr>
        <w:t>在这个模式下被强制关</w:t>
      </w:r>
    </w:p>
    <w:p w:rsidR="00EB217B" w:rsidRPr="00EB217B" w:rsidRDefault="00EB217B" w:rsidP="00EB217B">
      <w:r>
        <w:rPr>
          <w:rFonts w:hint="eastAsia"/>
        </w:rPr>
        <w:t>闭。</w:t>
      </w:r>
    </w:p>
    <w:p w:rsidR="00EB217B" w:rsidRDefault="008D3AE2" w:rsidP="000E7EF8">
      <w:r>
        <w:object w:dxaOrig="20168" w:dyaOrig="6108">
          <v:shape id="_x0000_i1037" type="#_x0000_t75" style="width:452.75pt;height:137.45pt" o:ole="">
            <v:imagedata r:id="rId43" o:title=""/>
          </v:shape>
          <o:OLEObject Type="Embed" ProgID="Visio.Drawing.11" ShapeID="_x0000_i1037" DrawAspect="Content" ObjectID="_1711196474" r:id="rId44"/>
        </w:object>
      </w:r>
    </w:p>
    <w:p w:rsidR="000E7EF8" w:rsidRPr="000E7EF8" w:rsidRDefault="000E7EF8" w:rsidP="000E7EF8"/>
    <w:p w:rsidR="007D3B69" w:rsidRDefault="00C91545" w:rsidP="00FF6CDC">
      <w:pPr>
        <w:pStyle w:val="2"/>
        <w:spacing w:before="156" w:after="156"/>
        <w:ind w:left="843" w:hanging="843"/>
      </w:pPr>
      <w:r>
        <w:t>AON_PMUCTRL Register</w:t>
      </w:r>
    </w:p>
    <w:p w:rsidR="007D3B69" w:rsidRDefault="00C91545" w:rsidP="000C4E2D">
      <w:pPr>
        <w:pStyle w:val="3"/>
        <w:spacing w:before="156" w:after="156"/>
        <w:ind w:left="964" w:hanging="964"/>
      </w:pPr>
      <w:r>
        <w:t>AON_WAIT_XTAL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aon_chip_ver</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For Debug Purpose</w:t>
            </w:r>
            <w:r>
              <w:br/>
              <w:t>[31:16] 00A6: A=AI, 6=CSK600x</w:t>
            </w:r>
            <w:r>
              <w:br/>
              <w:t>[15:8] 0A, 0B, 0C … TSMC / UMC / SMIC</w:t>
            </w:r>
            <w:r>
              <w:br/>
              <w:t>[7:0] 00, 01, 02 … Version Number</w:t>
            </w:r>
            <w:r>
              <w:br/>
            </w:r>
          </w:p>
        </w:tc>
        <w:tc>
          <w:tcPr>
            <w:tcW w:w="1008" w:type="dxa"/>
          </w:tcPr>
          <w:p w:rsidR="007D3B69" w:rsidRDefault="00C91545">
            <w:r>
              <w:t>32'ha60a01</w:t>
            </w:r>
          </w:p>
        </w:tc>
      </w:tr>
    </w:tbl>
    <w:p w:rsidR="007D3B69" w:rsidRDefault="00C91545" w:rsidP="000C4E2D">
      <w:pPr>
        <w:pStyle w:val="3"/>
        <w:spacing w:before="156" w:after="156"/>
        <w:ind w:left="964" w:hanging="964"/>
      </w:pPr>
      <w:r>
        <w:t>PMU_CTRL2</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lastRenderedPageBreak/>
              <w:t>gpio_out</w:t>
            </w:r>
          </w:p>
        </w:tc>
        <w:tc>
          <w:tcPr>
            <w:tcW w:w="1008" w:type="dxa"/>
          </w:tcPr>
          <w:p w:rsidR="007D3B69" w:rsidRDefault="00C91545">
            <w:r>
              <w:t>29:24</w:t>
            </w:r>
          </w:p>
        </w:tc>
        <w:tc>
          <w:tcPr>
            <w:tcW w:w="864" w:type="dxa"/>
          </w:tcPr>
          <w:p w:rsidR="007D3B69" w:rsidRDefault="00C91545">
            <w:r>
              <w:t>RW</w:t>
            </w:r>
          </w:p>
        </w:tc>
        <w:tc>
          <w:tcPr>
            <w:tcW w:w="5040" w:type="dxa"/>
          </w:tcPr>
          <w:p w:rsidR="007D3B69" w:rsidRDefault="00C91545">
            <w:r>
              <w:t>the output value when aon_gpio is in output mode</w:t>
            </w:r>
          </w:p>
        </w:tc>
        <w:tc>
          <w:tcPr>
            <w:tcW w:w="1008" w:type="dxa"/>
          </w:tcPr>
          <w:p w:rsidR="007D3B69" w:rsidRDefault="00C91545">
            <w:r>
              <w:t>6'h0</w:t>
            </w:r>
          </w:p>
        </w:tc>
      </w:tr>
      <w:tr w:rsidR="007D3B69" w:rsidTr="007D3B69">
        <w:tc>
          <w:tcPr>
            <w:tcW w:w="1440" w:type="dxa"/>
          </w:tcPr>
          <w:p w:rsidR="007D3B69" w:rsidRDefault="00C91545">
            <w:r>
              <w:t>ac_scan_key</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Used to enable AC_SCAN mode in scan_mode_2</w:t>
            </w:r>
            <w:r>
              <w:br/>
              <w:t>8'hAC :  scan_mode_2 AC_SCAN mode</w:t>
            </w:r>
            <w:r>
              <w:br/>
              <w:t>Others: scan_mode_2 DC_SCAN mode</w:t>
            </w:r>
          </w:p>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15:10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mask_cp_enter_sleep</w:t>
            </w:r>
          </w:p>
        </w:tc>
        <w:tc>
          <w:tcPr>
            <w:tcW w:w="1008" w:type="dxa"/>
          </w:tcPr>
          <w:p w:rsidR="007D3B69" w:rsidRDefault="00C91545">
            <w:r>
              <w:t>9:9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mask_ap_enter_sleep</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ena_deepsleep</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Make the system go-to Deep Sleep with VAD wakeup</w:t>
            </w:r>
          </w:p>
        </w:tc>
        <w:tc>
          <w:tcPr>
            <w:tcW w:w="1008" w:type="dxa"/>
          </w:tcPr>
          <w:p w:rsidR="007D3B69" w:rsidRDefault="00C91545">
            <w:r>
              <w:t>1'h0</w:t>
            </w:r>
          </w:p>
        </w:tc>
      </w:tr>
      <w:tr w:rsidR="007D3B69" w:rsidTr="007D3B69">
        <w:tc>
          <w:tcPr>
            <w:tcW w:w="1440" w:type="dxa"/>
          </w:tcPr>
          <w:p w:rsidR="007D3B69" w:rsidRDefault="00C91545">
            <w:r>
              <w:t>ena_litesleep</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Make the system go-to Light Sleep with VAD wakeup</w:t>
            </w:r>
          </w:p>
        </w:tc>
        <w:tc>
          <w:tcPr>
            <w:tcW w:w="1008" w:type="dxa"/>
          </w:tcPr>
          <w:p w:rsidR="007D3B69" w:rsidRDefault="00C91545">
            <w:r>
              <w:t>1'h0</w:t>
            </w:r>
          </w:p>
        </w:tc>
      </w:tr>
      <w:tr w:rsidR="007D3B69" w:rsidTr="007D3B69">
        <w:tc>
          <w:tcPr>
            <w:tcW w:w="1440" w:type="dxa"/>
          </w:tcPr>
          <w:p w:rsidR="007D3B69" w:rsidRDefault="00C91545">
            <w:r>
              <w:t>wait_pu_core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Wait LDV_VCORE power-up ready</w:t>
            </w:r>
            <w:r>
              <w:br/>
              <w:t>0: count to 8'd40 (default)</w:t>
            </w:r>
            <w:r>
              <w:br/>
              <w:t>1: count to 8'd4</w:t>
            </w:r>
            <w:r>
              <w:br/>
              <w:t>2: count to 8'd8 (typical)</w:t>
            </w:r>
            <w:r>
              <w:br/>
              <w:t>3: count to 8'd16</w:t>
            </w:r>
            <w:r>
              <w:br/>
              <w:t>4: count to 8'd24</w:t>
            </w:r>
            <w:r>
              <w:br/>
              <w:t>5: count to 8'd32</w:t>
            </w:r>
            <w:r>
              <w:br/>
              <w:t>6: count to 8'd40</w:t>
            </w:r>
            <w:r>
              <w:br/>
              <w:t>7: count to 8'd48</w:t>
            </w:r>
            <w:r>
              <w:br/>
            </w:r>
          </w:p>
        </w:tc>
        <w:tc>
          <w:tcPr>
            <w:tcW w:w="1008" w:type="dxa"/>
          </w:tcPr>
          <w:p w:rsidR="007D3B69" w:rsidRDefault="00C91545">
            <w:r>
              <w:t>3'h0</w:t>
            </w:r>
          </w:p>
        </w:tc>
      </w:tr>
      <w:tr w:rsidR="007D3B69" w:rsidTr="007D3B69">
        <w:tc>
          <w:tcPr>
            <w:tcW w:w="1440" w:type="dxa"/>
          </w:tcPr>
          <w:p w:rsidR="007D3B69" w:rsidRDefault="00C91545">
            <w:r>
              <w:t>wait_pu_dcdc</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Wait DCDC power-up ready</w:t>
            </w:r>
            <w:r>
              <w:br/>
              <w:t>0: count to 8'd192 (default)</w:t>
            </w:r>
            <w:r>
              <w:br/>
              <w:t>1: count to 8'd32</w:t>
            </w:r>
            <w:r>
              <w:br/>
              <w:t>2: count to 8'd64 (typical)</w:t>
            </w:r>
            <w:r>
              <w:br/>
              <w:t>3: count to 8'd96</w:t>
            </w:r>
            <w:r>
              <w:br/>
              <w:t>4: count to 8'd128</w:t>
            </w:r>
            <w:r>
              <w:br/>
              <w:t>5: count to 8'd160</w:t>
            </w:r>
            <w:r>
              <w:br/>
            </w:r>
            <w:r>
              <w:lastRenderedPageBreak/>
              <w:t>6: count to 8'd192</w:t>
            </w:r>
            <w:r>
              <w:br/>
              <w:t>7: count to 8'd255</w:t>
            </w:r>
            <w:r>
              <w:br/>
            </w:r>
          </w:p>
        </w:tc>
        <w:tc>
          <w:tcPr>
            <w:tcW w:w="1008" w:type="dxa"/>
          </w:tcPr>
          <w:p w:rsidR="007D3B69" w:rsidRDefault="00C91545">
            <w:r>
              <w:lastRenderedPageBreak/>
              <w:t>3'h0</w:t>
            </w:r>
          </w:p>
        </w:tc>
      </w:tr>
    </w:tbl>
    <w:p w:rsidR="007D3B69" w:rsidRDefault="00C91545" w:rsidP="000C4E2D">
      <w:pPr>
        <w:pStyle w:val="3"/>
        <w:spacing w:before="156" w:after="156"/>
        <w:ind w:left="964" w:hanging="964"/>
      </w:pPr>
      <w:r>
        <w:lastRenderedPageBreak/>
        <w:t>AON_CRM_CTRL1</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9'h0</w:t>
            </w:r>
          </w:p>
        </w:tc>
      </w:tr>
      <w:tr w:rsidR="007D3B69" w:rsidTr="007D3B69">
        <w:tc>
          <w:tcPr>
            <w:tcW w:w="1440" w:type="dxa"/>
          </w:tcPr>
          <w:p w:rsidR="007D3B69" w:rsidRDefault="00C91545">
            <w:r>
              <w:t>sel_32k_clk</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Select the aon 32K clock between osc32k and xtal32k</w:t>
            </w:r>
            <w:r>
              <w:br/>
              <w:t>0: osc32k</w:t>
            </w:r>
            <w:r>
              <w:br/>
              <w:t>1: xtal32k</w:t>
            </w:r>
          </w:p>
        </w:tc>
        <w:tc>
          <w:tcPr>
            <w:tcW w:w="1008" w:type="dxa"/>
          </w:tcPr>
          <w:p w:rsidR="007D3B69" w:rsidRDefault="00C91545">
            <w:r>
              <w:t>1'h0</w:t>
            </w:r>
          </w:p>
        </w:tc>
      </w:tr>
      <w:tr w:rsidR="007D3B69" w:rsidTr="007D3B69">
        <w:tc>
          <w:tcPr>
            <w:tcW w:w="1440" w:type="dxa"/>
          </w:tcPr>
          <w:p w:rsidR="007D3B69" w:rsidRDefault="00C91545">
            <w:r>
              <w:t>sel_efuse_clk</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Select the eFuse controller clock</w:t>
            </w:r>
            <w:r>
              <w:br/>
              <w:t>0: XTAL 24MHz</w:t>
            </w:r>
            <w:r>
              <w:br/>
              <w:t>1: APB PCLK from digital core</w:t>
            </w:r>
            <w:r>
              <w:br/>
            </w:r>
          </w:p>
        </w:tc>
        <w:tc>
          <w:tcPr>
            <w:tcW w:w="1008" w:type="dxa"/>
          </w:tcPr>
          <w:p w:rsidR="007D3B69" w:rsidRDefault="00C91545">
            <w:r>
              <w:t>1'h0</w:t>
            </w:r>
          </w:p>
        </w:tc>
      </w:tr>
      <w:tr w:rsidR="007D3B69" w:rsidTr="007D3B69">
        <w:tc>
          <w:tcPr>
            <w:tcW w:w="1440" w:type="dxa"/>
          </w:tcPr>
          <w:p w:rsidR="007D3B69" w:rsidRDefault="00C91545">
            <w:r>
              <w:t>ena_efuse_clk</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Gating the clock of eFuse controller</w:t>
            </w:r>
            <w:r>
              <w:br/>
              <w:t>0: Disable</w:t>
            </w:r>
            <w:r>
              <w:br/>
              <w:t>1: Enable clock</w:t>
            </w:r>
          </w:p>
        </w:tc>
        <w:tc>
          <w:tcPr>
            <w:tcW w:w="1008" w:type="dxa"/>
          </w:tcPr>
          <w:p w:rsidR="007D3B69" w:rsidRDefault="00C91545">
            <w:r>
              <w:t>1'h1</w:t>
            </w:r>
          </w:p>
        </w:tc>
      </w:tr>
      <w:tr w:rsidR="007D3B69" w:rsidTr="007D3B69">
        <w:tc>
          <w:tcPr>
            <w:tcW w:w="1440" w:type="dxa"/>
          </w:tcPr>
          <w:p w:rsidR="007D3B69" w:rsidRDefault="00C91545">
            <w:r>
              <w:t>Reserved</w:t>
            </w:r>
          </w:p>
        </w:tc>
        <w:tc>
          <w:tcPr>
            <w:tcW w:w="1008" w:type="dxa"/>
          </w:tcPr>
          <w:p w:rsidR="007D3B69" w:rsidRDefault="00C91545">
            <w:r>
              <w:t>19:19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pd_cbtn_clk3m</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Power-down C-Button CLK3M.</w:t>
            </w:r>
            <w:r>
              <w:br/>
              <w:t>This is a SW configurable bit to C-Button module</w:t>
            </w:r>
            <w:r>
              <w:br/>
            </w:r>
          </w:p>
        </w:tc>
        <w:tc>
          <w:tcPr>
            <w:tcW w:w="1008" w:type="dxa"/>
          </w:tcPr>
          <w:p w:rsidR="007D3B69" w:rsidRDefault="00C91545">
            <w:r>
              <w:t>1'h0</w:t>
            </w:r>
          </w:p>
        </w:tc>
      </w:tr>
      <w:tr w:rsidR="007D3B69" w:rsidTr="007D3B69">
        <w:tc>
          <w:tcPr>
            <w:tcW w:w="1440" w:type="dxa"/>
          </w:tcPr>
          <w:p w:rsidR="007D3B69" w:rsidRDefault="00C91545">
            <w:r>
              <w:t>sel_cbtn_clk3m</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Select the C-Button CLK3M source</w:t>
            </w:r>
            <w:r>
              <w:br/>
              <w:t>0: 3m clk</w:t>
            </w:r>
            <w:r>
              <w:br/>
              <w:t>1: 6m clk</w:t>
            </w:r>
            <w:r>
              <w:br/>
            </w:r>
          </w:p>
        </w:tc>
        <w:tc>
          <w:tcPr>
            <w:tcW w:w="1008" w:type="dxa"/>
          </w:tcPr>
          <w:p w:rsidR="007D3B69" w:rsidRDefault="00C91545">
            <w:r>
              <w:t>1'h0</w:t>
            </w:r>
          </w:p>
        </w:tc>
      </w:tr>
      <w:tr w:rsidR="007D3B69" w:rsidTr="007D3B69">
        <w:tc>
          <w:tcPr>
            <w:tcW w:w="1440" w:type="dxa"/>
          </w:tcPr>
          <w:p w:rsidR="007D3B69" w:rsidRDefault="00C91545">
            <w:r>
              <w:t>ena_cbtn_clk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Enable C-Button clock, including the CLK3M and the VSW clock gating</w:t>
            </w:r>
            <w:r>
              <w:br/>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sel_keysense_clk</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Select the divided VAD clock source</w:t>
            </w:r>
            <w:r>
              <w:br/>
              <w:t>0: the XTAL 24MHz divided to 32kHz</w:t>
            </w:r>
            <w:r>
              <w:br/>
            </w:r>
            <w:r>
              <w:lastRenderedPageBreak/>
              <w:t>1: the RCO 32kHz</w:t>
            </w:r>
            <w:r>
              <w:br/>
            </w:r>
          </w:p>
        </w:tc>
        <w:tc>
          <w:tcPr>
            <w:tcW w:w="1008" w:type="dxa"/>
          </w:tcPr>
          <w:p w:rsidR="007D3B69" w:rsidRDefault="00C91545">
            <w:r>
              <w:lastRenderedPageBreak/>
              <w:t>1'h1</w:t>
            </w:r>
          </w:p>
        </w:tc>
      </w:tr>
      <w:tr w:rsidR="007D3B69" w:rsidTr="007D3B69">
        <w:tc>
          <w:tcPr>
            <w:tcW w:w="1440" w:type="dxa"/>
          </w:tcPr>
          <w:p w:rsidR="007D3B69" w:rsidRDefault="00C91545">
            <w:r>
              <w:lastRenderedPageBreak/>
              <w:t>ena_keysense_clk</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Enable the divided Keysense clock</w:t>
            </w:r>
            <w:r>
              <w:br/>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12:7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sel_vad_clk</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Select the divided VAD clock source</w:t>
            </w:r>
            <w:r>
              <w:br/>
              <w:t>0: the XTAL 24MHz divided to VAD clock</w:t>
            </w:r>
            <w:r>
              <w:br/>
              <w:t>1: the Always-On PCLK</w:t>
            </w:r>
            <w:r>
              <w:br/>
            </w:r>
          </w:p>
        </w:tc>
        <w:tc>
          <w:tcPr>
            <w:tcW w:w="1008" w:type="dxa"/>
          </w:tcPr>
          <w:p w:rsidR="007D3B69" w:rsidRDefault="00C91545">
            <w:r>
              <w:t>1'h0</w:t>
            </w:r>
          </w:p>
        </w:tc>
      </w:tr>
      <w:tr w:rsidR="007D3B69" w:rsidTr="007D3B69">
        <w:tc>
          <w:tcPr>
            <w:tcW w:w="1440" w:type="dxa"/>
          </w:tcPr>
          <w:p w:rsidR="007D3B69" w:rsidRDefault="00C91545">
            <w:r>
              <w:t>ena_vad_clk</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Enable the divided VAD clock</w:t>
            </w:r>
            <w:r>
              <w:br/>
              <w:t>0: the clock source is gated</w:t>
            </w:r>
            <w:r>
              <w:br/>
              <w:t>1: enable clock</w:t>
            </w:r>
            <w:r>
              <w:br/>
            </w:r>
          </w:p>
        </w:tc>
        <w:tc>
          <w:tcPr>
            <w:tcW w:w="1008" w:type="dxa"/>
          </w:tcPr>
          <w:p w:rsidR="007D3B69" w:rsidRDefault="00C91545">
            <w:r>
              <w:t>1'h0</w:t>
            </w:r>
          </w:p>
        </w:tc>
      </w:tr>
      <w:tr w:rsidR="007D3B69" w:rsidTr="007D3B69">
        <w:tc>
          <w:tcPr>
            <w:tcW w:w="1440" w:type="dxa"/>
          </w:tcPr>
          <w:p w:rsidR="007D3B69" w:rsidRDefault="00C91545">
            <w:r>
              <w:t>div_vad_clk_ld</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At rising edge to load config VAD clock divider denominator</w:t>
            </w:r>
            <w:r>
              <w:br/>
            </w:r>
          </w:p>
        </w:tc>
        <w:tc>
          <w:tcPr>
            <w:tcW w:w="1008" w:type="dxa"/>
          </w:tcPr>
          <w:p w:rsidR="007D3B69" w:rsidRDefault="00C91545">
            <w:r>
              <w:t>1'h0</w:t>
            </w:r>
          </w:p>
        </w:tc>
      </w:tr>
      <w:tr w:rsidR="007D3B69" w:rsidTr="007D3B69">
        <w:tc>
          <w:tcPr>
            <w:tcW w:w="1440" w:type="dxa"/>
          </w:tcPr>
          <w:p w:rsidR="007D3B69" w:rsidRDefault="00C91545">
            <w:r>
              <w:t>div_vad_clk_m</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Denominator M of 1/M divider of Always-On VAD clock</w:t>
            </w:r>
            <w:r>
              <w:br/>
            </w:r>
          </w:p>
        </w:tc>
        <w:tc>
          <w:tcPr>
            <w:tcW w:w="1008" w:type="dxa"/>
          </w:tcPr>
          <w:p w:rsidR="007D3B69" w:rsidRDefault="00C91545">
            <w:r>
              <w:t>4'h0</w:t>
            </w:r>
          </w:p>
        </w:tc>
      </w:tr>
    </w:tbl>
    <w:p w:rsidR="007D3B69" w:rsidRDefault="00C91545" w:rsidP="000C4E2D">
      <w:pPr>
        <w:pStyle w:val="3"/>
        <w:spacing w:before="156" w:after="156"/>
        <w:ind w:left="964" w:hanging="964"/>
      </w:pPr>
      <w:r>
        <w:t>AON_CRM_CTRL2</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sw_reset_aon_adc</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Write 1 to generate a SW reset to always-on CODEC</w:t>
            </w:r>
            <w:r>
              <w:br/>
              <w:t>The reset is a high active level and this bit need SW to write 0 to de-reset as the Codec of Audio ADC requirement.</w:t>
            </w:r>
            <w:r>
              <w:br/>
              <w:t>Hence, this bit is read-back as 1 when reset active.</w:t>
            </w:r>
            <w:r>
              <w:br/>
            </w:r>
          </w:p>
        </w:tc>
        <w:tc>
          <w:tcPr>
            <w:tcW w:w="1008" w:type="dxa"/>
          </w:tcPr>
          <w:p w:rsidR="007D3B69" w:rsidRDefault="00C91545">
            <w:r>
              <w:t>1'h0</w:t>
            </w:r>
          </w:p>
        </w:tc>
      </w:tr>
      <w:tr w:rsidR="007D3B69" w:rsidTr="007D3B69">
        <w:tc>
          <w:tcPr>
            <w:tcW w:w="1440" w:type="dxa"/>
          </w:tcPr>
          <w:p w:rsidR="007D3B69" w:rsidRDefault="00C91545">
            <w:r>
              <w:t>sw_reset_efuse</w:t>
            </w:r>
          </w:p>
        </w:tc>
        <w:tc>
          <w:tcPr>
            <w:tcW w:w="1008" w:type="dxa"/>
          </w:tcPr>
          <w:p w:rsidR="007D3B69" w:rsidRDefault="00C91545">
            <w:r>
              <w:t>0:0</w:t>
            </w:r>
          </w:p>
        </w:tc>
        <w:tc>
          <w:tcPr>
            <w:tcW w:w="864" w:type="dxa"/>
          </w:tcPr>
          <w:p w:rsidR="007D3B69" w:rsidRDefault="00C91545">
            <w:r>
              <w:t>W1P</w:t>
            </w:r>
          </w:p>
        </w:tc>
        <w:tc>
          <w:tcPr>
            <w:tcW w:w="5040" w:type="dxa"/>
          </w:tcPr>
          <w:p w:rsidR="007D3B69" w:rsidRDefault="00C91545">
            <w:r>
              <w:t>Write 1 to generate a SW reset to eFuse controller</w:t>
            </w:r>
            <w:r>
              <w:br/>
            </w:r>
            <w:r>
              <w:lastRenderedPageBreak/>
              <w:t>The reset is a high active level and this bit is clear automatically.</w:t>
            </w:r>
            <w:r>
              <w:br/>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AON_PCLK_FRC_ON</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timer_wdt_reg_clk_force_on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Force the PCLK of register file of AON_TIMER is enable</w:t>
            </w:r>
            <w:r>
              <w:br/>
              <w:t>Default is force disable, it should be work properly when NOT force on</w:t>
            </w:r>
            <w:r>
              <w:br/>
            </w:r>
          </w:p>
        </w:tc>
        <w:tc>
          <w:tcPr>
            <w:tcW w:w="1008" w:type="dxa"/>
          </w:tcPr>
          <w:p w:rsidR="007D3B69" w:rsidRDefault="00C91545">
            <w:r>
              <w:t>1'h0</w:t>
            </w:r>
          </w:p>
        </w:tc>
      </w:tr>
      <w:tr w:rsidR="007D3B69" w:rsidTr="007D3B69">
        <w:tc>
          <w:tcPr>
            <w:tcW w:w="1440" w:type="dxa"/>
          </w:tcPr>
          <w:p w:rsidR="007D3B69" w:rsidRDefault="00C91545">
            <w:r>
              <w:t>adc_reg_clk_force_on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Force the PCLK of register file of Always-On Audio ADC is enable</w:t>
            </w:r>
            <w:r>
              <w:br/>
              <w:t>Default is force disable, it should be work properly when NOT force on</w:t>
            </w:r>
            <w:r>
              <w:br/>
            </w:r>
          </w:p>
        </w:tc>
        <w:tc>
          <w:tcPr>
            <w:tcW w:w="1008" w:type="dxa"/>
          </w:tcPr>
          <w:p w:rsidR="007D3B69" w:rsidRDefault="00C91545">
            <w:r>
              <w:t>1'h0</w:t>
            </w:r>
          </w:p>
        </w:tc>
      </w:tr>
      <w:tr w:rsidR="007D3B69" w:rsidTr="007D3B69">
        <w:tc>
          <w:tcPr>
            <w:tcW w:w="1440" w:type="dxa"/>
          </w:tcPr>
          <w:p w:rsidR="007D3B69" w:rsidRDefault="00C91545">
            <w:r>
              <w:t>vad_reg_clk_force_on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Force the PCLK of register file of Always-On VAD is enable</w:t>
            </w:r>
            <w:r>
              <w:br/>
              <w:t>Default is force disable, it should be work properly when NOT force on</w:t>
            </w:r>
            <w:r>
              <w:br/>
            </w:r>
          </w:p>
        </w:tc>
        <w:tc>
          <w:tcPr>
            <w:tcW w:w="1008" w:type="dxa"/>
          </w:tcPr>
          <w:p w:rsidR="007D3B69" w:rsidRDefault="00C91545">
            <w:r>
              <w:t>1'h0</w:t>
            </w:r>
          </w:p>
        </w:tc>
      </w:tr>
      <w:tr w:rsidR="007D3B69" w:rsidTr="007D3B69">
        <w:tc>
          <w:tcPr>
            <w:tcW w:w="1440" w:type="dxa"/>
          </w:tcPr>
          <w:p w:rsidR="007D3B69" w:rsidRDefault="00C91545">
            <w:r>
              <w:t>iomux_reg_clk_force_on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Force the PCLK of register file of Always-On IOMUX is enable</w:t>
            </w:r>
            <w:r>
              <w:br/>
              <w:t>Default is force disable, it should be work properly when NOT force on</w:t>
            </w:r>
            <w:r>
              <w:br/>
            </w:r>
          </w:p>
        </w:tc>
        <w:tc>
          <w:tcPr>
            <w:tcW w:w="1008" w:type="dxa"/>
          </w:tcPr>
          <w:p w:rsidR="007D3B69" w:rsidRDefault="00C91545">
            <w:r>
              <w:t>1'h0</w:t>
            </w:r>
          </w:p>
        </w:tc>
      </w:tr>
    </w:tbl>
    <w:p w:rsidR="007D3B69" w:rsidRDefault="00C91545" w:rsidP="000C4E2D">
      <w:pPr>
        <w:pStyle w:val="3"/>
        <w:spacing w:before="156" w:after="156"/>
        <w:ind w:left="964" w:hanging="964"/>
      </w:pPr>
      <w:r>
        <w:t>AON_IWDT_FEED_KEY</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cp_wdt_feed_en_key</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set this key to 16'hCAFE to enable auto feed to IWDT when CP WDT is fed</w:t>
            </w:r>
          </w:p>
        </w:tc>
        <w:tc>
          <w:tcPr>
            <w:tcW w:w="1008" w:type="dxa"/>
          </w:tcPr>
          <w:p w:rsidR="007D3B69" w:rsidRDefault="00C91545">
            <w:r>
              <w:t>16'h0</w:t>
            </w:r>
          </w:p>
        </w:tc>
      </w:tr>
      <w:tr w:rsidR="007D3B69" w:rsidTr="007D3B69">
        <w:tc>
          <w:tcPr>
            <w:tcW w:w="1440" w:type="dxa"/>
          </w:tcPr>
          <w:p w:rsidR="007D3B69" w:rsidRDefault="00C91545">
            <w:r>
              <w:lastRenderedPageBreak/>
              <w:t>ap_wdt_feed_en_key</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set this key to 16'hCAFE to enable auto feed to IWDT when AP WDT is fed</w:t>
            </w:r>
          </w:p>
        </w:tc>
        <w:tc>
          <w:tcPr>
            <w:tcW w:w="1008" w:type="dxa"/>
          </w:tcPr>
          <w:p w:rsidR="007D3B69" w:rsidRDefault="00C91545">
            <w:r>
              <w:t>16'h0</w:t>
            </w:r>
          </w:p>
        </w:tc>
      </w:tr>
    </w:tbl>
    <w:p w:rsidR="007D3B69" w:rsidRDefault="00C91545" w:rsidP="000C4E2D">
      <w:pPr>
        <w:pStyle w:val="3"/>
        <w:spacing w:before="156" w:after="156"/>
        <w:ind w:left="964" w:hanging="964"/>
      </w:pPr>
      <w:r>
        <w:t>AON_RSVD_REG0</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aon_rsvd_reg_0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reserved for future use</w:t>
            </w:r>
          </w:p>
        </w:tc>
        <w:tc>
          <w:tcPr>
            <w:tcW w:w="1008" w:type="dxa"/>
          </w:tcPr>
          <w:p w:rsidR="007D3B69" w:rsidRDefault="00C91545">
            <w:r>
              <w:t>32'h0</w:t>
            </w:r>
          </w:p>
        </w:tc>
      </w:tr>
    </w:tbl>
    <w:p w:rsidR="007D3B69" w:rsidRDefault="00C91545" w:rsidP="000C4E2D">
      <w:pPr>
        <w:pStyle w:val="3"/>
        <w:spacing w:before="156" w:after="156"/>
        <w:ind w:left="964" w:hanging="964"/>
      </w:pPr>
      <w:r>
        <w:t>AON_STATUS_1</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por_sw_status</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A 32bit reserved status register</w:t>
            </w:r>
            <w:r>
              <w:br/>
              <w:t>It can be write by SW and only can be reset by POR or Pad Reset.</w:t>
            </w:r>
          </w:p>
        </w:tc>
        <w:tc>
          <w:tcPr>
            <w:tcW w:w="1008" w:type="dxa"/>
          </w:tcPr>
          <w:p w:rsidR="007D3B69" w:rsidRDefault="00C91545">
            <w:r>
              <w:t>32'h0</w:t>
            </w:r>
          </w:p>
        </w:tc>
      </w:tr>
    </w:tbl>
    <w:p w:rsidR="007D3B69" w:rsidRDefault="00C91545" w:rsidP="000C4E2D">
      <w:pPr>
        <w:pStyle w:val="3"/>
        <w:spacing w:before="156" w:after="156"/>
        <w:ind w:left="964" w:hanging="964"/>
      </w:pPr>
      <w:r>
        <w:t>AON_STATUS_2</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boot_option_val</w:t>
            </w:r>
          </w:p>
        </w:tc>
        <w:tc>
          <w:tcPr>
            <w:tcW w:w="1008" w:type="dxa"/>
          </w:tcPr>
          <w:p w:rsidR="007D3B69" w:rsidRDefault="00C91545">
            <w:r>
              <w:t>3:2</w:t>
            </w:r>
          </w:p>
        </w:tc>
        <w:tc>
          <w:tcPr>
            <w:tcW w:w="864" w:type="dxa"/>
          </w:tcPr>
          <w:p w:rsidR="007D3B69" w:rsidRDefault="00C91545">
            <w:r>
              <w:t>RW</w:t>
            </w:r>
          </w:p>
        </w:tc>
        <w:tc>
          <w:tcPr>
            <w:tcW w:w="5040" w:type="dxa"/>
          </w:tcPr>
          <w:p w:rsidR="007D3B69" w:rsidRDefault="00C91545">
            <w:r>
              <w:t>The set value of boot option</w:t>
            </w:r>
          </w:p>
        </w:tc>
        <w:tc>
          <w:tcPr>
            <w:tcW w:w="1008" w:type="dxa"/>
          </w:tcPr>
          <w:p w:rsidR="007D3B69" w:rsidRDefault="00C91545">
            <w:r>
              <w:t>2'h0</w:t>
            </w:r>
          </w:p>
        </w:tc>
      </w:tr>
      <w:tr w:rsidR="007D3B69" w:rsidTr="007D3B69">
        <w:tc>
          <w:tcPr>
            <w:tcW w:w="1440" w:type="dxa"/>
          </w:tcPr>
          <w:p w:rsidR="007D3B69" w:rsidRDefault="00C91545">
            <w:r>
              <w:t>boot_option_frc</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Force the boot option read by SW is based on a set value</w:t>
            </w:r>
          </w:p>
        </w:tc>
        <w:tc>
          <w:tcPr>
            <w:tcW w:w="1008" w:type="dxa"/>
          </w:tcPr>
          <w:p w:rsidR="007D3B69" w:rsidRDefault="00C91545">
            <w:r>
              <w:t>1'h0</w:t>
            </w:r>
          </w:p>
        </w:tc>
      </w:tr>
      <w:tr w:rsidR="007D3B69" w:rsidTr="007D3B69">
        <w:tc>
          <w:tcPr>
            <w:tcW w:w="1440" w:type="dxa"/>
          </w:tcPr>
          <w:p w:rsidR="007D3B69" w:rsidRDefault="00C91545">
            <w:r>
              <w:t>ena_irq_aon_wakeup</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 xml:space="preserve">Enable the interrupt of Always-On Wakeup </w:t>
            </w:r>
          </w:p>
        </w:tc>
        <w:tc>
          <w:tcPr>
            <w:tcW w:w="1008" w:type="dxa"/>
          </w:tcPr>
          <w:p w:rsidR="007D3B69" w:rsidRDefault="00C91545">
            <w:r>
              <w:t>1'h0</w:t>
            </w:r>
          </w:p>
        </w:tc>
      </w:tr>
    </w:tbl>
    <w:p w:rsidR="007D3B69" w:rsidRDefault="00C91545" w:rsidP="000C4E2D">
      <w:pPr>
        <w:pStyle w:val="3"/>
        <w:spacing w:before="156" w:after="156"/>
        <w:ind w:left="964" w:hanging="964"/>
      </w:pPr>
      <w:r>
        <w:t>AON_STATUS_3</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sys_rst_cause_7</w:t>
            </w:r>
          </w:p>
        </w:tc>
        <w:tc>
          <w:tcPr>
            <w:tcW w:w="1008" w:type="dxa"/>
          </w:tcPr>
          <w:p w:rsidR="007D3B69" w:rsidRDefault="00C91545">
            <w:r>
              <w:t>23:23</w:t>
            </w:r>
          </w:p>
        </w:tc>
        <w:tc>
          <w:tcPr>
            <w:tcW w:w="864" w:type="dxa"/>
          </w:tcPr>
          <w:p w:rsidR="007D3B69" w:rsidRDefault="00C91545">
            <w:r>
              <w:t>W1C</w:t>
            </w:r>
          </w:p>
        </w:tc>
        <w:tc>
          <w:tcPr>
            <w:tcW w:w="5040" w:type="dxa"/>
          </w:tcPr>
          <w:p w:rsidR="007D3B69" w:rsidRDefault="00C91545">
            <w:r>
              <w:t>The record of AP subsystem reset casue</w:t>
            </w:r>
            <w:r>
              <w:br/>
              <w:t>Bit[7]:blank</w:t>
            </w:r>
          </w:p>
        </w:tc>
        <w:tc>
          <w:tcPr>
            <w:tcW w:w="1008" w:type="dxa"/>
          </w:tcPr>
          <w:p w:rsidR="007D3B69" w:rsidRDefault="00C91545">
            <w:r>
              <w:t>1'h0</w:t>
            </w:r>
          </w:p>
        </w:tc>
      </w:tr>
      <w:tr w:rsidR="007D3B69" w:rsidTr="007D3B69">
        <w:tc>
          <w:tcPr>
            <w:tcW w:w="1440" w:type="dxa"/>
          </w:tcPr>
          <w:p w:rsidR="007D3B69" w:rsidRDefault="00C91545">
            <w:r>
              <w:t>sys_rst_cause_6</w:t>
            </w:r>
          </w:p>
        </w:tc>
        <w:tc>
          <w:tcPr>
            <w:tcW w:w="1008" w:type="dxa"/>
          </w:tcPr>
          <w:p w:rsidR="007D3B69" w:rsidRDefault="00C91545">
            <w:r>
              <w:t>22:22</w:t>
            </w:r>
          </w:p>
        </w:tc>
        <w:tc>
          <w:tcPr>
            <w:tcW w:w="864" w:type="dxa"/>
          </w:tcPr>
          <w:p w:rsidR="007D3B69" w:rsidRDefault="00C91545">
            <w:r>
              <w:t>W1C</w:t>
            </w:r>
          </w:p>
        </w:tc>
        <w:tc>
          <w:tcPr>
            <w:tcW w:w="5040" w:type="dxa"/>
          </w:tcPr>
          <w:p w:rsidR="007D3B69" w:rsidRDefault="00C91545">
            <w:r>
              <w:t>The record of AP subsystem reset casue</w:t>
            </w:r>
            <w:r>
              <w:br/>
              <w:t>Bit[6]:blank</w:t>
            </w:r>
          </w:p>
        </w:tc>
        <w:tc>
          <w:tcPr>
            <w:tcW w:w="1008" w:type="dxa"/>
          </w:tcPr>
          <w:p w:rsidR="007D3B69" w:rsidRDefault="00C91545">
            <w:r>
              <w:t>1'h0</w:t>
            </w:r>
          </w:p>
        </w:tc>
      </w:tr>
      <w:tr w:rsidR="007D3B69" w:rsidTr="007D3B69">
        <w:tc>
          <w:tcPr>
            <w:tcW w:w="1440" w:type="dxa"/>
          </w:tcPr>
          <w:p w:rsidR="007D3B69" w:rsidRDefault="00C91545">
            <w:r>
              <w:lastRenderedPageBreak/>
              <w:t>sys_rst_cause_5</w:t>
            </w:r>
          </w:p>
        </w:tc>
        <w:tc>
          <w:tcPr>
            <w:tcW w:w="1008" w:type="dxa"/>
          </w:tcPr>
          <w:p w:rsidR="007D3B69" w:rsidRDefault="00C91545">
            <w:r>
              <w:t>21:21</w:t>
            </w:r>
          </w:p>
        </w:tc>
        <w:tc>
          <w:tcPr>
            <w:tcW w:w="864" w:type="dxa"/>
          </w:tcPr>
          <w:p w:rsidR="007D3B69" w:rsidRDefault="00C91545">
            <w:r>
              <w:t>W1C</w:t>
            </w:r>
          </w:p>
        </w:tc>
        <w:tc>
          <w:tcPr>
            <w:tcW w:w="5040" w:type="dxa"/>
          </w:tcPr>
          <w:p w:rsidR="007D3B69" w:rsidRDefault="00C91545">
            <w:r>
              <w:t>The record of AP subsystem reset casue</w:t>
            </w:r>
            <w:r>
              <w:br/>
              <w:t>Bit[5]: star_sysresetreq</w:t>
            </w:r>
          </w:p>
        </w:tc>
        <w:tc>
          <w:tcPr>
            <w:tcW w:w="1008" w:type="dxa"/>
          </w:tcPr>
          <w:p w:rsidR="007D3B69" w:rsidRDefault="00C91545">
            <w:r>
              <w:t>1'h0</w:t>
            </w:r>
          </w:p>
        </w:tc>
      </w:tr>
      <w:tr w:rsidR="007D3B69" w:rsidTr="007D3B69">
        <w:tc>
          <w:tcPr>
            <w:tcW w:w="1440" w:type="dxa"/>
          </w:tcPr>
          <w:p w:rsidR="007D3B69" w:rsidRDefault="00C91545">
            <w:r>
              <w:t>sys_rst_cause_4</w:t>
            </w:r>
          </w:p>
        </w:tc>
        <w:tc>
          <w:tcPr>
            <w:tcW w:w="1008" w:type="dxa"/>
          </w:tcPr>
          <w:p w:rsidR="007D3B69" w:rsidRDefault="00C91545">
            <w:r>
              <w:t>20:20</w:t>
            </w:r>
          </w:p>
        </w:tc>
        <w:tc>
          <w:tcPr>
            <w:tcW w:w="864" w:type="dxa"/>
          </w:tcPr>
          <w:p w:rsidR="007D3B69" w:rsidRDefault="00C91545">
            <w:r>
              <w:t>W1C</w:t>
            </w:r>
          </w:p>
        </w:tc>
        <w:tc>
          <w:tcPr>
            <w:tcW w:w="5040" w:type="dxa"/>
          </w:tcPr>
          <w:p w:rsidR="007D3B69" w:rsidRDefault="00C91545">
            <w:r>
              <w:t>The record of AP subsystem reset casue</w:t>
            </w:r>
            <w:r>
              <w:br/>
              <w:t>Bit[4]:star_lockup</w:t>
            </w:r>
          </w:p>
        </w:tc>
        <w:tc>
          <w:tcPr>
            <w:tcW w:w="1008" w:type="dxa"/>
          </w:tcPr>
          <w:p w:rsidR="007D3B69" w:rsidRDefault="00C91545">
            <w:r>
              <w:t>1'h0</w:t>
            </w:r>
          </w:p>
        </w:tc>
      </w:tr>
      <w:tr w:rsidR="007D3B69" w:rsidTr="007D3B69">
        <w:tc>
          <w:tcPr>
            <w:tcW w:w="1440" w:type="dxa"/>
          </w:tcPr>
          <w:p w:rsidR="007D3B69" w:rsidRDefault="00C91545">
            <w:r>
              <w:t>sys_rst_cause_3</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The record of AP subsystem reset casue</w:t>
            </w:r>
            <w:r>
              <w:br/>
              <w:t>Bit[3]:ap_wdt_rst</w:t>
            </w:r>
          </w:p>
        </w:tc>
        <w:tc>
          <w:tcPr>
            <w:tcW w:w="1008" w:type="dxa"/>
          </w:tcPr>
          <w:p w:rsidR="007D3B69" w:rsidRDefault="00C91545">
            <w:r>
              <w:t>1'h0</w:t>
            </w:r>
          </w:p>
        </w:tc>
      </w:tr>
      <w:tr w:rsidR="007D3B69" w:rsidTr="007D3B69">
        <w:tc>
          <w:tcPr>
            <w:tcW w:w="1440" w:type="dxa"/>
          </w:tcPr>
          <w:p w:rsidR="007D3B69" w:rsidRDefault="00C91545">
            <w:r>
              <w:t>sys_rst_cause_2</w:t>
            </w:r>
          </w:p>
        </w:tc>
        <w:tc>
          <w:tcPr>
            <w:tcW w:w="1008" w:type="dxa"/>
          </w:tcPr>
          <w:p w:rsidR="007D3B69" w:rsidRDefault="00C91545">
            <w:r>
              <w:t>18:18</w:t>
            </w:r>
          </w:p>
        </w:tc>
        <w:tc>
          <w:tcPr>
            <w:tcW w:w="864" w:type="dxa"/>
          </w:tcPr>
          <w:p w:rsidR="007D3B69" w:rsidRDefault="00C91545">
            <w:r>
              <w:t>W1C</w:t>
            </w:r>
          </w:p>
        </w:tc>
        <w:tc>
          <w:tcPr>
            <w:tcW w:w="5040" w:type="dxa"/>
          </w:tcPr>
          <w:p w:rsidR="007D3B69" w:rsidRDefault="00C91545">
            <w:r>
              <w:t>The record of AP subsystem reset casue</w:t>
            </w:r>
            <w:r>
              <w:br/>
              <w:t>Bit[2]:syscfg_p_ap_reset</w:t>
            </w:r>
          </w:p>
        </w:tc>
        <w:tc>
          <w:tcPr>
            <w:tcW w:w="1008" w:type="dxa"/>
          </w:tcPr>
          <w:p w:rsidR="007D3B69" w:rsidRDefault="00C91545">
            <w:r>
              <w:t>1'h0</w:t>
            </w:r>
          </w:p>
        </w:tc>
      </w:tr>
      <w:tr w:rsidR="007D3B69" w:rsidTr="007D3B69">
        <w:tc>
          <w:tcPr>
            <w:tcW w:w="1440" w:type="dxa"/>
          </w:tcPr>
          <w:p w:rsidR="007D3B69" w:rsidRDefault="00C91545">
            <w:r>
              <w:t>sys_rst_cause_1</w:t>
            </w:r>
          </w:p>
        </w:tc>
        <w:tc>
          <w:tcPr>
            <w:tcW w:w="1008" w:type="dxa"/>
          </w:tcPr>
          <w:p w:rsidR="007D3B69" w:rsidRDefault="00C91545">
            <w:r>
              <w:t>17:17</w:t>
            </w:r>
          </w:p>
        </w:tc>
        <w:tc>
          <w:tcPr>
            <w:tcW w:w="864" w:type="dxa"/>
          </w:tcPr>
          <w:p w:rsidR="007D3B69" w:rsidRDefault="00C91545">
            <w:r>
              <w:t>W1C</w:t>
            </w:r>
          </w:p>
        </w:tc>
        <w:tc>
          <w:tcPr>
            <w:tcW w:w="5040" w:type="dxa"/>
          </w:tcPr>
          <w:p w:rsidR="007D3B69" w:rsidRDefault="00C91545">
            <w:r>
              <w:t>The record of AP subsystem reset casue</w:t>
            </w:r>
            <w:r>
              <w:br/>
              <w:t>Bit[1]:syscfg_cp_reset</w:t>
            </w:r>
          </w:p>
        </w:tc>
        <w:tc>
          <w:tcPr>
            <w:tcW w:w="1008" w:type="dxa"/>
          </w:tcPr>
          <w:p w:rsidR="007D3B69" w:rsidRDefault="00C91545">
            <w:r>
              <w:t>1'h0</w:t>
            </w:r>
          </w:p>
        </w:tc>
      </w:tr>
      <w:tr w:rsidR="007D3B69" w:rsidTr="007D3B69">
        <w:tc>
          <w:tcPr>
            <w:tcW w:w="1440" w:type="dxa"/>
          </w:tcPr>
          <w:p w:rsidR="007D3B69" w:rsidRDefault="00C91545">
            <w:r>
              <w:t>sys_rst_cause_0</w:t>
            </w:r>
          </w:p>
        </w:tc>
        <w:tc>
          <w:tcPr>
            <w:tcW w:w="1008" w:type="dxa"/>
          </w:tcPr>
          <w:p w:rsidR="007D3B69" w:rsidRDefault="00C91545">
            <w:r>
              <w:t>16:16</w:t>
            </w:r>
          </w:p>
        </w:tc>
        <w:tc>
          <w:tcPr>
            <w:tcW w:w="864" w:type="dxa"/>
          </w:tcPr>
          <w:p w:rsidR="007D3B69" w:rsidRDefault="00C91545">
            <w:r>
              <w:t>W1C</w:t>
            </w:r>
          </w:p>
        </w:tc>
        <w:tc>
          <w:tcPr>
            <w:tcW w:w="5040" w:type="dxa"/>
          </w:tcPr>
          <w:p w:rsidR="007D3B69" w:rsidRDefault="00C91545">
            <w:r>
              <w:t>The record of AP subsystem reset casue</w:t>
            </w:r>
            <w:r>
              <w:br/>
              <w:t>Bit[0]:cp_wdt_reset</w:t>
            </w:r>
          </w:p>
        </w:tc>
        <w:tc>
          <w:tcPr>
            <w:tcW w:w="1008" w:type="dxa"/>
          </w:tcPr>
          <w:p w:rsidR="007D3B69" w:rsidRDefault="00C91545">
            <w:r>
              <w:t>1'h0</w:t>
            </w:r>
          </w:p>
        </w:tc>
      </w:tr>
      <w:tr w:rsidR="007D3B69" w:rsidTr="007D3B69">
        <w:tc>
          <w:tcPr>
            <w:tcW w:w="1440" w:type="dxa"/>
          </w:tcPr>
          <w:p w:rsidR="007D3B69" w:rsidRDefault="00C91545">
            <w:r>
              <w:t>aon_RO_aud_aon_ldo25_pg08</w:t>
            </w:r>
          </w:p>
        </w:tc>
        <w:tc>
          <w:tcPr>
            <w:tcW w:w="1008" w:type="dxa"/>
          </w:tcPr>
          <w:p w:rsidR="007D3B69" w:rsidRDefault="00C91545">
            <w:r>
              <w:t>15:15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aon_RO_aud_aon_ldo18_pg08</w:t>
            </w:r>
          </w:p>
        </w:tc>
        <w:tc>
          <w:tcPr>
            <w:tcW w:w="1008" w:type="dxa"/>
          </w:tcPr>
          <w:p w:rsidR="007D3B69" w:rsidRDefault="00C91545">
            <w:r>
              <w:t>14:14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rbk_boot_option</w:t>
            </w:r>
          </w:p>
        </w:tc>
        <w:tc>
          <w:tcPr>
            <w:tcW w:w="1008" w:type="dxa"/>
          </w:tcPr>
          <w:p w:rsidR="007D3B69" w:rsidRDefault="00C91545">
            <w:r>
              <w:t>13:12</w:t>
            </w:r>
          </w:p>
        </w:tc>
        <w:tc>
          <w:tcPr>
            <w:tcW w:w="864" w:type="dxa"/>
          </w:tcPr>
          <w:p w:rsidR="007D3B69" w:rsidRDefault="00C91545">
            <w:r>
              <w:t>RO</w:t>
            </w:r>
          </w:p>
        </w:tc>
        <w:tc>
          <w:tcPr>
            <w:tcW w:w="5040" w:type="dxa"/>
          </w:tcPr>
          <w:p w:rsidR="007D3B69" w:rsidRDefault="00C91545">
            <w:r>
              <w:t>Boot option based the 2bits boot strap pin</w:t>
            </w:r>
            <w:r>
              <w:br/>
              <w:t>11 - Flash boot</w:t>
            </w:r>
            <w:r>
              <w:br/>
              <w:t>10 - UART boot</w:t>
            </w:r>
            <w:r>
              <w:br/>
              <w:t>01 - USB boot</w:t>
            </w:r>
            <w:r>
              <w:br/>
              <w:t>00 - Xtensa debug</w:t>
            </w:r>
            <w:r>
              <w:br/>
            </w:r>
            <w:r>
              <w:br/>
              <w:t>Strap Pin [1:0] Default to Input and Pull-Up</w:t>
            </w:r>
          </w:p>
        </w:tc>
        <w:tc>
          <w:tcPr>
            <w:tcW w:w="1008" w:type="dxa"/>
          </w:tcPr>
          <w:p w:rsidR="007D3B69" w:rsidRDefault="00C91545">
            <w:r>
              <w:t>2'h3</w:t>
            </w:r>
          </w:p>
        </w:tc>
      </w:tr>
      <w:tr w:rsidR="007D3B69" w:rsidTr="007D3B69">
        <w:tc>
          <w:tcPr>
            <w:tcW w:w="1440" w:type="dxa"/>
          </w:tcPr>
          <w:p w:rsidR="007D3B69" w:rsidRDefault="00C91545">
            <w:r>
              <w:t>rbk_pwr_status</w:t>
            </w:r>
          </w:p>
        </w:tc>
        <w:tc>
          <w:tcPr>
            <w:tcW w:w="1008" w:type="dxa"/>
          </w:tcPr>
          <w:p w:rsidR="007D3B69" w:rsidRDefault="00C91545">
            <w:r>
              <w:t>11:8</w:t>
            </w:r>
          </w:p>
        </w:tc>
        <w:tc>
          <w:tcPr>
            <w:tcW w:w="864" w:type="dxa"/>
          </w:tcPr>
          <w:p w:rsidR="007D3B69" w:rsidRDefault="00C91545">
            <w:r>
              <w:t>RO</w:t>
            </w:r>
          </w:p>
        </w:tc>
        <w:tc>
          <w:tcPr>
            <w:tcW w:w="5040" w:type="dxa"/>
          </w:tcPr>
          <w:p w:rsidR="007D3B69" w:rsidRDefault="007D3B69"/>
        </w:tc>
        <w:tc>
          <w:tcPr>
            <w:tcW w:w="1008" w:type="dxa"/>
          </w:tcPr>
          <w:p w:rsidR="007D3B69" w:rsidRDefault="00C91545">
            <w:r>
              <w:t>4'hf</w:t>
            </w:r>
          </w:p>
        </w:tc>
      </w:tr>
      <w:tr w:rsidR="007D3B69" w:rsidTr="007D3B69">
        <w:tc>
          <w:tcPr>
            <w:tcW w:w="1440" w:type="dxa"/>
          </w:tcPr>
          <w:p w:rsidR="007D3B69" w:rsidRDefault="00C91545">
            <w:r>
              <w:t>rbk_irq_keysense</w:t>
            </w:r>
          </w:p>
        </w:tc>
        <w:tc>
          <w:tcPr>
            <w:tcW w:w="1008" w:type="dxa"/>
          </w:tcPr>
          <w:p w:rsidR="007D3B69" w:rsidRDefault="00C91545">
            <w:r>
              <w:t>7:7</w:t>
            </w:r>
          </w:p>
        </w:tc>
        <w:tc>
          <w:tcPr>
            <w:tcW w:w="864" w:type="dxa"/>
          </w:tcPr>
          <w:p w:rsidR="007D3B69" w:rsidRDefault="00C91545">
            <w:r>
              <w:t>RO</w:t>
            </w:r>
          </w:p>
        </w:tc>
        <w:tc>
          <w:tcPr>
            <w:tcW w:w="5040" w:type="dxa"/>
          </w:tcPr>
          <w:p w:rsidR="007D3B69" w:rsidRDefault="00C91545">
            <w:r>
              <w:t>Read-back only: Keysense interrupt raw status</w:t>
            </w:r>
          </w:p>
        </w:tc>
        <w:tc>
          <w:tcPr>
            <w:tcW w:w="1008" w:type="dxa"/>
          </w:tcPr>
          <w:p w:rsidR="007D3B69" w:rsidRDefault="00C91545">
            <w:r>
              <w:t>1'h0</w:t>
            </w:r>
          </w:p>
        </w:tc>
      </w:tr>
      <w:tr w:rsidR="007D3B69" w:rsidTr="007D3B69">
        <w:tc>
          <w:tcPr>
            <w:tcW w:w="1440" w:type="dxa"/>
          </w:tcPr>
          <w:p w:rsidR="007D3B69" w:rsidRDefault="00C91545">
            <w:r>
              <w:t>rbk_irq_cbutton</w:t>
            </w:r>
          </w:p>
        </w:tc>
        <w:tc>
          <w:tcPr>
            <w:tcW w:w="1008" w:type="dxa"/>
          </w:tcPr>
          <w:p w:rsidR="007D3B69" w:rsidRDefault="00C91545">
            <w:r>
              <w:t>6:6</w:t>
            </w:r>
          </w:p>
        </w:tc>
        <w:tc>
          <w:tcPr>
            <w:tcW w:w="864" w:type="dxa"/>
          </w:tcPr>
          <w:p w:rsidR="007D3B69" w:rsidRDefault="00C91545">
            <w:r>
              <w:t>RO</w:t>
            </w:r>
          </w:p>
        </w:tc>
        <w:tc>
          <w:tcPr>
            <w:tcW w:w="5040" w:type="dxa"/>
          </w:tcPr>
          <w:p w:rsidR="007D3B69" w:rsidRDefault="00C91545">
            <w:r>
              <w:t>Read-back only: C-Button interrupt raw status</w:t>
            </w:r>
          </w:p>
        </w:tc>
        <w:tc>
          <w:tcPr>
            <w:tcW w:w="1008" w:type="dxa"/>
          </w:tcPr>
          <w:p w:rsidR="007D3B69" w:rsidRDefault="00C91545">
            <w:r>
              <w:t>1'h0</w:t>
            </w:r>
          </w:p>
        </w:tc>
      </w:tr>
      <w:tr w:rsidR="007D3B69" w:rsidTr="007D3B69">
        <w:tc>
          <w:tcPr>
            <w:tcW w:w="1440" w:type="dxa"/>
          </w:tcPr>
          <w:p w:rsidR="007D3B69" w:rsidRDefault="00C91545">
            <w:r>
              <w:t>rbk_irq_iwdt</w:t>
            </w:r>
          </w:p>
        </w:tc>
        <w:tc>
          <w:tcPr>
            <w:tcW w:w="1008" w:type="dxa"/>
          </w:tcPr>
          <w:p w:rsidR="007D3B69" w:rsidRDefault="00C91545">
            <w:r>
              <w:t>5:5</w:t>
            </w:r>
          </w:p>
        </w:tc>
        <w:tc>
          <w:tcPr>
            <w:tcW w:w="864" w:type="dxa"/>
          </w:tcPr>
          <w:p w:rsidR="007D3B69" w:rsidRDefault="00C91545">
            <w:r>
              <w:t>RO</w:t>
            </w:r>
          </w:p>
        </w:tc>
        <w:tc>
          <w:tcPr>
            <w:tcW w:w="5040" w:type="dxa"/>
          </w:tcPr>
          <w:p w:rsidR="007D3B69" w:rsidRDefault="00C91545">
            <w:r>
              <w:t>Read-back only: iWDT interrupt raw status</w:t>
            </w:r>
          </w:p>
        </w:tc>
        <w:tc>
          <w:tcPr>
            <w:tcW w:w="1008" w:type="dxa"/>
          </w:tcPr>
          <w:p w:rsidR="007D3B69" w:rsidRDefault="00C91545">
            <w:r>
              <w:t>1'h0</w:t>
            </w:r>
          </w:p>
        </w:tc>
      </w:tr>
      <w:tr w:rsidR="007D3B69" w:rsidTr="007D3B69">
        <w:tc>
          <w:tcPr>
            <w:tcW w:w="1440" w:type="dxa"/>
          </w:tcPr>
          <w:p w:rsidR="007D3B69" w:rsidRDefault="00C91545">
            <w:r>
              <w:t>rbk_irq_va</w:t>
            </w:r>
            <w:r>
              <w:lastRenderedPageBreak/>
              <w:t>d</w:t>
            </w:r>
          </w:p>
        </w:tc>
        <w:tc>
          <w:tcPr>
            <w:tcW w:w="1008" w:type="dxa"/>
          </w:tcPr>
          <w:p w:rsidR="007D3B69" w:rsidRDefault="00C91545">
            <w:r>
              <w:lastRenderedPageBreak/>
              <w:t>4:4</w:t>
            </w:r>
          </w:p>
        </w:tc>
        <w:tc>
          <w:tcPr>
            <w:tcW w:w="864" w:type="dxa"/>
          </w:tcPr>
          <w:p w:rsidR="007D3B69" w:rsidRDefault="00C91545">
            <w:r>
              <w:t>RO</w:t>
            </w:r>
          </w:p>
        </w:tc>
        <w:tc>
          <w:tcPr>
            <w:tcW w:w="5040" w:type="dxa"/>
          </w:tcPr>
          <w:p w:rsidR="007D3B69" w:rsidRDefault="00C91545">
            <w:r>
              <w:t>Read-back only: VAD interrupt raw status</w:t>
            </w:r>
          </w:p>
        </w:tc>
        <w:tc>
          <w:tcPr>
            <w:tcW w:w="1008" w:type="dxa"/>
          </w:tcPr>
          <w:p w:rsidR="007D3B69" w:rsidRDefault="00C91545">
            <w:r>
              <w:t>1'h0</w:t>
            </w:r>
          </w:p>
        </w:tc>
      </w:tr>
      <w:tr w:rsidR="007D3B69" w:rsidTr="007D3B69">
        <w:tc>
          <w:tcPr>
            <w:tcW w:w="1440" w:type="dxa"/>
          </w:tcPr>
          <w:p w:rsidR="007D3B69" w:rsidRDefault="00C91545">
            <w:r>
              <w:lastRenderedPageBreak/>
              <w:t>rbk_irq_rtc</w:t>
            </w:r>
          </w:p>
        </w:tc>
        <w:tc>
          <w:tcPr>
            <w:tcW w:w="1008" w:type="dxa"/>
          </w:tcPr>
          <w:p w:rsidR="007D3B69" w:rsidRDefault="00C91545">
            <w:r>
              <w:t>3:3</w:t>
            </w:r>
          </w:p>
        </w:tc>
        <w:tc>
          <w:tcPr>
            <w:tcW w:w="864" w:type="dxa"/>
          </w:tcPr>
          <w:p w:rsidR="007D3B69" w:rsidRDefault="00C91545">
            <w:r>
              <w:t>RO</w:t>
            </w:r>
          </w:p>
        </w:tc>
        <w:tc>
          <w:tcPr>
            <w:tcW w:w="5040" w:type="dxa"/>
          </w:tcPr>
          <w:p w:rsidR="007D3B69" w:rsidRDefault="00C91545">
            <w:r>
              <w:t>Read-back only: RTC interrupt raw status</w:t>
            </w:r>
          </w:p>
        </w:tc>
        <w:tc>
          <w:tcPr>
            <w:tcW w:w="1008" w:type="dxa"/>
          </w:tcPr>
          <w:p w:rsidR="007D3B69" w:rsidRDefault="00C91545">
            <w:r>
              <w:t>1'h0</w:t>
            </w:r>
          </w:p>
        </w:tc>
      </w:tr>
      <w:tr w:rsidR="007D3B69" w:rsidTr="007D3B69">
        <w:tc>
          <w:tcPr>
            <w:tcW w:w="1440" w:type="dxa"/>
          </w:tcPr>
          <w:p w:rsidR="007D3B69" w:rsidRDefault="00C91545">
            <w:r>
              <w:t>aon_rst_status</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Read-back: status of always-on subsystem reset</w:t>
            </w:r>
            <w:r>
              <w:br/>
              <w:t>Reset to 1 after always-on subsystem reset. It can be ONLY clear by SW write 1.</w:t>
            </w:r>
            <w:r>
              <w:br/>
            </w:r>
            <w:r>
              <w:br/>
              <w:t>Usage of the reset status:</w:t>
            </w:r>
            <w:r>
              <w:br/>
              <w:t>1. aon_rst_status=0 AND por_status=0</w:t>
            </w:r>
            <w:r>
              <w:br/>
              <w:t>Both statuses are clear by SW after system boot, as this combination.</w:t>
            </w:r>
            <w:r>
              <w:br/>
            </w:r>
            <w:r>
              <w:br/>
              <w:t>2. aon_rst_status=1 AND por_status=0</w:t>
            </w:r>
            <w:r>
              <w:br/>
              <w:t>AON reset happens but NO POR reset. Hence it is a iWDT reset.</w:t>
            </w:r>
            <w:r>
              <w:br/>
            </w:r>
            <w:r>
              <w:br/>
              <w:t>3. aon_rst_status=1 AND por_status=1</w:t>
            </w:r>
            <w:r>
              <w:br/>
              <w:t>Both statuses are default value. Hence it is a combination after POR reset.</w:t>
            </w:r>
            <w:r>
              <w:br/>
            </w:r>
            <w:r>
              <w:br/>
              <w:t>4. aon_rst_status=0 AND por_status=1</w:t>
            </w:r>
            <w:r>
              <w:br/>
              <w:t>Reset case cannot generate the combination. An invalid status.</w:t>
            </w:r>
            <w:r>
              <w:br/>
            </w:r>
          </w:p>
        </w:tc>
        <w:tc>
          <w:tcPr>
            <w:tcW w:w="1008" w:type="dxa"/>
          </w:tcPr>
          <w:p w:rsidR="007D3B69" w:rsidRDefault="00C91545">
            <w:r>
              <w:t>1'h1</w:t>
            </w:r>
          </w:p>
        </w:tc>
      </w:tr>
      <w:tr w:rsidR="007D3B69" w:rsidTr="007D3B69">
        <w:tc>
          <w:tcPr>
            <w:tcW w:w="1440" w:type="dxa"/>
          </w:tcPr>
          <w:p w:rsidR="007D3B69" w:rsidRDefault="00C91545">
            <w:r>
              <w:t>por_status</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Read-back: status of POR Reset</w:t>
            </w:r>
            <w:r>
              <w:br/>
              <w:t>Reset to 1 after POR or Pad Reset. It can be ONLY clear by SW write 1.</w:t>
            </w:r>
          </w:p>
        </w:tc>
        <w:tc>
          <w:tcPr>
            <w:tcW w:w="1008" w:type="dxa"/>
          </w:tcPr>
          <w:p w:rsidR="007D3B69" w:rsidRDefault="00C91545">
            <w:r>
              <w:t>1'h1</w:t>
            </w:r>
          </w:p>
        </w:tc>
      </w:tr>
      <w:tr w:rsidR="007D3B69" w:rsidTr="007D3B69">
        <w:tc>
          <w:tcPr>
            <w:tcW w:w="1440" w:type="dxa"/>
          </w:tcPr>
          <w:p w:rsidR="007D3B69" w:rsidRDefault="00C91545">
            <w:r>
              <w:t>irq_aon_wakeup</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Always-On Wakeup</w:t>
            </w:r>
            <w:r>
              <w:br/>
              <w:t>It can be clear by SW write 1.</w:t>
            </w:r>
          </w:p>
        </w:tc>
        <w:tc>
          <w:tcPr>
            <w:tcW w:w="1008" w:type="dxa"/>
          </w:tcPr>
          <w:p w:rsidR="007D3B69" w:rsidRDefault="00C91545">
            <w:r>
              <w:t>1'h0</w:t>
            </w:r>
          </w:p>
        </w:tc>
      </w:tr>
    </w:tbl>
    <w:p w:rsidR="007D3B69" w:rsidRDefault="00C91545">
      <w:r>
        <w:br w:type="page"/>
      </w:r>
    </w:p>
    <w:p w:rsidR="007D3B69" w:rsidRDefault="00C91545" w:rsidP="00FF6CDC">
      <w:pPr>
        <w:pStyle w:val="10"/>
        <w:spacing w:before="156" w:after="156"/>
        <w:ind w:left="643" w:hanging="643"/>
      </w:pPr>
      <w:r>
        <w:lastRenderedPageBreak/>
        <w:t>AON_IOMUX</w:t>
      </w:r>
    </w:p>
    <w:p w:rsidR="007D3B69" w:rsidRDefault="00C91545" w:rsidP="00FF6CDC">
      <w:pPr>
        <w:pStyle w:val="2"/>
        <w:spacing w:before="156" w:after="156"/>
        <w:ind w:left="843" w:hanging="843"/>
      </w:pPr>
      <w:r>
        <w:t>Introduction</w:t>
      </w:r>
    </w:p>
    <w:p w:rsidR="00125664" w:rsidRPr="00125664" w:rsidRDefault="00125664" w:rsidP="00125664">
      <w:pPr>
        <w:ind w:left="420"/>
      </w:pPr>
      <w:r>
        <w:rPr>
          <w:rFonts w:hint="eastAsia"/>
        </w:rPr>
        <w:t xml:space="preserve">Always on </w:t>
      </w:r>
      <w:r>
        <w:rPr>
          <w:rFonts w:hint="eastAsia"/>
        </w:rPr>
        <w:t>区域的</w:t>
      </w:r>
      <w:r>
        <w:rPr>
          <w:rFonts w:hint="eastAsia"/>
        </w:rPr>
        <w:t>IO</w:t>
      </w:r>
      <w:r>
        <w:rPr>
          <w:rFonts w:hint="eastAsia"/>
        </w:rPr>
        <w:t>功能配置，处于这个区域的</w:t>
      </w:r>
      <w:r>
        <w:rPr>
          <w:rFonts w:hint="eastAsia"/>
        </w:rPr>
        <w:t>GPIO</w:t>
      </w:r>
      <w:r>
        <w:rPr>
          <w:rFonts w:hint="eastAsia"/>
        </w:rPr>
        <w:t>只有</w:t>
      </w:r>
      <w:r>
        <w:rPr>
          <w:rFonts w:hint="eastAsia"/>
        </w:rPr>
        <w:t>6</w:t>
      </w:r>
      <w:r>
        <w:rPr>
          <w:rFonts w:hint="eastAsia"/>
        </w:rPr>
        <w:t>个，分别是</w:t>
      </w:r>
      <w:r>
        <w:rPr>
          <w:rFonts w:hint="eastAsia"/>
        </w:rPr>
        <w:t>GPIOB0</w:t>
      </w:r>
      <w:r w:rsidR="0009417C">
        <w:rPr>
          <w:rFonts w:hint="eastAsia"/>
        </w:rPr>
        <w:t xml:space="preserve"> </w:t>
      </w:r>
      <w:r>
        <w:t>—</w:t>
      </w:r>
      <w:r w:rsidR="0009417C">
        <w:rPr>
          <w:rFonts w:hint="eastAsia"/>
        </w:rPr>
        <w:t xml:space="preserve"> </w:t>
      </w:r>
      <w:r>
        <w:rPr>
          <w:rFonts w:hint="eastAsia"/>
        </w:rPr>
        <w:t>GPIOB5</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AON_IOMUX Register</w:t>
      </w:r>
    </w:p>
    <w:p w:rsidR="007D3B69" w:rsidRDefault="00C91545" w:rsidP="000C4E2D">
      <w:pPr>
        <w:pStyle w:val="3"/>
        <w:spacing w:before="156" w:after="156"/>
        <w:ind w:left="964" w:hanging="964"/>
      </w:pPr>
      <w:r>
        <w:t>PAD_AON_GPIOB</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pad_aon_gpiob__drv</w:t>
            </w:r>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Pad drive strength configuration</w:t>
            </w:r>
          </w:p>
        </w:tc>
        <w:tc>
          <w:tcPr>
            <w:tcW w:w="1008" w:type="dxa"/>
          </w:tcPr>
          <w:p w:rsidR="007D3B69" w:rsidRDefault="00C91545">
            <w:r>
              <w:t>2'h3</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pad_aon_gpiob__out_frc</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Pad output value force control</w:t>
            </w:r>
            <w:r>
              <w:br/>
              <w:t>1:"out_reg" value will overwrite output value of normal function</w:t>
            </w:r>
            <w:r>
              <w:br/>
              <w:t>0: output value is controlled by normal function</w:t>
            </w:r>
          </w:p>
        </w:tc>
        <w:tc>
          <w:tcPr>
            <w:tcW w:w="1008" w:type="dxa"/>
          </w:tcPr>
          <w:p w:rsidR="007D3B69" w:rsidRDefault="00C91545">
            <w:r>
              <w:t>1'h0</w:t>
            </w:r>
          </w:p>
        </w:tc>
      </w:tr>
      <w:tr w:rsidR="007D3B69" w:rsidTr="007D3B69">
        <w:tc>
          <w:tcPr>
            <w:tcW w:w="1440" w:type="dxa"/>
          </w:tcPr>
          <w:p w:rsidR="007D3B69" w:rsidRDefault="00C91545">
            <w:r>
              <w:t>pad_aon_gpiob__out_reg</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Pad output value when out_frc ==1</w:t>
            </w:r>
          </w:p>
        </w:tc>
        <w:tc>
          <w:tcPr>
            <w:tcW w:w="1008" w:type="dxa"/>
          </w:tcPr>
          <w:p w:rsidR="007D3B69" w:rsidRDefault="00C91545">
            <w:r>
              <w:t>1'h0</w:t>
            </w:r>
          </w:p>
        </w:tc>
      </w:tr>
      <w:tr w:rsidR="007D3B69" w:rsidTr="007D3B69">
        <w:tc>
          <w:tcPr>
            <w:tcW w:w="1440" w:type="dxa"/>
          </w:tcPr>
          <w:p w:rsidR="007D3B69" w:rsidRDefault="00C91545">
            <w:r>
              <w:t>pad_aon_gpiob__oen_frc</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Pad output enable force control</w:t>
            </w:r>
            <w:r>
              <w:br/>
              <w:t>1: "oen_reg" value will overwrite the oen control logic of normal function</w:t>
            </w:r>
            <w:r>
              <w:br/>
              <w:t>0: oen is controlled by normal function</w:t>
            </w:r>
          </w:p>
        </w:tc>
        <w:tc>
          <w:tcPr>
            <w:tcW w:w="1008" w:type="dxa"/>
          </w:tcPr>
          <w:p w:rsidR="007D3B69" w:rsidRDefault="00C91545">
            <w:r>
              <w:t>1'h0</w:t>
            </w:r>
          </w:p>
        </w:tc>
      </w:tr>
      <w:tr w:rsidR="007D3B69" w:rsidTr="007D3B69">
        <w:tc>
          <w:tcPr>
            <w:tcW w:w="1440" w:type="dxa"/>
          </w:tcPr>
          <w:p w:rsidR="007D3B69" w:rsidRDefault="00C91545">
            <w:r>
              <w:t>pad_aon_g</w:t>
            </w:r>
            <w:r>
              <w:lastRenderedPageBreak/>
              <w:t>piob__oen_reg</w:t>
            </w:r>
          </w:p>
        </w:tc>
        <w:tc>
          <w:tcPr>
            <w:tcW w:w="1008" w:type="dxa"/>
          </w:tcPr>
          <w:p w:rsidR="007D3B69" w:rsidRDefault="00C91545">
            <w:r>
              <w:lastRenderedPageBreak/>
              <w:t>19:19</w:t>
            </w:r>
          </w:p>
        </w:tc>
        <w:tc>
          <w:tcPr>
            <w:tcW w:w="864" w:type="dxa"/>
          </w:tcPr>
          <w:p w:rsidR="007D3B69" w:rsidRDefault="00C91545">
            <w:r>
              <w:t>RW</w:t>
            </w:r>
          </w:p>
        </w:tc>
        <w:tc>
          <w:tcPr>
            <w:tcW w:w="5040" w:type="dxa"/>
          </w:tcPr>
          <w:p w:rsidR="007D3B69" w:rsidRDefault="00C91545">
            <w:r>
              <w:t>Pad oen value when oen_frc==1</w:t>
            </w:r>
          </w:p>
        </w:tc>
        <w:tc>
          <w:tcPr>
            <w:tcW w:w="1008" w:type="dxa"/>
          </w:tcPr>
          <w:p w:rsidR="007D3B69" w:rsidRDefault="00C91545">
            <w:r>
              <w:t>1'h0</w:t>
            </w:r>
          </w:p>
        </w:tc>
      </w:tr>
      <w:tr w:rsidR="007D3B69" w:rsidTr="007D3B69">
        <w:tc>
          <w:tcPr>
            <w:tcW w:w="1440" w:type="dxa"/>
          </w:tcPr>
          <w:p w:rsidR="007D3B69" w:rsidRDefault="00C91545">
            <w:r>
              <w:lastRenderedPageBreak/>
              <w:t>pad_aon_gpiob__pull_frc</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Pad Pullup/Pulldown force control</w:t>
            </w:r>
            <w:r>
              <w:br/>
              <w:t>1: pull_up/pull_dn value below will overwrite the Pullup/Pulldown of normal function</w:t>
            </w:r>
            <w:r>
              <w:br/>
              <w:t>0: Pullup/Pulldown is controlled by normal function</w:t>
            </w:r>
          </w:p>
        </w:tc>
        <w:tc>
          <w:tcPr>
            <w:tcW w:w="1008" w:type="dxa"/>
          </w:tcPr>
          <w:p w:rsidR="007D3B69" w:rsidRDefault="00C91545">
            <w:r>
              <w:t>1'h0</w:t>
            </w:r>
          </w:p>
        </w:tc>
      </w:tr>
      <w:tr w:rsidR="007D3B69" w:rsidTr="007D3B69">
        <w:tc>
          <w:tcPr>
            <w:tcW w:w="1440" w:type="dxa"/>
          </w:tcPr>
          <w:p w:rsidR="007D3B69" w:rsidRDefault="00C91545">
            <w:r>
              <w:t>pad_aon_gpiob__pull_up</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Pad pullup enable control when pull_frc ==1</w:t>
            </w:r>
            <w:r>
              <w:br/>
              <w:t>0: pullup is disabled</w:t>
            </w:r>
            <w:r>
              <w:br/>
              <w:t>1:pullup is enabled</w:t>
            </w:r>
          </w:p>
        </w:tc>
        <w:tc>
          <w:tcPr>
            <w:tcW w:w="1008" w:type="dxa"/>
          </w:tcPr>
          <w:p w:rsidR="007D3B69" w:rsidRDefault="00C91545">
            <w:r>
              <w:t>1'h0</w:t>
            </w:r>
          </w:p>
        </w:tc>
      </w:tr>
      <w:tr w:rsidR="007D3B69" w:rsidTr="007D3B69">
        <w:tc>
          <w:tcPr>
            <w:tcW w:w="1440" w:type="dxa"/>
          </w:tcPr>
          <w:p w:rsidR="007D3B69" w:rsidRDefault="00C91545">
            <w:r>
              <w:t>pad_aon_gpiob__pull_dn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Pad pulldown eanble control when pull_frc==1</w:t>
            </w:r>
            <w:r>
              <w:br/>
              <w:t>0: pulldown is disabled</w:t>
            </w:r>
            <w:r>
              <w:br/>
              <w:t>1: pulldown is enabled</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pad_aon_gpiob__ana_sel</w:t>
            </w:r>
          </w:p>
        </w:tc>
        <w:tc>
          <w:tcPr>
            <w:tcW w:w="1008" w:type="dxa"/>
          </w:tcPr>
          <w:p w:rsidR="007D3B69" w:rsidRDefault="00C91545">
            <w:r>
              <w:t>8:5</w:t>
            </w:r>
          </w:p>
        </w:tc>
        <w:tc>
          <w:tcPr>
            <w:tcW w:w="864" w:type="dxa"/>
          </w:tcPr>
          <w:p w:rsidR="007D3B69" w:rsidRDefault="00C91545">
            <w:r>
              <w:t>RW</w:t>
            </w:r>
          </w:p>
        </w:tc>
        <w:tc>
          <w:tcPr>
            <w:tcW w:w="5040" w:type="dxa"/>
          </w:tcPr>
          <w:p w:rsidR="007D3B69" w:rsidRDefault="00C91545">
            <w:r>
              <w:t>Pad analog function selection, only used on Analog/Digital mixed I/Os</w:t>
            </w:r>
          </w:p>
        </w:tc>
        <w:tc>
          <w:tcPr>
            <w:tcW w:w="1008" w:type="dxa"/>
          </w:tcPr>
          <w:p w:rsidR="007D3B69" w:rsidRDefault="00C91545">
            <w:r>
              <w:t>4'h0</w:t>
            </w:r>
          </w:p>
        </w:tc>
      </w:tr>
      <w:tr w:rsidR="007D3B69" w:rsidTr="007D3B69">
        <w:tc>
          <w:tcPr>
            <w:tcW w:w="1440" w:type="dxa"/>
          </w:tcPr>
          <w:p w:rsidR="007D3B69" w:rsidRDefault="00C91545">
            <w:r>
              <w:t>pad_aon_gpiob__fsel</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Pad function selection</w:t>
            </w:r>
          </w:p>
        </w:tc>
        <w:tc>
          <w:tcPr>
            <w:tcW w:w="1008" w:type="dxa"/>
          </w:tcPr>
          <w:p w:rsidR="007D3B69" w:rsidRDefault="00C91545">
            <w:r>
              <w:t>5'h0</w:t>
            </w:r>
          </w:p>
        </w:tc>
      </w:tr>
    </w:tbl>
    <w:p w:rsidR="007D3B69" w:rsidRDefault="00C91545">
      <w:r>
        <w:br w:type="page"/>
      </w:r>
    </w:p>
    <w:p w:rsidR="007D3B69" w:rsidRDefault="00C91545" w:rsidP="00FF6CDC">
      <w:pPr>
        <w:pStyle w:val="10"/>
        <w:spacing w:before="156" w:after="156"/>
        <w:ind w:left="643" w:hanging="643"/>
      </w:pPr>
      <w:r>
        <w:lastRenderedPageBreak/>
        <w:t>APC</w:t>
      </w:r>
    </w:p>
    <w:p w:rsidR="007D3B69" w:rsidRDefault="00C91545" w:rsidP="00FF6CDC">
      <w:pPr>
        <w:pStyle w:val="2"/>
        <w:spacing w:before="156" w:after="156"/>
        <w:ind w:left="843" w:hanging="843"/>
      </w:pPr>
      <w:r>
        <w:t>Introduction</w:t>
      </w:r>
    </w:p>
    <w:p w:rsidR="004205F9" w:rsidRPr="004205F9" w:rsidRDefault="004205F9" w:rsidP="004205F9">
      <w:pPr>
        <w:ind w:left="420"/>
      </w:pPr>
      <w:r>
        <w:rPr>
          <w:rFonts w:hint="eastAsia"/>
        </w:rPr>
        <w:t>APC</w:t>
      </w:r>
      <w:r>
        <w:rPr>
          <w:rFonts w:hint="eastAsia"/>
        </w:rPr>
        <w:t>属于</w:t>
      </w:r>
      <w:r>
        <w:rPr>
          <w:rFonts w:hint="eastAsia"/>
        </w:rPr>
        <w:t>CP</w:t>
      </w:r>
      <w:r>
        <w:rPr>
          <w:rFonts w:hint="eastAsia"/>
        </w:rPr>
        <w:t>的音频模块，这个部分不对用户开放</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APC Register</w:t>
      </w:r>
    </w:p>
    <w:p w:rsidR="007D3B69" w:rsidRDefault="00C91545" w:rsidP="000C4E2D">
      <w:pPr>
        <w:pStyle w:val="3"/>
        <w:spacing w:before="156" w:after="156"/>
        <w:ind w:left="964" w:hanging="964"/>
      </w:pPr>
      <w:r>
        <w:t>APC_CFG</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auto_clk_gating</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auto_clk_gating</w:t>
            </w:r>
            <w:r>
              <w:br/>
              <w:t>0: disable</w:t>
            </w:r>
            <w:r>
              <w:br/>
              <w:t>1: enable</w:t>
            </w:r>
          </w:p>
        </w:tc>
        <w:tc>
          <w:tcPr>
            <w:tcW w:w="1008" w:type="dxa"/>
          </w:tcPr>
          <w:p w:rsidR="007D3B69" w:rsidRDefault="00C91545">
            <w:r>
              <w:t>1'h1</w:t>
            </w:r>
          </w:p>
        </w:tc>
      </w:tr>
      <w:tr w:rsidR="007D3B69" w:rsidTr="007D3B69">
        <w:tc>
          <w:tcPr>
            <w:tcW w:w="1440" w:type="dxa"/>
          </w:tcPr>
          <w:p w:rsidR="007D3B69" w:rsidRDefault="00C91545">
            <w:r>
              <w:t>apc_tx_path_reset</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TX path soft reset, write 1 to generate a reset pulse</w:t>
            </w:r>
          </w:p>
        </w:tc>
        <w:tc>
          <w:tcPr>
            <w:tcW w:w="1008" w:type="dxa"/>
          </w:tcPr>
          <w:p w:rsidR="007D3B69" w:rsidRDefault="00C91545">
            <w:r>
              <w:t>1'h0</w:t>
            </w:r>
          </w:p>
        </w:tc>
      </w:tr>
      <w:tr w:rsidR="007D3B69" w:rsidTr="007D3B69">
        <w:tc>
          <w:tcPr>
            <w:tcW w:w="1440" w:type="dxa"/>
          </w:tcPr>
          <w:p w:rsidR="007D3B69" w:rsidRDefault="00C91545">
            <w:r>
              <w:t>apc_rx_path_reset</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RX path soft reset, write 1 to generate a reset pulse</w:t>
            </w:r>
          </w:p>
        </w:tc>
        <w:tc>
          <w:tcPr>
            <w:tcW w:w="1008" w:type="dxa"/>
          </w:tcPr>
          <w:p w:rsidR="007D3B69" w:rsidRDefault="00C91545">
            <w:r>
              <w:t>1'h0</w:t>
            </w:r>
          </w:p>
        </w:tc>
      </w:tr>
      <w:tr w:rsidR="007D3B69" w:rsidTr="007D3B69">
        <w:tc>
          <w:tcPr>
            <w:tcW w:w="1440" w:type="dxa"/>
          </w:tcPr>
          <w:p w:rsidR="007D3B69" w:rsidRDefault="00C91545">
            <w:r>
              <w:t>apc_enable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APC module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t>APC_CFG_RSVD0</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APC_CFG_RSVD1</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APC_TX_CH0_CFG</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tx_ch0_dma_thd_sel</w:t>
            </w:r>
          </w:p>
        </w:tc>
        <w:tc>
          <w:tcPr>
            <w:tcW w:w="1008" w:type="dxa"/>
          </w:tcPr>
          <w:p w:rsidR="007D3B69" w:rsidRDefault="00C91545">
            <w:r>
              <w:t>27:26</w:t>
            </w:r>
          </w:p>
        </w:tc>
        <w:tc>
          <w:tcPr>
            <w:tcW w:w="864" w:type="dxa"/>
          </w:tcPr>
          <w:p w:rsidR="007D3B69" w:rsidRDefault="00C91545">
            <w:r>
              <w:t>RW</w:t>
            </w:r>
          </w:p>
        </w:tc>
        <w:tc>
          <w:tcPr>
            <w:tcW w:w="5040" w:type="dxa"/>
          </w:tcPr>
          <w:p w:rsidR="007D3B69" w:rsidRDefault="00C91545">
            <w:r>
              <w:t>DMA burst request theshold</w:t>
            </w:r>
            <w:r>
              <w:br/>
              <w:t>0: 1 word</w:t>
            </w:r>
            <w:r>
              <w:br/>
              <w:t>1: 4 words</w:t>
            </w:r>
            <w:r>
              <w:br/>
              <w:t>2: 8 words</w:t>
            </w:r>
            <w:r>
              <w:br/>
              <w:t>3: 16 words</w:t>
            </w:r>
          </w:p>
        </w:tc>
        <w:tc>
          <w:tcPr>
            <w:tcW w:w="1008" w:type="dxa"/>
          </w:tcPr>
          <w:p w:rsidR="007D3B69" w:rsidRDefault="00C91545">
            <w:r>
              <w:t>2'h0</w:t>
            </w:r>
          </w:p>
        </w:tc>
      </w:tr>
      <w:tr w:rsidR="007D3B69" w:rsidTr="007D3B69">
        <w:tc>
          <w:tcPr>
            <w:tcW w:w="1440" w:type="dxa"/>
          </w:tcPr>
          <w:p w:rsidR="007D3B69" w:rsidRDefault="00C91545">
            <w:r>
              <w:t>tx_ch0_stereo_mode</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0: mono mode</w:t>
            </w:r>
            <w:r>
              <w:br/>
              <w:t>1: stereo mode</w:t>
            </w:r>
          </w:p>
        </w:tc>
        <w:tc>
          <w:tcPr>
            <w:tcW w:w="1008" w:type="dxa"/>
          </w:tcPr>
          <w:p w:rsidR="007D3B69" w:rsidRDefault="00C91545">
            <w:r>
              <w:t>1'h0</w:t>
            </w:r>
          </w:p>
        </w:tc>
      </w:tr>
      <w:tr w:rsidR="007D3B69" w:rsidTr="007D3B69">
        <w:tc>
          <w:tcPr>
            <w:tcW w:w="1440" w:type="dxa"/>
          </w:tcPr>
          <w:p w:rsidR="007D3B69" w:rsidRDefault="00C91545">
            <w:r>
              <w:t>tx_ch0_r_fifo_cnt</w:t>
            </w:r>
          </w:p>
        </w:tc>
        <w:tc>
          <w:tcPr>
            <w:tcW w:w="1008" w:type="dxa"/>
          </w:tcPr>
          <w:p w:rsidR="007D3B69" w:rsidRDefault="00C91545">
            <w:r>
              <w:t>24:20</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tx_ch0_r_fifo_flush</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tx_ch0_r_mode</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channel mode</w:t>
            </w:r>
            <w:r>
              <w:br/>
              <w:t>0: 16-bit mode, {R1, R0}</w:t>
            </w:r>
            <w:r>
              <w:br/>
              <w:t>1: 24-bit mode, {8'd0, R0}</w:t>
            </w:r>
            <w:r>
              <w:br/>
              <w:t>2: 32-bit mode, {R0}</w:t>
            </w:r>
            <w:r>
              <w:br/>
              <w:t>3: 24-bit mode, {R0, 8'd0}</w:t>
            </w:r>
          </w:p>
        </w:tc>
        <w:tc>
          <w:tcPr>
            <w:tcW w:w="1008" w:type="dxa"/>
          </w:tcPr>
          <w:p w:rsidR="007D3B69" w:rsidRDefault="00C91545">
            <w:r>
              <w:t>2'h0</w:t>
            </w:r>
          </w:p>
        </w:tc>
      </w:tr>
      <w:tr w:rsidR="007D3B69" w:rsidTr="007D3B69">
        <w:tc>
          <w:tcPr>
            <w:tcW w:w="1440" w:type="dxa"/>
          </w:tcPr>
          <w:p w:rsidR="007D3B69" w:rsidRDefault="00C91545">
            <w:r>
              <w:t>tx_ch0_r_en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tx_ch0_l_fifo_cnt</w:t>
            </w:r>
          </w:p>
        </w:tc>
        <w:tc>
          <w:tcPr>
            <w:tcW w:w="1008" w:type="dxa"/>
          </w:tcPr>
          <w:p w:rsidR="007D3B69" w:rsidRDefault="00C91545">
            <w:r>
              <w:t>8:4</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tx_ch0_l_fifo_flush</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tx_ch0_l_mode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channel bit mode</w:t>
            </w:r>
            <w:r>
              <w:br/>
              <w:t>0: 16-bit mode, {R0, L0}@stereo mode or {L1, L0}@mono mode</w:t>
            </w:r>
            <w:r>
              <w:br/>
              <w:t>1: 24-bit mode, {8'd0,L0}</w:t>
            </w:r>
            <w:r>
              <w:br/>
            </w:r>
            <w:r>
              <w:lastRenderedPageBreak/>
              <w:t>2: 32-bit mode, {L0}</w:t>
            </w:r>
            <w:r>
              <w:br/>
              <w:t>3: 24-bit mode, {L0, 8'd0}</w:t>
            </w:r>
          </w:p>
        </w:tc>
        <w:tc>
          <w:tcPr>
            <w:tcW w:w="1008" w:type="dxa"/>
          </w:tcPr>
          <w:p w:rsidR="007D3B69" w:rsidRDefault="00C91545">
            <w:r>
              <w:lastRenderedPageBreak/>
              <w:t>2'h0</w:t>
            </w:r>
          </w:p>
        </w:tc>
      </w:tr>
      <w:tr w:rsidR="007D3B69" w:rsidTr="007D3B69">
        <w:tc>
          <w:tcPr>
            <w:tcW w:w="1440" w:type="dxa"/>
          </w:tcPr>
          <w:p w:rsidR="007D3B69" w:rsidRDefault="00C91545">
            <w:r>
              <w:lastRenderedPageBreak/>
              <w:t>tx_ch0_l_en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t>APC_TX_CH1_CFG</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eq_bypass_reg</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1:bypass eq</w:t>
            </w:r>
          </w:p>
        </w:tc>
        <w:tc>
          <w:tcPr>
            <w:tcW w:w="1008" w:type="dxa"/>
          </w:tcPr>
          <w:p w:rsidR="007D3B69" w:rsidRDefault="00C91545">
            <w:r>
              <w:t>1'h1</w:t>
            </w:r>
          </w:p>
        </w:tc>
      </w:tr>
      <w:tr w:rsidR="007D3B69" w:rsidTr="007D3B69">
        <w:tc>
          <w:tcPr>
            <w:tcW w:w="1440" w:type="dxa"/>
          </w:tcPr>
          <w:p w:rsidR="007D3B69" w:rsidRDefault="00C91545">
            <w:r>
              <w:t>eq_clr_done</w:t>
            </w:r>
          </w:p>
        </w:tc>
        <w:tc>
          <w:tcPr>
            <w:tcW w:w="1008" w:type="dxa"/>
          </w:tcPr>
          <w:p w:rsidR="007D3B69" w:rsidRDefault="00C91545">
            <w:r>
              <w:t>30:30</w:t>
            </w:r>
          </w:p>
        </w:tc>
        <w:tc>
          <w:tcPr>
            <w:tcW w:w="864" w:type="dxa"/>
          </w:tcPr>
          <w:p w:rsidR="007D3B69" w:rsidRDefault="00C91545">
            <w:r>
              <w:t>ROI</w:t>
            </w:r>
          </w:p>
        </w:tc>
        <w:tc>
          <w:tcPr>
            <w:tcW w:w="5040" w:type="dxa"/>
          </w:tcPr>
          <w:p w:rsidR="007D3B69" w:rsidRDefault="00C91545">
            <w:r>
              <w:t>EQ module clear done indicator, 1 for clear done</w:t>
            </w:r>
          </w:p>
        </w:tc>
        <w:tc>
          <w:tcPr>
            <w:tcW w:w="1008" w:type="dxa"/>
          </w:tcPr>
          <w:p w:rsidR="007D3B69" w:rsidRDefault="00C91545">
            <w:r>
              <w:t>1'h0</w:t>
            </w:r>
          </w:p>
        </w:tc>
      </w:tr>
      <w:tr w:rsidR="007D3B69" w:rsidTr="007D3B69">
        <w:tc>
          <w:tcPr>
            <w:tcW w:w="1440" w:type="dxa"/>
          </w:tcPr>
          <w:p w:rsidR="007D3B69" w:rsidRDefault="00C91545">
            <w:r>
              <w:t>eq_clr</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EQ module soft clear, write 1 to generate a clear pulse</w:t>
            </w:r>
          </w:p>
        </w:tc>
        <w:tc>
          <w:tcPr>
            <w:tcW w:w="1008" w:type="dxa"/>
          </w:tcPr>
          <w:p w:rsidR="007D3B69" w:rsidRDefault="00C91545">
            <w:r>
              <w:t>1'h0</w:t>
            </w:r>
          </w:p>
        </w:tc>
      </w:tr>
      <w:tr w:rsidR="007D3B69" w:rsidTr="007D3B69">
        <w:tc>
          <w:tcPr>
            <w:tcW w:w="1440" w:type="dxa"/>
          </w:tcPr>
          <w:p w:rsidR="007D3B69" w:rsidRDefault="00C91545">
            <w:r>
              <w:t>tx_ch1_dst_sel</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select the destination of TX_CH1</w:t>
            </w:r>
            <w:r>
              <w:br/>
              <w:t>0: DAC01</w:t>
            </w:r>
            <w:r>
              <w:br/>
              <w:t>1: I2S2</w:t>
            </w:r>
          </w:p>
        </w:tc>
        <w:tc>
          <w:tcPr>
            <w:tcW w:w="1008" w:type="dxa"/>
          </w:tcPr>
          <w:p w:rsidR="007D3B69" w:rsidRDefault="00C91545">
            <w:r>
              <w:t>1'h0</w:t>
            </w:r>
          </w:p>
        </w:tc>
      </w:tr>
      <w:tr w:rsidR="007D3B69" w:rsidTr="007D3B69">
        <w:tc>
          <w:tcPr>
            <w:tcW w:w="1440" w:type="dxa"/>
          </w:tcPr>
          <w:p w:rsidR="007D3B69" w:rsidRDefault="00C91545">
            <w:r>
              <w:t>tx_ch1_dma_thd_sel</w:t>
            </w:r>
          </w:p>
        </w:tc>
        <w:tc>
          <w:tcPr>
            <w:tcW w:w="1008" w:type="dxa"/>
          </w:tcPr>
          <w:p w:rsidR="007D3B69" w:rsidRDefault="00C91545">
            <w:r>
              <w:t>27:26</w:t>
            </w:r>
          </w:p>
        </w:tc>
        <w:tc>
          <w:tcPr>
            <w:tcW w:w="864" w:type="dxa"/>
          </w:tcPr>
          <w:p w:rsidR="007D3B69" w:rsidRDefault="00C91545">
            <w:r>
              <w:t>RW</w:t>
            </w:r>
          </w:p>
        </w:tc>
        <w:tc>
          <w:tcPr>
            <w:tcW w:w="5040" w:type="dxa"/>
          </w:tcPr>
          <w:p w:rsidR="007D3B69" w:rsidRDefault="00C91545">
            <w:r>
              <w:t>DMA burst request theshold</w:t>
            </w:r>
            <w:r>
              <w:br/>
              <w:t>0: 1 word</w:t>
            </w:r>
            <w:r>
              <w:br/>
              <w:t>1: 4 words</w:t>
            </w:r>
            <w:r>
              <w:br/>
              <w:t>2: 8 words</w:t>
            </w:r>
            <w:r>
              <w:br/>
              <w:t>3: 16 words</w:t>
            </w:r>
          </w:p>
        </w:tc>
        <w:tc>
          <w:tcPr>
            <w:tcW w:w="1008" w:type="dxa"/>
          </w:tcPr>
          <w:p w:rsidR="007D3B69" w:rsidRDefault="00C91545">
            <w:r>
              <w:t>2'h0</w:t>
            </w:r>
          </w:p>
        </w:tc>
      </w:tr>
      <w:tr w:rsidR="007D3B69" w:rsidTr="007D3B69">
        <w:tc>
          <w:tcPr>
            <w:tcW w:w="1440" w:type="dxa"/>
          </w:tcPr>
          <w:p w:rsidR="007D3B69" w:rsidRDefault="00C91545">
            <w:r>
              <w:t>tx_ch1_stereo_mode</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0: mono mode</w:t>
            </w:r>
            <w:r>
              <w:br/>
              <w:t>1: stereo mode</w:t>
            </w:r>
          </w:p>
        </w:tc>
        <w:tc>
          <w:tcPr>
            <w:tcW w:w="1008" w:type="dxa"/>
          </w:tcPr>
          <w:p w:rsidR="007D3B69" w:rsidRDefault="00C91545">
            <w:r>
              <w:t>1'h0</w:t>
            </w:r>
          </w:p>
        </w:tc>
      </w:tr>
      <w:tr w:rsidR="007D3B69" w:rsidTr="007D3B69">
        <w:tc>
          <w:tcPr>
            <w:tcW w:w="1440" w:type="dxa"/>
          </w:tcPr>
          <w:p w:rsidR="007D3B69" w:rsidRDefault="00C91545">
            <w:r>
              <w:t>tx_ch1_r_fifo_cnt</w:t>
            </w:r>
          </w:p>
        </w:tc>
        <w:tc>
          <w:tcPr>
            <w:tcW w:w="1008" w:type="dxa"/>
          </w:tcPr>
          <w:p w:rsidR="007D3B69" w:rsidRDefault="00C91545">
            <w:r>
              <w:t>24:20</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tx_ch1_r_fifo_flush</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tx_ch1_r_mode</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channel mode</w:t>
            </w:r>
            <w:r>
              <w:br/>
              <w:t>0: 16-bit mode, {R1, R0}</w:t>
            </w:r>
            <w:r>
              <w:br/>
              <w:t>1: 24-bit mode, {8'd0, R0}</w:t>
            </w:r>
            <w:r>
              <w:br/>
              <w:t>2: 32-bit mode, {R0}</w:t>
            </w:r>
            <w:r>
              <w:br/>
              <w:t>3: 24-bit mode, {R0, 8'd0}</w:t>
            </w:r>
          </w:p>
        </w:tc>
        <w:tc>
          <w:tcPr>
            <w:tcW w:w="1008" w:type="dxa"/>
          </w:tcPr>
          <w:p w:rsidR="007D3B69" w:rsidRDefault="00C91545">
            <w:r>
              <w:t>2'h0</w:t>
            </w:r>
          </w:p>
        </w:tc>
      </w:tr>
      <w:tr w:rsidR="007D3B69" w:rsidTr="007D3B69">
        <w:tc>
          <w:tcPr>
            <w:tcW w:w="1440" w:type="dxa"/>
          </w:tcPr>
          <w:p w:rsidR="007D3B69" w:rsidRDefault="00C91545">
            <w:r>
              <w:lastRenderedPageBreak/>
              <w:t>tx_ch1_r_en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r w:rsidR="007D3B69" w:rsidTr="007D3B69">
        <w:tc>
          <w:tcPr>
            <w:tcW w:w="1440" w:type="dxa"/>
          </w:tcPr>
          <w:p w:rsidR="007D3B69" w:rsidRDefault="00C91545">
            <w:r>
              <w:t>tx_ch1_rd_autofeed</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Auto feed 0 when reading TX channel</w:t>
            </w:r>
            <w:r>
              <w:br/>
              <w:t>0: do not auto feed</w:t>
            </w:r>
            <w:r>
              <w:br/>
              <w:t>1: auto feed 0</w:t>
            </w:r>
          </w:p>
        </w:tc>
        <w:tc>
          <w:tcPr>
            <w:tcW w:w="1008" w:type="dxa"/>
          </w:tcPr>
          <w:p w:rsidR="007D3B69" w:rsidRDefault="00C91545">
            <w:r>
              <w:t>1'h0</w:t>
            </w:r>
          </w:p>
        </w:tc>
      </w:tr>
      <w:tr w:rsidR="007D3B69" w:rsidTr="007D3B69">
        <w:tc>
          <w:tcPr>
            <w:tcW w:w="1440" w:type="dxa"/>
          </w:tcPr>
          <w:p w:rsidR="007D3B69" w:rsidRDefault="00C91545">
            <w:r>
              <w:t>eq_stage</w:t>
            </w:r>
          </w:p>
        </w:tc>
        <w:tc>
          <w:tcPr>
            <w:tcW w:w="1008" w:type="dxa"/>
          </w:tcPr>
          <w:p w:rsidR="007D3B69" w:rsidRDefault="00C91545">
            <w:r>
              <w:t>14:11</w:t>
            </w:r>
          </w:p>
        </w:tc>
        <w:tc>
          <w:tcPr>
            <w:tcW w:w="864" w:type="dxa"/>
          </w:tcPr>
          <w:p w:rsidR="007D3B69" w:rsidRDefault="00C91545">
            <w:r>
              <w:t>RW</w:t>
            </w:r>
          </w:p>
        </w:tc>
        <w:tc>
          <w:tcPr>
            <w:tcW w:w="5040" w:type="dxa"/>
          </w:tcPr>
          <w:p w:rsidR="007D3B69" w:rsidRDefault="00C91545">
            <w:r>
              <w:t>EQ stage setting, support up to 10 stages</w:t>
            </w:r>
          </w:p>
        </w:tc>
        <w:tc>
          <w:tcPr>
            <w:tcW w:w="1008" w:type="dxa"/>
          </w:tcPr>
          <w:p w:rsidR="007D3B69" w:rsidRDefault="00C91545">
            <w:r>
              <w:t>4'h0</w:t>
            </w:r>
          </w:p>
        </w:tc>
      </w:tr>
      <w:tr w:rsidR="007D3B69" w:rsidTr="007D3B69">
        <w:tc>
          <w:tcPr>
            <w:tcW w:w="1440" w:type="dxa"/>
          </w:tcPr>
          <w:p w:rsidR="007D3B69" w:rsidRDefault="00C91545">
            <w:r>
              <w:t>eq_ch_en</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equalization enable</w:t>
            </w:r>
            <w:r>
              <w:br/>
              <w:t>[0] L channel EQ enable -&gt; 0: disable, 1: enable</w:t>
            </w:r>
            <w:r>
              <w:br/>
              <w:t>[1] R channel EQ enable-&gt; 0: disable, 1: enable</w:t>
            </w:r>
          </w:p>
        </w:tc>
        <w:tc>
          <w:tcPr>
            <w:tcW w:w="1008" w:type="dxa"/>
          </w:tcPr>
          <w:p w:rsidR="007D3B69" w:rsidRDefault="00C91545">
            <w:r>
              <w:t>2'h0</w:t>
            </w:r>
          </w:p>
        </w:tc>
      </w:tr>
      <w:tr w:rsidR="007D3B69" w:rsidTr="007D3B69">
        <w:tc>
          <w:tcPr>
            <w:tcW w:w="1440" w:type="dxa"/>
          </w:tcPr>
          <w:p w:rsidR="007D3B69" w:rsidRDefault="00C91545">
            <w:r>
              <w:t>tx_ch1_l_fifo_cnt</w:t>
            </w:r>
          </w:p>
        </w:tc>
        <w:tc>
          <w:tcPr>
            <w:tcW w:w="1008" w:type="dxa"/>
          </w:tcPr>
          <w:p w:rsidR="007D3B69" w:rsidRDefault="00C91545">
            <w:r>
              <w:t>8:4</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tx_ch1_l_fifo_flush</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tx_ch1_l_mode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channel bit mode</w:t>
            </w:r>
            <w:r>
              <w:br/>
              <w:t>0: 16-bit mode, {R0, L0}@stereo mode or {L1, L0}@mono mode</w:t>
            </w:r>
            <w:r>
              <w:br/>
              <w:t>1: 24-bit mode, {8'd0,L0}</w:t>
            </w:r>
            <w:r>
              <w:br/>
              <w:t>2: 32-bit mode, {L0}</w:t>
            </w:r>
            <w:r>
              <w:br/>
              <w:t>3: 24-bit mode, {L0, 8'd0}</w:t>
            </w:r>
          </w:p>
        </w:tc>
        <w:tc>
          <w:tcPr>
            <w:tcW w:w="1008" w:type="dxa"/>
          </w:tcPr>
          <w:p w:rsidR="007D3B69" w:rsidRDefault="00C91545">
            <w:r>
              <w:t>2'h0</w:t>
            </w:r>
          </w:p>
        </w:tc>
      </w:tr>
      <w:tr w:rsidR="007D3B69" w:rsidTr="007D3B69">
        <w:tc>
          <w:tcPr>
            <w:tcW w:w="1440" w:type="dxa"/>
          </w:tcPr>
          <w:p w:rsidR="007D3B69" w:rsidRDefault="00C91545">
            <w:r>
              <w:t>tx_ch1_l_en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t>APC_RX_CH0_CFG</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rx_ch0_src_sel</w:t>
            </w:r>
          </w:p>
        </w:tc>
        <w:tc>
          <w:tcPr>
            <w:tcW w:w="1008" w:type="dxa"/>
          </w:tcPr>
          <w:p w:rsidR="007D3B69" w:rsidRDefault="00C91545">
            <w:r>
              <w:t>29:28</w:t>
            </w:r>
          </w:p>
        </w:tc>
        <w:tc>
          <w:tcPr>
            <w:tcW w:w="864" w:type="dxa"/>
          </w:tcPr>
          <w:p w:rsidR="007D3B69" w:rsidRDefault="00C91545">
            <w:r>
              <w:t>RW</w:t>
            </w:r>
          </w:p>
        </w:tc>
        <w:tc>
          <w:tcPr>
            <w:tcW w:w="5040" w:type="dxa"/>
          </w:tcPr>
          <w:p w:rsidR="007D3B69" w:rsidRDefault="00C91545">
            <w:r>
              <w:t>select the source of RX_CH0</w:t>
            </w:r>
            <w:r>
              <w:br/>
              <w:t>0: ADC01</w:t>
            </w:r>
            <w:r>
              <w:br/>
              <w:t>1: I2S0</w:t>
            </w:r>
            <w:r>
              <w:br/>
              <w:t>2: ADC01 VAD Mode</w:t>
            </w:r>
            <w:r>
              <w:br/>
            </w:r>
            <w:r>
              <w:lastRenderedPageBreak/>
              <w:t>3: Reserved</w:t>
            </w:r>
          </w:p>
        </w:tc>
        <w:tc>
          <w:tcPr>
            <w:tcW w:w="1008" w:type="dxa"/>
          </w:tcPr>
          <w:p w:rsidR="007D3B69" w:rsidRDefault="00C91545">
            <w:r>
              <w:lastRenderedPageBreak/>
              <w:t>2'h0</w:t>
            </w:r>
          </w:p>
        </w:tc>
      </w:tr>
      <w:tr w:rsidR="007D3B69" w:rsidTr="007D3B69">
        <w:tc>
          <w:tcPr>
            <w:tcW w:w="1440" w:type="dxa"/>
          </w:tcPr>
          <w:p w:rsidR="007D3B69" w:rsidRDefault="00C91545">
            <w:r>
              <w:lastRenderedPageBreak/>
              <w:t>rx_ch0_dma_thd_sel</w:t>
            </w:r>
          </w:p>
        </w:tc>
        <w:tc>
          <w:tcPr>
            <w:tcW w:w="1008" w:type="dxa"/>
          </w:tcPr>
          <w:p w:rsidR="007D3B69" w:rsidRDefault="00C91545">
            <w:r>
              <w:t>27:26</w:t>
            </w:r>
          </w:p>
        </w:tc>
        <w:tc>
          <w:tcPr>
            <w:tcW w:w="864" w:type="dxa"/>
          </w:tcPr>
          <w:p w:rsidR="007D3B69" w:rsidRDefault="00C91545">
            <w:r>
              <w:t>RW</w:t>
            </w:r>
          </w:p>
        </w:tc>
        <w:tc>
          <w:tcPr>
            <w:tcW w:w="5040" w:type="dxa"/>
          </w:tcPr>
          <w:p w:rsidR="007D3B69" w:rsidRDefault="00C91545">
            <w:r>
              <w:t>DMA burst request theshold</w:t>
            </w:r>
            <w:r>
              <w:br/>
              <w:t>0: 1 word</w:t>
            </w:r>
            <w:r>
              <w:br/>
              <w:t>1: 4 words</w:t>
            </w:r>
            <w:r>
              <w:br/>
              <w:t>2: 8 words</w:t>
            </w:r>
            <w:r>
              <w:br/>
              <w:t>3: 16 words</w:t>
            </w:r>
          </w:p>
        </w:tc>
        <w:tc>
          <w:tcPr>
            <w:tcW w:w="1008" w:type="dxa"/>
          </w:tcPr>
          <w:p w:rsidR="007D3B69" w:rsidRDefault="00C91545">
            <w:r>
              <w:t>2'h0</w:t>
            </w:r>
          </w:p>
        </w:tc>
      </w:tr>
      <w:tr w:rsidR="007D3B69" w:rsidTr="007D3B69">
        <w:tc>
          <w:tcPr>
            <w:tcW w:w="1440" w:type="dxa"/>
          </w:tcPr>
          <w:p w:rsidR="007D3B69" w:rsidRDefault="00C91545">
            <w:r>
              <w:t>rx_ch0_stereo_mode</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0: mono mode</w:t>
            </w:r>
            <w:r>
              <w:br/>
              <w:t>1: stereo mode</w:t>
            </w:r>
          </w:p>
        </w:tc>
        <w:tc>
          <w:tcPr>
            <w:tcW w:w="1008" w:type="dxa"/>
          </w:tcPr>
          <w:p w:rsidR="007D3B69" w:rsidRDefault="00C91545">
            <w:r>
              <w:t>1'h0</w:t>
            </w:r>
          </w:p>
        </w:tc>
      </w:tr>
      <w:tr w:rsidR="007D3B69" w:rsidTr="007D3B69">
        <w:tc>
          <w:tcPr>
            <w:tcW w:w="1440" w:type="dxa"/>
          </w:tcPr>
          <w:p w:rsidR="007D3B69" w:rsidRDefault="00C91545">
            <w:r>
              <w:t>rx_ch0_r_fifo_cnt</w:t>
            </w:r>
          </w:p>
        </w:tc>
        <w:tc>
          <w:tcPr>
            <w:tcW w:w="1008" w:type="dxa"/>
          </w:tcPr>
          <w:p w:rsidR="007D3B69" w:rsidRDefault="00C91545">
            <w:r>
              <w:t>24:20</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rx_ch0_r_fifo_flush</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rx_ch0_r_mode</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channel mode</w:t>
            </w:r>
            <w:r>
              <w:br/>
              <w:t>0: 16-bit mode, {R1, R0}</w:t>
            </w:r>
            <w:r>
              <w:br/>
              <w:t>1: 24-bit mode, {8'd0, R0}</w:t>
            </w:r>
            <w:r>
              <w:br/>
              <w:t>2: 32-bit mode, {R0}</w:t>
            </w:r>
            <w:r>
              <w:br/>
              <w:t>3: 24-bit mode, {R0, 8'd0}</w:t>
            </w:r>
          </w:p>
        </w:tc>
        <w:tc>
          <w:tcPr>
            <w:tcW w:w="1008" w:type="dxa"/>
          </w:tcPr>
          <w:p w:rsidR="007D3B69" w:rsidRDefault="00C91545">
            <w:r>
              <w:t>2'h0</w:t>
            </w:r>
          </w:p>
        </w:tc>
      </w:tr>
      <w:tr w:rsidR="007D3B69" w:rsidTr="007D3B69">
        <w:tc>
          <w:tcPr>
            <w:tcW w:w="1440" w:type="dxa"/>
          </w:tcPr>
          <w:p w:rsidR="007D3B69" w:rsidRDefault="00C91545">
            <w:r>
              <w:t>rx_ch0_r_en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rx_ch0_l_fifo_cnt</w:t>
            </w:r>
          </w:p>
        </w:tc>
        <w:tc>
          <w:tcPr>
            <w:tcW w:w="1008" w:type="dxa"/>
          </w:tcPr>
          <w:p w:rsidR="007D3B69" w:rsidRDefault="00C91545">
            <w:r>
              <w:t>8:4</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rx_ch0_l_fifo_flush</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rx_ch0_l_mode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channel bit mode</w:t>
            </w:r>
            <w:r>
              <w:br/>
              <w:t>0: 16-bit mode, {R0, L0}@stereo mode or {L1, L0}@mono mode</w:t>
            </w:r>
            <w:r>
              <w:br/>
              <w:t>1: 24-bit mode, {8'd0,L0}</w:t>
            </w:r>
            <w:r>
              <w:br/>
              <w:t>2: 32-bit mode, {L0}</w:t>
            </w:r>
            <w:r>
              <w:br/>
              <w:t>3: 24-bit mode, {L0, 8'd0}</w:t>
            </w:r>
          </w:p>
        </w:tc>
        <w:tc>
          <w:tcPr>
            <w:tcW w:w="1008" w:type="dxa"/>
          </w:tcPr>
          <w:p w:rsidR="007D3B69" w:rsidRDefault="00C91545">
            <w:r>
              <w:t>2'h0</w:t>
            </w:r>
          </w:p>
        </w:tc>
      </w:tr>
      <w:tr w:rsidR="007D3B69" w:rsidTr="007D3B69">
        <w:tc>
          <w:tcPr>
            <w:tcW w:w="1440" w:type="dxa"/>
          </w:tcPr>
          <w:p w:rsidR="007D3B69" w:rsidRDefault="00C91545">
            <w:r>
              <w:t>rx_ch0_l_en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lastRenderedPageBreak/>
        <w:t>APC_RX_CH1_CFG</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rx_ch1_src_sel</w:t>
            </w:r>
          </w:p>
        </w:tc>
        <w:tc>
          <w:tcPr>
            <w:tcW w:w="1008" w:type="dxa"/>
          </w:tcPr>
          <w:p w:rsidR="007D3B69" w:rsidRDefault="00C91545">
            <w:r>
              <w:t>29:28</w:t>
            </w:r>
          </w:p>
        </w:tc>
        <w:tc>
          <w:tcPr>
            <w:tcW w:w="864" w:type="dxa"/>
          </w:tcPr>
          <w:p w:rsidR="007D3B69" w:rsidRDefault="00C91545">
            <w:r>
              <w:t>RW</w:t>
            </w:r>
          </w:p>
        </w:tc>
        <w:tc>
          <w:tcPr>
            <w:tcW w:w="5040" w:type="dxa"/>
          </w:tcPr>
          <w:p w:rsidR="007D3B69" w:rsidRDefault="00C91545">
            <w:r>
              <w:t>select the source of RX_CH1</w:t>
            </w:r>
            <w:r>
              <w:br/>
              <w:t>0: ADC23</w:t>
            </w:r>
            <w:r>
              <w:br/>
              <w:t>1: I2S1</w:t>
            </w:r>
            <w:r>
              <w:br/>
              <w:t>2: ADC23 VAD Mode</w:t>
            </w:r>
            <w:r>
              <w:br/>
              <w:t>3: Reserved</w:t>
            </w:r>
          </w:p>
        </w:tc>
        <w:tc>
          <w:tcPr>
            <w:tcW w:w="1008" w:type="dxa"/>
          </w:tcPr>
          <w:p w:rsidR="007D3B69" w:rsidRDefault="00C91545">
            <w:r>
              <w:t>2'h0</w:t>
            </w:r>
          </w:p>
        </w:tc>
      </w:tr>
      <w:tr w:rsidR="007D3B69" w:rsidTr="007D3B69">
        <w:tc>
          <w:tcPr>
            <w:tcW w:w="1440" w:type="dxa"/>
          </w:tcPr>
          <w:p w:rsidR="007D3B69" w:rsidRDefault="00C91545">
            <w:r>
              <w:t>rx_ch1_dma_thd_sel</w:t>
            </w:r>
          </w:p>
        </w:tc>
        <w:tc>
          <w:tcPr>
            <w:tcW w:w="1008" w:type="dxa"/>
          </w:tcPr>
          <w:p w:rsidR="007D3B69" w:rsidRDefault="00C91545">
            <w:r>
              <w:t>27:26</w:t>
            </w:r>
          </w:p>
        </w:tc>
        <w:tc>
          <w:tcPr>
            <w:tcW w:w="864" w:type="dxa"/>
          </w:tcPr>
          <w:p w:rsidR="007D3B69" w:rsidRDefault="00C91545">
            <w:r>
              <w:t>RW</w:t>
            </w:r>
          </w:p>
        </w:tc>
        <w:tc>
          <w:tcPr>
            <w:tcW w:w="5040" w:type="dxa"/>
          </w:tcPr>
          <w:p w:rsidR="007D3B69" w:rsidRDefault="00C91545">
            <w:r>
              <w:t>DMA burst request theshold</w:t>
            </w:r>
            <w:r>
              <w:br/>
              <w:t>0: 1 word</w:t>
            </w:r>
            <w:r>
              <w:br/>
              <w:t>1: 4 words</w:t>
            </w:r>
            <w:r>
              <w:br/>
              <w:t>2: 8 words</w:t>
            </w:r>
            <w:r>
              <w:br/>
              <w:t>3: 16 words</w:t>
            </w:r>
          </w:p>
        </w:tc>
        <w:tc>
          <w:tcPr>
            <w:tcW w:w="1008" w:type="dxa"/>
          </w:tcPr>
          <w:p w:rsidR="007D3B69" w:rsidRDefault="00C91545">
            <w:r>
              <w:t>2'h0</w:t>
            </w:r>
          </w:p>
        </w:tc>
      </w:tr>
      <w:tr w:rsidR="007D3B69" w:rsidTr="007D3B69">
        <w:tc>
          <w:tcPr>
            <w:tcW w:w="1440" w:type="dxa"/>
          </w:tcPr>
          <w:p w:rsidR="007D3B69" w:rsidRDefault="00C91545">
            <w:r>
              <w:t>rx_ch1_stereo_mode</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0: mono mode</w:t>
            </w:r>
            <w:r>
              <w:br/>
              <w:t>1: stereo mode</w:t>
            </w:r>
          </w:p>
        </w:tc>
        <w:tc>
          <w:tcPr>
            <w:tcW w:w="1008" w:type="dxa"/>
          </w:tcPr>
          <w:p w:rsidR="007D3B69" w:rsidRDefault="00C91545">
            <w:r>
              <w:t>1'h0</w:t>
            </w:r>
          </w:p>
        </w:tc>
      </w:tr>
      <w:tr w:rsidR="007D3B69" w:rsidTr="007D3B69">
        <w:tc>
          <w:tcPr>
            <w:tcW w:w="1440" w:type="dxa"/>
          </w:tcPr>
          <w:p w:rsidR="007D3B69" w:rsidRDefault="00C91545">
            <w:r>
              <w:t>rx_ch1_r_fifo_cnt</w:t>
            </w:r>
          </w:p>
        </w:tc>
        <w:tc>
          <w:tcPr>
            <w:tcW w:w="1008" w:type="dxa"/>
          </w:tcPr>
          <w:p w:rsidR="007D3B69" w:rsidRDefault="00C91545">
            <w:r>
              <w:t>24:20</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rx_ch1_r_fifo_flush</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rx_ch1_r_mode</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channel mode</w:t>
            </w:r>
            <w:r>
              <w:br/>
              <w:t>0: 16-bit mode, {R1, R0}</w:t>
            </w:r>
            <w:r>
              <w:br/>
              <w:t>1: 24-bit mode, {8'd0, R0}</w:t>
            </w:r>
            <w:r>
              <w:br/>
              <w:t>2: 32-bit mode, {R0}</w:t>
            </w:r>
            <w:r>
              <w:br/>
              <w:t>3: 24-bit mode, {R0, 8'd0}</w:t>
            </w:r>
          </w:p>
        </w:tc>
        <w:tc>
          <w:tcPr>
            <w:tcW w:w="1008" w:type="dxa"/>
          </w:tcPr>
          <w:p w:rsidR="007D3B69" w:rsidRDefault="00C91545">
            <w:r>
              <w:t>2'h0</w:t>
            </w:r>
          </w:p>
        </w:tc>
      </w:tr>
      <w:tr w:rsidR="007D3B69" w:rsidTr="007D3B69">
        <w:tc>
          <w:tcPr>
            <w:tcW w:w="1440" w:type="dxa"/>
          </w:tcPr>
          <w:p w:rsidR="007D3B69" w:rsidRDefault="00C91545">
            <w:r>
              <w:t>rx_ch1_r_en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rx_ch1_l_fifo_cnt</w:t>
            </w:r>
          </w:p>
        </w:tc>
        <w:tc>
          <w:tcPr>
            <w:tcW w:w="1008" w:type="dxa"/>
          </w:tcPr>
          <w:p w:rsidR="007D3B69" w:rsidRDefault="00C91545">
            <w:r>
              <w:t>8:4</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rx_ch1_l_fifo_flush</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rx_ch1_l_mode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channel bit mode</w:t>
            </w:r>
            <w:r>
              <w:br/>
              <w:t xml:space="preserve">0: 16-bit mode, {R0, L0}@stereo mode or </w:t>
            </w:r>
            <w:r>
              <w:lastRenderedPageBreak/>
              <w:t>{L1, L0}@mono mode</w:t>
            </w:r>
            <w:r>
              <w:br/>
              <w:t>1: 24-bit mode, {8'd0,L0}</w:t>
            </w:r>
            <w:r>
              <w:br/>
              <w:t>2: 32-bit mode, {L0}</w:t>
            </w:r>
            <w:r>
              <w:br/>
              <w:t>3: 24-bit mode, {L0, 8'd0}</w:t>
            </w:r>
          </w:p>
        </w:tc>
        <w:tc>
          <w:tcPr>
            <w:tcW w:w="1008" w:type="dxa"/>
          </w:tcPr>
          <w:p w:rsidR="007D3B69" w:rsidRDefault="00C91545">
            <w:r>
              <w:lastRenderedPageBreak/>
              <w:t>2'h0</w:t>
            </w:r>
          </w:p>
        </w:tc>
      </w:tr>
      <w:tr w:rsidR="007D3B69" w:rsidTr="007D3B69">
        <w:tc>
          <w:tcPr>
            <w:tcW w:w="1440" w:type="dxa"/>
          </w:tcPr>
          <w:p w:rsidR="007D3B69" w:rsidRDefault="00C91545">
            <w:r>
              <w:lastRenderedPageBreak/>
              <w:t>rx_ch1_l_en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t>APC_RX_CH2_CFG</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rx_ch2_src_sel</w:t>
            </w:r>
          </w:p>
        </w:tc>
        <w:tc>
          <w:tcPr>
            <w:tcW w:w="1008" w:type="dxa"/>
          </w:tcPr>
          <w:p w:rsidR="007D3B69" w:rsidRDefault="00C91545">
            <w:r>
              <w:t>29:28</w:t>
            </w:r>
          </w:p>
        </w:tc>
        <w:tc>
          <w:tcPr>
            <w:tcW w:w="864" w:type="dxa"/>
          </w:tcPr>
          <w:p w:rsidR="007D3B69" w:rsidRDefault="00C91545">
            <w:r>
              <w:t>RW</w:t>
            </w:r>
          </w:p>
        </w:tc>
        <w:tc>
          <w:tcPr>
            <w:tcW w:w="5040" w:type="dxa"/>
          </w:tcPr>
          <w:p w:rsidR="007D3B69" w:rsidRDefault="00C91545">
            <w:r>
              <w:t>select the source of RX_CH2</w:t>
            </w:r>
            <w:r>
              <w:br/>
              <w:t>0: TX_CH1 Loopback</w:t>
            </w:r>
            <w:r>
              <w:br/>
              <w:t>1: I2S2</w:t>
            </w:r>
            <w:r>
              <w:br/>
              <w:t>2: I2S1</w:t>
            </w:r>
            <w:r>
              <w:br/>
              <w:t>3: Reserved</w:t>
            </w:r>
          </w:p>
        </w:tc>
        <w:tc>
          <w:tcPr>
            <w:tcW w:w="1008" w:type="dxa"/>
          </w:tcPr>
          <w:p w:rsidR="007D3B69" w:rsidRDefault="00C91545">
            <w:r>
              <w:t>2'h0</w:t>
            </w:r>
          </w:p>
        </w:tc>
      </w:tr>
      <w:tr w:rsidR="007D3B69" w:rsidTr="007D3B69">
        <w:tc>
          <w:tcPr>
            <w:tcW w:w="1440" w:type="dxa"/>
          </w:tcPr>
          <w:p w:rsidR="007D3B69" w:rsidRDefault="00C91545">
            <w:r>
              <w:t>rx_ch2_dma_thd_sel</w:t>
            </w:r>
          </w:p>
        </w:tc>
        <w:tc>
          <w:tcPr>
            <w:tcW w:w="1008" w:type="dxa"/>
          </w:tcPr>
          <w:p w:rsidR="007D3B69" w:rsidRDefault="00C91545">
            <w:r>
              <w:t>27:26</w:t>
            </w:r>
          </w:p>
        </w:tc>
        <w:tc>
          <w:tcPr>
            <w:tcW w:w="864" w:type="dxa"/>
          </w:tcPr>
          <w:p w:rsidR="007D3B69" w:rsidRDefault="00C91545">
            <w:r>
              <w:t>RW</w:t>
            </w:r>
          </w:p>
        </w:tc>
        <w:tc>
          <w:tcPr>
            <w:tcW w:w="5040" w:type="dxa"/>
          </w:tcPr>
          <w:p w:rsidR="007D3B69" w:rsidRDefault="00C91545">
            <w:r>
              <w:t>DMA burst request theshold</w:t>
            </w:r>
            <w:r>
              <w:br/>
              <w:t>0: 1 word</w:t>
            </w:r>
            <w:r>
              <w:br/>
              <w:t>1: 4 words</w:t>
            </w:r>
            <w:r>
              <w:br/>
              <w:t>2: 8 words</w:t>
            </w:r>
            <w:r>
              <w:br/>
              <w:t>3: 16 words</w:t>
            </w:r>
          </w:p>
        </w:tc>
        <w:tc>
          <w:tcPr>
            <w:tcW w:w="1008" w:type="dxa"/>
          </w:tcPr>
          <w:p w:rsidR="007D3B69" w:rsidRDefault="00C91545">
            <w:r>
              <w:t>2'h0</w:t>
            </w:r>
          </w:p>
        </w:tc>
      </w:tr>
      <w:tr w:rsidR="007D3B69" w:rsidTr="007D3B69">
        <w:tc>
          <w:tcPr>
            <w:tcW w:w="1440" w:type="dxa"/>
          </w:tcPr>
          <w:p w:rsidR="007D3B69" w:rsidRDefault="00C91545">
            <w:r>
              <w:t>rx_ch2_stereo_mode</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0: mono mode</w:t>
            </w:r>
            <w:r>
              <w:br/>
              <w:t>1: stereo mode</w:t>
            </w:r>
          </w:p>
        </w:tc>
        <w:tc>
          <w:tcPr>
            <w:tcW w:w="1008" w:type="dxa"/>
          </w:tcPr>
          <w:p w:rsidR="007D3B69" w:rsidRDefault="00C91545">
            <w:r>
              <w:t>1'h0</w:t>
            </w:r>
          </w:p>
        </w:tc>
      </w:tr>
      <w:tr w:rsidR="007D3B69" w:rsidTr="007D3B69">
        <w:tc>
          <w:tcPr>
            <w:tcW w:w="1440" w:type="dxa"/>
          </w:tcPr>
          <w:p w:rsidR="007D3B69" w:rsidRDefault="00C91545">
            <w:r>
              <w:t>rx_ch2_r_fifo_cnt</w:t>
            </w:r>
          </w:p>
        </w:tc>
        <w:tc>
          <w:tcPr>
            <w:tcW w:w="1008" w:type="dxa"/>
          </w:tcPr>
          <w:p w:rsidR="007D3B69" w:rsidRDefault="00C91545">
            <w:r>
              <w:t>24:20</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rx_ch2_r_fifo_flush</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rx_ch2_r_mode</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channel mode</w:t>
            </w:r>
            <w:r>
              <w:br/>
              <w:t>0: 16-bit mode, {R1, R0}</w:t>
            </w:r>
            <w:r>
              <w:br/>
              <w:t>1: 24-bit mode, {8'd0, R0}</w:t>
            </w:r>
            <w:r>
              <w:br/>
              <w:t>2: 32-bit mode, {R0}</w:t>
            </w:r>
            <w:r>
              <w:br/>
              <w:t>3: 24-bit mode, {R0, 8'd0}</w:t>
            </w:r>
          </w:p>
        </w:tc>
        <w:tc>
          <w:tcPr>
            <w:tcW w:w="1008" w:type="dxa"/>
          </w:tcPr>
          <w:p w:rsidR="007D3B69" w:rsidRDefault="00C91545">
            <w:r>
              <w:t>2'h0</w:t>
            </w:r>
          </w:p>
        </w:tc>
      </w:tr>
      <w:tr w:rsidR="007D3B69" w:rsidTr="007D3B69">
        <w:tc>
          <w:tcPr>
            <w:tcW w:w="1440" w:type="dxa"/>
          </w:tcPr>
          <w:p w:rsidR="007D3B69" w:rsidRDefault="00C91545">
            <w:r>
              <w:t>rx_ch2_r_e</w:t>
            </w:r>
            <w:r>
              <w:lastRenderedPageBreak/>
              <w:t>n</w:t>
            </w:r>
          </w:p>
        </w:tc>
        <w:tc>
          <w:tcPr>
            <w:tcW w:w="1008" w:type="dxa"/>
          </w:tcPr>
          <w:p w:rsidR="007D3B69" w:rsidRDefault="00C91545">
            <w:r>
              <w:lastRenderedPageBreak/>
              <w:t>16:16</w:t>
            </w:r>
          </w:p>
        </w:tc>
        <w:tc>
          <w:tcPr>
            <w:tcW w:w="864" w:type="dxa"/>
          </w:tcPr>
          <w:p w:rsidR="007D3B69" w:rsidRDefault="00C91545">
            <w:r>
              <w:t>RW</w:t>
            </w:r>
          </w:p>
        </w:tc>
        <w:tc>
          <w:tcPr>
            <w:tcW w:w="5040" w:type="dxa"/>
          </w:tcPr>
          <w:p w:rsidR="007D3B69" w:rsidRDefault="00C91545">
            <w:r>
              <w:t>channel enable</w:t>
            </w:r>
            <w:r>
              <w:br/>
            </w:r>
            <w:r>
              <w:lastRenderedPageBreak/>
              <w:t>0: disable</w:t>
            </w:r>
            <w:r>
              <w:br/>
              <w:t>1: enable</w:t>
            </w:r>
          </w:p>
        </w:tc>
        <w:tc>
          <w:tcPr>
            <w:tcW w:w="1008" w:type="dxa"/>
          </w:tcPr>
          <w:p w:rsidR="007D3B69" w:rsidRDefault="00C91545">
            <w:r>
              <w:lastRenderedPageBreak/>
              <w:t>1'h0</w:t>
            </w:r>
          </w:p>
        </w:tc>
      </w:tr>
      <w:tr w:rsidR="007D3B69" w:rsidTr="007D3B69">
        <w:tc>
          <w:tcPr>
            <w:tcW w:w="1440" w:type="dxa"/>
          </w:tcPr>
          <w:p w:rsidR="007D3B69" w:rsidRDefault="00C91545">
            <w:r>
              <w:lastRenderedPageBreak/>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src_clr</w:t>
            </w:r>
          </w:p>
        </w:tc>
        <w:tc>
          <w:tcPr>
            <w:tcW w:w="1008" w:type="dxa"/>
          </w:tcPr>
          <w:p w:rsidR="007D3B69" w:rsidRDefault="00C91545">
            <w:r>
              <w:t>12:12</w:t>
            </w:r>
          </w:p>
        </w:tc>
        <w:tc>
          <w:tcPr>
            <w:tcW w:w="864" w:type="dxa"/>
          </w:tcPr>
          <w:p w:rsidR="007D3B69" w:rsidRDefault="00C91545">
            <w:r>
              <w:t>W1C</w:t>
            </w:r>
          </w:p>
        </w:tc>
        <w:tc>
          <w:tcPr>
            <w:tcW w:w="5040" w:type="dxa"/>
          </w:tcPr>
          <w:p w:rsidR="007D3B69" w:rsidRDefault="00C91545">
            <w:r>
              <w:t>write 1 to generate single pulse to clear SRC datapath</w:t>
            </w:r>
          </w:p>
        </w:tc>
        <w:tc>
          <w:tcPr>
            <w:tcW w:w="1008" w:type="dxa"/>
          </w:tcPr>
          <w:p w:rsidR="007D3B69" w:rsidRDefault="00C91545">
            <w:r>
              <w:t>1'h0</w:t>
            </w:r>
          </w:p>
        </w:tc>
      </w:tr>
      <w:tr w:rsidR="007D3B69" w:rsidTr="007D3B69">
        <w:tc>
          <w:tcPr>
            <w:tcW w:w="1440" w:type="dxa"/>
          </w:tcPr>
          <w:p w:rsidR="007D3B69" w:rsidRDefault="00C91545">
            <w:r>
              <w:t>src_mode</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0: 48KHz-&gt;8KHz</w:t>
            </w:r>
            <w:r>
              <w:br/>
              <w:t>1: 48KHz-&gt;16KHz</w:t>
            </w:r>
          </w:p>
        </w:tc>
        <w:tc>
          <w:tcPr>
            <w:tcW w:w="1008" w:type="dxa"/>
          </w:tcPr>
          <w:p w:rsidR="007D3B69" w:rsidRDefault="00C91545">
            <w:r>
              <w:t>1'h0</w:t>
            </w:r>
          </w:p>
        </w:tc>
      </w:tr>
      <w:tr w:rsidR="007D3B69" w:rsidTr="007D3B69">
        <w:tc>
          <w:tcPr>
            <w:tcW w:w="1440" w:type="dxa"/>
          </w:tcPr>
          <w:p w:rsidR="007D3B69" w:rsidRDefault="00C91545">
            <w:r>
              <w:t>src_ch_en</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[0] ch2_l_src_en, 1 for enable</w:t>
            </w:r>
            <w:r>
              <w:br/>
              <w:t>[1] ch2_r_src_en, 1 for enable</w:t>
            </w:r>
          </w:p>
        </w:tc>
        <w:tc>
          <w:tcPr>
            <w:tcW w:w="1008" w:type="dxa"/>
          </w:tcPr>
          <w:p w:rsidR="007D3B69" w:rsidRDefault="00C91545">
            <w:r>
              <w:t>2'h0</w:t>
            </w:r>
          </w:p>
        </w:tc>
      </w:tr>
      <w:tr w:rsidR="007D3B69" w:rsidTr="007D3B69">
        <w:tc>
          <w:tcPr>
            <w:tcW w:w="1440" w:type="dxa"/>
          </w:tcPr>
          <w:p w:rsidR="007D3B69" w:rsidRDefault="00C91545">
            <w:r>
              <w:t>rx_ch2_l_fifo_cnt</w:t>
            </w:r>
          </w:p>
        </w:tc>
        <w:tc>
          <w:tcPr>
            <w:tcW w:w="1008" w:type="dxa"/>
          </w:tcPr>
          <w:p w:rsidR="007D3B69" w:rsidRDefault="00C91545">
            <w:r>
              <w:t>8:4</w:t>
            </w:r>
          </w:p>
        </w:tc>
        <w:tc>
          <w:tcPr>
            <w:tcW w:w="864" w:type="dxa"/>
          </w:tcPr>
          <w:p w:rsidR="007D3B69" w:rsidRDefault="00C91545">
            <w:r>
              <w:t>ROI</w:t>
            </w:r>
          </w:p>
        </w:tc>
        <w:tc>
          <w:tcPr>
            <w:tcW w:w="5040" w:type="dxa"/>
          </w:tcPr>
          <w:p w:rsidR="007D3B69" w:rsidRDefault="00C91545">
            <w:r>
              <w:t>Data count in FIFO</w:t>
            </w:r>
          </w:p>
        </w:tc>
        <w:tc>
          <w:tcPr>
            <w:tcW w:w="1008" w:type="dxa"/>
          </w:tcPr>
          <w:p w:rsidR="007D3B69" w:rsidRDefault="00C91545">
            <w:r>
              <w:t>5'h0</w:t>
            </w:r>
          </w:p>
        </w:tc>
      </w:tr>
      <w:tr w:rsidR="007D3B69" w:rsidTr="007D3B69">
        <w:tc>
          <w:tcPr>
            <w:tcW w:w="1440" w:type="dxa"/>
          </w:tcPr>
          <w:p w:rsidR="007D3B69" w:rsidRDefault="00C91545">
            <w:r>
              <w:t>rx_ch2_l_fifo_flush</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FIFO data, write 1 to generate a clear pulse</w:t>
            </w:r>
          </w:p>
        </w:tc>
        <w:tc>
          <w:tcPr>
            <w:tcW w:w="1008" w:type="dxa"/>
          </w:tcPr>
          <w:p w:rsidR="007D3B69" w:rsidRDefault="00C91545">
            <w:r>
              <w:t>1'h0</w:t>
            </w:r>
          </w:p>
        </w:tc>
      </w:tr>
      <w:tr w:rsidR="007D3B69" w:rsidTr="007D3B69">
        <w:tc>
          <w:tcPr>
            <w:tcW w:w="1440" w:type="dxa"/>
          </w:tcPr>
          <w:p w:rsidR="007D3B69" w:rsidRDefault="00C91545">
            <w:r>
              <w:t>rx_ch2_l_mode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channel bit mode</w:t>
            </w:r>
            <w:r>
              <w:br/>
              <w:t>0: 16-bit mode, {R0, L0}@stereo mode or {L1, L0}@mono mode</w:t>
            </w:r>
            <w:r>
              <w:br/>
              <w:t>1: 24-bit mode, {8'd0,L0}</w:t>
            </w:r>
            <w:r>
              <w:br/>
              <w:t>2: 32-bit mode, {L0}</w:t>
            </w:r>
            <w:r>
              <w:br/>
              <w:t>3: 24-bit mode, {L0, 8'd0}</w:t>
            </w:r>
          </w:p>
        </w:tc>
        <w:tc>
          <w:tcPr>
            <w:tcW w:w="1008" w:type="dxa"/>
          </w:tcPr>
          <w:p w:rsidR="007D3B69" w:rsidRDefault="00C91545">
            <w:r>
              <w:t>2'h0</w:t>
            </w:r>
          </w:p>
        </w:tc>
      </w:tr>
      <w:tr w:rsidR="007D3B69" w:rsidTr="007D3B69">
        <w:tc>
          <w:tcPr>
            <w:tcW w:w="1440" w:type="dxa"/>
          </w:tcPr>
          <w:p w:rsidR="007D3B69" w:rsidRDefault="00C91545">
            <w:r>
              <w:t>rx_ch2_l_en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channel enable</w:t>
            </w:r>
            <w:r>
              <w:br/>
              <w:t>0: disable</w:t>
            </w:r>
            <w:r>
              <w:br/>
              <w:t>1: enable</w:t>
            </w:r>
          </w:p>
        </w:tc>
        <w:tc>
          <w:tcPr>
            <w:tcW w:w="1008" w:type="dxa"/>
          </w:tcPr>
          <w:p w:rsidR="007D3B69" w:rsidRDefault="00C91545">
            <w:r>
              <w:t>1'h0</w:t>
            </w:r>
          </w:p>
        </w:tc>
      </w:tr>
    </w:tbl>
    <w:p w:rsidR="007D3B69" w:rsidRDefault="00C91545" w:rsidP="000C4E2D">
      <w:pPr>
        <w:pStyle w:val="3"/>
        <w:spacing w:before="156" w:after="156"/>
        <w:ind w:left="964" w:hanging="964"/>
      </w:pPr>
      <w:r>
        <w:t>EQCOEF_0</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eq_coef_0</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lastRenderedPageBreak/>
        <w:t>EQCOEF_2</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EQCOEF_5</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eq_coef_5</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EQCOEF_6</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eq_coef_6</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EQCOEF_7</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eq_coef_7</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lastRenderedPageBreak/>
        <w:t>EQCOEF_8</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eq_coef_8</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EQCOEF_9</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eq_coef_9</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EQCOEF_10</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eq_coef_10</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EQCOEF_11</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eq_coef_11</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EQCOEF_12</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eq_coef_12</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EQCOEF_13</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eq_coef_13</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EQCOEF_14</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eq_coef_14</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EQCOEF_15</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eq_coef_15</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EQCOEF_16</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eq_coef_16</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EQCOEF_17</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eq_coef_17</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EQCOEF_18</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eq_coef_18</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EQCOEF_19</w:t>
      </w:r>
    </w:p>
    <w:p w:rsidR="007D3B69" w:rsidRDefault="00C91545">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eq_coef_19</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EQCOEF_20</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eq_coef_20</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EQCOEF_21</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eq_coef_21</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EQCOEF_22</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eq_coef_22</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EQCOEF_23</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eq_coef_23</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EQCOEF_24</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eq_coef_24</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EQCOEF_25</w:t>
      </w:r>
    </w:p>
    <w:p w:rsidR="007D3B69" w:rsidRDefault="00C91545">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eq_coef_25</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EQCOEF_26</w:t>
      </w:r>
    </w:p>
    <w:p w:rsidR="007D3B69" w:rsidRDefault="00C91545">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eq_coef_26</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EQCOEF_27</w:t>
      </w:r>
    </w:p>
    <w:p w:rsidR="007D3B69" w:rsidRDefault="00C91545">
      <w:r>
        <w:t>Offset: 08C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eq_coef_27</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EQCOEF_28</w:t>
      </w:r>
    </w:p>
    <w:p w:rsidR="007D3B69" w:rsidRDefault="00C91545">
      <w:r>
        <w:t>Offset: 090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eq_coef_28</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EQCOEF_29</w:t>
      </w:r>
    </w:p>
    <w:p w:rsidR="007D3B69" w:rsidRDefault="00C91545">
      <w:r>
        <w:t>Offset: 094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eq_coef_29</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EQCOEF_30</w:t>
      </w:r>
    </w:p>
    <w:p w:rsidR="007D3B69" w:rsidRDefault="00C91545">
      <w:r>
        <w:t>Offset: 098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eq_coef_30</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EQCOEF_31</w:t>
      </w:r>
    </w:p>
    <w:p w:rsidR="007D3B69" w:rsidRDefault="00C91545">
      <w:r>
        <w:t>Offset: 09C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eq_coef_31</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EQCOEF_32</w:t>
      </w:r>
    </w:p>
    <w:p w:rsidR="007D3B69" w:rsidRDefault="00C91545">
      <w:r>
        <w:t>Offset: 0A0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eq_coef_32</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EQCOEF_33</w:t>
      </w:r>
    </w:p>
    <w:p w:rsidR="007D3B69" w:rsidRDefault="00C91545">
      <w:r>
        <w:t>Offset: 0A4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eq_coef_33</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EQCOEF_34</w:t>
      </w:r>
    </w:p>
    <w:p w:rsidR="007D3B69" w:rsidRDefault="00C91545">
      <w:r>
        <w:t>Offset: 0A8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eq_coef_34</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EQCOEF_35</w:t>
      </w:r>
    </w:p>
    <w:p w:rsidR="007D3B69" w:rsidRDefault="00C91545">
      <w:r>
        <w:t>Offset: 0AC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eq_coef_35</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EQCOEF_36</w:t>
      </w:r>
    </w:p>
    <w:p w:rsidR="007D3B69" w:rsidRDefault="00C91545">
      <w:r>
        <w:t>Offset: 0B0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eq_coef_36</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EQCOEF_37</w:t>
      </w:r>
    </w:p>
    <w:p w:rsidR="007D3B69" w:rsidRDefault="00C91545">
      <w:r>
        <w:t>Offset: 0B4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eq_coef_37</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EQCOEF_38</w:t>
      </w:r>
    </w:p>
    <w:p w:rsidR="007D3B69" w:rsidRDefault="00C91545">
      <w:r>
        <w:t>Offset: 0B8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eq_coef_38</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EQCOEF_39</w:t>
      </w:r>
    </w:p>
    <w:p w:rsidR="007D3B69" w:rsidRDefault="00C91545">
      <w:r>
        <w:t>Offset: 0BC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eq_coef_39</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EQCOEF_40</w:t>
      </w:r>
    </w:p>
    <w:p w:rsidR="007D3B69" w:rsidRDefault="00C91545">
      <w:r>
        <w:t>Offset: 0C0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eq_coef_40</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EQCOEF_41</w:t>
      </w:r>
    </w:p>
    <w:p w:rsidR="007D3B69" w:rsidRDefault="00C91545">
      <w:r>
        <w:t>Offset: 0C4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eq_coef_41</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EQCOEF_42</w:t>
      </w:r>
    </w:p>
    <w:p w:rsidR="007D3B69" w:rsidRDefault="00C91545">
      <w:r>
        <w:t>Offset: 0C8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eq_coef_42</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EQCOEF_43</w:t>
      </w:r>
    </w:p>
    <w:p w:rsidR="007D3B69" w:rsidRDefault="00C91545">
      <w:r>
        <w:t>Offset: 0CC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eq_coef_43</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EQCOEF_44</w:t>
      </w:r>
    </w:p>
    <w:p w:rsidR="007D3B69" w:rsidRDefault="00C91545">
      <w:r>
        <w:t>Offset: 0D0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eq_coef_44</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EQCOEF_45</w:t>
      </w:r>
    </w:p>
    <w:p w:rsidR="007D3B69" w:rsidRDefault="00C91545">
      <w:r>
        <w:t>Offset: 0D4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eq_coef_45</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EQCOEF_46</w:t>
      </w:r>
    </w:p>
    <w:p w:rsidR="007D3B69" w:rsidRDefault="00C91545">
      <w:r>
        <w:t>Offset: 0D8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eq_coef_46</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EQCOEF_47</w:t>
      </w:r>
    </w:p>
    <w:p w:rsidR="007D3B69" w:rsidRDefault="00C91545">
      <w:r>
        <w:t>Offset: 0DC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eq_coef_47</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EQCOEF_48</w:t>
      </w:r>
    </w:p>
    <w:p w:rsidR="007D3B69" w:rsidRDefault="00C91545">
      <w:r>
        <w:t>Offset: 0E0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eq_coef_48</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EQCOEF_49</w:t>
      </w:r>
    </w:p>
    <w:p w:rsidR="007D3B69" w:rsidRDefault="00C91545">
      <w:r>
        <w:t>Offset: 0E4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eq_coef_49</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APC_I2S0_CFG0</w:t>
      </w:r>
    </w:p>
    <w:p w:rsidR="007D3B69" w:rsidRDefault="00C91545">
      <w:r>
        <w:t>Offset: 0E8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i2s0_enable</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enable i2s interface</w:t>
            </w:r>
          </w:p>
        </w:tc>
        <w:tc>
          <w:tcPr>
            <w:tcW w:w="1008" w:type="dxa"/>
          </w:tcPr>
          <w:p w:rsidR="007D3B69" w:rsidRDefault="00C91545">
            <w:r>
              <w:t>1'h0</w:t>
            </w:r>
          </w:p>
        </w:tc>
      </w:tr>
      <w:tr w:rsidR="007D3B69" w:rsidTr="007D3B69">
        <w:tc>
          <w:tcPr>
            <w:tcW w:w="1440" w:type="dxa"/>
          </w:tcPr>
          <w:p w:rsidR="007D3B69" w:rsidRDefault="00C91545">
            <w:r>
              <w:t>i2s0_sw_reset</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1: reset i2s</w:t>
            </w:r>
            <w:r>
              <w:br/>
              <w:t>0: do not reset i2s</w:t>
            </w:r>
          </w:p>
        </w:tc>
        <w:tc>
          <w:tcPr>
            <w:tcW w:w="1008" w:type="dxa"/>
          </w:tcPr>
          <w:p w:rsidR="007D3B69" w:rsidRDefault="00C91545">
            <w:r>
              <w:t>1'h0</w:t>
            </w:r>
          </w:p>
        </w:tc>
      </w:tr>
      <w:tr w:rsidR="007D3B69" w:rsidTr="007D3B69">
        <w:tc>
          <w:tcPr>
            <w:tcW w:w="1440" w:type="dxa"/>
          </w:tcPr>
          <w:p w:rsidR="007D3B69" w:rsidRDefault="00C91545">
            <w:r>
              <w:t>i2s0_rstn_bypass</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0: i2s will be reset when i2s disabled</w:t>
            </w:r>
          </w:p>
        </w:tc>
        <w:tc>
          <w:tcPr>
            <w:tcW w:w="1008" w:type="dxa"/>
          </w:tcPr>
          <w:p w:rsidR="007D3B69" w:rsidRDefault="00C91545">
            <w:r>
              <w:t>1'h0</w:t>
            </w:r>
          </w:p>
        </w:tc>
      </w:tr>
      <w:tr w:rsidR="007D3B69" w:rsidTr="007D3B69">
        <w:tc>
          <w:tcPr>
            <w:tcW w:w="1440" w:type="dxa"/>
          </w:tcPr>
          <w:p w:rsidR="007D3B69" w:rsidRDefault="00C91545">
            <w:r>
              <w:t>i2s0_en_force_on</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1: enable force on for slave mode</w:t>
            </w:r>
          </w:p>
        </w:tc>
        <w:tc>
          <w:tcPr>
            <w:tcW w:w="1008" w:type="dxa"/>
          </w:tcPr>
          <w:p w:rsidR="007D3B69" w:rsidRDefault="00C91545">
            <w:r>
              <w:t>1'h0</w:t>
            </w:r>
          </w:p>
        </w:tc>
      </w:tr>
      <w:tr w:rsidR="007D3B69" w:rsidTr="007D3B69">
        <w:tc>
          <w:tcPr>
            <w:tcW w:w="1440" w:type="dxa"/>
          </w:tcPr>
          <w:p w:rsidR="007D3B69" w:rsidRDefault="00C91545">
            <w:r>
              <w:t>i2s0_bck_force_on</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1: bck force on for master mode</w:t>
            </w:r>
          </w:p>
        </w:tc>
        <w:tc>
          <w:tcPr>
            <w:tcW w:w="1008" w:type="dxa"/>
          </w:tcPr>
          <w:p w:rsidR="007D3B69" w:rsidRDefault="00C91545">
            <w:r>
              <w:t>1'h0</w:t>
            </w:r>
          </w:p>
        </w:tc>
      </w:tr>
      <w:tr w:rsidR="007D3B69" w:rsidTr="007D3B69">
        <w:tc>
          <w:tcPr>
            <w:tcW w:w="1440" w:type="dxa"/>
          </w:tcPr>
          <w:p w:rsidR="007D3B69" w:rsidRDefault="00C91545">
            <w:r>
              <w:t>i2s0_bypass_fifovld</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0: i2s will be enabled when tx fifo valid</w:t>
            </w:r>
            <w:r>
              <w:br/>
              <w:t>1: i2s will be enabled regardless of tx fifo valid</w:t>
            </w:r>
          </w:p>
        </w:tc>
        <w:tc>
          <w:tcPr>
            <w:tcW w:w="1008" w:type="dxa"/>
          </w:tcPr>
          <w:p w:rsidR="007D3B69" w:rsidRDefault="00C91545">
            <w:r>
              <w:t>1'h1</w:t>
            </w:r>
          </w:p>
        </w:tc>
      </w:tr>
      <w:tr w:rsidR="007D3B69" w:rsidTr="007D3B69">
        <w:tc>
          <w:tcPr>
            <w:tcW w:w="1440" w:type="dxa"/>
          </w:tcPr>
          <w:p w:rsidR="007D3B69" w:rsidRDefault="00C91545">
            <w:r>
              <w:t>i2s0_tx_mode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configure mono or stereo formal for Audio data out.</w:t>
            </w:r>
            <w:r>
              <w:br/>
              <w:t>2'b00: STEREO_STEREO:  stereo input form IFC, stereo output to pin.</w:t>
            </w:r>
            <w:r>
              <w:br/>
              <w:t>2'b01: MONOL_STEREO_DUPLL: mono channel L input form IFC, stereo output duplicate in both channels to pin.</w:t>
            </w:r>
            <w:r>
              <w:br/>
              <w:t xml:space="preserve">2'b10: MONOR_STEREO_DUPLL: mono </w:t>
            </w:r>
            <w:r>
              <w:lastRenderedPageBreak/>
              <w:t>channel R input form IFC, stereo output duplicate in both channels to pin.</w:t>
            </w:r>
            <w:r>
              <w:br/>
              <w:t>2'b11: MONO_IN_MONO_OUT</w:t>
            </w:r>
            <w:r>
              <w:br/>
              <w:t>function mono input from IFC, stereo output in left channel to pin, can be implemented by setting apc_tx_cfg_ch[1] or apc_tx_cfg_ch[0] disable.</w:t>
            </w:r>
            <w:r>
              <w:br/>
              <w:t>when works in DAI, or DSD mode, always select "00" mode STEREO_STEREO</w:t>
            </w:r>
          </w:p>
        </w:tc>
        <w:tc>
          <w:tcPr>
            <w:tcW w:w="1008" w:type="dxa"/>
          </w:tcPr>
          <w:p w:rsidR="007D3B69" w:rsidRDefault="00C91545">
            <w:r>
              <w:lastRenderedPageBreak/>
              <w:t>2'h0</w:t>
            </w:r>
          </w:p>
        </w:tc>
      </w:tr>
      <w:tr w:rsidR="007D3B69" w:rsidTr="007D3B69">
        <w:tc>
          <w:tcPr>
            <w:tcW w:w="1440" w:type="dxa"/>
          </w:tcPr>
          <w:p w:rsidR="007D3B69" w:rsidRDefault="00C91545">
            <w:r>
              <w:lastRenderedPageBreak/>
              <w:t>i2s0_serial_mode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C91545">
            <w:r>
              <w:t>configure serial apc mode.</w:t>
            </w:r>
            <w:r>
              <w:br/>
              <w:t>0: I2S</w:t>
            </w:r>
            <w:r>
              <w:br/>
              <w:t>1: VOICE/PCM</w:t>
            </w:r>
            <w:r>
              <w:br/>
              <w:t>2: DAI</w:t>
            </w:r>
            <w:r>
              <w:br/>
              <w:t>3: DSD</w:t>
            </w:r>
            <w:r>
              <w:br/>
              <w:t>when mode is set DAI, the bit Master Mode should be set to "1". Data should be sent out on falling edge, which requires either Bclk_Pol="0" and Half_Cycle_DLY="1" or Bclk_Pol="1" and Half_Cycle_DLY="0". Bits Tx_DLY and BCKOut_Gate must be configured to "0" and "1".</w:t>
            </w:r>
            <w:r>
              <w:br/>
              <w:t>The DAI mode must NOT be modified after apc is enabled.</w:t>
            </w:r>
          </w:p>
        </w:tc>
        <w:tc>
          <w:tcPr>
            <w:tcW w:w="1008" w:type="dxa"/>
          </w:tcPr>
          <w:p w:rsidR="007D3B69" w:rsidRDefault="00C91545">
            <w:r>
              <w:t>2'h0</w:t>
            </w:r>
          </w:p>
        </w:tc>
      </w:tr>
      <w:tr w:rsidR="007D3B69" w:rsidTr="007D3B69">
        <w:tc>
          <w:tcPr>
            <w:tcW w:w="1440" w:type="dxa"/>
          </w:tcPr>
          <w:p w:rsidR="007D3B69" w:rsidRDefault="00C91545">
            <w:r>
              <w:t>i2s0_master_mode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configure apc works in master mode (LRCLK and BCK timing signals are generated internally) or slave mode (LRCLK and BCK timing signals are generated externally).</w:t>
            </w:r>
            <w:r>
              <w:br/>
              <w:t>0: SLAVE</w:t>
            </w:r>
            <w:r>
              <w:br/>
              <w:t>1: MASTER</w:t>
            </w:r>
          </w:p>
        </w:tc>
        <w:tc>
          <w:tcPr>
            <w:tcW w:w="1008" w:type="dxa"/>
          </w:tcPr>
          <w:p w:rsidR="007D3B69" w:rsidRDefault="00C91545">
            <w:r>
              <w:t>1'h1</w:t>
            </w:r>
          </w:p>
        </w:tc>
      </w:tr>
      <w:tr w:rsidR="007D3B69" w:rsidTr="007D3B69">
        <w:tc>
          <w:tcPr>
            <w:tcW w:w="1440" w:type="dxa"/>
          </w:tcPr>
          <w:p w:rsidR="007D3B69" w:rsidRDefault="00C91545">
            <w:r>
              <w:t>i2s0_tx_dly</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configure the delay between serial data out MSB and LRCK edge.</w:t>
            </w:r>
            <w:r>
              <w:br/>
              <w:t>0: ALIGN:  Digital audio out MSB is aligned with LRCLK edge.</w:t>
            </w:r>
            <w:r>
              <w:br/>
              <w:t xml:space="preserve">1: DLY_1:  Digital audio out MSB is 1 cycle </w:t>
            </w:r>
            <w:r>
              <w:lastRenderedPageBreak/>
              <w:t>delayed to LRCLK edge</w:t>
            </w:r>
          </w:p>
        </w:tc>
        <w:tc>
          <w:tcPr>
            <w:tcW w:w="1008" w:type="dxa"/>
          </w:tcPr>
          <w:p w:rsidR="007D3B69" w:rsidRDefault="00C91545">
            <w:r>
              <w:lastRenderedPageBreak/>
              <w:t>1'h0</w:t>
            </w:r>
          </w:p>
        </w:tc>
      </w:tr>
      <w:tr w:rsidR="007D3B69" w:rsidTr="007D3B69">
        <w:tc>
          <w:tcPr>
            <w:tcW w:w="1440" w:type="dxa"/>
          </w:tcPr>
          <w:p w:rsidR="007D3B69" w:rsidRDefault="00C91545">
            <w:r>
              <w:lastRenderedPageBreak/>
              <w:t>i2s0_tx_rx_dly_s</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ONLY for slave mode: configure 1 cycle supplementary Tx/RX delay.</w:t>
            </w:r>
            <w:r>
              <w:br/>
              <w:t>0: NO_DLY:  No supplementary Tx/Rx delay</w:t>
            </w:r>
            <w:r>
              <w:br/>
              <w:t>1: DLY:          One cycle supplementary Tx/Rx delay</w:t>
            </w:r>
          </w:p>
        </w:tc>
        <w:tc>
          <w:tcPr>
            <w:tcW w:w="1008" w:type="dxa"/>
          </w:tcPr>
          <w:p w:rsidR="007D3B69" w:rsidRDefault="00C91545">
            <w:r>
              <w:t>1'h0</w:t>
            </w:r>
          </w:p>
        </w:tc>
      </w:tr>
      <w:tr w:rsidR="007D3B69" w:rsidTr="007D3B69">
        <w:tc>
          <w:tcPr>
            <w:tcW w:w="1440" w:type="dxa"/>
          </w:tcPr>
          <w:p w:rsidR="007D3B69" w:rsidRDefault="00C91545">
            <w:r>
              <w:t>i2s0_rx_dly</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indicates the delay between serial data in MSB and LRCK edge</w:t>
            </w:r>
            <w:r>
              <w:br/>
              <w:t>2'b00: ALIGN:   Digital audio in MSB is aligned with LRCLK edge</w:t>
            </w:r>
            <w:r>
              <w:br/>
              <w:t>2'b01: DLY_1:   Digital audio in MSB is 1 cycle delayed to LRCLK edge</w:t>
            </w:r>
            <w:r>
              <w:br/>
              <w:t>2'b10: DLY_2:   Digital audio in MSB is 2 cycle delayed to LRCLK edge</w:t>
            </w:r>
            <w:r>
              <w:br/>
              <w:t>2'b11: DLY_3:   Digital audio in MSB is 3 cycle delayed to LRCLK edge</w:t>
            </w:r>
          </w:p>
        </w:tc>
        <w:tc>
          <w:tcPr>
            <w:tcW w:w="1008" w:type="dxa"/>
          </w:tcPr>
          <w:p w:rsidR="007D3B69" w:rsidRDefault="00C91545">
            <w:r>
              <w:t>2'h0</w:t>
            </w:r>
          </w:p>
        </w:tc>
      </w:tr>
      <w:tr w:rsidR="007D3B69" w:rsidTr="007D3B69">
        <w:tc>
          <w:tcPr>
            <w:tcW w:w="1440" w:type="dxa"/>
          </w:tcPr>
          <w:p w:rsidR="007D3B69" w:rsidRDefault="00C91545">
            <w:r>
              <w:t>i2s0_tx_half_cycle_dly</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delayed audio output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i2s0_rx_half_cycle_dly</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delayed audio input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i2s0_bckout_gate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sets the BackOut gating. This bit dicide if apc continue to output BCK clock after data has been sent.</w:t>
            </w:r>
            <w:r>
              <w:br/>
              <w:t>0: NO_GATE</w:t>
            </w:r>
            <w:r>
              <w:br/>
              <w:t>1:GATED</w:t>
            </w:r>
          </w:p>
        </w:tc>
        <w:tc>
          <w:tcPr>
            <w:tcW w:w="1008" w:type="dxa"/>
          </w:tcPr>
          <w:p w:rsidR="007D3B69" w:rsidRDefault="00C91545">
            <w:r>
              <w:t>1'h0</w:t>
            </w:r>
          </w:p>
        </w:tc>
      </w:tr>
      <w:tr w:rsidR="007D3B69" w:rsidTr="007D3B69">
        <w:tc>
          <w:tcPr>
            <w:tcW w:w="1440" w:type="dxa"/>
          </w:tcPr>
          <w:p w:rsidR="007D3B69" w:rsidRDefault="00C91545">
            <w:r>
              <w:t>i2s0_bck_pol</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if Master Mode, invert BCLK out is slave Mode, invert BCLK in.</w:t>
            </w:r>
            <w:r>
              <w:br/>
              <w:t>0: NORMAL</w:t>
            </w:r>
            <w:r>
              <w:br/>
              <w:t>1: INVERT</w:t>
            </w:r>
          </w:p>
        </w:tc>
        <w:tc>
          <w:tcPr>
            <w:tcW w:w="1008" w:type="dxa"/>
          </w:tcPr>
          <w:p w:rsidR="007D3B69" w:rsidRDefault="00C91545">
            <w:r>
              <w:t>1'h1</w:t>
            </w:r>
          </w:p>
        </w:tc>
      </w:tr>
      <w:tr w:rsidR="007D3B69" w:rsidTr="007D3B69">
        <w:tc>
          <w:tcPr>
            <w:tcW w:w="1440" w:type="dxa"/>
          </w:tcPr>
          <w:p w:rsidR="007D3B69" w:rsidRDefault="00C91545">
            <w:r>
              <w:t>i2s0_lrck_pol</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configure LRCK polarity.</w:t>
            </w:r>
            <w:r>
              <w:br/>
              <w:t xml:space="preserve">0: LEFT_H_RIGHT_L:   high level on LRCK means left channel, low level on LRCK </w:t>
            </w:r>
            <w:r>
              <w:lastRenderedPageBreak/>
              <w:t>means right channel.</w:t>
            </w:r>
            <w:r>
              <w:br/>
              <w:t>1: LEFT_L_RIGHT_H:   high level on LRCK means right channel, low level on LRCK means left channel.</w:t>
            </w:r>
            <w:r>
              <w:br/>
              <w:t>Note: this bit should be set to "0"(LEFT_H_RIGHT_L) in voice mode</w:t>
            </w:r>
          </w:p>
        </w:tc>
        <w:tc>
          <w:tcPr>
            <w:tcW w:w="1008" w:type="dxa"/>
          </w:tcPr>
          <w:p w:rsidR="007D3B69" w:rsidRDefault="00C91545">
            <w:r>
              <w:lastRenderedPageBreak/>
              <w:t>1'h0</w:t>
            </w:r>
          </w:p>
        </w:tc>
      </w:tr>
      <w:tr w:rsidR="007D3B69" w:rsidTr="007D3B69">
        <w:tc>
          <w:tcPr>
            <w:tcW w:w="1440" w:type="dxa"/>
          </w:tcPr>
          <w:p w:rsidR="007D3B69" w:rsidRDefault="00C91545">
            <w:r>
              <w:lastRenderedPageBreak/>
              <w:t>i2s0_wlen</w:t>
            </w:r>
          </w:p>
        </w:tc>
        <w:tc>
          <w:tcPr>
            <w:tcW w:w="1008" w:type="dxa"/>
          </w:tcPr>
          <w:p w:rsidR="007D3B69" w:rsidRDefault="00C91545">
            <w:r>
              <w:t>11:10</w:t>
            </w:r>
          </w:p>
        </w:tc>
        <w:tc>
          <w:tcPr>
            <w:tcW w:w="864" w:type="dxa"/>
          </w:tcPr>
          <w:p w:rsidR="007D3B69" w:rsidRDefault="00C91545">
            <w:r>
              <w:t>RW</w:t>
            </w:r>
          </w:p>
        </w:tc>
        <w:tc>
          <w:tcPr>
            <w:tcW w:w="5040" w:type="dxa"/>
          </w:tcPr>
          <w:p w:rsidR="007D3B69" w:rsidRDefault="00C91545">
            <w:r>
              <w:t>i2S data length</w:t>
            </w:r>
            <w:r>
              <w:br/>
              <w:t>00: 16-bit</w:t>
            </w:r>
            <w:r>
              <w:br/>
              <w:t>01: 20bit</w:t>
            </w:r>
            <w:r>
              <w:br/>
              <w:t>10: 24bit</w:t>
            </w:r>
            <w:r>
              <w:br/>
              <w:t>11: 32-bit</w:t>
            </w:r>
          </w:p>
        </w:tc>
        <w:tc>
          <w:tcPr>
            <w:tcW w:w="1008" w:type="dxa"/>
          </w:tcPr>
          <w:p w:rsidR="007D3B69" w:rsidRDefault="00C91545">
            <w:r>
              <w:t>2'h0</w:t>
            </w:r>
          </w:p>
        </w:tc>
      </w:tr>
      <w:tr w:rsidR="007D3B69" w:rsidTr="007D3B69">
        <w:tc>
          <w:tcPr>
            <w:tcW w:w="1440" w:type="dxa"/>
          </w:tcPr>
          <w:p w:rsidR="007D3B69" w:rsidRDefault="00C91545">
            <w:r>
              <w:t>i2s0_bck_lrck</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configure extend cycles of BCK after data transfer is finished.</w:t>
            </w:r>
            <w:r>
              <w:br/>
              <w:t>Voice_Mode: each sample takes wlen + tx_bck_lrck BCLK cycle</w:t>
            </w:r>
            <w:r>
              <w:br/>
              <w:t>Audio_Mode: each sample takes 2*(wlen + tx_bck_lrck) BCLK cycle. 2 times than Voice</w:t>
            </w:r>
          </w:p>
        </w:tc>
        <w:tc>
          <w:tcPr>
            <w:tcW w:w="1008" w:type="dxa"/>
          </w:tcPr>
          <w:p w:rsidR="007D3B69" w:rsidRDefault="00C91545">
            <w:r>
              <w:t>5'h0</w:t>
            </w:r>
          </w:p>
        </w:tc>
      </w:tr>
      <w:tr w:rsidR="007D3B69" w:rsidTr="007D3B69">
        <w:tc>
          <w:tcPr>
            <w:tcW w:w="1440" w:type="dxa"/>
          </w:tcPr>
          <w:p w:rsidR="007D3B69" w:rsidRDefault="00C91545">
            <w:r>
              <w:t>i2s0_right_justified</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right justified mode</w:t>
            </w:r>
          </w:p>
        </w:tc>
        <w:tc>
          <w:tcPr>
            <w:tcW w:w="1008" w:type="dxa"/>
          </w:tcPr>
          <w:p w:rsidR="007D3B69" w:rsidRDefault="00C91545">
            <w:r>
              <w:t>1'h0</w:t>
            </w:r>
          </w:p>
        </w:tc>
      </w:tr>
      <w:tr w:rsidR="007D3B69" w:rsidTr="007D3B69">
        <w:tc>
          <w:tcPr>
            <w:tcW w:w="1440" w:type="dxa"/>
          </w:tcPr>
          <w:p w:rsidR="007D3B69" w:rsidRDefault="00C91545">
            <w:r>
              <w:t>i2s0_lsb</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When high, the output data format is with the least significant bit first</w:t>
            </w:r>
            <w:r>
              <w:br/>
              <w:t>0: MSB</w:t>
            </w:r>
            <w:r>
              <w:br/>
              <w:t>1: LSB</w:t>
            </w:r>
          </w:p>
        </w:tc>
        <w:tc>
          <w:tcPr>
            <w:tcW w:w="1008" w:type="dxa"/>
          </w:tcPr>
          <w:p w:rsidR="007D3B69" w:rsidRDefault="00C91545">
            <w:r>
              <w:t>1'h0</w:t>
            </w:r>
          </w:p>
        </w:tc>
      </w:tr>
      <w:tr w:rsidR="007D3B69" w:rsidTr="007D3B69">
        <w:tc>
          <w:tcPr>
            <w:tcW w:w="1440" w:type="dxa"/>
          </w:tcPr>
          <w:p w:rsidR="007D3B69" w:rsidRDefault="00C91545">
            <w:r>
              <w:t>i2s0_loop_back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sets i2s in loop back mode. The feature is for debug only and can not work in DAI mode</w:t>
            </w:r>
            <w:r>
              <w:br/>
              <w:t>0: NORMAL</w:t>
            </w:r>
            <w:r>
              <w:br/>
              <w:t>1: LOOPBACK</w:t>
            </w:r>
          </w:p>
        </w:tc>
        <w:tc>
          <w:tcPr>
            <w:tcW w:w="1008" w:type="dxa"/>
          </w:tcPr>
          <w:p w:rsidR="007D3B69" w:rsidRDefault="00C91545">
            <w:r>
              <w:t>1'h0</w:t>
            </w:r>
          </w:p>
        </w:tc>
      </w:tr>
      <w:tr w:rsidR="007D3B69" w:rsidTr="007D3B69">
        <w:tc>
          <w:tcPr>
            <w:tcW w:w="1440" w:type="dxa"/>
          </w:tcPr>
          <w:p w:rsidR="007D3B69" w:rsidRDefault="00C91545">
            <w:r>
              <w:t>i2s0_swap_chlr</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Swap Channel L and Channel R[0]</w:t>
            </w:r>
            <w:r>
              <w:br/>
              <w:t>[0]: for output channel swap, 0:left, 1:right</w:t>
            </w:r>
            <w:r>
              <w:br/>
              <w:t>[1]: for input channel swap, 0: left, 1: right</w:t>
            </w:r>
          </w:p>
        </w:tc>
        <w:tc>
          <w:tcPr>
            <w:tcW w:w="1008" w:type="dxa"/>
          </w:tcPr>
          <w:p w:rsidR="007D3B69" w:rsidRDefault="00C91545">
            <w:r>
              <w:t>2'h0</w:t>
            </w:r>
          </w:p>
        </w:tc>
      </w:tr>
    </w:tbl>
    <w:p w:rsidR="007D3B69" w:rsidRDefault="00C91545" w:rsidP="000C4E2D">
      <w:pPr>
        <w:pStyle w:val="3"/>
        <w:spacing w:before="156" w:after="156"/>
        <w:ind w:left="964" w:hanging="964"/>
      </w:pPr>
      <w:r>
        <w:t>APC_I2S0_CFG1</w:t>
      </w:r>
    </w:p>
    <w:p w:rsidR="007D3B69" w:rsidRDefault="00C91545">
      <w:r>
        <w:t>Offset: 0EC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i2s0_same_edge</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0: the edge of internal bck and bckout are inversed.</w:t>
            </w:r>
            <w:r>
              <w:br/>
              <w:t xml:space="preserve">1: internal bck and bckout have same edge. </w:t>
            </w:r>
            <w:r>
              <w:br/>
              <w:t>only used in master mode</w:t>
            </w:r>
          </w:p>
        </w:tc>
        <w:tc>
          <w:tcPr>
            <w:tcW w:w="1008" w:type="dxa"/>
          </w:tcPr>
          <w:p w:rsidR="007D3B69" w:rsidRDefault="00C91545">
            <w:r>
              <w:t>1'h0</w:t>
            </w:r>
          </w:p>
        </w:tc>
      </w:tr>
      <w:tr w:rsidR="007D3B69" w:rsidTr="007D3B69">
        <w:tc>
          <w:tcPr>
            <w:tcW w:w="1440" w:type="dxa"/>
          </w:tcPr>
          <w:p w:rsidR="007D3B69" w:rsidRDefault="00C91545">
            <w:r>
              <w:t>i2s0_bck_div_ld</w:t>
            </w:r>
          </w:p>
        </w:tc>
        <w:tc>
          <w:tcPr>
            <w:tcW w:w="1008" w:type="dxa"/>
          </w:tcPr>
          <w:p w:rsidR="007D3B69" w:rsidRDefault="00C91545">
            <w:r>
              <w:t>26:26</w:t>
            </w:r>
          </w:p>
        </w:tc>
        <w:tc>
          <w:tcPr>
            <w:tcW w:w="864" w:type="dxa"/>
          </w:tcPr>
          <w:p w:rsidR="007D3B69" w:rsidRDefault="00C91545">
            <w:r>
              <w:t>W1C</w:t>
            </w:r>
          </w:p>
        </w:tc>
        <w:tc>
          <w:tcPr>
            <w:tcW w:w="5040" w:type="dxa"/>
          </w:tcPr>
          <w:p w:rsidR="007D3B69" w:rsidRDefault="00C91545">
            <w:r>
              <w:t>bck divider load control, write this bit to 1 to make divider take effect</w:t>
            </w:r>
          </w:p>
        </w:tc>
        <w:tc>
          <w:tcPr>
            <w:tcW w:w="1008" w:type="dxa"/>
          </w:tcPr>
          <w:p w:rsidR="007D3B69" w:rsidRDefault="00C91545">
            <w:r>
              <w:t>1'h0</w:t>
            </w:r>
          </w:p>
        </w:tc>
      </w:tr>
      <w:tr w:rsidR="007D3B69" w:rsidTr="007D3B69">
        <w:tc>
          <w:tcPr>
            <w:tcW w:w="1440" w:type="dxa"/>
          </w:tcPr>
          <w:p w:rsidR="007D3B69" w:rsidRDefault="00C91545">
            <w:r>
              <w:t>i2s0_bck_div</w:t>
            </w:r>
          </w:p>
        </w:tc>
        <w:tc>
          <w:tcPr>
            <w:tcW w:w="1008" w:type="dxa"/>
          </w:tcPr>
          <w:p w:rsidR="007D3B69" w:rsidRDefault="00C91545">
            <w:r>
              <w:t>25:16</w:t>
            </w:r>
          </w:p>
        </w:tc>
        <w:tc>
          <w:tcPr>
            <w:tcW w:w="864" w:type="dxa"/>
          </w:tcPr>
          <w:p w:rsidR="007D3B69" w:rsidRDefault="00C91545">
            <w:r>
              <w:t>RW</w:t>
            </w:r>
          </w:p>
        </w:tc>
        <w:tc>
          <w:tcPr>
            <w:tcW w:w="5040" w:type="dxa"/>
          </w:tcPr>
          <w:p w:rsidR="007D3B69" w:rsidRDefault="00C91545">
            <w:r>
              <w:t>bck divider, must set i2s0_bck_div_ld to 1 to make the divider value take effect</w:t>
            </w:r>
            <w:r>
              <w:br/>
              <w:t xml:space="preserve">i2s0_bck = codec_clk_adc / (i2s0_bck_div+1) </w:t>
            </w:r>
            <w:r>
              <w:br/>
              <w:t xml:space="preserve">notice: the initial value on hardware is 5, that means i2s0_bck = codec_clk_adc / 6 when i2s0_bck_div and i2s0_bck_div_ld are not configured </w:t>
            </w:r>
            <w:r>
              <w:br/>
            </w:r>
          </w:p>
        </w:tc>
        <w:tc>
          <w:tcPr>
            <w:tcW w:w="1008" w:type="dxa"/>
          </w:tcPr>
          <w:p w:rsidR="007D3B69" w:rsidRDefault="00C91545">
            <w:r>
              <w:t>10'h5</w:t>
            </w:r>
          </w:p>
        </w:tc>
      </w:tr>
      <w:tr w:rsidR="007D3B69" w:rsidTr="007D3B69">
        <w:tc>
          <w:tcPr>
            <w:tcW w:w="1440" w:type="dxa"/>
          </w:tcPr>
          <w:p w:rsidR="007D3B69" w:rsidRDefault="00C91545">
            <w:r>
              <w:t>i2s0_slot_lrck</w:t>
            </w:r>
          </w:p>
        </w:tc>
        <w:tc>
          <w:tcPr>
            <w:tcW w:w="1008" w:type="dxa"/>
          </w:tcPr>
          <w:p w:rsidR="007D3B69" w:rsidRDefault="00C91545">
            <w:r>
              <w:t>15:9</w:t>
            </w:r>
          </w:p>
        </w:tc>
        <w:tc>
          <w:tcPr>
            <w:tcW w:w="864" w:type="dxa"/>
          </w:tcPr>
          <w:p w:rsidR="007D3B69" w:rsidRDefault="00C91545">
            <w:r>
              <w:t>RW</w:t>
            </w:r>
          </w:p>
        </w:tc>
        <w:tc>
          <w:tcPr>
            <w:tcW w:w="5040" w:type="dxa"/>
          </w:tcPr>
          <w:p w:rsidR="007D3B69" w:rsidRDefault="00C91545">
            <w:r>
              <w:t>The counter of empty cycles after all the slots are transmitted to get specific sample rate</w:t>
            </w:r>
          </w:p>
        </w:tc>
        <w:tc>
          <w:tcPr>
            <w:tcW w:w="1008" w:type="dxa"/>
          </w:tcPr>
          <w:p w:rsidR="007D3B69" w:rsidRDefault="00C91545">
            <w:r>
              <w:t>7'h0</w:t>
            </w:r>
          </w:p>
        </w:tc>
      </w:tr>
      <w:tr w:rsidR="007D3B69" w:rsidTr="007D3B69">
        <w:tc>
          <w:tcPr>
            <w:tcW w:w="1440" w:type="dxa"/>
          </w:tcPr>
          <w:p w:rsidR="007D3B69" w:rsidRDefault="00C91545">
            <w:r>
              <w:t>i2s0_longsync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longsync enable</w:t>
            </w:r>
          </w:p>
        </w:tc>
        <w:tc>
          <w:tcPr>
            <w:tcW w:w="1008" w:type="dxa"/>
          </w:tcPr>
          <w:p w:rsidR="007D3B69" w:rsidRDefault="00C91545">
            <w:r>
              <w:t>1'h0</w:t>
            </w:r>
          </w:p>
        </w:tc>
      </w:tr>
      <w:tr w:rsidR="007D3B69" w:rsidTr="007D3B69">
        <w:tc>
          <w:tcPr>
            <w:tcW w:w="1440" w:type="dxa"/>
          </w:tcPr>
          <w:p w:rsidR="007D3B69" w:rsidRDefault="00C91545">
            <w:r>
              <w:t>i2s0_slotnum</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slots number to be transferred in one frame</w:t>
            </w:r>
          </w:p>
        </w:tc>
        <w:tc>
          <w:tcPr>
            <w:tcW w:w="1008" w:type="dxa"/>
          </w:tcPr>
          <w:p w:rsidR="007D3B69" w:rsidRDefault="00C91545">
            <w:r>
              <w:t>8'h0</w:t>
            </w:r>
          </w:p>
        </w:tc>
      </w:tr>
    </w:tbl>
    <w:p w:rsidR="007D3B69" w:rsidRDefault="00C91545" w:rsidP="000C4E2D">
      <w:pPr>
        <w:pStyle w:val="3"/>
        <w:spacing w:before="156" w:after="156"/>
        <w:ind w:left="964" w:hanging="964"/>
      </w:pPr>
      <w:r>
        <w:t>APC_I2S1_CFG0</w:t>
      </w:r>
    </w:p>
    <w:p w:rsidR="007D3B69" w:rsidRDefault="00C91545">
      <w:r>
        <w:t>Offset: 0F0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i2s1_enable</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enable i2s interface</w:t>
            </w:r>
          </w:p>
        </w:tc>
        <w:tc>
          <w:tcPr>
            <w:tcW w:w="1008" w:type="dxa"/>
          </w:tcPr>
          <w:p w:rsidR="007D3B69" w:rsidRDefault="00C91545">
            <w:r>
              <w:t>1'h0</w:t>
            </w:r>
          </w:p>
        </w:tc>
      </w:tr>
      <w:tr w:rsidR="007D3B69" w:rsidTr="007D3B69">
        <w:tc>
          <w:tcPr>
            <w:tcW w:w="1440" w:type="dxa"/>
          </w:tcPr>
          <w:p w:rsidR="007D3B69" w:rsidRDefault="00C91545">
            <w:r>
              <w:t>i2s1_sw_reset</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1: reset i2s</w:t>
            </w:r>
            <w:r>
              <w:br/>
              <w:t>0: do not reset i2s</w:t>
            </w:r>
          </w:p>
        </w:tc>
        <w:tc>
          <w:tcPr>
            <w:tcW w:w="1008" w:type="dxa"/>
          </w:tcPr>
          <w:p w:rsidR="007D3B69" w:rsidRDefault="00C91545">
            <w:r>
              <w:t>1'h0</w:t>
            </w:r>
          </w:p>
        </w:tc>
      </w:tr>
      <w:tr w:rsidR="007D3B69" w:rsidTr="007D3B69">
        <w:tc>
          <w:tcPr>
            <w:tcW w:w="1440" w:type="dxa"/>
          </w:tcPr>
          <w:p w:rsidR="007D3B69" w:rsidRDefault="00C91545">
            <w:r>
              <w:t>i2s1_rstn_bypass</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0: i2s will be reset when i2s disabled</w:t>
            </w:r>
          </w:p>
        </w:tc>
        <w:tc>
          <w:tcPr>
            <w:tcW w:w="1008" w:type="dxa"/>
          </w:tcPr>
          <w:p w:rsidR="007D3B69" w:rsidRDefault="00C91545">
            <w:r>
              <w:t>1'h0</w:t>
            </w:r>
          </w:p>
        </w:tc>
      </w:tr>
      <w:tr w:rsidR="007D3B69" w:rsidTr="007D3B69">
        <w:tc>
          <w:tcPr>
            <w:tcW w:w="1440" w:type="dxa"/>
          </w:tcPr>
          <w:p w:rsidR="007D3B69" w:rsidRDefault="00C91545">
            <w:r>
              <w:t>i2s1_en_force_on</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1: enable force on for slave mode</w:t>
            </w:r>
          </w:p>
        </w:tc>
        <w:tc>
          <w:tcPr>
            <w:tcW w:w="1008" w:type="dxa"/>
          </w:tcPr>
          <w:p w:rsidR="007D3B69" w:rsidRDefault="00C91545">
            <w:r>
              <w:t>1'h0</w:t>
            </w:r>
          </w:p>
        </w:tc>
      </w:tr>
      <w:tr w:rsidR="007D3B69" w:rsidTr="007D3B69">
        <w:tc>
          <w:tcPr>
            <w:tcW w:w="1440" w:type="dxa"/>
          </w:tcPr>
          <w:p w:rsidR="007D3B69" w:rsidRDefault="00C91545">
            <w:r>
              <w:t>i2s1_bck_f</w:t>
            </w:r>
            <w:r>
              <w:lastRenderedPageBreak/>
              <w:t>orce_on</w:t>
            </w:r>
          </w:p>
        </w:tc>
        <w:tc>
          <w:tcPr>
            <w:tcW w:w="1008" w:type="dxa"/>
          </w:tcPr>
          <w:p w:rsidR="007D3B69" w:rsidRDefault="00C91545">
            <w:r>
              <w:lastRenderedPageBreak/>
              <w:t>27:27</w:t>
            </w:r>
          </w:p>
        </w:tc>
        <w:tc>
          <w:tcPr>
            <w:tcW w:w="864" w:type="dxa"/>
          </w:tcPr>
          <w:p w:rsidR="007D3B69" w:rsidRDefault="00C91545">
            <w:r>
              <w:t>RW</w:t>
            </w:r>
          </w:p>
        </w:tc>
        <w:tc>
          <w:tcPr>
            <w:tcW w:w="5040" w:type="dxa"/>
          </w:tcPr>
          <w:p w:rsidR="007D3B69" w:rsidRDefault="00C91545">
            <w:r>
              <w:t>1: bck force on for master mode</w:t>
            </w:r>
          </w:p>
        </w:tc>
        <w:tc>
          <w:tcPr>
            <w:tcW w:w="1008" w:type="dxa"/>
          </w:tcPr>
          <w:p w:rsidR="007D3B69" w:rsidRDefault="00C91545">
            <w:r>
              <w:t>1'h0</w:t>
            </w:r>
          </w:p>
        </w:tc>
      </w:tr>
      <w:tr w:rsidR="007D3B69" w:rsidTr="007D3B69">
        <w:tc>
          <w:tcPr>
            <w:tcW w:w="1440" w:type="dxa"/>
          </w:tcPr>
          <w:p w:rsidR="007D3B69" w:rsidRDefault="00C91545">
            <w:r>
              <w:lastRenderedPageBreak/>
              <w:t>i2s1_bypass_fifovld</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0: i2s will be enabled when tx fifo valid</w:t>
            </w:r>
            <w:r>
              <w:br/>
              <w:t>1: i2s will be enabled regardless of tx fifo valid</w:t>
            </w:r>
          </w:p>
        </w:tc>
        <w:tc>
          <w:tcPr>
            <w:tcW w:w="1008" w:type="dxa"/>
          </w:tcPr>
          <w:p w:rsidR="007D3B69" w:rsidRDefault="00C91545">
            <w:r>
              <w:t>1'h0</w:t>
            </w:r>
          </w:p>
        </w:tc>
      </w:tr>
      <w:tr w:rsidR="007D3B69" w:rsidTr="007D3B69">
        <w:tc>
          <w:tcPr>
            <w:tcW w:w="1440" w:type="dxa"/>
          </w:tcPr>
          <w:p w:rsidR="007D3B69" w:rsidRDefault="00C91545">
            <w:r>
              <w:t>i2s1_tx_mode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configure mono or stereo formal for Audio data out.</w:t>
            </w:r>
            <w:r>
              <w:br/>
              <w:t>2'b00: STEREO_STEREO:  stereo input form IFC, stereo output to pin.</w:t>
            </w:r>
            <w:r>
              <w:br/>
              <w:t>2'b01: MONOL_STEREO_DUPLL: mono channel L input form IFC, stereo output duplicate in both channels to pin.</w:t>
            </w:r>
            <w:r>
              <w:br/>
              <w:t>2'b10: MONOR_STEREO_DUPLL: mono channel R input form IFC, stereo output duplicate in both channels to pin.</w:t>
            </w:r>
            <w:r>
              <w:br/>
              <w:t>2'b11: MONO_IN_MONO_OUT</w:t>
            </w:r>
            <w:r>
              <w:br/>
              <w:t>function mono input from IFC, stereo output in left channel to pin, can be implemented by setting apc_tx_cfg_ch[1] or apc_tx_cfg_ch[0] disable.</w:t>
            </w:r>
            <w:r>
              <w:br/>
              <w:t>when works in DAI, or DSD mode, always select "00" mode STEREO_STEREO</w:t>
            </w:r>
          </w:p>
        </w:tc>
        <w:tc>
          <w:tcPr>
            <w:tcW w:w="1008" w:type="dxa"/>
          </w:tcPr>
          <w:p w:rsidR="007D3B69" w:rsidRDefault="00C91545">
            <w:r>
              <w:t>2'h0</w:t>
            </w:r>
          </w:p>
        </w:tc>
      </w:tr>
      <w:tr w:rsidR="007D3B69" w:rsidTr="007D3B69">
        <w:tc>
          <w:tcPr>
            <w:tcW w:w="1440" w:type="dxa"/>
          </w:tcPr>
          <w:p w:rsidR="007D3B69" w:rsidRDefault="00C91545">
            <w:r>
              <w:t>i2s1_serial_mode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C91545">
            <w:r>
              <w:t>configure serial apc mode.</w:t>
            </w:r>
            <w:r>
              <w:br/>
              <w:t>0: I2S</w:t>
            </w:r>
            <w:r>
              <w:br/>
              <w:t>1: VOICE/PCM</w:t>
            </w:r>
            <w:r>
              <w:br/>
              <w:t>2: DAI</w:t>
            </w:r>
            <w:r>
              <w:br/>
              <w:t>3: DSD</w:t>
            </w:r>
            <w:r>
              <w:br/>
              <w:t>when mode is set DAI, the bit Master Mode should be set to "1". Data should be sent out on falling edge, which requires either Bclk_Pol="0" and Half_Cycle_DLY="1" or Bclk_Pol="1" and Half_Cycle_DLY="0". Bits Tx_DLY and BCKOut_Gate must be configured to "0" and "1".</w:t>
            </w:r>
            <w:r>
              <w:br/>
              <w:t>The DAI mode must NOT be modified after apc is enabled.</w:t>
            </w:r>
          </w:p>
        </w:tc>
        <w:tc>
          <w:tcPr>
            <w:tcW w:w="1008" w:type="dxa"/>
          </w:tcPr>
          <w:p w:rsidR="007D3B69" w:rsidRDefault="00C91545">
            <w:r>
              <w:t>2'h0</w:t>
            </w:r>
          </w:p>
        </w:tc>
      </w:tr>
      <w:tr w:rsidR="007D3B69" w:rsidTr="007D3B69">
        <w:tc>
          <w:tcPr>
            <w:tcW w:w="1440" w:type="dxa"/>
          </w:tcPr>
          <w:p w:rsidR="007D3B69" w:rsidRDefault="00C91545">
            <w:r>
              <w:lastRenderedPageBreak/>
              <w:t>i2s1_master_mode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configure apc works in master mode (LRCLK and BCK timing signals are generated internally) or slave mode (LRCLK and BCK timing signals are generated externally).</w:t>
            </w:r>
            <w:r>
              <w:br/>
              <w:t>0: SLAVE</w:t>
            </w:r>
            <w:r>
              <w:br/>
              <w:t>1: MASTER</w:t>
            </w:r>
          </w:p>
        </w:tc>
        <w:tc>
          <w:tcPr>
            <w:tcW w:w="1008" w:type="dxa"/>
          </w:tcPr>
          <w:p w:rsidR="007D3B69" w:rsidRDefault="00C91545">
            <w:r>
              <w:t>1'h1</w:t>
            </w:r>
          </w:p>
        </w:tc>
      </w:tr>
      <w:tr w:rsidR="007D3B69" w:rsidTr="007D3B69">
        <w:tc>
          <w:tcPr>
            <w:tcW w:w="1440" w:type="dxa"/>
          </w:tcPr>
          <w:p w:rsidR="007D3B69" w:rsidRDefault="00C91545">
            <w:r>
              <w:t>i2s1_tx_dly</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configure the delay between serial data out MSB and LRCK edge.</w:t>
            </w:r>
            <w:r>
              <w:br/>
              <w:t>0: ALIGN:  Digital audio out MSB is aligned with LRCLK edge.</w:t>
            </w:r>
            <w:r>
              <w:br/>
              <w:t>1: DLY_1:  Digital audio out MSB is 1 cycle delayed to LRCLK edge</w:t>
            </w:r>
          </w:p>
        </w:tc>
        <w:tc>
          <w:tcPr>
            <w:tcW w:w="1008" w:type="dxa"/>
          </w:tcPr>
          <w:p w:rsidR="007D3B69" w:rsidRDefault="00C91545">
            <w:r>
              <w:t>1'h0</w:t>
            </w:r>
          </w:p>
        </w:tc>
      </w:tr>
      <w:tr w:rsidR="007D3B69" w:rsidTr="007D3B69">
        <w:tc>
          <w:tcPr>
            <w:tcW w:w="1440" w:type="dxa"/>
          </w:tcPr>
          <w:p w:rsidR="007D3B69" w:rsidRDefault="00C91545">
            <w:r>
              <w:t>i2s1_tx_rx_dly_s</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ONLY for slave mode: configure 1 cycle supplementary Tx/RX delay.</w:t>
            </w:r>
            <w:r>
              <w:br/>
              <w:t>0: NO_DLY:  No supplementary Tx/Rx delay</w:t>
            </w:r>
            <w:r>
              <w:br/>
              <w:t>1: DLY:          One cycle supplementary Tx/Rx delay</w:t>
            </w:r>
          </w:p>
        </w:tc>
        <w:tc>
          <w:tcPr>
            <w:tcW w:w="1008" w:type="dxa"/>
          </w:tcPr>
          <w:p w:rsidR="007D3B69" w:rsidRDefault="00C91545">
            <w:r>
              <w:t>1'h0</w:t>
            </w:r>
          </w:p>
        </w:tc>
      </w:tr>
      <w:tr w:rsidR="007D3B69" w:rsidTr="007D3B69">
        <w:tc>
          <w:tcPr>
            <w:tcW w:w="1440" w:type="dxa"/>
          </w:tcPr>
          <w:p w:rsidR="007D3B69" w:rsidRDefault="00C91545">
            <w:r>
              <w:t>i2s1_rx_dly</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indicates the delay between serial data in MSB and LRCK edge</w:t>
            </w:r>
            <w:r>
              <w:br/>
              <w:t>2'b00: ALIGN:   Digital audio in MSB is aligned with LRCLK edge</w:t>
            </w:r>
            <w:r>
              <w:br/>
              <w:t>2'b01: DLY_1:   Digital audio in MSB is 1 cycle delayed to LRCLK edge</w:t>
            </w:r>
            <w:r>
              <w:br/>
              <w:t>2'b10: DLY_2:   Digital audio in MSB is 2 cycle delayed to LRCLK edge</w:t>
            </w:r>
            <w:r>
              <w:br/>
              <w:t>2'b11: DLY_3:   Digital audio in MSB is 3 cycle delayed to LRCLK edge</w:t>
            </w:r>
          </w:p>
        </w:tc>
        <w:tc>
          <w:tcPr>
            <w:tcW w:w="1008" w:type="dxa"/>
          </w:tcPr>
          <w:p w:rsidR="007D3B69" w:rsidRDefault="00C91545">
            <w:r>
              <w:t>2'h0</w:t>
            </w:r>
          </w:p>
        </w:tc>
      </w:tr>
      <w:tr w:rsidR="007D3B69" w:rsidTr="007D3B69">
        <w:tc>
          <w:tcPr>
            <w:tcW w:w="1440" w:type="dxa"/>
          </w:tcPr>
          <w:p w:rsidR="007D3B69" w:rsidRDefault="00C91545">
            <w:r>
              <w:t>i2s1_tx_half_cycle_dly</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delayed audio output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i2s1_rx_half_cycle_dly</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delayed audio input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i2s1_bckou</w:t>
            </w:r>
            <w:r>
              <w:lastRenderedPageBreak/>
              <w:t>t_gate</w:t>
            </w:r>
          </w:p>
        </w:tc>
        <w:tc>
          <w:tcPr>
            <w:tcW w:w="1008" w:type="dxa"/>
          </w:tcPr>
          <w:p w:rsidR="007D3B69" w:rsidRDefault="00C91545">
            <w:r>
              <w:lastRenderedPageBreak/>
              <w:t>14:14</w:t>
            </w:r>
          </w:p>
        </w:tc>
        <w:tc>
          <w:tcPr>
            <w:tcW w:w="864" w:type="dxa"/>
          </w:tcPr>
          <w:p w:rsidR="007D3B69" w:rsidRDefault="00C91545">
            <w:r>
              <w:t>RW</w:t>
            </w:r>
          </w:p>
        </w:tc>
        <w:tc>
          <w:tcPr>
            <w:tcW w:w="5040" w:type="dxa"/>
          </w:tcPr>
          <w:p w:rsidR="007D3B69" w:rsidRDefault="00C91545">
            <w:r>
              <w:t xml:space="preserve">sets the BackOut gating. This bit dicide if apc </w:t>
            </w:r>
            <w:r>
              <w:lastRenderedPageBreak/>
              <w:t>continue to output BCK clock after data has been sent.</w:t>
            </w:r>
            <w:r>
              <w:br/>
              <w:t>0: NO_GATE</w:t>
            </w:r>
            <w:r>
              <w:br/>
              <w:t>1:GATED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i2s1_bck_pol</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if Master Mode, invert BCLK out is slave Mode, invert BCLK in.</w:t>
            </w:r>
            <w:r>
              <w:br/>
              <w:t>0: NORMAL</w:t>
            </w:r>
            <w:r>
              <w:br/>
              <w:t>1: INVERT</w:t>
            </w:r>
          </w:p>
        </w:tc>
        <w:tc>
          <w:tcPr>
            <w:tcW w:w="1008" w:type="dxa"/>
          </w:tcPr>
          <w:p w:rsidR="007D3B69" w:rsidRDefault="00C91545">
            <w:r>
              <w:t>1'h1</w:t>
            </w:r>
          </w:p>
        </w:tc>
      </w:tr>
      <w:tr w:rsidR="007D3B69" w:rsidTr="007D3B69">
        <w:tc>
          <w:tcPr>
            <w:tcW w:w="1440" w:type="dxa"/>
          </w:tcPr>
          <w:p w:rsidR="007D3B69" w:rsidRDefault="00C91545">
            <w:r>
              <w:t>i2s1_lrck_pol</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configure LRCK polarity.</w:t>
            </w:r>
            <w:r>
              <w:br/>
              <w:t>0: LEFT_H_RIGHT_L:   high level on LRCK means left channel, low level on LRCK means right channel.</w:t>
            </w:r>
            <w:r>
              <w:br/>
              <w:t>1: LEFT_L_RIGHT_H:   high level on LRCK means right channel, low level on LRCK means left channel.</w:t>
            </w:r>
            <w:r>
              <w:br/>
              <w:t>Note: this bit should be set to "0"(LEFT_H_RIGHT_L) in voice mode</w:t>
            </w:r>
          </w:p>
        </w:tc>
        <w:tc>
          <w:tcPr>
            <w:tcW w:w="1008" w:type="dxa"/>
          </w:tcPr>
          <w:p w:rsidR="007D3B69" w:rsidRDefault="00C91545">
            <w:r>
              <w:t>1'h0</w:t>
            </w:r>
          </w:p>
        </w:tc>
      </w:tr>
      <w:tr w:rsidR="007D3B69" w:rsidTr="007D3B69">
        <w:tc>
          <w:tcPr>
            <w:tcW w:w="1440" w:type="dxa"/>
          </w:tcPr>
          <w:p w:rsidR="007D3B69" w:rsidRDefault="00C91545">
            <w:r>
              <w:t>i2s1_wlen</w:t>
            </w:r>
          </w:p>
        </w:tc>
        <w:tc>
          <w:tcPr>
            <w:tcW w:w="1008" w:type="dxa"/>
          </w:tcPr>
          <w:p w:rsidR="007D3B69" w:rsidRDefault="00C91545">
            <w:r>
              <w:t>11:10</w:t>
            </w:r>
          </w:p>
        </w:tc>
        <w:tc>
          <w:tcPr>
            <w:tcW w:w="864" w:type="dxa"/>
          </w:tcPr>
          <w:p w:rsidR="007D3B69" w:rsidRDefault="00C91545">
            <w:r>
              <w:t>RW</w:t>
            </w:r>
          </w:p>
        </w:tc>
        <w:tc>
          <w:tcPr>
            <w:tcW w:w="5040" w:type="dxa"/>
          </w:tcPr>
          <w:p w:rsidR="007D3B69" w:rsidRDefault="00C91545">
            <w:r>
              <w:t>i2S data length</w:t>
            </w:r>
            <w:r>
              <w:br/>
              <w:t>00: 16-bit</w:t>
            </w:r>
            <w:r>
              <w:br/>
              <w:t>01: 20bit</w:t>
            </w:r>
            <w:r>
              <w:br/>
              <w:t>10: 24bit</w:t>
            </w:r>
            <w:r>
              <w:br/>
              <w:t>11: 32-bit</w:t>
            </w:r>
          </w:p>
        </w:tc>
        <w:tc>
          <w:tcPr>
            <w:tcW w:w="1008" w:type="dxa"/>
          </w:tcPr>
          <w:p w:rsidR="007D3B69" w:rsidRDefault="00C91545">
            <w:r>
              <w:t>2'h0</w:t>
            </w:r>
          </w:p>
        </w:tc>
      </w:tr>
      <w:tr w:rsidR="007D3B69" w:rsidTr="007D3B69">
        <w:tc>
          <w:tcPr>
            <w:tcW w:w="1440" w:type="dxa"/>
          </w:tcPr>
          <w:p w:rsidR="007D3B69" w:rsidRDefault="00C91545">
            <w:r>
              <w:t>i2s1_bck_lrck</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configure extend cycles of BCK after data transfer is finished.</w:t>
            </w:r>
            <w:r>
              <w:br/>
              <w:t>Voice_Mode: each sample takes wlen + tx_bck_lrck BCLK cycle</w:t>
            </w:r>
            <w:r>
              <w:br/>
              <w:t>Audio_Mode: each sample takes 2*(wlen + tx_bck_lrck) BCLK cycle. 2 times than Voice</w:t>
            </w:r>
          </w:p>
        </w:tc>
        <w:tc>
          <w:tcPr>
            <w:tcW w:w="1008" w:type="dxa"/>
          </w:tcPr>
          <w:p w:rsidR="007D3B69" w:rsidRDefault="00C91545">
            <w:r>
              <w:t>5'h0</w:t>
            </w:r>
          </w:p>
        </w:tc>
      </w:tr>
      <w:tr w:rsidR="007D3B69" w:rsidTr="007D3B69">
        <w:tc>
          <w:tcPr>
            <w:tcW w:w="1440" w:type="dxa"/>
          </w:tcPr>
          <w:p w:rsidR="007D3B69" w:rsidRDefault="00C91545">
            <w:r>
              <w:t>i2s1_right_justified</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right justified mode</w:t>
            </w:r>
          </w:p>
        </w:tc>
        <w:tc>
          <w:tcPr>
            <w:tcW w:w="1008" w:type="dxa"/>
          </w:tcPr>
          <w:p w:rsidR="007D3B69" w:rsidRDefault="00C91545">
            <w:r>
              <w:t>1'h0</w:t>
            </w:r>
          </w:p>
        </w:tc>
      </w:tr>
      <w:tr w:rsidR="007D3B69" w:rsidTr="007D3B69">
        <w:tc>
          <w:tcPr>
            <w:tcW w:w="1440" w:type="dxa"/>
          </w:tcPr>
          <w:p w:rsidR="007D3B69" w:rsidRDefault="00C91545">
            <w:r>
              <w:t>i2s1_lsb</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When high, the output data format is with the least significant bit first</w:t>
            </w:r>
            <w:r>
              <w:br/>
              <w:t>0: MSB</w:t>
            </w:r>
            <w:r>
              <w:br/>
              <w:t>1: LSB</w:t>
            </w:r>
          </w:p>
        </w:tc>
        <w:tc>
          <w:tcPr>
            <w:tcW w:w="1008" w:type="dxa"/>
          </w:tcPr>
          <w:p w:rsidR="007D3B69" w:rsidRDefault="00C91545">
            <w:r>
              <w:t>1'h0</w:t>
            </w:r>
          </w:p>
        </w:tc>
      </w:tr>
      <w:tr w:rsidR="007D3B69" w:rsidTr="007D3B69">
        <w:tc>
          <w:tcPr>
            <w:tcW w:w="1440" w:type="dxa"/>
          </w:tcPr>
          <w:p w:rsidR="007D3B69" w:rsidRDefault="00C91545">
            <w:r>
              <w:lastRenderedPageBreak/>
              <w:t>i2s1_loop_back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sets i2s in loop back mode. The feature is for debug only and can not work in DAI mode</w:t>
            </w:r>
            <w:r>
              <w:br/>
              <w:t>0: NORMAL</w:t>
            </w:r>
            <w:r>
              <w:br/>
              <w:t>1: LOOPBACK</w:t>
            </w:r>
          </w:p>
        </w:tc>
        <w:tc>
          <w:tcPr>
            <w:tcW w:w="1008" w:type="dxa"/>
          </w:tcPr>
          <w:p w:rsidR="007D3B69" w:rsidRDefault="00C91545">
            <w:r>
              <w:t>1'h0</w:t>
            </w:r>
          </w:p>
        </w:tc>
      </w:tr>
      <w:tr w:rsidR="007D3B69" w:rsidTr="007D3B69">
        <w:tc>
          <w:tcPr>
            <w:tcW w:w="1440" w:type="dxa"/>
          </w:tcPr>
          <w:p w:rsidR="007D3B69" w:rsidRDefault="00C91545">
            <w:r>
              <w:t>i2s1_swap_chlr</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Swap Channel L and Channel R[0]</w:t>
            </w:r>
            <w:r>
              <w:br/>
              <w:t>[0]: for output channel swap, 0:left, 1:right</w:t>
            </w:r>
            <w:r>
              <w:br/>
              <w:t>[1]: for input channel swap, 0: left, 1: right</w:t>
            </w:r>
          </w:p>
        </w:tc>
        <w:tc>
          <w:tcPr>
            <w:tcW w:w="1008" w:type="dxa"/>
          </w:tcPr>
          <w:p w:rsidR="007D3B69" w:rsidRDefault="00C91545">
            <w:r>
              <w:t>2'h0</w:t>
            </w:r>
          </w:p>
        </w:tc>
      </w:tr>
    </w:tbl>
    <w:p w:rsidR="007D3B69" w:rsidRDefault="00C91545" w:rsidP="000C4E2D">
      <w:pPr>
        <w:pStyle w:val="3"/>
        <w:spacing w:before="156" w:after="156"/>
        <w:ind w:left="964" w:hanging="964"/>
      </w:pPr>
      <w:r>
        <w:t>APC_I2S1_CFG1</w:t>
      </w:r>
    </w:p>
    <w:p w:rsidR="007D3B69" w:rsidRDefault="00C91545">
      <w:r>
        <w:t>Offset: 0F4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i2s1_same_edge</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0: the edge of internal bck and bckout are inversed.</w:t>
            </w:r>
            <w:r>
              <w:br/>
              <w:t xml:space="preserve">1: internal bck and bckout have same edge. </w:t>
            </w:r>
            <w:r>
              <w:br/>
              <w:t>only used in master mode</w:t>
            </w:r>
          </w:p>
        </w:tc>
        <w:tc>
          <w:tcPr>
            <w:tcW w:w="1008" w:type="dxa"/>
          </w:tcPr>
          <w:p w:rsidR="007D3B69" w:rsidRDefault="00C91545">
            <w:r>
              <w:t>1'h0</w:t>
            </w:r>
          </w:p>
        </w:tc>
      </w:tr>
      <w:tr w:rsidR="007D3B69" w:rsidTr="007D3B69">
        <w:tc>
          <w:tcPr>
            <w:tcW w:w="1440" w:type="dxa"/>
          </w:tcPr>
          <w:p w:rsidR="007D3B69" w:rsidRDefault="00C91545">
            <w:r>
              <w:t>i2s1_bck_div_ld</w:t>
            </w:r>
          </w:p>
        </w:tc>
        <w:tc>
          <w:tcPr>
            <w:tcW w:w="1008" w:type="dxa"/>
          </w:tcPr>
          <w:p w:rsidR="007D3B69" w:rsidRDefault="00C91545">
            <w:r>
              <w:t>26:26</w:t>
            </w:r>
          </w:p>
        </w:tc>
        <w:tc>
          <w:tcPr>
            <w:tcW w:w="864" w:type="dxa"/>
          </w:tcPr>
          <w:p w:rsidR="007D3B69" w:rsidRDefault="00C91545">
            <w:r>
              <w:t>W1C</w:t>
            </w:r>
          </w:p>
        </w:tc>
        <w:tc>
          <w:tcPr>
            <w:tcW w:w="5040" w:type="dxa"/>
          </w:tcPr>
          <w:p w:rsidR="007D3B69" w:rsidRDefault="00C91545">
            <w:r>
              <w:t>bck divider load control, write this bit to 1 to make divider take effect</w:t>
            </w:r>
          </w:p>
        </w:tc>
        <w:tc>
          <w:tcPr>
            <w:tcW w:w="1008" w:type="dxa"/>
          </w:tcPr>
          <w:p w:rsidR="007D3B69" w:rsidRDefault="00C91545">
            <w:r>
              <w:t>1'h0</w:t>
            </w:r>
          </w:p>
        </w:tc>
      </w:tr>
      <w:tr w:rsidR="007D3B69" w:rsidTr="007D3B69">
        <w:tc>
          <w:tcPr>
            <w:tcW w:w="1440" w:type="dxa"/>
          </w:tcPr>
          <w:p w:rsidR="007D3B69" w:rsidRDefault="00C91545">
            <w:r>
              <w:t>i2s1_bck_div</w:t>
            </w:r>
          </w:p>
        </w:tc>
        <w:tc>
          <w:tcPr>
            <w:tcW w:w="1008" w:type="dxa"/>
          </w:tcPr>
          <w:p w:rsidR="007D3B69" w:rsidRDefault="00C91545">
            <w:r>
              <w:t>25:16</w:t>
            </w:r>
          </w:p>
        </w:tc>
        <w:tc>
          <w:tcPr>
            <w:tcW w:w="864" w:type="dxa"/>
          </w:tcPr>
          <w:p w:rsidR="007D3B69" w:rsidRDefault="00C91545">
            <w:r>
              <w:t>RW</w:t>
            </w:r>
          </w:p>
        </w:tc>
        <w:tc>
          <w:tcPr>
            <w:tcW w:w="5040" w:type="dxa"/>
          </w:tcPr>
          <w:p w:rsidR="007D3B69" w:rsidRDefault="00C91545">
            <w:r>
              <w:t>bck divider, must set i2s1_bck_div_ld to 1 to make the divider value take effect</w:t>
            </w:r>
            <w:r>
              <w:br/>
              <w:t>i2s1_bck = codec_clk_adc / (1+i2s1_bck_div)</w:t>
            </w:r>
            <w:r>
              <w:br/>
              <w:t>notice: the initial value on hardware is 5, that means i2s1_bck = codec_clk_adc / 6 when i2s1_bck_div and i2s1_bck_div_ld are not configured</w:t>
            </w:r>
          </w:p>
        </w:tc>
        <w:tc>
          <w:tcPr>
            <w:tcW w:w="1008" w:type="dxa"/>
          </w:tcPr>
          <w:p w:rsidR="007D3B69" w:rsidRDefault="00C91545">
            <w:r>
              <w:t>10'h5</w:t>
            </w:r>
          </w:p>
        </w:tc>
      </w:tr>
      <w:tr w:rsidR="007D3B69" w:rsidTr="007D3B69">
        <w:tc>
          <w:tcPr>
            <w:tcW w:w="1440" w:type="dxa"/>
          </w:tcPr>
          <w:p w:rsidR="007D3B69" w:rsidRDefault="00C91545">
            <w:r>
              <w:t>i2s1_slot_lrck</w:t>
            </w:r>
          </w:p>
        </w:tc>
        <w:tc>
          <w:tcPr>
            <w:tcW w:w="1008" w:type="dxa"/>
          </w:tcPr>
          <w:p w:rsidR="007D3B69" w:rsidRDefault="00C91545">
            <w:r>
              <w:t>15:9</w:t>
            </w:r>
          </w:p>
        </w:tc>
        <w:tc>
          <w:tcPr>
            <w:tcW w:w="864" w:type="dxa"/>
          </w:tcPr>
          <w:p w:rsidR="007D3B69" w:rsidRDefault="00C91545">
            <w:r>
              <w:t>RW</w:t>
            </w:r>
          </w:p>
        </w:tc>
        <w:tc>
          <w:tcPr>
            <w:tcW w:w="5040" w:type="dxa"/>
          </w:tcPr>
          <w:p w:rsidR="007D3B69" w:rsidRDefault="00C91545">
            <w:r>
              <w:t>The counter of empty cycles after all the slots are transmitted to get specific sample rate</w:t>
            </w:r>
          </w:p>
        </w:tc>
        <w:tc>
          <w:tcPr>
            <w:tcW w:w="1008" w:type="dxa"/>
          </w:tcPr>
          <w:p w:rsidR="007D3B69" w:rsidRDefault="00C91545">
            <w:r>
              <w:t>7'h0</w:t>
            </w:r>
          </w:p>
        </w:tc>
      </w:tr>
      <w:tr w:rsidR="007D3B69" w:rsidTr="007D3B69">
        <w:tc>
          <w:tcPr>
            <w:tcW w:w="1440" w:type="dxa"/>
          </w:tcPr>
          <w:p w:rsidR="007D3B69" w:rsidRDefault="00C91545">
            <w:r>
              <w:t>i2s1_longsync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longsync enable</w:t>
            </w:r>
          </w:p>
        </w:tc>
        <w:tc>
          <w:tcPr>
            <w:tcW w:w="1008" w:type="dxa"/>
          </w:tcPr>
          <w:p w:rsidR="007D3B69" w:rsidRDefault="00C91545">
            <w:r>
              <w:t>1'h0</w:t>
            </w:r>
          </w:p>
        </w:tc>
      </w:tr>
      <w:tr w:rsidR="007D3B69" w:rsidTr="007D3B69">
        <w:tc>
          <w:tcPr>
            <w:tcW w:w="1440" w:type="dxa"/>
          </w:tcPr>
          <w:p w:rsidR="007D3B69" w:rsidRDefault="00C91545">
            <w:r>
              <w:t>i2s1_slotnum</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slots number to be transferred in one frame</w:t>
            </w:r>
          </w:p>
        </w:tc>
        <w:tc>
          <w:tcPr>
            <w:tcW w:w="1008" w:type="dxa"/>
          </w:tcPr>
          <w:p w:rsidR="007D3B69" w:rsidRDefault="00C91545">
            <w:r>
              <w:t>8'h0</w:t>
            </w:r>
          </w:p>
        </w:tc>
      </w:tr>
    </w:tbl>
    <w:p w:rsidR="007D3B69" w:rsidRDefault="00C91545" w:rsidP="000C4E2D">
      <w:pPr>
        <w:pStyle w:val="3"/>
        <w:spacing w:before="156" w:after="156"/>
        <w:ind w:left="964" w:hanging="964"/>
      </w:pPr>
      <w:r>
        <w:t>APC_I2S2_CFG0</w:t>
      </w:r>
    </w:p>
    <w:p w:rsidR="007D3B69" w:rsidRDefault="00C91545">
      <w:r>
        <w:t>Offset: 0F8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i2s2_enable</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enable i2s interface</w:t>
            </w:r>
          </w:p>
        </w:tc>
        <w:tc>
          <w:tcPr>
            <w:tcW w:w="1008" w:type="dxa"/>
          </w:tcPr>
          <w:p w:rsidR="007D3B69" w:rsidRDefault="00C91545">
            <w:r>
              <w:t>1'h0</w:t>
            </w:r>
          </w:p>
        </w:tc>
      </w:tr>
      <w:tr w:rsidR="007D3B69" w:rsidTr="007D3B69">
        <w:tc>
          <w:tcPr>
            <w:tcW w:w="1440" w:type="dxa"/>
          </w:tcPr>
          <w:p w:rsidR="007D3B69" w:rsidRDefault="00C91545">
            <w:r>
              <w:t>i2s2_sw_reset</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1: reset i2s</w:t>
            </w:r>
            <w:r>
              <w:br/>
              <w:t>0: do not reset i2s</w:t>
            </w:r>
          </w:p>
        </w:tc>
        <w:tc>
          <w:tcPr>
            <w:tcW w:w="1008" w:type="dxa"/>
          </w:tcPr>
          <w:p w:rsidR="007D3B69" w:rsidRDefault="00C91545">
            <w:r>
              <w:t>1'h0</w:t>
            </w:r>
          </w:p>
        </w:tc>
      </w:tr>
      <w:tr w:rsidR="007D3B69" w:rsidTr="007D3B69">
        <w:tc>
          <w:tcPr>
            <w:tcW w:w="1440" w:type="dxa"/>
          </w:tcPr>
          <w:p w:rsidR="007D3B69" w:rsidRDefault="00C91545">
            <w:r>
              <w:t>i2s2_rstn_bypass</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0: i2s will be reset when i2s disabled</w:t>
            </w:r>
          </w:p>
        </w:tc>
        <w:tc>
          <w:tcPr>
            <w:tcW w:w="1008" w:type="dxa"/>
          </w:tcPr>
          <w:p w:rsidR="007D3B69" w:rsidRDefault="00C91545">
            <w:r>
              <w:t>1'h0</w:t>
            </w:r>
          </w:p>
        </w:tc>
      </w:tr>
      <w:tr w:rsidR="007D3B69" w:rsidTr="007D3B69">
        <w:tc>
          <w:tcPr>
            <w:tcW w:w="1440" w:type="dxa"/>
          </w:tcPr>
          <w:p w:rsidR="007D3B69" w:rsidRDefault="00C91545">
            <w:r>
              <w:t>i2s2_en_force_on</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1: enable force on for slave mode</w:t>
            </w:r>
          </w:p>
        </w:tc>
        <w:tc>
          <w:tcPr>
            <w:tcW w:w="1008" w:type="dxa"/>
          </w:tcPr>
          <w:p w:rsidR="007D3B69" w:rsidRDefault="00C91545">
            <w:r>
              <w:t>1'h0</w:t>
            </w:r>
          </w:p>
        </w:tc>
      </w:tr>
      <w:tr w:rsidR="007D3B69" w:rsidTr="007D3B69">
        <w:tc>
          <w:tcPr>
            <w:tcW w:w="1440" w:type="dxa"/>
          </w:tcPr>
          <w:p w:rsidR="007D3B69" w:rsidRDefault="00C91545">
            <w:r>
              <w:t>i2s2_bck_force_on</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1: bck force on for master mode</w:t>
            </w:r>
          </w:p>
        </w:tc>
        <w:tc>
          <w:tcPr>
            <w:tcW w:w="1008" w:type="dxa"/>
          </w:tcPr>
          <w:p w:rsidR="007D3B69" w:rsidRDefault="00C91545">
            <w:r>
              <w:t>1'h0</w:t>
            </w:r>
          </w:p>
        </w:tc>
      </w:tr>
      <w:tr w:rsidR="007D3B69" w:rsidTr="007D3B69">
        <w:tc>
          <w:tcPr>
            <w:tcW w:w="1440" w:type="dxa"/>
          </w:tcPr>
          <w:p w:rsidR="007D3B69" w:rsidRDefault="00C91545">
            <w:r>
              <w:t>i2s2_bypass_fifovld</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0: i2s will be enabled when tx fifo valid</w:t>
            </w:r>
            <w:r>
              <w:br/>
              <w:t>1: i2s will be enabled regardless of tx fifo valid</w:t>
            </w:r>
          </w:p>
        </w:tc>
        <w:tc>
          <w:tcPr>
            <w:tcW w:w="1008" w:type="dxa"/>
          </w:tcPr>
          <w:p w:rsidR="007D3B69" w:rsidRDefault="00C91545">
            <w:r>
              <w:t>1'h0</w:t>
            </w:r>
          </w:p>
        </w:tc>
      </w:tr>
      <w:tr w:rsidR="007D3B69" w:rsidTr="007D3B69">
        <w:tc>
          <w:tcPr>
            <w:tcW w:w="1440" w:type="dxa"/>
          </w:tcPr>
          <w:p w:rsidR="007D3B69" w:rsidRDefault="00C91545">
            <w:r>
              <w:t>i2s2_tx_mode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C91545">
            <w:r>
              <w:t>configure mono or stereo formal for Audio data out.</w:t>
            </w:r>
            <w:r>
              <w:br/>
              <w:t>2'b00: STEREO_STEREO:  stereo input form IFC, stereo output to pin.</w:t>
            </w:r>
            <w:r>
              <w:br/>
              <w:t>2'b01: MONOL_STEREO_DUPLL: mono channel L input form IFC, stereo output duplicate in both channels to pin.</w:t>
            </w:r>
            <w:r>
              <w:br/>
              <w:t>2'b10: MONOR_STEREO_DUPLL: mono channel R input form IFC, stereo output duplicate in both channels to pin.</w:t>
            </w:r>
            <w:r>
              <w:br/>
              <w:t>2'b11: MONO_IN_MONO_OUT</w:t>
            </w:r>
            <w:r>
              <w:br/>
              <w:t>function mono input from IFC, stereo output in left channel to pin, can be implemented by setting apc_tx_cfg_ch[1] or apc_tx_cfg_ch[0] disable.</w:t>
            </w:r>
            <w:r>
              <w:br/>
              <w:t>when works in DAI, or DSD mode, always select "00" mode STEREO_STEREO</w:t>
            </w:r>
          </w:p>
        </w:tc>
        <w:tc>
          <w:tcPr>
            <w:tcW w:w="1008" w:type="dxa"/>
          </w:tcPr>
          <w:p w:rsidR="007D3B69" w:rsidRDefault="00C91545">
            <w:r>
              <w:t>2'h0</w:t>
            </w:r>
          </w:p>
        </w:tc>
      </w:tr>
      <w:tr w:rsidR="007D3B69" w:rsidTr="007D3B69">
        <w:tc>
          <w:tcPr>
            <w:tcW w:w="1440" w:type="dxa"/>
          </w:tcPr>
          <w:p w:rsidR="007D3B69" w:rsidRDefault="00C91545">
            <w:r>
              <w:t>i2s2_serial_mode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C91545">
            <w:r>
              <w:t>configure serial apc mode.</w:t>
            </w:r>
            <w:r>
              <w:br/>
              <w:t>0: I2S</w:t>
            </w:r>
            <w:r>
              <w:br/>
              <w:t>1: VOICE/PCM</w:t>
            </w:r>
            <w:r>
              <w:br/>
              <w:t>2: DAI</w:t>
            </w:r>
            <w:r>
              <w:br/>
              <w:t>3: DSD</w:t>
            </w:r>
            <w:r>
              <w:br/>
            </w:r>
            <w:r>
              <w:lastRenderedPageBreak/>
              <w:t>when mode is set DAI, the bit Master Mode should be set to "1". Data should be sent out on falling edge, which requires either Bclk_Pol="0" and Half_Cycle_DLY="1" or Bclk_Pol="1" and Half_Cycle_DLY="0". Bits Tx_DLY and BCKOut_Gate must be configured to "0" and "1".</w:t>
            </w:r>
            <w:r>
              <w:br/>
              <w:t>The DAI mode must NOT be modified after apc is enabled.</w:t>
            </w:r>
          </w:p>
        </w:tc>
        <w:tc>
          <w:tcPr>
            <w:tcW w:w="1008" w:type="dxa"/>
          </w:tcPr>
          <w:p w:rsidR="007D3B69" w:rsidRDefault="00C91545">
            <w:r>
              <w:lastRenderedPageBreak/>
              <w:t>2'h0</w:t>
            </w:r>
          </w:p>
        </w:tc>
      </w:tr>
      <w:tr w:rsidR="007D3B69" w:rsidTr="007D3B69">
        <w:tc>
          <w:tcPr>
            <w:tcW w:w="1440" w:type="dxa"/>
          </w:tcPr>
          <w:p w:rsidR="007D3B69" w:rsidRDefault="00C91545">
            <w:r>
              <w:lastRenderedPageBreak/>
              <w:t>i2s2_master_mode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configure apc works in master mode (LRCLK and BCK timing signals are generated internally) or slave mode (LRCLK and BCK timing signals are generated externally).</w:t>
            </w:r>
            <w:r>
              <w:br/>
              <w:t>0: SLAVE</w:t>
            </w:r>
            <w:r>
              <w:br/>
              <w:t>1: MASTER</w:t>
            </w:r>
          </w:p>
        </w:tc>
        <w:tc>
          <w:tcPr>
            <w:tcW w:w="1008" w:type="dxa"/>
          </w:tcPr>
          <w:p w:rsidR="007D3B69" w:rsidRDefault="00C91545">
            <w:r>
              <w:t>1'h1</w:t>
            </w:r>
          </w:p>
        </w:tc>
      </w:tr>
      <w:tr w:rsidR="007D3B69" w:rsidTr="007D3B69">
        <w:tc>
          <w:tcPr>
            <w:tcW w:w="1440" w:type="dxa"/>
          </w:tcPr>
          <w:p w:rsidR="007D3B69" w:rsidRDefault="00C91545">
            <w:r>
              <w:t>i2s2_tx_dly</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configure the delay between serial data out MSB and LRCK edge.</w:t>
            </w:r>
            <w:r>
              <w:br/>
              <w:t>0: ALIGN:  Digital audio out MSB is aligned with LRCLK edge.</w:t>
            </w:r>
            <w:r>
              <w:br/>
              <w:t>1: DLY_1:  Digital audio out MSB is 1 cycle delayed to LRCLK edge</w:t>
            </w:r>
          </w:p>
        </w:tc>
        <w:tc>
          <w:tcPr>
            <w:tcW w:w="1008" w:type="dxa"/>
          </w:tcPr>
          <w:p w:rsidR="007D3B69" w:rsidRDefault="00C91545">
            <w:r>
              <w:t>1'h0</w:t>
            </w:r>
          </w:p>
        </w:tc>
      </w:tr>
      <w:tr w:rsidR="007D3B69" w:rsidTr="007D3B69">
        <w:tc>
          <w:tcPr>
            <w:tcW w:w="1440" w:type="dxa"/>
          </w:tcPr>
          <w:p w:rsidR="007D3B69" w:rsidRDefault="00C91545">
            <w:r>
              <w:t>i2s2_tx_rx_dly_s</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ONLY for slave mode: configure 1 cycle supplementary Tx/RX delay.</w:t>
            </w:r>
            <w:r>
              <w:br/>
              <w:t>0: NO_DLY:  No supplementary Tx/Rx delay</w:t>
            </w:r>
            <w:r>
              <w:br/>
              <w:t>1: DLY:          One cycle supplementary Tx/Rx delay</w:t>
            </w:r>
          </w:p>
        </w:tc>
        <w:tc>
          <w:tcPr>
            <w:tcW w:w="1008" w:type="dxa"/>
          </w:tcPr>
          <w:p w:rsidR="007D3B69" w:rsidRDefault="00C91545">
            <w:r>
              <w:t>1'h0</w:t>
            </w:r>
          </w:p>
        </w:tc>
      </w:tr>
      <w:tr w:rsidR="007D3B69" w:rsidTr="007D3B69">
        <w:tc>
          <w:tcPr>
            <w:tcW w:w="1440" w:type="dxa"/>
          </w:tcPr>
          <w:p w:rsidR="007D3B69" w:rsidRDefault="00C91545">
            <w:r>
              <w:t>i2s2_rx_dly</w:t>
            </w:r>
          </w:p>
        </w:tc>
        <w:tc>
          <w:tcPr>
            <w:tcW w:w="1008" w:type="dxa"/>
          </w:tcPr>
          <w:p w:rsidR="007D3B69" w:rsidRDefault="00C91545">
            <w:r>
              <w:t>18:17</w:t>
            </w:r>
          </w:p>
        </w:tc>
        <w:tc>
          <w:tcPr>
            <w:tcW w:w="864" w:type="dxa"/>
          </w:tcPr>
          <w:p w:rsidR="007D3B69" w:rsidRDefault="00C91545">
            <w:r>
              <w:t>RW</w:t>
            </w:r>
          </w:p>
        </w:tc>
        <w:tc>
          <w:tcPr>
            <w:tcW w:w="5040" w:type="dxa"/>
          </w:tcPr>
          <w:p w:rsidR="007D3B69" w:rsidRDefault="00C91545">
            <w:r>
              <w:t>indicates the delay between serial data in MSB and LRCK edge</w:t>
            </w:r>
            <w:r>
              <w:br/>
              <w:t>2'b00: ALIGN:   Digital audio in MSB is aligned with LRCLK edge</w:t>
            </w:r>
            <w:r>
              <w:br/>
              <w:t>2'b01: DLY_1:   Digital audio in MSB is 1 cycle delayed to LRCLK edge</w:t>
            </w:r>
            <w:r>
              <w:br/>
              <w:t>2'b10: DLY_2:   Digital audio in MSB is 2 cycle delayed to LRCLK edge</w:t>
            </w:r>
            <w:r>
              <w:br/>
            </w:r>
            <w:r>
              <w:lastRenderedPageBreak/>
              <w:t>2'b11: DLY_3:   Digital audio in MSB is 3 cycle delayed to LRCLK edge</w:t>
            </w:r>
          </w:p>
        </w:tc>
        <w:tc>
          <w:tcPr>
            <w:tcW w:w="1008" w:type="dxa"/>
          </w:tcPr>
          <w:p w:rsidR="007D3B69" w:rsidRDefault="00C91545">
            <w:r>
              <w:lastRenderedPageBreak/>
              <w:t>2'h0</w:t>
            </w:r>
          </w:p>
        </w:tc>
      </w:tr>
      <w:tr w:rsidR="007D3B69" w:rsidTr="007D3B69">
        <w:tc>
          <w:tcPr>
            <w:tcW w:w="1440" w:type="dxa"/>
          </w:tcPr>
          <w:p w:rsidR="007D3B69" w:rsidRDefault="00C91545">
            <w:r>
              <w:lastRenderedPageBreak/>
              <w:t>i2s2_tx_half_cycle_dly</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delayed audio output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i2s2_rx_half_cycle_dly</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delayed audio input data by half cycle.</w:t>
            </w:r>
            <w:r>
              <w:br/>
              <w:t>0: NO_DLY</w:t>
            </w:r>
            <w:r>
              <w:br/>
              <w:t>1: DLY</w:t>
            </w:r>
          </w:p>
        </w:tc>
        <w:tc>
          <w:tcPr>
            <w:tcW w:w="1008" w:type="dxa"/>
          </w:tcPr>
          <w:p w:rsidR="007D3B69" w:rsidRDefault="00C91545">
            <w:r>
              <w:t>1'h0</w:t>
            </w:r>
          </w:p>
        </w:tc>
      </w:tr>
      <w:tr w:rsidR="007D3B69" w:rsidTr="007D3B69">
        <w:tc>
          <w:tcPr>
            <w:tcW w:w="1440" w:type="dxa"/>
          </w:tcPr>
          <w:p w:rsidR="007D3B69" w:rsidRDefault="00C91545">
            <w:r>
              <w:t>i2s2_bckout_gate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sets the BackOut gating. This bit dicide if apc continue to output BCK clock after data has been sent.</w:t>
            </w:r>
            <w:r>
              <w:br/>
              <w:t>0: NO_GATE</w:t>
            </w:r>
            <w:r>
              <w:br/>
              <w:t>1:GATED</w:t>
            </w:r>
          </w:p>
        </w:tc>
        <w:tc>
          <w:tcPr>
            <w:tcW w:w="1008" w:type="dxa"/>
          </w:tcPr>
          <w:p w:rsidR="007D3B69" w:rsidRDefault="00C91545">
            <w:r>
              <w:t>1'h0</w:t>
            </w:r>
          </w:p>
        </w:tc>
      </w:tr>
      <w:tr w:rsidR="007D3B69" w:rsidTr="007D3B69">
        <w:tc>
          <w:tcPr>
            <w:tcW w:w="1440" w:type="dxa"/>
          </w:tcPr>
          <w:p w:rsidR="007D3B69" w:rsidRDefault="00C91545">
            <w:r>
              <w:t>i2s2_bck_pol</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if Master Mode, invert BCLK out is slave Mode, invert BCLK in.</w:t>
            </w:r>
            <w:r>
              <w:br/>
              <w:t>0: NORMAL</w:t>
            </w:r>
            <w:r>
              <w:br/>
              <w:t>1: INVERT</w:t>
            </w:r>
          </w:p>
        </w:tc>
        <w:tc>
          <w:tcPr>
            <w:tcW w:w="1008" w:type="dxa"/>
          </w:tcPr>
          <w:p w:rsidR="007D3B69" w:rsidRDefault="00C91545">
            <w:r>
              <w:t>1'h1</w:t>
            </w:r>
          </w:p>
        </w:tc>
      </w:tr>
      <w:tr w:rsidR="007D3B69" w:rsidTr="007D3B69">
        <w:tc>
          <w:tcPr>
            <w:tcW w:w="1440" w:type="dxa"/>
          </w:tcPr>
          <w:p w:rsidR="007D3B69" w:rsidRDefault="00C91545">
            <w:r>
              <w:t>i2s2_lrck_pol</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configure LRCK polarity.</w:t>
            </w:r>
            <w:r>
              <w:br/>
              <w:t>0: LEFT_H_RIGHT_L:   high level on LRCK means left channel, low level on LRCK means right channel.</w:t>
            </w:r>
            <w:r>
              <w:br/>
              <w:t>1: LEFT_L_RIGHT_H:   high level on LRCK means right channel, low level on LRCK means left channel.</w:t>
            </w:r>
            <w:r>
              <w:br/>
              <w:t>Note: this bit should be set to "0"(LEFT_H_RIGHT_L) in voice mode</w:t>
            </w:r>
          </w:p>
        </w:tc>
        <w:tc>
          <w:tcPr>
            <w:tcW w:w="1008" w:type="dxa"/>
          </w:tcPr>
          <w:p w:rsidR="007D3B69" w:rsidRDefault="00C91545">
            <w:r>
              <w:t>1'h0</w:t>
            </w:r>
          </w:p>
        </w:tc>
      </w:tr>
      <w:tr w:rsidR="007D3B69" w:rsidTr="007D3B69">
        <w:tc>
          <w:tcPr>
            <w:tcW w:w="1440" w:type="dxa"/>
          </w:tcPr>
          <w:p w:rsidR="007D3B69" w:rsidRDefault="00C91545">
            <w:r>
              <w:t>i2s2_wlen</w:t>
            </w:r>
          </w:p>
        </w:tc>
        <w:tc>
          <w:tcPr>
            <w:tcW w:w="1008" w:type="dxa"/>
          </w:tcPr>
          <w:p w:rsidR="007D3B69" w:rsidRDefault="00C91545">
            <w:r>
              <w:t>11:10</w:t>
            </w:r>
          </w:p>
        </w:tc>
        <w:tc>
          <w:tcPr>
            <w:tcW w:w="864" w:type="dxa"/>
          </w:tcPr>
          <w:p w:rsidR="007D3B69" w:rsidRDefault="00C91545">
            <w:r>
              <w:t>RW</w:t>
            </w:r>
          </w:p>
        </w:tc>
        <w:tc>
          <w:tcPr>
            <w:tcW w:w="5040" w:type="dxa"/>
          </w:tcPr>
          <w:p w:rsidR="007D3B69" w:rsidRDefault="00C91545">
            <w:r>
              <w:t>i2S data length</w:t>
            </w:r>
            <w:r>
              <w:br/>
              <w:t>00: 16-bit</w:t>
            </w:r>
            <w:r>
              <w:br/>
              <w:t>01: 20bit</w:t>
            </w:r>
            <w:r>
              <w:br/>
              <w:t>10: 24bit</w:t>
            </w:r>
            <w:r>
              <w:br/>
              <w:t>11: 32-bit</w:t>
            </w:r>
          </w:p>
        </w:tc>
        <w:tc>
          <w:tcPr>
            <w:tcW w:w="1008" w:type="dxa"/>
          </w:tcPr>
          <w:p w:rsidR="007D3B69" w:rsidRDefault="00C91545">
            <w:r>
              <w:t>2'h0</w:t>
            </w:r>
          </w:p>
        </w:tc>
      </w:tr>
      <w:tr w:rsidR="007D3B69" w:rsidTr="007D3B69">
        <w:tc>
          <w:tcPr>
            <w:tcW w:w="1440" w:type="dxa"/>
          </w:tcPr>
          <w:p w:rsidR="007D3B69" w:rsidRDefault="00C91545">
            <w:r>
              <w:t>i2s2_bck_lrck</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configure extend cycles of BCK after data transfer is finished.</w:t>
            </w:r>
            <w:r>
              <w:br/>
              <w:t xml:space="preserve">Voice_Mode: each sample takes wlen + </w:t>
            </w:r>
            <w:r>
              <w:lastRenderedPageBreak/>
              <w:t>tx_bck_lrck BCLK cycle</w:t>
            </w:r>
            <w:r>
              <w:br/>
              <w:t>Audio_Mode: each sample takes 2*(wlen + tx_bck_lrck) BCLK cycle. 2 times than Voice</w:t>
            </w:r>
          </w:p>
        </w:tc>
        <w:tc>
          <w:tcPr>
            <w:tcW w:w="1008" w:type="dxa"/>
          </w:tcPr>
          <w:p w:rsidR="007D3B69" w:rsidRDefault="00C91545">
            <w:r>
              <w:lastRenderedPageBreak/>
              <w:t>5'h0</w:t>
            </w:r>
          </w:p>
        </w:tc>
      </w:tr>
      <w:tr w:rsidR="007D3B69" w:rsidTr="007D3B69">
        <w:tc>
          <w:tcPr>
            <w:tcW w:w="1440" w:type="dxa"/>
          </w:tcPr>
          <w:p w:rsidR="007D3B69" w:rsidRDefault="00C91545">
            <w:r>
              <w:lastRenderedPageBreak/>
              <w:t>i2s2_right_justified</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right justified mode</w:t>
            </w:r>
          </w:p>
        </w:tc>
        <w:tc>
          <w:tcPr>
            <w:tcW w:w="1008" w:type="dxa"/>
          </w:tcPr>
          <w:p w:rsidR="007D3B69" w:rsidRDefault="00C91545">
            <w:r>
              <w:t>1'h0</w:t>
            </w:r>
          </w:p>
        </w:tc>
      </w:tr>
      <w:tr w:rsidR="007D3B69" w:rsidTr="007D3B69">
        <w:tc>
          <w:tcPr>
            <w:tcW w:w="1440" w:type="dxa"/>
          </w:tcPr>
          <w:p w:rsidR="007D3B69" w:rsidRDefault="00C91545">
            <w:r>
              <w:t>i2s2_lsb</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When high, the output data format is with the least significant bit first</w:t>
            </w:r>
            <w:r>
              <w:br/>
              <w:t>0: MSB</w:t>
            </w:r>
            <w:r>
              <w:br/>
              <w:t>1: LSB</w:t>
            </w:r>
          </w:p>
        </w:tc>
        <w:tc>
          <w:tcPr>
            <w:tcW w:w="1008" w:type="dxa"/>
          </w:tcPr>
          <w:p w:rsidR="007D3B69" w:rsidRDefault="00C91545">
            <w:r>
              <w:t>1'h0</w:t>
            </w:r>
          </w:p>
        </w:tc>
      </w:tr>
      <w:tr w:rsidR="007D3B69" w:rsidTr="007D3B69">
        <w:tc>
          <w:tcPr>
            <w:tcW w:w="1440" w:type="dxa"/>
          </w:tcPr>
          <w:p w:rsidR="007D3B69" w:rsidRDefault="00C91545">
            <w:r>
              <w:t>i2s2_loop_back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sets i2s in loop back mode. The feature is for debug only and can not work in DAI mode</w:t>
            </w:r>
            <w:r>
              <w:br/>
              <w:t>0: NORMAL</w:t>
            </w:r>
            <w:r>
              <w:br/>
              <w:t>1: LOOPBACK</w:t>
            </w:r>
          </w:p>
        </w:tc>
        <w:tc>
          <w:tcPr>
            <w:tcW w:w="1008" w:type="dxa"/>
          </w:tcPr>
          <w:p w:rsidR="007D3B69" w:rsidRDefault="00C91545">
            <w:r>
              <w:t>1'h0</w:t>
            </w:r>
          </w:p>
        </w:tc>
      </w:tr>
      <w:tr w:rsidR="007D3B69" w:rsidTr="007D3B69">
        <w:tc>
          <w:tcPr>
            <w:tcW w:w="1440" w:type="dxa"/>
          </w:tcPr>
          <w:p w:rsidR="007D3B69" w:rsidRDefault="00C91545">
            <w:r>
              <w:t>i2s2_swap_chlr</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Swap Channel L and Channel R[0]</w:t>
            </w:r>
            <w:r>
              <w:br/>
              <w:t>[0]: for output channel swap, 0:left, 1:right</w:t>
            </w:r>
            <w:r>
              <w:br/>
              <w:t>[1]: for input channel swap, 0: left, 1: right</w:t>
            </w:r>
          </w:p>
        </w:tc>
        <w:tc>
          <w:tcPr>
            <w:tcW w:w="1008" w:type="dxa"/>
          </w:tcPr>
          <w:p w:rsidR="007D3B69" w:rsidRDefault="00C91545">
            <w:r>
              <w:t>2'h0</w:t>
            </w:r>
          </w:p>
        </w:tc>
      </w:tr>
    </w:tbl>
    <w:p w:rsidR="007D3B69" w:rsidRDefault="00C91545" w:rsidP="000C4E2D">
      <w:pPr>
        <w:pStyle w:val="3"/>
        <w:spacing w:before="156" w:after="156"/>
        <w:ind w:left="964" w:hanging="964"/>
      </w:pPr>
      <w:r>
        <w:t>APC_I2S2_CFG1</w:t>
      </w:r>
    </w:p>
    <w:p w:rsidR="007D3B69" w:rsidRDefault="00C91545">
      <w:r>
        <w:t>Offset: 0FC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i2s2_same_edge</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0: the edge of internal bck and bckout are inversed.</w:t>
            </w:r>
            <w:r>
              <w:br/>
              <w:t xml:space="preserve">1: internal bck and bckout have same edge. </w:t>
            </w:r>
            <w:r>
              <w:br/>
              <w:t>only used in master mode</w:t>
            </w:r>
          </w:p>
        </w:tc>
        <w:tc>
          <w:tcPr>
            <w:tcW w:w="1008" w:type="dxa"/>
          </w:tcPr>
          <w:p w:rsidR="007D3B69" w:rsidRDefault="00C91545">
            <w:r>
              <w:t>1'h0</w:t>
            </w:r>
          </w:p>
        </w:tc>
      </w:tr>
      <w:tr w:rsidR="007D3B69" w:rsidTr="007D3B69">
        <w:tc>
          <w:tcPr>
            <w:tcW w:w="1440" w:type="dxa"/>
          </w:tcPr>
          <w:p w:rsidR="007D3B69" w:rsidRDefault="00C91545">
            <w:r>
              <w:t>i2s2_bck_div_ld</w:t>
            </w:r>
          </w:p>
        </w:tc>
        <w:tc>
          <w:tcPr>
            <w:tcW w:w="1008" w:type="dxa"/>
          </w:tcPr>
          <w:p w:rsidR="007D3B69" w:rsidRDefault="00C91545">
            <w:r>
              <w:t>26:26</w:t>
            </w:r>
          </w:p>
        </w:tc>
        <w:tc>
          <w:tcPr>
            <w:tcW w:w="864" w:type="dxa"/>
          </w:tcPr>
          <w:p w:rsidR="007D3B69" w:rsidRDefault="00C91545">
            <w:r>
              <w:t>W1C</w:t>
            </w:r>
          </w:p>
        </w:tc>
        <w:tc>
          <w:tcPr>
            <w:tcW w:w="5040" w:type="dxa"/>
          </w:tcPr>
          <w:p w:rsidR="007D3B69" w:rsidRDefault="00C91545">
            <w:r>
              <w:t>bck divider load control, write this bit to 1 to make divider take effect</w:t>
            </w:r>
          </w:p>
        </w:tc>
        <w:tc>
          <w:tcPr>
            <w:tcW w:w="1008" w:type="dxa"/>
          </w:tcPr>
          <w:p w:rsidR="007D3B69" w:rsidRDefault="00C91545">
            <w:r>
              <w:t>1'h0</w:t>
            </w:r>
          </w:p>
        </w:tc>
      </w:tr>
      <w:tr w:rsidR="007D3B69" w:rsidTr="007D3B69">
        <w:tc>
          <w:tcPr>
            <w:tcW w:w="1440" w:type="dxa"/>
          </w:tcPr>
          <w:p w:rsidR="007D3B69" w:rsidRDefault="00C91545">
            <w:r>
              <w:t>i2s2_bck_div</w:t>
            </w:r>
          </w:p>
        </w:tc>
        <w:tc>
          <w:tcPr>
            <w:tcW w:w="1008" w:type="dxa"/>
          </w:tcPr>
          <w:p w:rsidR="007D3B69" w:rsidRDefault="00C91545">
            <w:r>
              <w:t>25:16</w:t>
            </w:r>
          </w:p>
        </w:tc>
        <w:tc>
          <w:tcPr>
            <w:tcW w:w="864" w:type="dxa"/>
          </w:tcPr>
          <w:p w:rsidR="007D3B69" w:rsidRDefault="00C91545">
            <w:r>
              <w:t>RW</w:t>
            </w:r>
          </w:p>
        </w:tc>
        <w:tc>
          <w:tcPr>
            <w:tcW w:w="5040" w:type="dxa"/>
          </w:tcPr>
          <w:p w:rsidR="007D3B69" w:rsidRDefault="00C91545">
            <w:r>
              <w:t>bck divider, must set i2s2_bck_div_ld to 1 to make the divider value take effect</w:t>
            </w:r>
            <w:r>
              <w:br/>
              <w:t>i2s2_bck = codec_clk_adc / (i2s2_bck_div+1)</w:t>
            </w:r>
            <w:r>
              <w:br/>
              <w:t>notice: the initial value on hardware is 6, that means i2s2_bck = codec_clk_adc / 6 when i2s2_bck_div and i2s2_bck_div_ld are not configured</w:t>
            </w:r>
            <w:r>
              <w:br/>
            </w:r>
          </w:p>
        </w:tc>
        <w:tc>
          <w:tcPr>
            <w:tcW w:w="1008" w:type="dxa"/>
          </w:tcPr>
          <w:p w:rsidR="007D3B69" w:rsidRDefault="00C91545">
            <w:r>
              <w:lastRenderedPageBreak/>
              <w:t>10'h5</w:t>
            </w:r>
          </w:p>
        </w:tc>
      </w:tr>
      <w:tr w:rsidR="007D3B69" w:rsidTr="007D3B69">
        <w:tc>
          <w:tcPr>
            <w:tcW w:w="1440" w:type="dxa"/>
          </w:tcPr>
          <w:p w:rsidR="007D3B69" w:rsidRDefault="00C91545">
            <w:r>
              <w:lastRenderedPageBreak/>
              <w:t>i2s2_slot_lrck</w:t>
            </w:r>
          </w:p>
        </w:tc>
        <w:tc>
          <w:tcPr>
            <w:tcW w:w="1008" w:type="dxa"/>
          </w:tcPr>
          <w:p w:rsidR="007D3B69" w:rsidRDefault="00C91545">
            <w:r>
              <w:t>15:9</w:t>
            </w:r>
          </w:p>
        </w:tc>
        <w:tc>
          <w:tcPr>
            <w:tcW w:w="864" w:type="dxa"/>
          </w:tcPr>
          <w:p w:rsidR="007D3B69" w:rsidRDefault="00C91545">
            <w:r>
              <w:t>RW</w:t>
            </w:r>
          </w:p>
        </w:tc>
        <w:tc>
          <w:tcPr>
            <w:tcW w:w="5040" w:type="dxa"/>
          </w:tcPr>
          <w:p w:rsidR="007D3B69" w:rsidRDefault="00C91545">
            <w:r>
              <w:t>The counter of empty cycles after all the slots are transmitted to get specific sample rate</w:t>
            </w:r>
          </w:p>
        </w:tc>
        <w:tc>
          <w:tcPr>
            <w:tcW w:w="1008" w:type="dxa"/>
          </w:tcPr>
          <w:p w:rsidR="007D3B69" w:rsidRDefault="00C91545">
            <w:r>
              <w:t>7'h0</w:t>
            </w:r>
          </w:p>
        </w:tc>
      </w:tr>
      <w:tr w:rsidR="007D3B69" w:rsidTr="007D3B69">
        <w:tc>
          <w:tcPr>
            <w:tcW w:w="1440" w:type="dxa"/>
          </w:tcPr>
          <w:p w:rsidR="007D3B69" w:rsidRDefault="00C91545">
            <w:r>
              <w:t>i2s2_longsync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longsync enable</w:t>
            </w:r>
          </w:p>
        </w:tc>
        <w:tc>
          <w:tcPr>
            <w:tcW w:w="1008" w:type="dxa"/>
          </w:tcPr>
          <w:p w:rsidR="007D3B69" w:rsidRDefault="00C91545">
            <w:r>
              <w:t>1'h0</w:t>
            </w:r>
          </w:p>
        </w:tc>
      </w:tr>
      <w:tr w:rsidR="007D3B69" w:rsidTr="007D3B69">
        <w:tc>
          <w:tcPr>
            <w:tcW w:w="1440" w:type="dxa"/>
          </w:tcPr>
          <w:p w:rsidR="007D3B69" w:rsidRDefault="00C91545">
            <w:r>
              <w:t>i2s2_slotnum</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slots number to be transferred in one frame</w:t>
            </w:r>
          </w:p>
        </w:tc>
        <w:tc>
          <w:tcPr>
            <w:tcW w:w="1008" w:type="dxa"/>
          </w:tcPr>
          <w:p w:rsidR="007D3B69" w:rsidRDefault="00C91545">
            <w:r>
              <w:t>8'h0</w:t>
            </w:r>
          </w:p>
        </w:tc>
      </w:tr>
    </w:tbl>
    <w:p w:rsidR="007D3B69" w:rsidRDefault="00C91545" w:rsidP="000C4E2D">
      <w:pPr>
        <w:pStyle w:val="3"/>
        <w:spacing w:before="156" w:after="156"/>
        <w:ind w:left="964" w:hanging="964"/>
      </w:pPr>
      <w:r>
        <w:t>APC_TX_CH0_L_DATA</w:t>
      </w:r>
    </w:p>
    <w:p w:rsidR="007D3B69" w:rsidRDefault="00C91545">
      <w:r>
        <w:t>Offset: 100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tx_ch0_l_data</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 xml:space="preserve">TX Channel 0 L data input </w:t>
            </w:r>
          </w:p>
        </w:tc>
        <w:tc>
          <w:tcPr>
            <w:tcW w:w="1008" w:type="dxa"/>
          </w:tcPr>
          <w:p w:rsidR="007D3B69" w:rsidRDefault="00C91545">
            <w:r>
              <w:t>32'h0</w:t>
            </w:r>
          </w:p>
        </w:tc>
      </w:tr>
    </w:tbl>
    <w:p w:rsidR="007D3B69" w:rsidRDefault="00C91545" w:rsidP="000C4E2D">
      <w:pPr>
        <w:pStyle w:val="3"/>
        <w:spacing w:before="156" w:after="156"/>
        <w:ind w:left="964" w:hanging="964"/>
      </w:pPr>
      <w:r>
        <w:t>APC_TX_CH0_R_DATA</w:t>
      </w:r>
    </w:p>
    <w:p w:rsidR="007D3B69" w:rsidRDefault="00C91545">
      <w:r>
        <w:t>Offset: 104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tx_ch0_r_data</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TX Channel 0 R data input</w:t>
            </w:r>
          </w:p>
        </w:tc>
        <w:tc>
          <w:tcPr>
            <w:tcW w:w="1008" w:type="dxa"/>
          </w:tcPr>
          <w:p w:rsidR="007D3B69" w:rsidRDefault="00C91545">
            <w:r>
              <w:t>32'h0</w:t>
            </w:r>
          </w:p>
        </w:tc>
      </w:tr>
    </w:tbl>
    <w:p w:rsidR="007D3B69" w:rsidRDefault="00C91545" w:rsidP="000C4E2D">
      <w:pPr>
        <w:pStyle w:val="3"/>
        <w:spacing w:before="156" w:after="156"/>
        <w:ind w:left="964" w:hanging="964"/>
      </w:pPr>
      <w:r>
        <w:t>APC_TX_CH1_L_DATA</w:t>
      </w:r>
    </w:p>
    <w:p w:rsidR="007D3B69" w:rsidRDefault="00C91545">
      <w:r>
        <w:t>Offset: 108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tx_ch1_l_data</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 xml:space="preserve">TX Channel 1 L data input </w:t>
            </w:r>
          </w:p>
        </w:tc>
        <w:tc>
          <w:tcPr>
            <w:tcW w:w="1008" w:type="dxa"/>
          </w:tcPr>
          <w:p w:rsidR="007D3B69" w:rsidRDefault="00C91545">
            <w:r>
              <w:t>32'h0</w:t>
            </w:r>
          </w:p>
        </w:tc>
      </w:tr>
    </w:tbl>
    <w:p w:rsidR="007D3B69" w:rsidRDefault="00C91545" w:rsidP="000C4E2D">
      <w:pPr>
        <w:pStyle w:val="3"/>
        <w:spacing w:before="156" w:after="156"/>
        <w:ind w:left="964" w:hanging="964"/>
      </w:pPr>
      <w:r>
        <w:t>APC_TX_CH1_R_DATA</w:t>
      </w:r>
    </w:p>
    <w:p w:rsidR="007D3B69" w:rsidRDefault="00C91545">
      <w:r>
        <w:t>Offset: 10C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tx_ch1_r_data</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TX Channel 1 R data input</w:t>
            </w:r>
          </w:p>
        </w:tc>
        <w:tc>
          <w:tcPr>
            <w:tcW w:w="1008" w:type="dxa"/>
          </w:tcPr>
          <w:p w:rsidR="007D3B69" w:rsidRDefault="00C91545">
            <w:r>
              <w:t>32'h0</w:t>
            </w:r>
          </w:p>
        </w:tc>
      </w:tr>
    </w:tbl>
    <w:p w:rsidR="007D3B69" w:rsidRDefault="00C91545" w:rsidP="000C4E2D">
      <w:pPr>
        <w:pStyle w:val="3"/>
        <w:spacing w:before="156" w:after="156"/>
        <w:ind w:left="964" w:hanging="964"/>
      </w:pPr>
      <w:r>
        <w:t>APC_RX_CH0_L_DATA</w:t>
      </w:r>
    </w:p>
    <w:p w:rsidR="007D3B69" w:rsidRDefault="00C91545">
      <w:r>
        <w:t>Offset: 110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rx_ch0_l_data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0 L data output</w:t>
            </w:r>
          </w:p>
        </w:tc>
        <w:tc>
          <w:tcPr>
            <w:tcW w:w="1008" w:type="dxa"/>
          </w:tcPr>
          <w:p w:rsidR="007D3B69" w:rsidRDefault="00C91545">
            <w:r>
              <w:t>32'h0</w:t>
            </w:r>
          </w:p>
        </w:tc>
      </w:tr>
    </w:tbl>
    <w:p w:rsidR="007D3B69" w:rsidRDefault="00C91545" w:rsidP="000C4E2D">
      <w:pPr>
        <w:pStyle w:val="3"/>
        <w:spacing w:before="156" w:after="156"/>
        <w:ind w:left="964" w:hanging="964"/>
      </w:pPr>
      <w:r>
        <w:t>APC_RX_CH0_R_DATA</w:t>
      </w:r>
    </w:p>
    <w:p w:rsidR="007D3B69" w:rsidRDefault="00C91545">
      <w:r>
        <w:t>Offset: 114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rx_ch0_r_data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0 R data output</w:t>
            </w:r>
          </w:p>
        </w:tc>
        <w:tc>
          <w:tcPr>
            <w:tcW w:w="1008" w:type="dxa"/>
          </w:tcPr>
          <w:p w:rsidR="007D3B69" w:rsidRDefault="00C91545">
            <w:r>
              <w:t>32'h0</w:t>
            </w:r>
          </w:p>
        </w:tc>
      </w:tr>
    </w:tbl>
    <w:p w:rsidR="007D3B69" w:rsidRDefault="00C91545" w:rsidP="000C4E2D">
      <w:pPr>
        <w:pStyle w:val="3"/>
        <w:spacing w:before="156" w:after="156"/>
        <w:ind w:left="964" w:hanging="964"/>
      </w:pPr>
      <w:r>
        <w:t>APC_RX_CH1_L_DATA</w:t>
      </w:r>
    </w:p>
    <w:p w:rsidR="007D3B69" w:rsidRDefault="00C91545">
      <w:r>
        <w:t>Offset: 118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rx_ch1_l_data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1 L data output</w:t>
            </w:r>
          </w:p>
        </w:tc>
        <w:tc>
          <w:tcPr>
            <w:tcW w:w="1008" w:type="dxa"/>
          </w:tcPr>
          <w:p w:rsidR="007D3B69" w:rsidRDefault="00C91545">
            <w:r>
              <w:t>32'h0</w:t>
            </w:r>
          </w:p>
        </w:tc>
      </w:tr>
    </w:tbl>
    <w:p w:rsidR="007D3B69" w:rsidRDefault="00C91545" w:rsidP="000C4E2D">
      <w:pPr>
        <w:pStyle w:val="3"/>
        <w:spacing w:before="156" w:after="156"/>
        <w:ind w:left="964" w:hanging="964"/>
      </w:pPr>
      <w:r>
        <w:t>APC_RX_CH1_R_DATA</w:t>
      </w:r>
    </w:p>
    <w:p w:rsidR="007D3B69" w:rsidRDefault="00C91545">
      <w:r>
        <w:t>Offset: 11C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rx_ch1_r_data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1 R data output</w:t>
            </w:r>
          </w:p>
        </w:tc>
        <w:tc>
          <w:tcPr>
            <w:tcW w:w="1008" w:type="dxa"/>
          </w:tcPr>
          <w:p w:rsidR="007D3B69" w:rsidRDefault="00C91545">
            <w:r>
              <w:t>32'h0</w:t>
            </w:r>
          </w:p>
        </w:tc>
      </w:tr>
    </w:tbl>
    <w:p w:rsidR="007D3B69" w:rsidRDefault="00C91545" w:rsidP="000C4E2D">
      <w:pPr>
        <w:pStyle w:val="3"/>
        <w:spacing w:before="156" w:after="156"/>
        <w:ind w:left="964" w:hanging="964"/>
      </w:pPr>
      <w:r>
        <w:t>APC_RX_CH2_L_DATA</w:t>
      </w:r>
    </w:p>
    <w:p w:rsidR="007D3B69" w:rsidRDefault="00C91545">
      <w:r>
        <w:t>Offset: 120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rx_ch2_l_data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2 L data output</w:t>
            </w:r>
          </w:p>
        </w:tc>
        <w:tc>
          <w:tcPr>
            <w:tcW w:w="1008" w:type="dxa"/>
          </w:tcPr>
          <w:p w:rsidR="007D3B69" w:rsidRDefault="00C91545">
            <w:r>
              <w:t>32'h0</w:t>
            </w:r>
          </w:p>
        </w:tc>
      </w:tr>
    </w:tbl>
    <w:p w:rsidR="007D3B69" w:rsidRDefault="00C91545" w:rsidP="000C4E2D">
      <w:pPr>
        <w:pStyle w:val="3"/>
        <w:spacing w:before="156" w:after="156"/>
        <w:ind w:left="964" w:hanging="964"/>
      </w:pPr>
      <w:r>
        <w:t>APC_RX_CH2_R_DATA</w:t>
      </w:r>
    </w:p>
    <w:p w:rsidR="007D3B69" w:rsidRDefault="00C91545">
      <w:r>
        <w:t>Offset: 124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rx_ch2_r_data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RX Channel 2 R data output</w:t>
            </w:r>
          </w:p>
        </w:tc>
        <w:tc>
          <w:tcPr>
            <w:tcW w:w="1008" w:type="dxa"/>
          </w:tcPr>
          <w:p w:rsidR="007D3B69" w:rsidRDefault="00C91545">
            <w:r>
              <w:t>32'h0</w:t>
            </w:r>
          </w:p>
        </w:tc>
      </w:tr>
    </w:tbl>
    <w:p w:rsidR="007D3B69" w:rsidRDefault="00C91545" w:rsidP="000C4E2D">
      <w:pPr>
        <w:pStyle w:val="3"/>
        <w:spacing w:before="156" w:after="156"/>
        <w:ind w:left="964" w:hanging="964"/>
      </w:pPr>
      <w:r>
        <w:t>APC_INTR_TX_MSK</w:t>
      </w:r>
    </w:p>
    <w:p w:rsidR="007D3B69" w:rsidRDefault="00C91545">
      <w:r>
        <w:t>Offset: 128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tx_ch0_fifo_vld_msk</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tx_ch1_fifo_vld_msk</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tx_ch1_r_dma_req_msk</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tx_ch1_r_fifo_ovflow_msk</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tx_ch1_r_fifo_unflow_msk</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tx_ch1_r_fifo_ful_msk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tx_ch1_r_fifo_emp_msk</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tx_ch1_l_dma_req_msk</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tx_ch1_l_fifo_ovflow_msk</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tx_ch1_l_fifo_unflow_msk</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tx_ch1_l_fifo_ful_msk</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lastRenderedPageBreak/>
              <w:t>tx_ch1_l_fifo_emp_msk</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tx_ch0_r_dma_req_msk</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tx_ch0_r_fifo_ovflow_msk</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tx_ch0_r_fifo_unflow_msk</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tx_ch0_r_fifo_ful_msk</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tx_ch0_r_fifo_emp_msk</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tx_ch0_l_dma_req_msk</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tx_ch0_l_fifo_ovflow_msk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tx_ch0_l_fifo_unflow_msk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tx_ch0_l_fifo_ful_msk</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tx_ch0_l_fifo_emp_msk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bl>
    <w:p w:rsidR="007D3B69" w:rsidRDefault="00C91545" w:rsidP="000C4E2D">
      <w:pPr>
        <w:pStyle w:val="3"/>
        <w:spacing w:before="156" w:after="156"/>
        <w:ind w:left="964" w:hanging="964"/>
      </w:pPr>
      <w:r>
        <w:lastRenderedPageBreak/>
        <w:t>APC_INTR_RX_MSK</w:t>
      </w:r>
    </w:p>
    <w:p w:rsidR="007D3B69" w:rsidRDefault="00C91545">
      <w:r>
        <w:t>Offset: 12C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rx_ch2_r_dma_req_msk</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rx_ch2_r_fifo_ovflow_msk</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rx_ch2_r_fifo_unflow_msk</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rx_ch2_r_fifo_ful_msk</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rx_ch2_r_fifo_emp_msk</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rx_ch2_l_dma_req_msk</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rx_ch2_l_fifo_ovflow_msk</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rx_ch2_l_fifo_unflow_msk</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rx_ch2_l_fifo_ful_msk</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rx_ch2_l_fifo_emp_msk</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rx_ch1_r_d</w:t>
            </w:r>
            <w:r>
              <w:lastRenderedPageBreak/>
              <w:t>ma_req_msk</w:t>
            </w:r>
          </w:p>
        </w:tc>
        <w:tc>
          <w:tcPr>
            <w:tcW w:w="1008" w:type="dxa"/>
          </w:tcPr>
          <w:p w:rsidR="007D3B69" w:rsidRDefault="00C91545">
            <w:r>
              <w:lastRenderedPageBreak/>
              <w:t>19:19</w:t>
            </w:r>
          </w:p>
        </w:tc>
        <w:tc>
          <w:tcPr>
            <w:tcW w:w="864" w:type="dxa"/>
          </w:tcPr>
          <w:p w:rsidR="007D3B69" w:rsidRDefault="00C91545">
            <w:r>
              <w:t>RW</w:t>
            </w:r>
          </w:p>
        </w:tc>
        <w:tc>
          <w:tcPr>
            <w:tcW w:w="5040" w:type="dxa"/>
          </w:tcPr>
          <w:p w:rsidR="007D3B69" w:rsidRDefault="00C91545">
            <w:r>
              <w:t>disable interrupt source</w:t>
            </w:r>
            <w:r>
              <w:br/>
            </w:r>
            <w:r>
              <w:lastRenderedPageBreak/>
              <w:t>0: enable</w:t>
            </w:r>
            <w:r>
              <w:br/>
              <w:t>1: disable</w:t>
            </w:r>
          </w:p>
        </w:tc>
        <w:tc>
          <w:tcPr>
            <w:tcW w:w="1008" w:type="dxa"/>
          </w:tcPr>
          <w:p w:rsidR="007D3B69" w:rsidRDefault="00C91545">
            <w:r>
              <w:lastRenderedPageBreak/>
              <w:t>1'h1</w:t>
            </w:r>
          </w:p>
        </w:tc>
      </w:tr>
      <w:tr w:rsidR="007D3B69" w:rsidTr="007D3B69">
        <w:tc>
          <w:tcPr>
            <w:tcW w:w="1440" w:type="dxa"/>
          </w:tcPr>
          <w:p w:rsidR="007D3B69" w:rsidRDefault="00C91545">
            <w:r>
              <w:lastRenderedPageBreak/>
              <w:t>rx_ch1_r_fifo_ovflow_msk</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rx_ch1_r_fifo_unflow_msk</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rx_ch1_r_fifo_ful_msk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rx_ch1_r_fifo_emp_msk</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rx_ch1_l_dma_req_msk</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rx_ch1_l_fifo_ovflow_msk</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rx_ch1_l_fifo_unflow_msk</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rx_ch1_l_fifo_ful_msk</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rx_ch1_l_fifo_emp_msk</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rx_ch0_r_dma_req_msk</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rx_ch0_r_fifo_ovflow_</w:t>
            </w:r>
            <w:r>
              <w:lastRenderedPageBreak/>
              <w:t>msk</w:t>
            </w:r>
          </w:p>
        </w:tc>
        <w:tc>
          <w:tcPr>
            <w:tcW w:w="1008" w:type="dxa"/>
          </w:tcPr>
          <w:p w:rsidR="007D3B69" w:rsidRDefault="00C91545">
            <w:r>
              <w:lastRenderedPageBreak/>
              <w:t>8:8</w:t>
            </w:r>
          </w:p>
        </w:tc>
        <w:tc>
          <w:tcPr>
            <w:tcW w:w="864" w:type="dxa"/>
          </w:tcPr>
          <w:p w:rsidR="007D3B69" w:rsidRDefault="00C91545">
            <w:r>
              <w:t>RW</w:t>
            </w:r>
          </w:p>
        </w:tc>
        <w:tc>
          <w:tcPr>
            <w:tcW w:w="5040" w:type="dxa"/>
          </w:tcPr>
          <w:p w:rsidR="007D3B69" w:rsidRDefault="00C91545">
            <w:r>
              <w:t>disable interrupt source</w:t>
            </w:r>
            <w:r>
              <w:br/>
              <w:t>0: enable</w:t>
            </w:r>
            <w:r>
              <w:br/>
            </w:r>
            <w:r>
              <w:lastRenderedPageBreak/>
              <w:t>1: disable</w:t>
            </w:r>
          </w:p>
        </w:tc>
        <w:tc>
          <w:tcPr>
            <w:tcW w:w="1008" w:type="dxa"/>
          </w:tcPr>
          <w:p w:rsidR="007D3B69" w:rsidRDefault="00C91545">
            <w:r>
              <w:lastRenderedPageBreak/>
              <w:t>1'h1</w:t>
            </w:r>
          </w:p>
        </w:tc>
      </w:tr>
      <w:tr w:rsidR="007D3B69" w:rsidTr="007D3B69">
        <w:tc>
          <w:tcPr>
            <w:tcW w:w="1440" w:type="dxa"/>
          </w:tcPr>
          <w:p w:rsidR="007D3B69" w:rsidRDefault="00C91545">
            <w:r>
              <w:lastRenderedPageBreak/>
              <w:t>rx_ch0_r_fifo_unflow_msk</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rx_ch0_r_fifo_ful_msk</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rx_ch0_r_fifo_emp_msk</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rx_ch0_l_dma_req_msk</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rx_ch0_l_fifo_ovflow_msk</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rx_ch0_l_fifo_unflow_msk</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rx_ch0_l_fifo_ful_msk</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r w:rsidR="007D3B69" w:rsidTr="007D3B69">
        <w:tc>
          <w:tcPr>
            <w:tcW w:w="1440" w:type="dxa"/>
          </w:tcPr>
          <w:p w:rsidR="007D3B69" w:rsidRDefault="00C91545">
            <w:r>
              <w:t>rx_ch0_l_fifo_emp_msk</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disable interrupt source</w:t>
            </w:r>
            <w:r>
              <w:br/>
              <w:t>0: enable</w:t>
            </w:r>
            <w:r>
              <w:br/>
              <w:t>1: disable</w:t>
            </w:r>
          </w:p>
        </w:tc>
        <w:tc>
          <w:tcPr>
            <w:tcW w:w="1008" w:type="dxa"/>
          </w:tcPr>
          <w:p w:rsidR="007D3B69" w:rsidRDefault="00C91545">
            <w:r>
              <w:t>1'h1</w:t>
            </w:r>
          </w:p>
        </w:tc>
      </w:tr>
    </w:tbl>
    <w:p w:rsidR="007D3B69" w:rsidRDefault="00C91545" w:rsidP="000C4E2D">
      <w:pPr>
        <w:pStyle w:val="3"/>
        <w:spacing w:before="156" w:after="156"/>
        <w:ind w:left="964" w:hanging="964"/>
      </w:pPr>
      <w:r>
        <w:t>APC_INTR_TX_CLR</w:t>
      </w:r>
    </w:p>
    <w:p w:rsidR="007D3B69" w:rsidRDefault="00C91545">
      <w:r>
        <w:t>Offset: 130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tx_ch0_fifo_vld_clr</w:t>
            </w:r>
          </w:p>
        </w:tc>
        <w:tc>
          <w:tcPr>
            <w:tcW w:w="1008" w:type="dxa"/>
          </w:tcPr>
          <w:p w:rsidR="007D3B69" w:rsidRDefault="00C91545">
            <w:r>
              <w:t>21:21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tx_ch1_fifo_vld_clr</w:t>
            </w:r>
          </w:p>
        </w:tc>
        <w:tc>
          <w:tcPr>
            <w:tcW w:w="1008" w:type="dxa"/>
          </w:tcPr>
          <w:p w:rsidR="007D3B69" w:rsidRDefault="00C91545">
            <w:r>
              <w:t>20:20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lastRenderedPageBreak/>
              <w:t>tx_ch1_r_dma_req_clr</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tx_ch1_r_fifo_ovflow_clr</w:t>
            </w:r>
          </w:p>
        </w:tc>
        <w:tc>
          <w:tcPr>
            <w:tcW w:w="1008" w:type="dxa"/>
          </w:tcPr>
          <w:p w:rsidR="007D3B69" w:rsidRDefault="00C91545">
            <w:r>
              <w:t>18:18</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tx_ch1_r_fifo_unflow_clr</w:t>
            </w:r>
          </w:p>
        </w:tc>
        <w:tc>
          <w:tcPr>
            <w:tcW w:w="1008" w:type="dxa"/>
          </w:tcPr>
          <w:p w:rsidR="007D3B69" w:rsidRDefault="00C91545">
            <w:r>
              <w:t>17:17</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tx_ch1_r_fifo_ful_clr</w:t>
            </w:r>
          </w:p>
        </w:tc>
        <w:tc>
          <w:tcPr>
            <w:tcW w:w="1008" w:type="dxa"/>
          </w:tcPr>
          <w:p w:rsidR="007D3B69" w:rsidRDefault="00C91545">
            <w:r>
              <w:t>16:16</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tx_ch1_r_fifo_emp_clr</w:t>
            </w:r>
          </w:p>
        </w:tc>
        <w:tc>
          <w:tcPr>
            <w:tcW w:w="1008" w:type="dxa"/>
          </w:tcPr>
          <w:p w:rsidR="007D3B69" w:rsidRDefault="00C91545">
            <w:r>
              <w:t>15:15</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tx_ch1_l_dma_req_clr</w:t>
            </w:r>
          </w:p>
        </w:tc>
        <w:tc>
          <w:tcPr>
            <w:tcW w:w="1008" w:type="dxa"/>
          </w:tcPr>
          <w:p w:rsidR="007D3B69" w:rsidRDefault="00C91545">
            <w:r>
              <w:t>14:14</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tx_ch1_l_fifo_ovflow_clr</w:t>
            </w:r>
          </w:p>
        </w:tc>
        <w:tc>
          <w:tcPr>
            <w:tcW w:w="1008" w:type="dxa"/>
          </w:tcPr>
          <w:p w:rsidR="007D3B69" w:rsidRDefault="00C91545">
            <w:r>
              <w:t>13:13</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tx_ch1_l_fifo_unflow_clr</w:t>
            </w:r>
          </w:p>
        </w:tc>
        <w:tc>
          <w:tcPr>
            <w:tcW w:w="1008" w:type="dxa"/>
          </w:tcPr>
          <w:p w:rsidR="007D3B69" w:rsidRDefault="00C91545">
            <w:r>
              <w:t>12:12</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tx_ch1_l_fifo_ful_clr</w:t>
            </w:r>
          </w:p>
        </w:tc>
        <w:tc>
          <w:tcPr>
            <w:tcW w:w="1008" w:type="dxa"/>
          </w:tcPr>
          <w:p w:rsidR="007D3B69" w:rsidRDefault="00C91545">
            <w:r>
              <w:t>11:11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tx_ch1_l_fifo_emp_clr</w:t>
            </w:r>
          </w:p>
        </w:tc>
        <w:tc>
          <w:tcPr>
            <w:tcW w:w="1008" w:type="dxa"/>
          </w:tcPr>
          <w:p w:rsidR="007D3B69" w:rsidRDefault="00C91545">
            <w:r>
              <w:t>10:10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tx_ch0_r_dma_req_clr</w:t>
            </w:r>
          </w:p>
        </w:tc>
        <w:tc>
          <w:tcPr>
            <w:tcW w:w="1008" w:type="dxa"/>
          </w:tcPr>
          <w:p w:rsidR="007D3B69" w:rsidRDefault="00C91545">
            <w:r>
              <w:t>9:9</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tx_ch0_r_fifo_ovflow_clr</w:t>
            </w:r>
          </w:p>
        </w:tc>
        <w:tc>
          <w:tcPr>
            <w:tcW w:w="1008" w:type="dxa"/>
          </w:tcPr>
          <w:p w:rsidR="007D3B69" w:rsidRDefault="00C91545">
            <w:r>
              <w:t>8:8</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tx_ch0_r_fifo_unflow_clr</w:t>
            </w:r>
          </w:p>
        </w:tc>
        <w:tc>
          <w:tcPr>
            <w:tcW w:w="1008" w:type="dxa"/>
          </w:tcPr>
          <w:p w:rsidR="007D3B69" w:rsidRDefault="00C91545">
            <w:r>
              <w:t>7:7</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tx_ch0_r_fifo_ful_clr</w:t>
            </w:r>
          </w:p>
        </w:tc>
        <w:tc>
          <w:tcPr>
            <w:tcW w:w="1008" w:type="dxa"/>
          </w:tcPr>
          <w:p w:rsidR="007D3B69" w:rsidRDefault="00C91545">
            <w:r>
              <w:t>6:6</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lastRenderedPageBreak/>
              <w:t>tx_ch0_r_fifo_emp_clr</w:t>
            </w:r>
          </w:p>
        </w:tc>
        <w:tc>
          <w:tcPr>
            <w:tcW w:w="1008" w:type="dxa"/>
          </w:tcPr>
          <w:p w:rsidR="007D3B69" w:rsidRDefault="00C91545">
            <w:r>
              <w:t>5:5</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tx_ch0_l_dma_req_clr</w:t>
            </w:r>
          </w:p>
        </w:tc>
        <w:tc>
          <w:tcPr>
            <w:tcW w:w="1008" w:type="dxa"/>
          </w:tcPr>
          <w:p w:rsidR="007D3B69" w:rsidRDefault="00C91545">
            <w:r>
              <w:t>4:4</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tx_ch0_l_fifo_ovflow_clr</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tx_ch0_l_fifo_unflow_clr</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tx_ch0_l_fifo_ful_clr</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tx_ch0_l_fifo_emp_clr</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bl>
    <w:p w:rsidR="007D3B69" w:rsidRDefault="00C91545" w:rsidP="000C4E2D">
      <w:pPr>
        <w:pStyle w:val="3"/>
        <w:spacing w:before="156" w:after="156"/>
        <w:ind w:left="964" w:hanging="964"/>
      </w:pPr>
      <w:r>
        <w:t>APC_INTR_RX_CLR</w:t>
      </w:r>
    </w:p>
    <w:p w:rsidR="007D3B69" w:rsidRDefault="00C91545">
      <w:r>
        <w:t>Offset: 134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rx_ch2_r_dma_req_clr</w:t>
            </w:r>
          </w:p>
        </w:tc>
        <w:tc>
          <w:tcPr>
            <w:tcW w:w="1008" w:type="dxa"/>
          </w:tcPr>
          <w:p w:rsidR="007D3B69" w:rsidRDefault="00C91545">
            <w:r>
              <w:t>29:29</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rx_ch2_r_fifo_ovflow_clr</w:t>
            </w:r>
          </w:p>
        </w:tc>
        <w:tc>
          <w:tcPr>
            <w:tcW w:w="1008" w:type="dxa"/>
          </w:tcPr>
          <w:p w:rsidR="007D3B69" w:rsidRDefault="00C91545">
            <w:r>
              <w:t>28:28</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rx_ch2_r_fifo_unflow_clr</w:t>
            </w:r>
          </w:p>
        </w:tc>
        <w:tc>
          <w:tcPr>
            <w:tcW w:w="1008" w:type="dxa"/>
          </w:tcPr>
          <w:p w:rsidR="007D3B69" w:rsidRDefault="00C91545">
            <w:r>
              <w:t>27:27</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rx_ch2_r_fifo_ful_clr</w:t>
            </w:r>
          </w:p>
        </w:tc>
        <w:tc>
          <w:tcPr>
            <w:tcW w:w="1008" w:type="dxa"/>
          </w:tcPr>
          <w:p w:rsidR="007D3B69" w:rsidRDefault="00C91545">
            <w:r>
              <w:t>26:26</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rx_ch2_r_fifo_emp_clr</w:t>
            </w:r>
          </w:p>
        </w:tc>
        <w:tc>
          <w:tcPr>
            <w:tcW w:w="1008" w:type="dxa"/>
          </w:tcPr>
          <w:p w:rsidR="007D3B69" w:rsidRDefault="00C91545">
            <w:r>
              <w:t>25:25</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rx_ch2_l_dma_req_clr</w:t>
            </w:r>
          </w:p>
        </w:tc>
        <w:tc>
          <w:tcPr>
            <w:tcW w:w="1008" w:type="dxa"/>
          </w:tcPr>
          <w:p w:rsidR="007D3B69" w:rsidRDefault="00C91545">
            <w:r>
              <w:t>24:24</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rx_ch2_l_fi</w:t>
            </w:r>
            <w:r>
              <w:lastRenderedPageBreak/>
              <w:t>fo_ovflow_clr</w:t>
            </w:r>
          </w:p>
        </w:tc>
        <w:tc>
          <w:tcPr>
            <w:tcW w:w="1008" w:type="dxa"/>
          </w:tcPr>
          <w:p w:rsidR="007D3B69" w:rsidRDefault="00C91545">
            <w:r>
              <w:lastRenderedPageBreak/>
              <w:t>23:23</w:t>
            </w:r>
          </w:p>
        </w:tc>
        <w:tc>
          <w:tcPr>
            <w:tcW w:w="864" w:type="dxa"/>
          </w:tcPr>
          <w:p w:rsidR="007D3B69" w:rsidRDefault="00C91545">
            <w:r>
              <w:t>W1C</w:t>
            </w:r>
          </w:p>
        </w:tc>
        <w:tc>
          <w:tcPr>
            <w:tcW w:w="5040" w:type="dxa"/>
          </w:tcPr>
          <w:p w:rsidR="007D3B69" w:rsidRDefault="00C91545">
            <w:r>
              <w:t xml:space="preserve">clear interrupt source, write 1 generate clear </w:t>
            </w:r>
            <w:r>
              <w:lastRenderedPageBreak/>
              <w:t>pluse</w:t>
            </w:r>
          </w:p>
        </w:tc>
        <w:tc>
          <w:tcPr>
            <w:tcW w:w="1008" w:type="dxa"/>
          </w:tcPr>
          <w:p w:rsidR="007D3B69" w:rsidRDefault="00C91545">
            <w:r>
              <w:lastRenderedPageBreak/>
              <w:t>1'h0</w:t>
            </w:r>
          </w:p>
        </w:tc>
      </w:tr>
      <w:tr w:rsidR="007D3B69" w:rsidTr="007D3B69">
        <w:tc>
          <w:tcPr>
            <w:tcW w:w="1440" w:type="dxa"/>
          </w:tcPr>
          <w:p w:rsidR="007D3B69" w:rsidRDefault="00C91545">
            <w:r>
              <w:lastRenderedPageBreak/>
              <w:t>rx_ch2_l_fifo_unflow_clr</w:t>
            </w:r>
          </w:p>
        </w:tc>
        <w:tc>
          <w:tcPr>
            <w:tcW w:w="1008" w:type="dxa"/>
          </w:tcPr>
          <w:p w:rsidR="007D3B69" w:rsidRDefault="00C91545">
            <w:r>
              <w:t>22:22</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rx_ch2_l_fifo_ful_clr</w:t>
            </w:r>
          </w:p>
        </w:tc>
        <w:tc>
          <w:tcPr>
            <w:tcW w:w="1008" w:type="dxa"/>
          </w:tcPr>
          <w:p w:rsidR="007D3B69" w:rsidRDefault="00C91545">
            <w:r>
              <w:t>21:21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rx_ch2_l_fifo_emp_clr</w:t>
            </w:r>
          </w:p>
        </w:tc>
        <w:tc>
          <w:tcPr>
            <w:tcW w:w="1008" w:type="dxa"/>
          </w:tcPr>
          <w:p w:rsidR="007D3B69" w:rsidRDefault="00C91545">
            <w:r>
              <w:t>20:20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rx_ch1_r_dma_req_clr</w:t>
            </w:r>
          </w:p>
        </w:tc>
        <w:tc>
          <w:tcPr>
            <w:tcW w:w="1008" w:type="dxa"/>
          </w:tcPr>
          <w:p w:rsidR="007D3B69" w:rsidRDefault="00C91545">
            <w:r>
              <w:t>19:19</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rx_ch1_r_fifo_ovflow_clr</w:t>
            </w:r>
          </w:p>
        </w:tc>
        <w:tc>
          <w:tcPr>
            <w:tcW w:w="1008" w:type="dxa"/>
          </w:tcPr>
          <w:p w:rsidR="007D3B69" w:rsidRDefault="00C91545">
            <w:r>
              <w:t>18:18</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rx_ch1_r_fifo_unflow_clr</w:t>
            </w:r>
          </w:p>
        </w:tc>
        <w:tc>
          <w:tcPr>
            <w:tcW w:w="1008" w:type="dxa"/>
          </w:tcPr>
          <w:p w:rsidR="007D3B69" w:rsidRDefault="00C91545">
            <w:r>
              <w:t>17:17</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rx_ch1_r_fifo_ful_clr</w:t>
            </w:r>
          </w:p>
        </w:tc>
        <w:tc>
          <w:tcPr>
            <w:tcW w:w="1008" w:type="dxa"/>
          </w:tcPr>
          <w:p w:rsidR="007D3B69" w:rsidRDefault="00C91545">
            <w:r>
              <w:t>16:16</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rx_ch1_r_fifo_emp_clr</w:t>
            </w:r>
          </w:p>
        </w:tc>
        <w:tc>
          <w:tcPr>
            <w:tcW w:w="1008" w:type="dxa"/>
          </w:tcPr>
          <w:p w:rsidR="007D3B69" w:rsidRDefault="00C91545">
            <w:r>
              <w:t>15:15</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rx_ch1_l_dma_req_clr</w:t>
            </w:r>
          </w:p>
        </w:tc>
        <w:tc>
          <w:tcPr>
            <w:tcW w:w="1008" w:type="dxa"/>
          </w:tcPr>
          <w:p w:rsidR="007D3B69" w:rsidRDefault="00C91545">
            <w:r>
              <w:t>14:14</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rx_ch1_l_fifo_ovflow_clr</w:t>
            </w:r>
          </w:p>
        </w:tc>
        <w:tc>
          <w:tcPr>
            <w:tcW w:w="1008" w:type="dxa"/>
          </w:tcPr>
          <w:p w:rsidR="007D3B69" w:rsidRDefault="00C91545">
            <w:r>
              <w:t>13:13</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rx_ch1_l_fifo_unflow_clr</w:t>
            </w:r>
          </w:p>
        </w:tc>
        <w:tc>
          <w:tcPr>
            <w:tcW w:w="1008" w:type="dxa"/>
          </w:tcPr>
          <w:p w:rsidR="007D3B69" w:rsidRDefault="00C91545">
            <w:r>
              <w:t>12:12</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rx_ch1_l_fifo_ful_clr</w:t>
            </w:r>
          </w:p>
        </w:tc>
        <w:tc>
          <w:tcPr>
            <w:tcW w:w="1008" w:type="dxa"/>
          </w:tcPr>
          <w:p w:rsidR="007D3B69" w:rsidRDefault="00C91545">
            <w:r>
              <w:t>11:11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rx_ch1_l_fifo_emp_clr</w:t>
            </w:r>
          </w:p>
        </w:tc>
        <w:tc>
          <w:tcPr>
            <w:tcW w:w="1008" w:type="dxa"/>
          </w:tcPr>
          <w:p w:rsidR="007D3B69" w:rsidRDefault="00C91545">
            <w:r>
              <w:t>10:10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rx_ch0_r_d</w:t>
            </w:r>
            <w:r>
              <w:lastRenderedPageBreak/>
              <w:t>ma_req_clr</w:t>
            </w:r>
          </w:p>
        </w:tc>
        <w:tc>
          <w:tcPr>
            <w:tcW w:w="1008" w:type="dxa"/>
          </w:tcPr>
          <w:p w:rsidR="007D3B69" w:rsidRDefault="00C91545">
            <w:r>
              <w:lastRenderedPageBreak/>
              <w:t>9:9</w:t>
            </w:r>
          </w:p>
        </w:tc>
        <w:tc>
          <w:tcPr>
            <w:tcW w:w="864" w:type="dxa"/>
          </w:tcPr>
          <w:p w:rsidR="007D3B69" w:rsidRDefault="00C91545">
            <w:r>
              <w:t>W1C</w:t>
            </w:r>
          </w:p>
        </w:tc>
        <w:tc>
          <w:tcPr>
            <w:tcW w:w="5040" w:type="dxa"/>
          </w:tcPr>
          <w:p w:rsidR="007D3B69" w:rsidRDefault="00C91545">
            <w:r>
              <w:t xml:space="preserve">clear interrupt source, write 1 generate clear </w:t>
            </w:r>
            <w:r>
              <w:lastRenderedPageBreak/>
              <w:t>pluse</w:t>
            </w:r>
          </w:p>
        </w:tc>
        <w:tc>
          <w:tcPr>
            <w:tcW w:w="1008" w:type="dxa"/>
          </w:tcPr>
          <w:p w:rsidR="007D3B69" w:rsidRDefault="00C91545">
            <w:r>
              <w:lastRenderedPageBreak/>
              <w:t>1'h0</w:t>
            </w:r>
          </w:p>
        </w:tc>
      </w:tr>
      <w:tr w:rsidR="007D3B69" w:rsidTr="007D3B69">
        <w:tc>
          <w:tcPr>
            <w:tcW w:w="1440" w:type="dxa"/>
          </w:tcPr>
          <w:p w:rsidR="007D3B69" w:rsidRDefault="00C91545">
            <w:r>
              <w:lastRenderedPageBreak/>
              <w:t>rx_ch0_r_fifo_ovflow_clr</w:t>
            </w:r>
          </w:p>
        </w:tc>
        <w:tc>
          <w:tcPr>
            <w:tcW w:w="1008" w:type="dxa"/>
          </w:tcPr>
          <w:p w:rsidR="007D3B69" w:rsidRDefault="00C91545">
            <w:r>
              <w:t>8:8</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rx_ch0_r_fifo_unflow_clr</w:t>
            </w:r>
          </w:p>
        </w:tc>
        <w:tc>
          <w:tcPr>
            <w:tcW w:w="1008" w:type="dxa"/>
          </w:tcPr>
          <w:p w:rsidR="007D3B69" w:rsidRDefault="00C91545">
            <w:r>
              <w:t>7:7</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rx_ch0_r_fifo_ful_clr</w:t>
            </w:r>
          </w:p>
        </w:tc>
        <w:tc>
          <w:tcPr>
            <w:tcW w:w="1008" w:type="dxa"/>
          </w:tcPr>
          <w:p w:rsidR="007D3B69" w:rsidRDefault="00C91545">
            <w:r>
              <w:t>6:6</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rx_ch0_r_fifo_emp_clr</w:t>
            </w:r>
          </w:p>
        </w:tc>
        <w:tc>
          <w:tcPr>
            <w:tcW w:w="1008" w:type="dxa"/>
          </w:tcPr>
          <w:p w:rsidR="007D3B69" w:rsidRDefault="00C91545">
            <w:r>
              <w:t>5:5</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rx_ch0_l_dma_req_clr</w:t>
            </w:r>
          </w:p>
        </w:tc>
        <w:tc>
          <w:tcPr>
            <w:tcW w:w="1008" w:type="dxa"/>
          </w:tcPr>
          <w:p w:rsidR="007D3B69" w:rsidRDefault="00C91545">
            <w:r>
              <w:t>4:4</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rx_ch0_l_fifo_ovflow_clr</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rx_ch0_l_fifo_unflow_clr</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rx_ch0_l_fifo_ful_clr</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r w:rsidR="007D3B69" w:rsidTr="007D3B69">
        <w:tc>
          <w:tcPr>
            <w:tcW w:w="1440" w:type="dxa"/>
          </w:tcPr>
          <w:p w:rsidR="007D3B69" w:rsidRDefault="00C91545">
            <w:r>
              <w:t>rx_ch0_l_fifo_emp_clr</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clear interrupt source, write 1 generate clear pluse</w:t>
            </w:r>
          </w:p>
        </w:tc>
        <w:tc>
          <w:tcPr>
            <w:tcW w:w="1008" w:type="dxa"/>
          </w:tcPr>
          <w:p w:rsidR="007D3B69" w:rsidRDefault="00C91545">
            <w:r>
              <w:t>1'h0</w:t>
            </w:r>
          </w:p>
        </w:tc>
      </w:tr>
    </w:tbl>
    <w:p w:rsidR="007D3B69" w:rsidRDefault="00C91545" w:rsidP="000C4E2D">
      <w:pPr>
        <w:pStyle w:val="3"/>
        <w:spacing w:before="156" w:after="156"/>
        <w:ind w:left="964" w:hanging="964"/>
      </w:pPr>
      <w:r>
        <w:t>APC_INTR_TX_IRSR</w:t>
      </w:r>
    </w:p>
    <w:p w:rsidR="007D3B69" w:rsidRDefault="00C91545">
      <w:r>
        <w:t>Offset: 138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tx_ch0_fifo_vld_irsr</w:t>
            </w:r>
          </w:p>
        </w:tc>
        <w:tc>
          <w:tcPr>
            <w:tcW w:w="1008" w:type="dxa"/>
          </w:tcPr>
          <w:p w:rsidR="007D3B69" w:rsidRDefault="00C91545">
            <w:r>
              <w:t>21:21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tx_ch1_fifo_vld_irsr</w:t>
            </w:r>
          </w:p>
        </w:tc>
        <w:tc>
          <w:tcPr>
            <w:tcW w:w="1008" w:type="dxa"/>
          </w:tcPr>
          <w:p w:rsidR="007D3B69" w:rsidRDefault="00C91545">
            <w:r>
              <w:t>20:20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tx_ch1_r_dma_req_irs</w:t>
            </w:r>
            <w:r>
              <w:lastRenderedPageBreak/>
              <w:t>r</w:t>
            </w:r>
          </w:p>
        </w:tc>
        <w:tc>
          <w:tcPr>
            <w:tcW w:w="1008" w:type="dxa"/>
          </w:tcPr>
          <w:p w:rsidR="007D3B69" w:rsidRDefault="00C91545">
            <w:r>
              <w:lastRenderedPageBreak/>
              <w:t>19:19</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lastRenderedPageBreak/>
              <w:t>tx_ch1_r_fifo_ovflow_irsr</w:t>
            </w:r>
          </w:p>
        </w:tc>
        <w:tc>
          <w:tcPr>
            <w:tcW w:w="1008" w:type="dxa"/>
          </w:tcPr>
          <w:p w:rsidR="007D3B69" w:rsidRDefault="00C91545">
            <w:r>
              <w:t>18:18</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tx_ch1_r_fifo_unflow_irsr</w:t>
            </w:r>
          </w:p>
        </w:tc>
        <w:tc>
          <w:tcPr>
            <w:tcW w:w="1008" w:type="dxa"/>
          </w:tcPr>
          <w:p w:rsidR="007D3B69" w:rsidRDefault="00C91545">
            <w:r>
              <w:t>17:17</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tx_ch1_r_fifo_ful_irsr</w:t>
            </w:r>
          </w:p>
        </w:tc>
        <w:tc>
          <w:tcPr>
            <w:tcW w:w="1008" w:type="dxa"/>
          </w:tcPr>
          <w:p w:rsidR="007D3B69" w:rsidRDefault="00C91545">
            <w:r>
              <w:t>16:16</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tx_ch1_r_fifo_emp_irsr</w:t>
            </w:r>
          </w:p>
        </w:tc>
        <w:tc>
          <w:tcPr>
            <w:tcW w:w="1008" w:type="dxa"/>
          </w:tcPr>
          <w:p w:rsidR="007D3B69" w:rsidRDefault="00C91545">
            <w:r>
              <w:t>15:15</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tx_ch1_l_dma_req_irsr</w:t>
            </w:r>
          </w:p>
        </w:tc>
        <w:tc>
          <w:tcPr>
            <w:tcW w:w="1008" w:type="dxa"/>
          </w:tcPr>
          <w:p w:rsidR="007D3B69" w:rsidRDefault="00C91545">
            <w:r>
              <w:t>14:14</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tx_ch1_l_fifo_ovflow_irsr</w:t>
            </w:r>
          </w:p>
        </w:tc>
        <w:tc>
          <w:tcPr>
            <w:tcW w:w="1008" w:type="dxa"/>
          </w:tcPr>
          <w:p w:rsidR="007D3B69" w:rsidRDefault="00C91545">
            <w:r>
              <w:t>13:13</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tx_ch1_l_fifo_unflow_irsr</w:t>
            </w:r>
          </w:p>
        </w:tc>
        <w:tc>
          <w:tcPr>
            <w:tcW w:w="1008" w:type="dxa"/>
          </w:tcPr>
          <w:p w:rsidR="007D3B69" w:rsidRDefault="00C91545">
            <w:r>
              <w:t>12:12</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tx_ch1_l_fifo_ful_irsr</w:t>
            </w:r>
          </w:p>
        </w:tc>
        <w:tc>
          <w:tcPr>
            <w:tcW w:w="1008" w:type="dxa"/>
          </w:tcPr>
          <w:p w:rsidR="007D3B69" w:rsidRDefault="00C91545">
            <w:r>
              <w:t>11:11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tx_ch1_l_fifo_emp_irsr</w:t>
            </w:r>
          </w:p>
        </w:tc>
        <w:tc>
          <w:tcPr>
            <w:tcW w:w="1008" w:type="dxa"/>
          </w:tcPr>
          <w:p w:rsidR="007D3B69" w:rsidRDefault="00C91545">
            <w:r>
              <w:t>10:10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tx_ch0_r_dma_req_irsr</w:t>
            </w:r>
          </w:p>
        </w:tc>
        <w:tc>
          <w:tcPr>
            <w:tcW w:w="1008" w:type="dxa"/>
          </w:tcPr>
          <w:p w:rsidR="007D3B69" w:rsidRDefault="00C91545">
            <w:r>
              <w:t>9:9</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tx_ch0_r_fifo_ovflow_irsr</w:t>
            </w:r>
          </w:p>
        </w:tc>
        <w:tc>
          <w:tcPr>
            <w:tcW w:w="1008" w:type="dxa"/>
          </w:tcPr>
          <w:p w:rsidR="007D3B69" w:rsidRDefault="00C91545">
            <w:r>
              <w:t>8:8</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tx_ch0_r_fifo_unflow_irsr</w:t>
            </w:r>
          </w:p>
        </w:tc>
        <w:tc>
          <w:tcPr>
            <w:tcW w:w="1008" w:type="dxa"/>
          </w:tcPr>
          <w:p w:rsidR="007D3B69" w:rsidRDefault="00C91545">
            <w:r>
              <w:t>7:7</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lastRenderedPageBreak/>
              <w:t>tx_ch0_r_fifo_ful_irsr</w:t>
            </w:r>
          </w:p>
        </w:tc>
        <w:tc>
          <w:tcPr>
            <w:tcW w:w="1008" w:type="dxa"/>
          </w:tcPr>
          <w:p w:rsidR="007D3B69" w:rsidRDefault="00C91545">
            <w:r>
              <w:t>6:6</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tx_ch0_r_fifo_emp_irsr</w:t>
            </w:r>
          </w:p>
        </w:tc>
        <w:tc>
          <w:tcPr>
            <w:tcW w:w="1008" w:type="dxa"/>
          </w:tcPr>
          <w:p w:rsidR="007D3B69" w:rsidRDefault="00C91545">
            <w:r>
              <w:t>5:5</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tx_ch0_l_dma_req_irsr</w:t>
            </w:r>
          </w:p>
        </w:tc>
        <w:tc>
          <w:tcPr>
            <w:tcW w:w="1008" w:type="dxa"/>
          </w:tcPr>
          <w:p w:rsidR="007D3B69" w:rsidRDefault="00C91545">
            <w:r>
              <w:t>4:4</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tx_ch0_l_fifo_ovflow_irsr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tx_ch0_l_fifo_unflow_irsr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tx_ch0_l_fifo_ful_irsr</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tx_ch0_l_fifo_emp_irsr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bl>
    <w:p w:rsidR="007D3B69" w:rsidRDefault="00C91545" w:rsidP="000C4E2D">
      <w:pPr>
        <w:pStyle w:val="3"/>
        <w:spacing w:before="156" w:after="156"/>
        <w:ind w:left="964" w:hanging="964"/>
      </w:pPr>
      <w:r>
        <w:t>APC_INTR_RX_IRSR</w:t>
      </w:r>
    </w:p>
    <w:p w:rsidR="007D3B69" w:rsidRDefault="00C91545">
      <w:r>
        <w:t>Offset: 13C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rx_ch2_r_dma_req_irsr</w:t>
            </w:r>
          </w:p>
        </w:tc>
        <w:tc>
          <w:tcPr>
            <w:tcW w:w="1008" w:type="dxa"/>
          </w:tcPr>
          <w:p w:rsidR="007D3B69" w:rsidRDefault="00C91545">
            <w:r>
              <w:t>29:29</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rx_ch2_r_fifo_ovflow_irsr</w:t>
            </w:r>
          </w:p>
        </w:tc>
        <w:tc>
          <w:tcPr>
            <w:tcW w:w="1008" w:type="dxa"/>
          </w:tcPr>
          <w:p w:rsidR="007D3B69" w:rsidRDefault="00C91545">
            <w:r>
              <w:t>28:28</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rx_ch2_r_fifo_unflow_irsr</w:t>
            </w:r>
          </w:p>
        </w:tc>
        <w:tc>
          <w:tcPr>
            <w:tcW w:w="1008" w:type="dxa"/>
          </w:tcPr>
          <w:p w:rsidR="007D3B69" w:rsidRDefault="00C91545">
            <w:r>
              <w:t>27:27</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rx_ch2_r_fifo_ful_irsr</w:t>
            </w:r>
          </w:p>
        </w:tc>
        <w:tc>
          <w:tcPr>
            <w:tcW w:w="1008" w:type="dxa"/>
          </w:tcPr>
          <w:p w:rsidR="007D3B69" w:rsidRDefault="00C91545">
            <w:r>
              <w:t>26:26</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lastRenderedPageBreak/>
              <w:t>rx_ch2_r_fifo_emp_irsr</w:t>
            </w:r>
          </w:p>
        </w:tc>
        <w:tc>
          <w:tcPr>
            <w:tcW w:w="1008" w:type="dxa"/>
          </w:tcPr>
          <w:p w:rsidR="007D3B69" w:rsidRDefault="00C91545">
            <w:r>
              <w:t>25:25</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rx_ch2_l_dma_req_irsr</w:t>
            </w:r>
          </w:p>
        </w:tc>
        <w:tc>
          <w:tcPr>
            <w:tcW w:w="1008" w:type="dxa"/>
          </w:tcPr>
          <w:p w:rsidR="007D3B69" w:rsidRDefault="00C91545">
            <w:r>
              <w:t>24:24</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rx_ch2_l_fifo_ovflow_irsr</w:t>
            </w:r>
          </w:p>
        </w:tc>
        <w:tc>
          <w:tcPr>
            <w:tcW w:w="1008" w:type="dxa"/>
          </w:tcPr>
          <w:p w:rsidR="007D3B69" w:rsidRDefault="00C91545">
            <w:r>
              <w:t>23:23</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rx_ch2_l_fifo_unflow_irsr</w:t>
            </w:r>
          </w:p>
        </w:tc>
        <w:tc>
          <w:tcPr>
            <w:tcW w:w="1008" w:type="dxa"/>
          </w:tcPr>
          <w:p w:rsidR="007D3B69" w:rsidRDefault="00C91545">
            <w:r>
              <w:t>22:22</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rx_ch2_l_fifo_ful_irsr</w:t>
            </w:r>
          </w:p>
        </w:tc>
        <w:tc>
          <w:tcPr>
            <w:tcW w:w="1008" w:type="dxa"/>
          </w:tcPr>
          <w:p w:rsidR="007D3B69" w:rsidRDefault="00C91545">
            <w:r>
              <w:t>21:21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rx_ch2_l_fifo_emp_irsr</w:t>
            </w:r>
          </w:p>
        </w:tc>
        <w:tc>
          <w:tcPr>
            <w:tcW w:w="1008" w:type="dxa"/>
          </w:tcPr>
          <w:p w:rsidR="007D3B69" w:rsidRDefault="00C91545">
            <w:r>
              <w:t>20:20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rx_ch1_r_dma_req_irsr</w:t>
            </w:r>
          </w:p>
        </w:tc>
        <w:tc>
          <w:tcPr>
            <w:tcW w:w="1008" w:type="dxa"/>
          </w:tcPr>
          <w:p w:rsidR="007D3B69" w:rsidRDefault="00C91545">
            <w:r>
              <w:t>19:19</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rx_ch1_r_fifo_ovflow_irsr</w:t>
            </w:r>
          </w:p>
        </w:tc>
        <w:tc>
          <w:tcPr>
            <w:tcW w:w="1008" w:type="dxa"/>
          </w:tcPr>
          <w:p w:rsidR="007D3B69" w:rsidRDefault="00C91545">
            <w:r>
              <w:t>18:18</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rx_ch1_r_fifo_unflow_irsr</w:t>
            </w:r>
          </w:p>
        </w:tc>
        <w:tc>
          <w:tcPr>
            <w:tcW w:w="1008" w:type="dxa"/>
          </w:tcPr>
          <w:p w:rsidR="007D3B69" w:rsidRDefault="00C91545">
            <w:r>
              <w:t>17:17</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rx_ch1_r_fifo_ful_irsr</w:t>
            </w:r>
          </w:p>
        </w:tc>
        <w:tc>
          <w:tcPr>
            <w:tcW w:w="1008" w:type="dxa"/>
          </w:tcPr>
          <w:p w:rsidR="007D3B69" w:rsidRDefault="00C91545">
            <w:r>
              <w:t>16:16</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rx_ch1_r_fifo_emp_irsr</w:t>
            </w:r>
          </w:p>
        </w:tc>
        <w:tc>
          <w:tcPr>
            <w:tcW w:w="1008" w:type="dxa"/>
          </w:tcPr>
          <w:p w:rsidR="007D3B69" w:rsidRDefault="00C91545">
            <w:r>
              <w:t>15:15</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rx_ch1_l_dma_req_irsr</w:t>
            </w:r>
          </w:p>
        </w:tc>
        <w:tc>
          <w:tcPr>
            <w:tcW w:w="1008" w:type="dxa"/>
          </w:tcPr>
          <w:p w:rsidR="007D3B69" w:rsidRDefault="00C91545">
            <w:r>
              <w:t>14:14</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lastRenderedPageBreak/>
              <w:t>rx_ch1_l_fifo_ovflow_irsr</w:t>
            </w:r>
          </w:p>
        </w:tc>
        <w:tc>
          <w:tcPr>
            <w:tcW w:w="1008" w:type="dxa"/>
          </w:tcPr>
          <w:p w:rsidR="007D3B69" w:rsidRDefault="00C91545">
            <w:r>
              <w:t>13:13</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rx_ch1_l_fifo_unflow_irsr</w:t>
            </w:r>
          </w:p>
        </w:tc>
        <w:tc>
          <w:tcPr>
            <w:tcW w:w="1008" w:type="dxa"/>
          </w:tcPr>
          <w:p w:rsidR="007D3B69" w:rsidRDefault="00C91545">
            <w:r>
              <w:t>12:12</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rx_ch1_l_fifo_ful_irsr</w:t>
            </w:r>
          </w:p>
        </w:tc>
        <w:tc>
          <w:tcPr>
            <w:tcW w:w="1008" w:type="dxa"/>
          </w:tcPr>
          <w:p w:rsidR="007D3B69" w:rsidRDefault="00C91545">
            <w:r>
              <w:t>11:11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rx_ch1_l_fifo_emp_irsr</w:t>
            </w:r>
          </w:p>
        </w:tc>
        <w:tc>
          <w:tcPr>
            <w:tcW w:w="1008" w:type="dxa"/>
          </w:tcPr>
          <w:p w:rsidR="007D3B69" w:rsidRDefault="00C91545">
            <w:r>
              <w:t>10:10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rx_ch0_r_dma_req_irsr</w:t>
            </w:r>
          </w:p>
        </w:tc>
        <w:tc>
          <w:tcPr>
            <w:tcW w:w="1008" w:type="dxa"/>
          </w:tcPr>
          <w:p w:rsidR="007D3B69" w:rsidRDefault="00C91545">
            <w:r>
              <w:t>9:9</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rx_ch0_r_fifo_ovflow_irsr</w:t>
            </w:r>
          </w:p>
        </w:tc>
        <w:tc>
          <w:tcPr>
            <w:tcW w:w="1008" w:type="dxa"/>
          </w:tcPr>
          <w:p w:rsidR="007D3B69" w:rsidRDefault="00C91545">
            <w:r>
              <w:t>8:8</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rx_ch0_r_fifo_unflow_irsr</w:t>
            </w:r>
          </w:p>
        </w:tc>
        <w:tc>
          <w:tcPr>
            <w:tcW w:w="1008" w:type="dxa"/>
          </w:tcPr>
          <w:p w:rsidR="007D3B69" w:rsidRDefault="00C91545">
            <w:r>
              <w:t>7:7</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rx_ch0_r_fifo_ful_irsr</w:t>
            </w:r>
          </w:p>
        </w:tc>
        <w:tc>
          <w:tcPr>
            <w:tcW w:w="1008" w:type="dxa"/>
          </w:tcPr>
          <w:p w:rsidR="007D3B69" w:rsidRDefault="00C91545">
            <w:r>
              <w:t>6:6</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rx_ch0_r_fifo_emp_irsr</w:t>
            </w:r>
          </w:p>
        </w:tc>
        <w:tc>
          <w:tcPr>
            <w:tcW w:w="1008" w:type="dxa"/>
          </w:tcPr>
          <w:p w:rsidR="007D3B69" w:rsidRDefault="00C91545">
            <w:r>
              <w:t>5:5</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rx_ch0_l_dma_req_irsr</w:t>
            </w:r>
          </w:p>
        </w:tc>
        <w:tc>
          <w:tcPr>
            <w:tcW w:w="1008" w:type="dxa"/>
          </w:tcPr>
          <w:p w:rsidR="007D3B69" w:rsidRDefault="00C91545">
            <w:r>
              <w:t>4:4</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rx_ch0_l_fifo_ovflow_irsr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rx_ch0_l_fifo_unflow_irsr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lastRenderedPageBreak/>
              <w:t>rx_ch0_l_fifo_ful_irsr</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r w:rsidR="007D3B69" w:rsidTr="007D3B69">
        <w:tc>
          <w:tcPr>
            <w:tcW w:w="1440" w:type="dxa"/>
          </w:tcPr>
          <w:p w:rsidR="007D3B69" w:rsidRDefault="00C91545">
            <w:r>
              <w:t>rx_ch0_l_fifo_emp_irsr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interrupt status before mask</w:t>
            </w:r>
          </w:p>
        </w:tc>
        <w:tc>
          <w:tcPr>
            <w:tcW w:w="1008" w:type="dxa"/>
          </w:tcPr>
          <w:p w:rsidR="007D3B69" w:rsidRDefault="00C91545">
            <w:r>
              <w:t>1'h0</w:t>
            </w:r>
          </w:p>
        </w:tc>
      </w:tr>
    </w:tbl>
    <w:p w:rsidR="007D3B69" w:rsidRDefault="00C91545" w:rsidP="000C4E2D">
      <w:pPr>
        <w:pStyle w:val="3"/>
        <w:spacing w:before="156" w:after="156"/>
        <w:ind w:left="964" w:hanging="964"/>
      </w:pPr>
      <w:r>
        <w:t>APC_INTR_TX_ISR</w:t>
      </w:r>
    </w:p>
    <w:p w:rsidR="007D3B69" w:rsidRDefault="00C91545">
      <w:r>
        <w:t>Offset: 140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tx_ch0_fifo_vld_isr</w:t>
            </w:r>
          </w:p>
        </w:tc>
        <w:tc>
          <w:tcPr>
            <w:tcW w:w="1008" w:type="dxa"/>
          </w:tcPr>
          <w:p w:rsidR="007D3B69" w:rsidRDefault="00C91545">
            <w:r>
              <w:t>21:21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tx_ch1_fifo_vld_isr</w:t>
            </w:r>
          </w:p>
        </w:tc>
        <w:tc>
          <w:tcPr>
            <w:tcW w:w="1008" w:type="dxa"/>
          </w:tcPr>
          <w:p w:rsidR="007D3B69" w:rsidRDefault="00C91545">
            <w:r>
              <w:t>20:20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tx_ch1_r_dma_req_isr</w:t>
            </w:r>
          </w:p>
        </w:tc>
        <w:tc>
          <w:tcPr>
            <w:tcW w:w="1008" w:type="dxa"/>
          </w:tcPr>
          <w:p w:rsidR="007D3B69" w:rsidRDefault="00C91545">
            <w:r>
              <w:t>19:19</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tx_ch1_r_fifo_ovflow_isr</w:t>
            </w:r>
          </w:p>
        </w:tc>
        <w:tc>
          <w:tcPr>
            <w:tcW w:w="1008" w:type="dxa"/>
          </w:tcPr>
          <w:p w:rsidR="007D3B69" w:rsidRDefault="00C91545">
            <w:r>
              <w:t>18:18</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tx_ch1_r_fifo_unflow_isr</w:t>
            </w:r>
          </w:p>
        </w:tc>
        <w:tc>
          <w:tcPr>
            <w:tcW w:w="1008" w:type="dxa"/>
          </w:tcPr>
          <w:p w:rsidR="007D3B69" w:rsidRDefault="00C91545">
            <w:r>
              <w:t>17:17</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tx_ch1_r_fifo_ful_isr</w:t>
            </w:r>
          </w:p>
        </w:tc>
        <w:tc>
          <w:tcPr>
            <w:tcW w:w="1008" w:type="dxa"/>
          </w:tcPr>
          <w:p w:rsidR="007D3B69" w:rsidRDefault="00C91545">
            <w:r>
              <w:t>16:16</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tx_ch1_r_fifo_emp_isr</w:t>
            </w:r>
          </w:p>
        </w:tc>
        <w:tc>
          <w:tcPr>
            <w:tcW w:w="1008" w:type="dxa"/>
          </w:tcPr>
          <w:p w:rsidR="007D3B69" w:rsidRDefault="00C91545">
            <w:r>
              <w:t>15:15</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tx_ch1_l_dma_req_isr</w:t>
            </w:r>
          </w:p>
        </w:tc>
        <w:tc>
          <w:tcPr>
            <w:tcW w:w="1008" w:type="dxa"/>
          </w:tcPr>
          <w:p w:rsidR="007D3B69" w:rsidRDefault="00C91545">
            <w:r>
              <w:t>14:14</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tx_ch1_l_fifo_ovflow_isr</w:t>
            </w:r>
          </w:p>
        </w:tc>
        <w:tc>
          <w:tcPr>
            <w:tcW w:w="1008" w:type="dxa"/>
          </w:tcPr>
          <w:p w:rsidR="007D3B69" w:rsidRDefault="00C91545">
            <w:r>
              <w:t>13:13</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tx_ch1_l_fifo_unflow_isr</w:t>
            </w:r>
          </w:p>
        </w:tc>
        <w:tc>
          <w:tcPr>
            <w:tcW w:w="1008" w:type="dxa"/>
          </w:tcPr>
          <w:p w:rsidR="007D3B69" w:rsidRDefault="00C91545">
            <w:r>
              <w:t>12:12</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lastRenderedPageBreak/>
              <w:t>tx_ch1_l_fifo_ful_isr</w:t>
            </w:r>
          </w:p>
        </w:tc>
        <w:tc>
          <w:tcPr>
            <w:tcW w:w="1008" w:type="dxa"/>
          </w:tcPr>
          <w:p w:rsidR="007D3B69" w:rsidRDefault="00C91545">
            <w:r>
              <w:t>11:11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tx_ch1_l_fifo_emp_isr</w:t>
            </w:r>
          </w:p>
        </w:tc>
        <w:tc>
          <w:tcPr>
            <w:tcW w:w="1008" w:type="dxa"/>
          </w:tcPr>
          <w:p w:rsidR="007D3B69" w:rsidRDefault="00C91545">
            <w:r>
              <w:t>10:10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tx_ch0_r_dma_req_isr</w:t>
            </w:r>
          </w:p>
        </w:tc>
        <w:tc>
          <w:tcPr>
            <w:tcW w:w="1008" w:type="dxa"/>
          </w:tcPr>
          <w:p w:rsidR="007D3B69" w:rsidRDefault="00C91545">
            <w:r>
              <w:t>9:9</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tx_ch0_r_fifo_ovflow_isr</w:t>
            </w:r>
          </w:p>
        </w:tc>
        <w:tc>
          <w:tcPr>
            <w:tcW w:w="1008" w:type="dxa"/>
          </w:tcPr>
          <w:p w:rsidR="007D3B69" w:rsidRDefault="00C91545">
            <w:r>
              <w:t>8:8</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tx_ch0_r_fifo_unflow_isr</w:t>
            </w:r>
          </w:p>
        </w:tc>
        <w:tc>
          <w:tcPr>
            <w:tcW w:w="1008" w:type="dxa"/>
          </w:tcPr>
          <w:p w:rsidR="007D3B69" w:rsidRDefault="00C91545">
            <w:r>
              <w:t>7:7</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tx_ch0_r_fifo_ful_isr</w:t>
            </w:r>
          </w:p>
        </w:tc>
        <w:tc>
          <w:tcPr>
            <w:tcW w:w="1008" w:type="dxa"/>
          </w:tcPr>
          <w:p w:rsidR="007D3B69" w:rsidRDefault="00C91545">
            <w:r>
              <w:t>6:6</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tx_ch0_r_fifo_emp_isr</w:t>
            </w:r>
          </w:p>
        </w:tc>
        <w:tc>
          <w:tcPr>
            <w:tcW w:w="1008" w:type="dxa"/>
          </w:tcPr>
          <w:p w:rsidR="007D3B69" w:rsidRDefault="00C91545">
            <w:r>
              <w:t>5:5</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tx_ch0_l_dma_req_isr</w:t>
            </w:r>
          </w:p>
        </w:tc>
        <w:tc>
          <w:tcPr>
            <w:tcW w:w="1008" w:type="dxa"/>
          </w:tcPr>
          <w:p w:rsidR="007D3B69" w:rsidRDefault="00C91545">
            <w:r>
              <w:t>4:4</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tx_ch0_l_fifo_ovflow_isr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tx_ch0_l_fifo_unflow_isr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tx_ch0_l_fifo_ful_isr</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tx_ch0_l_fifo_emp_isr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bl>
    <w:p w:rsidR="007D3B69" w:rsidRDefault="00C91545" w:rsidP="000C4E2D">
      <w:pPr>
        <w:pStyle w:val="3"/>
        <w:spacing w:before="156" w:after="156"/>
        <w:ind w:left="964" w:hanging="964"/>
      </w:pPr>
      <w:r>
        <w:t>APC_INTR_RX_ISR</w:t>
      </w:r>
    </w:p>
    <w:p w:rsidR="007D3B69" w:rsidRDefault="00C91545">
      <w:r>
        <w:t>Offset: 144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rx_ch2_r_d</w:t>
            </w:r>
            <w:r>
              <w:lastRenderedPageBreak/>
              <w:t>ma_req_isr</w:t>
            </w:r>
          </w:p>
        </w:tc>
        <w:tc>
          <w:tcPr>
            <w:tcW w:w="1008" w:type="dxa"/>
          </w:tcPr>
          <w:p w:rsidR="007D3B69" w:rsidRDefault="00C91545">
            <w:r>
              <w:lastRenderedPageBreak/>
              <w:t>29:29</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lastRenderedPageBreak/>
              <w:t>rx_ch2_r_fifo_ovflow_isr</w:t>
            </w:r>
          </w:p>
        </w:tc>
        <w:tc>
          <w:tcPr>
            <w:tcW w:w="1008" w:type="dxa"/>
          </w:tcPr>
          <w:p w:rsidR="007D3B69" w:rsidRDefault="00C91545">
            <w:r>
              <w:t>28:28</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rx_ch2_r_fifo_unflow_isr</w:t>
            </w:r>
          </w:p>
        </w:tc>
        <w:tc>
          <w:tcPr>
            <w:tcW w:w="1008" w:type="dxa"/>
          </w:tcPr>
          <w:p w:rsidR="007D3B69" w:rsidRDefault="00C91545">
            <w:r>
              <w:t>27:27</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rx_ch2_r_fifo_ful_isr</w:t>
            </w:r>
          </w:p>
        </w:tc>
        <w:tc>
          <w:tcPr>
            <w:tcW w:w="1008" w:type="dxa"/>
          </w:tcPr>
          <w:p w:rsidR="007D3B69" w:rsidRDefault="00C91545">
            <w:r>
              <w:t>26:26</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rx_ch2_r_fifo_emp_isr</w:t>
            </w:r>
          </w:p>
        </w:tc>
        <w:tc>
          <w:tcPr>
            <w:tcW w:w="1008" w:type="dxa"/>
          </w:tcPr>
          <w:p w:rsidR="007D3B69" w:rsidRDefault="00C91545">
            <w:r>
              <w:t>25:25</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rx_ch2_l_dma_req_isr</w:t>
            </w:r>
          </w:p>
        </w:tc>
        <w:tc>
          <w:tcPr>
            <w:tcW w:w="1008" w:type="dxa"/>
          </w:tcPr>
          <w:p w:rsidR="007D3B69" w:rsidRDefault="00C91545">
            <w:r>
              <w:t>24:24</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rx_ch2_l_fifo_ovflow_isr</w:t>
            </w:r>
          </w:p>
        </w:tc>
        <w:tc>
          <w:tcPr>
            <w:tcW w:w="1008" w:type="dxa"/>
          </w:tcPr>
          <w:p w:rsidR="007D3B69" w:rsidRDefault="00C91545">
            <w:r>
              <w:t>23:23</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rx_ch2_l_fifo_unflow_isr</w:t>
            </w:r>
          </w:p>
        </w:tc>
        <w:tc>
          <w:tcPr>
            <w:tcW w:w="1008" w:type="dxa"/>
          </w:tcPr>
          <w:p w:rsidR="007D3B69" w:rsidRDefault="00C91545">
            <w:r>
              <w:t>22:22</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rx_ch2_l_fifo_ful_isr</w:t>
            </w:r>
          </w:p>
        </w:tc>
        <w:tc>
          <w:tcPr>
            <w:tcW w:w="1008" w:type="dxa"/>
          </w:tcPr>
          <w:p w:rsidR="007D3B69" w:rsidRDefault="00C91545">
            <w:r>
              <w:t>21:21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rx_ch2_l_fifo_emp_isr</w:t>
            </w:r>
          </w:p>
        </w:tc>
        <w:tc>
          <w:tcPr>
            <w:tcW w:w="1008" w:type="dxa"/>
          </w:tcPr>
          <w:p w:rsidR="007D3B69" w:rsidRDefault="00C91545">
            <w:r>
              <w:t>20:20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rx_ch1_r_dma_req_isr</w:t>
            </w:r>
          </w:p>
        </w:tc>
        <w:tc>
          <w:tcPr>
            <w:tcW w:w="1008" w:type="dxa"/>
          </w:tcPr>
          <w:p w:rsidR="007D3B69" w:rsidRDefault="00C91545">
            <w:r>
              <w:t>19:19</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rx_ch1_r_fifo_ovflow_isr</w:t>
            </w:r>
          </w:p>
        </w:tc>
        <w:tc>
          <w:tcPr>
            <w:tcW w:w="1008" w:type="dxa"/>
          </w:tcPr>
          <w:p w:rsidR="007D3B69" w:rsidRDefault="00C91545">
            <w:r>
              <w:t>18:18</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rx_ch1_r_fifo_unflow_isr</w:t>
            </w:r>
          </w:p>
        </w:tc>
        <w:tc>
          <w:tcPr>
            <w:tcW w:w="1008" w:type="dxa"/>
          </w:tcPr>
          <w:p w:rsidR="007D3B69" w:rsidRDefault="00C91545">
            <w:r>
              <w:t>17:17</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rx_ch1_r_fifo_ful_isr</w:t>
            </w:r>
          </w:p>
        </w:tc>
        <w:tc>
          <w:tcPr>
            <w:tcW w:w="1008" w:type="dxa"/>
          </w:tcPr>
          <w:p w:rsidR="007D3B69" w:rsidRDefault="00C91545">
            <w:r>
              <w:t>16:16</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rx_ch1_r_fi</w:t>
            </w:r>
            <w:r>
              <w:lastRenderedPageBreak/>
              <w:t>fo_emp_isr</w:t>
            </w:r>
          </w:p>
        </w:tc>
        <w:tc>
          <w:tcPr>
            <w:tcW w:w="1008" w:type="dxa"/>
          </w:tcPr>
          <w:p w:rsidR="007D3B69" w:rsidRDefault="00C91545">
            <w:r>
              <w:lastRenderedPageBreak/>
              <w:t>15:15</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lastRenderedPageBreak/>
              <w:t>rx_ch1_l_dma_req_isr</w:t>
            </w:r>
          </w:p>
        </w:tc>
        <w:tc>
          <w:tcPr>
            <w:tcW w:w="1008" w:type="dxa"/>
          </w:tcPr>
          <w:p w:rsidR="007D3B69" w:rsidRDefault="00C91545">
            <w:r>
              <w:t>14:14</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rx_ch1_l_fifo_ovflow_isr</w:t>
            </w:r>
          </w:p>
        </w:tc>
        <w:tc>
          <w:tcPr>
            <w:tcW w:w="1008" w:type="dxa"/>
          </w:tcPr>
          <w:p w:rsidR="007D3B69" w:rsidRDefault="00C91545">
            <w:r>
              <w:t>13:13</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rx_ch1_l_fifo_unflow_isr</w:t>
            </w:r>
          </w:p>
        </w:tc>
        <w:tc>
          <w:tcPr>
            <w:tcW w:w="1008" w:type="dxa"/>
          </w:tcPr>
          <w:p w:rsidR="007D3B69" w:rsidRDefault="00C91545">
            <w:r>
              <w:t>12:12</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rx_ch1_l_fifo_ful_isr</w:t>
            </w:r>
          </w:p>
        </w:tc>
        <w:tc>
          <w:tcPr>
            <w:tcW w:w="1008" w:type="dxa"/>
          </w:tcPr>
          <w:p w:rsidR="007D3B69" w:rsidRDefault="00C91545">
            <w:r>
              <w:t>11:11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rx_ch1_l_fifo_emp_isr</w:t>
            </w:r>
          </w:p>
        </w:tc>
        <w:tc>
          <w:tcPr>
            <w:tcW w:w="1008" w:type="dxa"/>
          </w:tcPr>
          <w:p w:rsidR="007D3B69" w:rsidRDefault="00C91545">
            <w:r>
              <w:t>10:10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rx_ch0_r_dma_req_isr</w:t>
            </w:r>
          </w:p>
        </w:tc>
        <w:tc>
          <w:tcPr>
            <w:tcW w:w="1008" w:type="dxa"/>
          </w:tcPr>
          <w:p w:rsidR="007D3B69" w:rsidRDefault="00C91545">
            <w:r>
              <w:t>9:9</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rx_ch0_r_fifo_ovflow_isr</w:t>
            </w:r>
          </w:p>
        </w:tc>
        <w:tc>
          <w:tcPr>
            <w:tcW w:w="1008" w:type="dxa"/>
          </w:tcPr>
          <w:p w:rsidR="007D3B69" w:rsidRDefault="00C91545">
            <w:r>
              <w:t>8:8</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rx_ch0_r_fifo_unflow_isr</w:t>
            </w:r>
          </w:p>
        </w:tc>
        <w:tc>
          <w:tcPr>
            <w:tcW w:w="1008" w:type="dxa"/>
          </w:tcPr>
          <w:p w:rsidR="007D3B69" w:rsidRDefault="00C91545">
            <w:r>
              <w:t>7:7</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rx_ch0_r_fifo_ful_isr</w:t>
            </w:r>
          </w:p>
        </w:tc>
        <w:tc>
          <w:tcPr>
            <w:tcW w:w="1008" w:type="dxa"/>
          </w:tcPr>
          <w:p w:rsidR="007D3B69" w:rsidRDefault="00C91545">
            <w:r>
              <w:t>6:6</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rx_ch0_r_fifo_emp_isr</w:t>
            </w:r>
          </w:p>
        </w:tc>
        <w:tc>
          <w:tcPr>
            <w:tcW w:w="1008" w:type="dxa"/>
          </w:tcPr>
          <w:p w:rsidR="007D3B69" w:rsidRDefault="00C91545">
            <w:r>
              <w:t>5:5</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rx_ch0_l_dma_req_isr</w:t>
            </w:r>
          </w:p>
        </w:tc>
        <w:tc>
          <w:tcPr>
            <w:tcW w:w="1008" w:type="dxa"/>
          </w:tcPr>
          <w:p w:rsidR="007D3B69" w:rsidRDefault="00C91545">
            <w:r>
              <w:t>4:4</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rx_ch0_l_fifo_ovflow_isr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rx_ch0_l_fifo_unflow_isr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t>rx_ch0_l_fi</w:t>
            </w:r>
            <w:r>
              <w:lastRenderedPageBreak/>
              <w:t>fo_ful_isr</w:t>
            </w:r>
          </w:p>
        </w:tc>
        <w:tc>
          <w:tcPr>
            <w:tcW w:w="1008" w:type="dxa"/>
          </w:tcPr>
          <w:p w:rsidR="007D3B69" w:rsidRDefault="00C91545">
            <w:r>
              <w:lastRenderedPageBreak/>
              <w:t>1:1</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r w:rsidR="007D3B69" w:rsidTr="007D3B69">
        <w:tc>
          <w:tcPr>
            <w:tcW w:w="1440" w:type="dxa"/>
          </w:tcPr>
          <w:p w:rsidR="007D3B69" w:rsidRDefault="00C91545">
            <w:r>
              <w:lastRenderedPageBreak/>
              <w:t>rx_ch0_l_fifo_emp_isr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interrupt status after mask</w:t>
            </w:r>
          </w:p>
        </w:tc>
        <w:tc>
          <w:tcPr>
            <w:tcW w:w="1008" w:type="dxa"/>
          </w:tcPr>
          <w:p w:rsidR="007D3B69" w:rsidRDefault="00C91545">
            <w:r>
              <w:t>1'h0</w:t>
            </w:r>
          </w:p>
        </w:tc>
      </w:tr>
    </w:tbl>
    <w:p w:rsidR="007D3B69" w:rsidRDefault="00C91545" w:rsidP="000C4E2D">
      <w:pPr>
        <w:pStyle w:val="3"/>
        <w:spacing w:before="156" w:after="156"/>
        <w:ind w:left="964" w:hanging="964"/>
      </w:pPr>
      <w:r>
        <w:t>I2S_SYNC_MODE</w:t>
      </w:r>
    </w:p>
    <w:p w:rsidR="007D3B69" w:rsidRDefault="00C91545">
      <w:r>
        <w:t>Offset: 148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i2s_sync_mode</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0: disbale sync mode</w:t>
            </w:r>
            <w:r>
              <w:br/>
              <w:t>1: enable i2s0 and i2s1 sync mode</w:t>
            </w:r>
            <w:r>
              <w:br/>
              <w:t>2: enable i2s0, i2s1 and i2s2 sync mode</w:t>
            </w:r>
          </w:p>
        </w:tc>
        <w:tc>
          <w:tcPr>
            <w:tcW w:w="1008" w:type="dxa"/>
          </w:tcPr>
          <w:p w:rsidR="007D3B69" w:rsidRDefault="00C91545">
            <w:r>
              <w:t>2'h0</w:t>
            </w:r>
          </w:p>
        </w:tc>
      </w:tr>
    </w:tbl>
    <w:p w:rsidR="007D3B69" w:rsidRDefault="00C91545" w:rsidP="000C4E2D">
      <w:pPr>
        <w:pStyle w:val="3"/>
        <w:spacing w:before="156" w:after="156"/>
        <w:ind w:left="964" w:hanging="964"/>
      </w:pPr>
      <w:r>
        <w:t>APC_RSVD_RW_REG0</w:t>
      </w:r>
    </w:p>
    <w:p w:rsidR="007D3B69" w:rsidRDefault="00C91545">
      <w:r>
        <w:t>Offset: 150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apc_rsvd_rw_reg0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Reserved for future use</w:t>
            </w:r>
          </w:p>
        </w:tc>
        <w:tc>
          <w:tcPr>
            <w:tcW w:w="1008" w:type="dxa"/>
          </w:tcPr>
          <w:p w:rsidR="007D3B69" w:rsidRDefault="00C91545">
            <w:r>
              <w:t>32'h0</w:t>
            </w:r>
          </w:p>
        </w:tc>
      </w:tr>
    </w:tbl>
    <w:p w:rsidR="007D3B69" w:rsidRDefault="00C91545" w:rsidP="000C4E2D">
      <w:pPr>
        <w:pStyle w:val="3"/>
        <w:spacing w:before="156" w:after="156"/>
        <w:ind w:left="964" w:hanging="964"/>
      </w:pPr>
      <w:r>
        <w:t>APC_RSVD_RW_REG1</w:t>
      </w:r>
    </w:p>
    <w:p w:rsidR="007D3B69" w:rsidRDefault="00C91545">
      <w:r>
        <w:t>Offset: 154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apc_rsvd_rw_reg1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Reserved for future use</w:t>
            </w:r>
          </w:p>
        </w:tc>
        <w:tc>
          <w:tcPr>
            <w:tcW w:w="1008" w:type="dxa"/>
          </w:tcPr>
          <w:p w:rsidR="007D3B69" w:rsidRDefault="00C91545">
            <w:r>
              <w:t>32'h0</w:t>
            </w:r>
          </w:p>
        </w:tc>
      </w:tr>
    </w:tbl>
    <w:p w:rsidR="007D3B69" w:rsidRDefault="00C91545" w:rsidP="000C4E2D">
      <w:pPr>
        <w:pStyle w:val="3"/>
        <w:spacing w:before="156" w:after="156"/>
        <w:ind w:left="964" w:hanging="964"/>
      </w:pPr>
      <w:r>
        <w:t>APC_RSVD_RO_REG0</w:t>
      </w:r>
    </w:p>
    <w:p w:rsidR="007D3B69" w:rsidRDefault="00C91545">
      <w:r>
        <w:t>Offset: 158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apc_rsvd_ro_reg0</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Reserved for future use</w:t>
            </w:r>
          </w:p>
        </w:tc>
        <w:tc>
          <w:tcPr>
            <w:tcW w:w="1008" w:type="dxa"/>
          </w:tcPr>
          <w:p w:rsidR="007D3B69" w:rsidRDefault="00C91545">
            <w:r>
              <w:t>32'h0</w:t>
            </w:r>
          </w:p>
        </w:tc>
      </w:tr>
    </w:tbl>
    <w:p w:rsidR="007D3B69" w:rsidRDefault="00C91545" w:rsidP="000C4E2D">
      <w:pPr>
        <w:pStyle w:val="3"/>
        <w:spacing w:before="156" w:after="156"/>
        <w:ind w:left="964" w:hanging="964"/>
      </w:pPr>
      <w:r>
        <w:t>APC_RSVD_RO_REG1</w:t>
      </w:r>
    </w:p>
    <w:p w:rsidR="007D3B69" w:rsidRDefault="00C91545">
      <w:r>
        <w:t>Offset: 15C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apc_rsvd_ro_reg1</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Reserved for future use</w:t>
            </w:r>
          </w:p>
        </w:tc>
        <w:tc>
          <w:tcPr>
            <w:tcW w:w="1008" w:type="dxa"/>
          </w:tcPr>
          <w:p w:rsidR="007D3B69" w:rsidRDefault="00C91545">
            <w:r>
              <w:t>32'h0</w:t>
            </w:r>
          </w:p>
        </w:tc>
      </w:tr>
    </w:tbl>
    <w:p w:rsidR="007D3B69" w:rsidRDefault="00C91545">
      <w:r>
        <w:lastRenderedPageBreak/>
        <w:br w:type="page"/>
      </w:r>
    </w:p>
    <w:p w:rsidR="007D3B69" w:rsidRDefault="00C91545" w:rsidP="00FF6CDC">
      <w:pPr>
        <w:pStyle w:val="10"/>
        <w:spacing w:before="156" w:after="156"/>
        <w:ind w:left="643" w:hanging="643"/>
      </w:pPr>
      <w:r>
        <w:lastRenderedPageBreak/>
        <w:t>VAD</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975165" w:rsidRPr="00975165" w:rsidRDefault="00A27EEF" w:rsidP="00975165">
      <w:pPr>
        <w:ind w:left="420"/>
      </w:pPr>
      <w:r>
        <w:rPr>
          <w:rFonts w:hint="eastAsia"/>
        </w:rPr>
        <w:t>VAD</w:t>
      </w:r>
      <w:r w:rsidR="00975165">
        <w:rPr>
          <w:rFonts w:hint="eastAsia"/>
        </w:rPr>
        <w:t>属于</w:t>
      </w:r>
      <w:r w:rsidR="00975165">
        <w:rPr>
          <w:rFonts w:hint="eastAsia"/>
        </w:rPr>
        <w:t>CP</w:t>
      </w:r>
      <w:r w:rsidR="00975165">
        <w:rPr>
          <w:rFonts w:hint="eastAsia"/>
        </w:rPr>
        <w:t>的音频模块，这个部分不对用户开放</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VAD Register</w:t>
      </w:r>
    </w:p>
    <w:p w:rsidR="007D3B69" w:rsidRDefault="00C91545" w:rsidP="000C4E2D">
      <w:pPr>
        <w:pStyle w:val="3"/>
        <w:spacing w:before="156" w:after="156"/>
        <w:ind w:left="964" w:hanging="964"/>
      </w:pPr>
      <w:r>
        <w:t>CTRL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VADDEC_RESET</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 xml:space="preserve">1: reset the VAD DEC logic </w:t>
            </w:r>
          </w:p>
        </w:tc>
        <w:tc>
          <w:tcPr>
            <w:tcW w:w="1008" w:type="dxa"/>
          </w:tcPr>
          <w:p w:rsidR="007D3B69" w:rsidRDefault="00C91545">
            <w:r>
              <w:t>1'h0</w:t>
            </w:r>
          </w:p>
        </w:tc>
      </w:tr>
      <w:tr w:rsidR="007D3B69" w:rsidTr="007D3B69">
        <w:tc>
          <w:tcPr>
            <w:tcW w:w="1440" w:type="dxa"/>
          </w:tcPr>
          <w:p w:rsidR="007D3B69" w:rsidRDefault="00C91545">
            <w:r>
              <w:t>MEM_POWERDN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1: memory module power down</w:t>
            </w:r>
          </w:p>
        </w:tc>
        <w:tc>
          <w:tcPr>
            <w:tcW w:w="1008" w:type="dxa"/>
          </w:tcPr>
          <w:p w:rsidR="007D3B69" w:rsidRDefault="00C91545">
            <w:r>
              <w:t>1'h0</w:t>
            </w:r>
          </w:p>
        </w:tc>
      </w:tr>
      <w:tr w:rsidR="007D3B69" w:rsidTr="007D3B69">
        <w:tc>
          <w:tcPr>
            <w:tcW w:w="1440" w:type="dxa"/>
          </w:tcPr>
          <w:p w:rsidR="007D3B69" w:rsidRDefault="00C91545">
            <w:r>
              <w:t>MEM_POWERSAVE_SLV0</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1: memory module power save mode asserted.</w:t>
            </w:r>
          </w:p>
        </w:tc>
        <w:tc>
          <w:tcPr>
            <w:tcW w:w="1008" w:type="dxa"/>
          </w:tcPr>
          <w:p w:rsidR="007D3B69" w:rsidRDefault="00C91545">
            <w:r>
              <w:t>1'h0</w:t>
            </w:r>
          </w:p>
        </w:tc>
      </w:tr>
      <w:tr w:rsidR="007D3B69" w:rsidTr="007D3B69">
        <w:tc>
          <w:tcPr>
            <w:tcW w:w="1440" w:type="dxa"/>
          </w:tcPr>
          <w:p w:rsidR="007D3B69" w:rsidRDefault="00C91545">
            <w:r>
              <w:t>SQR_EN</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SQR_EN</w:t>
            </w:r>
          </w:p>
        </w:tc>
        <w:tc>
          <w:tcPr>
            <w:tcW w:w="1008" w:type="dxa"/>
          </w:tcPr>
          <w:p w:rsidR="007D3B69" w:rsidRDefault="00C91545">
            <w:r>
              <w:t>1'h1</w:t>
            </w:r>
          </w:p>
        </w:tc>
      </w:tr>
      <w:tr w:rsidR="007D3B69" w:rsidTr="007D3B69">
        <w:tc>
          <w:tcPr>
            <w:tcW w:w="1440" w:type="dxa"/>
          </w:tcPr>
          <w:p w:rsidR="007D3B69" w:rsidRDefault="00C91545">
            <w:r>
              <w:t>POSTAMP_EN</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POSTAMP_EN</w:t>
            </w:r>
          </w:p>
        </w:tc>
        <w:tc>
          <w:tcPr>
            <w:tcW w:w="1008" w:type="dxa"/>
          </w:tcPr>
          <w:p w:rsidR="007D3B69" w:rsidRDefault="00C91545">
            <w:r>
              <w:t>1'h1</w:t>
            </w:r>
          </w:p>
        </w:tc>
      </w:tr>
      <w:tr w:rsidR="007D3B69" w:rsidTr="007D3B69">
        <w:tc>
          <w:tcPr>
            <w:tcW w:w="1440" w:type="dxa"/>
          </w:tcPr>
          <w:p w:rsidR="007D3B69" w:rsidRDefault="00C91545">
            <w:r>
              <w:t>IIR5_EN</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IIR5 Enable</w:t>
            </w:r>
          </w:p>
        </w:tc>
        <w:tc>
          <w:tcPr>
            <w:tcW w:w="1008" w:type="dxa"/>
          </w:tcPr>
          <w:p w:rsidR="007D3B69" w:rsidRDefault="00C91545">
            <w:r>
              <w:t>1'h1</w:t>
            </w:r>
          </w:p>
        </w:tc>
      </w:tr>
      <w:tr w:rsidR="007D3B69" w:rsidTr="007D3B69">
        <w:tc>
          <w:tcPr>
            <w:tcW w:w="1440" w:type="dxa"/>
          </w:tcPr>
          <w:p w:rsidR="007D3B69" w:rsidRDefault="00C91545">
            <w:r>
              <w:t>IIR4_EN</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IIR4 Enable</w:t>
            </w:r>
          </w:p>
        </w:tc>
        <w:tc>
          <w:tcPr>
            <w:tcW w:w="1008" w:type="dxa"/>
          </w:tcPr>
          <w:p w:rsidR="007D3B69" w:rsidRDefault="00C91545">
            <w:r>
              <w:t>1'h1</w:t>
            </w:r>
          </w:p>
        </w:tc>
      </w:tr>
      <w:tr w:rsidR="007D3B69" w:rsidTr="007D3B69">
        <w:tc>
          <w:tcPr>
            <w:tcW w:w="1440" w:type="dxa"/>
          </w:tcPr>
          <w:p w:rsidR="007D3B69" w:rsidRDefault="00C91545">
            <w:r>
              <w:t>IIR3_EN</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IIR3 Enable</w:t>
            </w:r>
          </w:p>
        </w:tc>
        <w:tc>
          <w:tcPr>
            <w:tcW w:w="1008" w:type="dxa"/>
          </w:tcPr>
          <w:p w:rsidR="007D3B69" w:rsidRDefault="00C91545">
            <w:r>
              <w:t>1'h1</w:t>
            </w:r>
          </w:p>
        </w:tc>
      </w:tr>
      <w:tr w:rsidR="007D3B69" w:rsidTr="007D3B69">
        <w:tc>
          <w:tcPr>
            <w:tcW w:w="1440" w:type="dxa"/>
          </w:tcPr>
          <w:p w:rsidR="007D3B69" w:rsidRDefault="00C91545">
            <w:r>
              <w:t>IIR2_EN</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IIR2 Enable</w:t>
            </w:r>
          </w:p>
        </w:tc>
        <w:tc>
          <w:tcPr>
            <w:tcW w:w="1008" w:type="dxa"/>
          </w:tcPr>
          <w:p w:rsidR="007D3B69" w:rsidRDefault="00C91545">
            <w:r>
              <w:t>1'h1</w:t>
            </w:r>
          </w:p>
        </w:tc>
      </w:tr>
      <w:tr w:rsidR="007D3B69" w:rsidTr="007D3B69">
        <w:tc>
          <w:tcPr>
            <w:tcW w:w="1440" w:type="dxa"/>
          </w:tcPr>
          <w:p w:rsidR="007D3B69" w:rsidRDefault="00C91545">
            <w:r>
              <w:t>IIR1_EN</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IIR1 Enable</w:t>
            </w:r>
          </w:p>
        </w:tc>
        <w:tc>
          <w:tcPr>
            <w:tcW w:w="1008" w:type="dxa"/>
          </w:tcPr>
          <w:p w:rsidR="007D3B69" w:rsidRDefault="00C91545">
            <w:r>
              <w:t>1'h1</w:t>
            </w:r>
          </w:p>
        </w:tc>
      </w:tr>
      <w:tr w:rsidR="007D3B69" w:rsidTr="007D3B69">
        <w:tc>
          <w:tcPr>
            <w:tcW w:w="1440" w:type="dxa"/>
          </w:tcPr>
          <w:p w:rsidR="007D3B69" w:rsidRDefault="00C91545">
            <w:r>
              <w:t>PREAMP_EN</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Pre-amplification Enable</w:t>
            </w:r>
          </w:p>
        </w:tc>
        <w:tc>
          <w:tcPr>
            <w:tcW w:w="1008" w:type="dxa"/>
          </w:tcPr>
          <w:p w:rsidR="007D3B69" w:rsidRDefault="00C91545">
            <w:r>
              <w:t>1'h1</w:t>
            </w:r>
          </w:p>
        </w:tc>
      </w:tr>
      <w:tr w:rsidR="007D3B69" w:rsidTr="007D3B69">
        <w:tc>
          <w:tcPr>
            <w:tcW w:w="1440" w:type="dxa"/>
          </w:tcPr>
          <w:p w:rsidR="007D3B69" w:rsidRDefault="00C91545">
            <w:r>
              <w:lastRenderedPageBreak/>
              <w:t>Reserved</w:t>
            </w:r>
          </w:p>
        </w:tc>
        <w:tc>
          <w:tcPr>
            <w:tcW w:w="1008" w:type="dxa"/>
          </w:tcPr>
          <w:p w:rsidR="007D3B69" w:rsidRDefault="00C91545">
            <w:r>
              <w:t>4:4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SRAM_WR_STOP</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 xml:space="preserve">1: stop write ADC data into ring buf SRAM. Enable store the last data to ring buffer, and assert vad_finish HIGH for APC taking over ADC data reading. </w:t>
            </w:r>
            <w:r>
              <w:br/>
              <w:t xml:space="preserve">0: keep writing ADC data to ring buffer  </w:t>
            </w:r>
          </w:p>
        </w:tc>
        <w:tc>
          <w:tcPr>
            <w:tcW w:w="1008" w:type="dxa"/>
          </w:tcPr>
          <w:p w:rsidR="007D3B69" w:rsidRDefault="00C91545">
            <w:r>
              <w:t>1'h0</w:t>
            </w:r>
          </w:p>
        </w:tc>
      </w:tr>
      <w:tr w:rsidR="007D3B69" w:rsidTr="007D3B69">
        <w:tc>
          <w:tcPr>
            <w:tcW w:w="1440" w:type="dxa"/>
          </w:tcPr>
          <w:p w:rsidR="007D3B69" w:rsidRDefault="00C91545">
            <w:r>
              <w:t>VADCH_MODE_SEL</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0: 1 channel mode in VAD</w:t>
            </w:r>
            <w:r>
              <w:br/>
              <w:t>1: 2 channel mode in VAD</w:t>
            </w:r>
          </w:p>
        </w:tc>
        <w:tc>
          <w:tcPr>
            <w:tcW w:w="1008" w:type="dxa"/>
          </w:tcPr>
          <w:p w:rsidR="007D3B69" w:rsidRDefault="00C91545">
            <w:r>
              <w:t>1'h1</w:t>
            </w:r>
          </w:p>
        </w:tc>
      </w:tr>
      <w:tr w:rsidR="007D3B69" w:rsidTr="007D3B69">
        <w:tc>
          <w:tcPr>
            <w:tcW w:w="1440" w:type="dxa"/>
          </w:tcPr>
          <w:p w:rsidR="007D3B69" w:rsidRDefault="00C91545">
            <w:r>
              <w:t>VAD_EN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 VAD detection enabled</w:t>
            </w:r>
            <w:r>
              <w:br/>
              <w:t>0: VAD detection disabled</w:t>
            </w:r>
          </w:p>
        </w:tc>
        <w:tc>
          <w:tcPr>
            <w:tcW w:w="1008" w:type="dxa"/>
          </w:tcPr>
          <w:p w:rsidR="007D3B69" w:rsidRDefault="00C91545">
            <w:r>
              <w:t>1'h0</w:t>
            </w:r>
          </w:p>
        </w:tc>
      </w:tr>
      <w:tr w:rsidR="007D3B69" w:rsidTr="007D3B69">
        <w:tc>
          <w:tcPr>
            <w:tcW w:w="1440" w:type="dxa"/>
          </w:tcPr>
          <w:p w:rsidR="007D3B69" w:rsidRDefault="00C91545">
            <w:r>
              <w:t>AUDIO_PATH_EN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Audio path is enabled. The audio path will do at least protocal conversion from ADC to APC FIFOs.</w:t>
            </w:r>
            <w:r>
              <w:br/>
              <w:t>0: Audio path is disabled. No data will be sent to APC.</w:t>
            </w:r>
          </w:p>
        </w:tc>
        <w:tc>
          <w:tcPr>
            <w:tcW w:w="1008" w:type="dxa"/>
          </w:tcPr>
          <w:p w:rsidR="007D3B69" w:rsidRDefault="00C91545">
            <w:r>
              <w:t>1'h0</w:t>
            </w:r>
          </w:p>
        </w:tc>
      </w:tr>
    </w:tbl>
    <w:p w:rsidR="007D3B69" w:rsidRDefault="00C91545" w:rsidP="000C4E2D">
      <w:pPr>
        <w:pStyle w:val="3"/>
        <w:spacing w:before="156" w:after="156"/>
        <w:ind w:left="964" w:hanging="964"/>
      </w:pPr>
      <w:r>
        <w:t>STATE</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END_ADDR_VALID</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1: the end addr is valid</w:t>
            </w:r>
          </w:p>
        </w:tc>
        <w:tc>
          <w:tcPr>
            <w:tcW w:w="1008" w:type="dxa"/>
          </w:tcPr>
          <w:p w:rsidR="007D3B69" w:rsidRDefault="00C91545">
            <w:r>
              <w:t>1'h0</w:t>
            </w:r>
          </w:p>
        </w:tc>
      </w:tr>
      <w:tr w:rsidR="007D3B69" w:rsidTr="007D3B69">
        <w:tc>
          <w:tcPr>
            <w:tcW w:w="1440" w:type="dxa"/>
          </w:tcPr>
          <w:p w:rsidR="007D3B69" w:rsidRDefault="00C91545">
            <w:r>
              <w:t>IIR_ACCUM_OVERFLOW</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1: IIR overflow found</w:t>
            </w:r>
          </w:p>
        </w:tc>
        <w:tc>
          <w:tcPr>
            <w:tcW w:w="1008" w:type="dxa"/>
          </w:tcPr>
          <w:p w:rsidR="007D3B69" w:rsidRDefault="00C91545">
            <w:r>
              <w:t>1'h0</w:t>
            </w:r>
          </w:p>
        </w:tc>
      </w:tr>
      <w:tr w:rsidR="007D3B69" w:rsidTr="007D3B69">
        <w:tc>
          <w:tcPr>
            <w:tcW w:w="1440" w:type="dxa"/>
          </w:tcPr>
          <w:p w:rsidR="007D3B69" w:rsidRDefault="00C91545">
            <w:r>
              <w:t>MEM_AP_BYPASSED</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obsolete</w:t>
            </w:r>
            <w:r>
              <w:br/>
              <w:t>1: Internal memory is bypassed from audio dataflow path</w:t>
            </w:r>
            <w:r>
              <w:br/>
              <w:t>0: Internal memory is used in audio dataflow path</w:t>
            </w:r>
          </w:p>
        </w:tc>
        <w:tc>
          <w:tcPr>
            <w:tcW w:w="1008" w:type="dxa"/>
          </w:tcPr>
          <w:p w:rsidR="007D3B69" w:rsidRDefault="00C91545">
            <w:r>
              <w:t>1'h0</w:t>
            </w:r>
          </w:p>
        </w:tc>
      </w:tr>
      <w:tr w:rsidR="007D3B69" w:rsidTr="007D3B69">
        <w:tc>
          <w:tcPr>
            <w:tcW w:w="1440" w:type="dxa"/>
          </w:tcPr>
          <w:p w:rsidR="007D3B69" w:rsidRDefault="00C91545">
            <w:r>
              <w:t>VAD_FOUND</w:t>
            </w:r>
          </w:p>
        </w:tc>
        <w:tc>
          <w:tcPr>
            <w:tcW w:w="1008" w:type="dxa"/>
          </w:tcPr>
          <w:p w:rsidR="007D3B69" w:rsidRDefault="00C91545">
            <w:r>
              <w:t>0:0</w:t>
            </w:r>
          </w:p>
        </w:tc>
        <w:tc>
          <w:tcPr>
            <w:tcW w:w="864" w:type="dxa"/>
          </w:tcPr>
          <w:p w:rsidR="007D3B69" w:rsidRDefault="00C91545">
            <w:r>
              <w:t>W1C</w:t>
            </w:r>
          </w:p>
        </w:tc>
        <w:tc>
          <w:tcPr>
            <w:tcW w:w="5040" w:type="dxa"/>
          </w:tcPr>
          <w:p w:rsidR="007D3B69" w:rsidRDefault="00C91545">
            <w:r>
              <w:t xml:space="preserve">1: VAD Found </w:t>
            </w:r>
            <w:r>
              <w:br/>
              <w:t>0: No VAD found yet</w:t>
            </w:r>
          </w:p>
        </w:tc>
        <w:tc>
          <w:tcPr>
            <w:tcW w:w="1008" w:type="dxa"/>
          </w:tcPr>
          <w:p w:rsidR="007D3B69" w:rsidRDefault="00C91545">
            <w:r>
              <w:t>1'h0</w:t>
            </w:r>
          </w:p>
        </w:tc>
      </w:tr>
    </w:tbl>
    <w:p w:rsidR="007D3B69" w:rsidRDefault="00C91545" w:rsidP="000C4E2D">
      <w:pPr>
        <w:pStyle w:val="3"/>
        <w:spacing w:before="156" w:after="156"/>
        <w:ind w:left="964" w:hanging="964"/>
      </w:pPr>
      <w:r>
        <w:t>INTEN</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MEM_AP_BYPASSED_INT_EN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MEM_AP_BYPASSED interrupt enable</w:t>
            </w:r>
          </w:p>
        </w:tc>
        <w:tc>
          <w:tcPr>
            <w:tcW w:w="1008" w:type="dxa"/>
          </w:tcPr>
          <w:p w:rsidR="007D3B69" w:rsidRDefault="00C91545">
            <w:r>
              <w:t>1'h0</w:t>
            </w:r>
          </w:p>
        </w:tc>
      </w:tr>
      <w:tr w:rsidR="007D3B69" w:rsidTr="007D3B69">
        <w:tc>
          <w:tcPr>
            <w:tcW w:w="1440" w:type="dxa"/>
          </w:tcPr>
          <w:p w:rsidR="007D3B69" w:rsidRDefault="00C91545">
            <w:r>
              <w:t>VAD_FOUND_INT_EN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VAD_FOUND interrupt enable</w:t>
            </w:r>
          </w:p>
        </w:tc>
        <w:tc>
          <w:tcPr>
            <w:tcW w:w="1008" w:type="dxa"/>
          </w:tcPr>
          <w:p w:rsidR="007D3B69" w:rsidRDefault="00C91545">
            <w:r>
              <w:t>1'h0</w:t>
            </w:r>
          </w:p>
        </w:tc>
      </w:tr>
    </w:tbl>
    <w:p w:rsidR="007D3B69" w:rsidRDefault="00C91545" w:rsidP="000C4E2D">
      <w:pPr>
        <w:pStyle w:val="3"/>
        <w:spacing w:before="156" w:after="156"/>
        <w:ind w:left="964" w:hanging="964"/>
      </w:pPr>
      <w:r>
        <w:t>TRACBK_LEN</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17'h0</w:t>
            </w:r>
          </w:p>
        </w:tc>
      </w:tr>
      <w:tr w:rsidR="007D3B69" w:rsidTr="007D3B69">
        <w:tc>
          <w:tcPr>
            <w:tcW w:w="1440" w:type="dxa"/>
          </w:tcPr>
          <w:p w:rsidR="007D3B69" w:rsidRDefault="00C91545">
            <w:r>
              <w:t>TRACBK_LEN</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The maximal length of buffer samples for each channel that need trace-back to be sent to APC FIFOs.</w:t>
            </w:r>
          </w:p>
        </w:tc>
        <w:tc>
          <w:tcPr>
            <w:tcW w:w="1008" w:type="dxa"/>
          </w:tcPr>
          <w:p w:rsidR="007D3B69" w:rsidRDefault="00C91545">
            <w:r>
              <w:t>15'hffffff80f0</w:t>
            </w:r>
          </w:p>
        </w:tc>
      </w:tr>
    </w:tbl>
    <w:p w:rsidR="007D3B69" w:rsidRDefault="00C91545" w:rsidP="000C4E2D">
      <w:pPr>
        <w:pStyle w:val="3"/>
        <w:spacing w:before="156" w:after="156"/>
        <w:ind w:left="964" w:hanging="964"/>
      </w:pPr>
      <w:r>
        <w:t>FILTCTRL</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POST_AMPL_BY_8</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1</w:t>
            </w:r>
            <w:r>
              <w:t>：</w:t>
            </w:r>
            <w:r>
              <w:t xml:space="preserve"> When asserted, amplified the CIC output by 8. </w:t>
            </w:r>
            <w:r>
              <w:br/>
              <w:t>0</w:t>
            </w:r>
            <w:r>
              <w:t>：</w:t>
            </w:r>
            <w:r>
              <w:t xml:space="preserve"> No amplification.</w:t>
            </w:r>
          </w:p>
        </w:tc>
        <w:tc>
          <w:tcPr>
            <w:tcW w:w="1008" w:type="dxa"/>
          </w:tcPr>
          <w:p w:rsidR="007D3B69" w:rsidRDefault="00C91545">
            <w:r>
              <w:t>1'h0</w:t>
            </w:r>
          </w:p>
        </w:tc>
      </w:tr>
      <w:tr w:rsidR="007D3B69" w:rsidTr="007D3B69">
        <w:tc>
          <w:tcPr>
            <w:tcW w:w="1440" w:type="dxa"/>
          </w:tcPr>
          <w:p w:rsidR="007D3B69" w:rsidRDefault="00C91545">
            <w:r>
              <w:t>POST_AMPL_RATIO</w:t>
            </w:r>
          </w:p>
        </w:tc>
        <w:tc>
          <w:tcPr>
            <w:tcW w:w="1008" w:type="dxa"/>
          </w:tcPr>
          <w:p w:rsidR="007D3B69" w:rsidRDefault="00C91545">
            <w:r>
              <w:t>26:24</w:t>
            </w:r>
          </w:p>
        </w:tc>
        <w:tc>
          <w:tcPr>
            <w:tcW w:w="864" w:type="dxa"/>
          </w:tcPr>
          <w:p w:rsidR="007D3B69" w:rsidRDefault="00C91545">
            <w:r>
              <w:t>RW</w:t>
            </w:r>
          </w:p>
        </w:tc>
        <w:tc>
          <w:tcPr>
            <w:tcW w:w="5040" w:type="dxa"/>
          </w:tcPr>
          <w:p w:rsidR="007D3B69" w:rsidRDefault="00C91545">
            <w:r>
              <w:t>Further amplification besides the possible x8 stage (always positive, no integer part)</w:t>
            </w:r>
            <w:r>
              <w:br/>
              <w:t>Only 8 options: ~8/8 (3’b000), ~7/8(3’b111), ~6/8(3’b110), ~5/8(3’b101), ~4/8(3b100), ~3/8(3’b011), ~2/8(3’b010), ~1/8(3’b001).</w:t>
            </w:r>
          </w:p>
        </w:tc>
        <w:tc>
          <w:tcPr>
            <w:tcW w:w="1008" w:type="dxa"/>
          </w:tcPr>
          <w:p w:rsidR="007D3B69" w:rsidRDefault="00C91545">
            <w:r>
              <w:t>3'h0</w:t>
            </w:r>
          </w:p>
        </w:tc>
      </w:tr>
      <w:tr w:rsidR="007D3B69" w:rsidTr="007D3B69">
        <w:tc>
          <w:tcPr>
            <w:tcW w:w="1440" w:type="dxa"/>
          </w:tcPr>
          <w:p w:rsidR="007D3B69" w:rsidRDefault="00C91545">
            <w:r>
              <w:t>PRE_AMPL_BY_8</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1</w:t>
            </w:r>
            <w:r>
              <w:t>：</w:t>
            </w:r>
            <w:r>
              <w:t xml:space="preserve"> When asserted, amplified the CIC output by 8. </w:t>
            </w:r>
            <w:r>
              <w:br/>
              <w:t>0</w:t>
            </w:r>
            <w:r>
              <w:t>：</w:t>
            </w:r>
            <w:r>
              <w:t xml:space="preserve"> No amplification.</w:t>
            </w:r>
          </w:p>
        </w:tc>
        <w:tc>
          <w:tcPr>
            <w:tcW w:w="1008" w:type="dxa"/>
          </w:tcPr>
          <w:p w:rsidR="007D3B69" w:rsidRDefault="00C91545">
            <w:r>
              <w:t>1'h0</w:t>
            </w:r>
          </w:p>
        </w:tc>
      </w:tr>
      <w:tr w:rsidR="007D3B69" w:rsidTr="007D3B69">
        <w:tc>
          <w:tcPr>
            <w:tcW w:w="1440" w:type="dxa"/>
          </w:tcPr>
          <w:p w:rsidR="007D3B69" w:rsidRDefault="00C91545">
            <w:r>
              <w:t>PRE_AMPL_RATIO</w:t>
            </w:r>
          </w:p>
        </w:tc>
        <w:tc>
          <w:tcPr>
            <w:tcW w:w="1008" w:type="dxa"/>
          </w:tcPr>
          <w:p w:rsidR="007D3B69" w:rsidRDefault="00C91545">
            <w:r>
              <w:t>22:20</w:t>
            </w:r>
          </w:p>
        </w:tc>
        <w:tc>
          <w:tcPr>
            <w:tcW w:w="864" w:type="dxa"/>
          </w:tcPr>
          <w:p w:rsidR="007D3B69" w:rsidRDefault="00C91545">
            <w:r>
              <w:t>RW</w:t>
            </w:r>
          </w:p>
        </w:tc>
        <w:tc>
          <w:tcPr>
            <w:tcW w:w="5040" w:type="dxa"/>
          </w:tcPr>
          <w:p w:rsidR="007D3B69" w:rsidRDefault="00C91545">
            <w:r>
              <w:t>Further amplification besides the possible x8 stage (always positive, no integer part).</w:t>
            </w:r>
            <w:r>
              <w:br/>
              <w:t xml:space="preserve">Only 8 options: ~8/8 (3’b000), ~7/8(3’b111), </w:t>
            </w:r>
            <w:r>
              <w:lastRenderedPageBreak/>
              <w:t>~6/8(3’b110), ~5/8(3’b101), ~4/8(3b100), ~3/8(3’b011), ~2/8(3’b010), ~1/8(3’b001).</w:t>
            </w:r>
          </w:p>
        </w:tc>
        <w:tc>
          <w:tcPr>
            <w:tcW w:w="1008" w:type="dxa"/>
          </w:tcPr>
          <w:p w:rsidR="007D3B69" w:rsidRDefault="00C91545">
            <w:r>
              <w:lastRenderedPageBreak/>
              <w:t>3'h0</w:t>
            </w:r>
          </w:p>
        </w:tc>
      </w:tr>
      <w:tr w:rsidR="007D3B69" w:rsidTr="007D3B69">
        <w:tc>
          <w:tcPr>
            <w:tcW w:w="1440" w:type="dxa"/>
          </w:tcPr>
          <w:p w:rsidR="007D3B69" w:rsidRDefault="00C91545">
            <w:r>
              <w:lastRenderedPageBreak/>
              <w:t>IIR5_ORDER</w:t>
            </w:r>
          </w:p>
        </w:tc>
        <w:tc>
          <w:tcPr>
            <w:tcW w:w="1008" w:type="dxa"/>
          </w:tcPr>
          <w:p w:rsidR="007D3B69" w:rsidRDefault="00C91545">
            <w:r>
              <w:t>19:18</w:t>
            </w:r>
          </w:p>
        </w:tc>
        <w:tc>
          <w:tcPr>
            <w:tcW w:w="864" w:type="dxa"/>
          </w:tcPr>
          <w:p w:rsidR="007D3B69" w:rsidRDefault="00C91545">
            <w:r>
              <w:t>RW</w:t>
            </w:r>
          </w:p>
        </w:tc>
        <w:tc>
          <w:tcPr>
            <w:tcW w:w="5040" w:type="dxa"/>
          </w:tcPr>
          <w:p w:rsidR="007D3B69" w:rsidRDefault="00C91545">
            <w:r>
              <w:t>IIR5 Filter Order</w:t>
            </w:r>
          </w:p>
        </w:tc>
        <w:tc>
          <w:tcPr>
            <w:tcW w:w="1008" w:type="dxa"/>
          </w:tcPr>
          <w:p w:rsidR="007D3B69" w:rsidRDefault="00C91545">
            <w:r>
              <w:t>2'h2</w:t>
            </w:r>
          </w:p>
        </w:tc>
      </w:tr>
      <w:tr w:rsidR="007D3B69" w:rsidTr="007D3B69">
        <w:tc>
          <w:tcPr>
            <w:tcW w:w="1440" w:type="dxa"/>
          </w:tcPr>
          <w:p w:rsidR="007D3B69" w:rsidRDefault="00C91545">
            <w:r>
              <w:t>IIR4_ORDER</w:t>
            </w:r>
          </w:p>
        </w:tc>
        <w:tc>
          <w:tcPr>
            <w:tcW w:w="1008" w:type="dxa"/>
          </w:tcPr>
          <w:p w:rsidR="007D3B69" w:rsidRDefault="00C91545">
            <w:r>
              <w:t>17:16</w:t>
            </w:r>
          </w:p>
        </w:tc>
        <w:tc>
          <w:tcPr>
            <w:tcW w:w="864" w:type="dxa"/>
          </w:tcPr>
          <w:p w:rsidR="007D3B69" w:rsidRDefault="00C91545">
            <w:r>
              <w:t>RW</w:t>
            </w:r>
          </w:p>
        </w:tc>
        <w:tc>
          <w:tcPr>
            <w:tcW w:w="5040" w:type="dxa"/>
          </w:tcPr>
          <w:p w:rsidR="007D3B69" w:rsidRDefault="00C91545">
            <w:r>
              <w:t>IIR4 Filter Order</w:t>
            </w:r>
          </w:p>
        </w:tc>
        <w:tc>
          <w:tcPr>
            <w:tcW w:w="1008" w:type="dxa"/>
          </w:tcPr>
          <w:p w:rsidR="007D3B69" w:rsidRDefault="00C91545">
            <w:r>
              <w:t>2'h2</w:t>
            </w:r>
          </w:p>
        </w:tc>
      </w:tr>
      <w:tr w:rsidR="007D3B69" w:rsidTr="007D3B69">
        <w:tc>
          <w:tcPr>
            <w:tcW w:w="1440" w:type="dxa"/>
          </w:tcPr>
          <w:p w:rsidR="007D3B69" w:rsidRDefault="00C91545">
            <w:r>
              <w:t>IIR3_ORDER</w:t>
            </w:r>
          </w:p>
        </w:tc>
        <w:tc>
          <w:tcPr>
            <w:tcW w:w="1008" w:type="dxa"/>
          </w:tcPr>
          <w:p w:rsidR="007D3B69" w:rsidRDefault="00C91545">
            <w:r>
              <w:t>15:14</w:t>
            </w:r>
          </w:p>
        </w:tc>
        <w:tc>
          <w:tcPr>
            <w:tcW w:w="864" w:type="dxa"/>
          </w:tcPr>
          <w:p w:rsidR="007D3B69" w:rsidRDefault="00C91545">
            <w:r>
              <w:t>RW</w:t>
            </w:r>
          </w:p>
        </w:tc>
        <w:tc>
          <w:tcPr>
            <w:tcW w:w="5040" w:type="dxa"/>
          </w:tcPr>
          <w:p w:rsidR="007D3B69" w:rsidRDefault="00C91545">
            <w:r>
              <w:t>IIR3 Filter Order</w:t>
            </w:r>
          </w:p>
        </w:tc>
        <w:tc>
          <w:tcPr>
            <w:tcW w:w="1008" w:type="dxa"/>
          </w:tcPr>
          <w:p w:rsidR="007D3B69" w:rsidRDefault="00C91545">
            <w:r>
              <w:t>2'h2</w:t>
            </w:r>
          </w:p>
        </w:tc>
      </w:tr>
      <w:tr w:rsidR="007D3B69" w:rsidTr="007D3B69">
        <w:tc>
          <w:tcPr>
            <w:tcW w:w="1440" w:type="dxa"/>
          </w:tcPr>
          <w:p w:rsidR="007D3B69" w:rsidRDefault="00C91545">
            <w:r>
              <w:t>IIR2_ORDER</w:t>
            </w:r>
          </w:p>
        </w:tc>
        <w:tc>
          <w:tcPr>
            <w:tcW w:w="1008" w:type="dxa"/>
          </w:tcPr>
          <w:p w:rsidR="007D3B69" w:rsidRDefault="00C91545">
            <w:r>
              <w:t>13:12</w:t>
            </w:r>
          </w:p>
        </w:tc>
        <w:tc>
          <w:tcPr>
            <w:tcW w:w="864" w:type="dxa"/>
          </w:tcPr>
          <w:p w:rsidR="007D3B69" w:rsidRDefault="00C91545">
            <w:r>
              <w:t>RW</w:t>
            </w:r>
          </w:p>
        </w:tc>
        <w:tc>
          <w:tcPr>
            <w:tcW w:w="5040" w:type="dxa"/>
          </w:tcPr>
          <w:p w:rsidR="007D3B69" w:rsidRDefault="00C91545">
            <w:r>
              <w:t>IIR2 Filter Order</w:t>
            </w:r>
          </w:p>
        </w:tc>
        <w:tc>
          <w:tcPr>
            <w:tcW w:w="1008" w:type="dxa"/>
          </w:tcPr>
          <w:p w:rsidR="007D3B69" w:rsidRDefault="00C91545">
            <w:r>
              <w:t>2'h2</w:t>
            </w:r>
          </w:p>
        </w:tc>
      </w:tr>
      <w:tr w:rsidR="007D3B69" w:rsidTr="007D3B69">
        <w:tc>
          <w:tcPr>
            <w:tcW w:w="1440" w:type="dxa"/>
          </w:tcPr>
          <w:p w:rsidR="007D3B69" w:rsidRDefault="00C91545">
            <w:r>
              <w:t>IIR1_ORDER</w:t>
            </w:r>
          </w:p>
        </w:tc>
        <w:tc>
          <w:tcPr>
            <w:tcW w:w="1008" w:type="dxa"/>
          </w:tcPr>
          <w:p w:rsidR="007D3B69" w:rsidRDefault="00C91545">
            <w:r>
              <w:t>11:10</w:t>
            </w:r>
          </w:p>
        </w:tc>
        <w:tc>
          <w:tcPr>
            <w:tcW w:w="864" w:type="dxa"/>
          </w:tcPr>
          <w:p w:rsidR="007D3B69" w:rsidRDefault="00C91545">
            <w:r>
              <w:t>RW</w:t>
            </w:r>
          </w:p>
        </w:tc>
        <w:tc>
          <w:tcPr>
            <w:tcW w:w="5040" w:type="dxa"/>
          </w:tcPr>
          <w:p w:rsidR="007D3B69" w:rsidRDefault="00C91545">
            <w:r>
              <w:t>IIR1 Filter Order</w:t>
            </w:r>
          </w:p>
        </w:tc>
        <w:tc>
          <w:tcPr>
            <w:tcW w:w="1008" w:type="dxa"/>
          </w:tcPr>
          <w:p w:rsidR="007D3B69" w:rsidRDefault="00C91545">
            <w:r>
              <w:t>2'h2</w:t>
            </w:r>
          </w:p>
        </w:tc>
      </w:tr>
      <w:tr w:rsidR="007D3B69" w:rsidTr="007D3B69">
        <w:tc>
          <w:tcPr>
            <w:tcW w:w="1440" w:type="dxa"/>
          </w:tcPr>
          <w:p w:rsidR="007D3B69" w:rsidRDefault="00C91545">
            <w:r>
              <w:t>IIR5_B_COEF_SHFT</w:t>
            </w:r>
          </w:p>
        </w:tc>
        <w:tc>
          <w:tcPr>
            <w:tcW w:w="1008" w:type="dxa"/>
          </w:tcPr>
          <w:p w:rsidR="007D3B69" w:rsidRDefault="00C91545">
            <w:r>
              <w:t>9:8</w:t>
            </w:r>
          </w:p>
        </w:tc>
        <w:tc>
          <w:tcPr>
            <w:tcW w:w="864" w:type="dxa"/>
          </w:tcPr>
          <w:p w:rsidR="007D3B69" w:rsidRDefault="00C91545">
            <w:r>
              <w:t>RW</w:t>
            </w:r>
          </w:p>
        </w:tc>
        <w:tc>
          <w:tcPr>
            <w:tcW w:w="5040" w:type="dxa"/>
          </w:tcPr>
          <w:p w:rsidR="007D3B69" w:rsidRDefault="00C91545">
            <w:r>
              <w:t>Whether the IIR5_Bn coefs are scaled.</w:t>
            </w:r>
            <w:r>
              <w:br/>
              <w:t>2’b00: not scaled.</w:t>
            </w:r>
            <w:r>
              <w:br/>
              <w:t>2’b01: scaled to 1/8 of the original values</w:t>
            </w:r>
            <w:r>
              <w:br/>
              <w:t>2’b11: scaled to 8x of the original value</w:t>
            </w:r>
            <w:r>
              <w:br/>
              <w:t>Others: Reserved</w:t>
            </w:r>
          </w:p>
        </w:tc>
        <w:tc>
          <w:tcPr>
            <w:tcW w:w="1008" w:type="dxa"/>
          </w:tcPr>
          <w:p w:rsidR="007D3B69" w:rsidRDefault="00C91545">
            <w:r>
              <w:t>2'h0</w:t>
            </w:r>
          </w:p>
        </w:tc>
      </w:tr>
      <w:tr w:rsidR="007D3B69" w:rsidTr="007D3B69">
        <w:tc>
          <w:tcPr>
            <w:tcW w:w="1440" w:type="dxa"/>
          </w:tcPr>
          <w:p w:rsidR="007D3B69" w:rsidRDefault="00C91545">
            <w:r>
              <w:t>IIR4_B_COEF_SHFT</w:t>
            </w:r>
          </w:p>
        </w:tc>
        <w:tc>
          <w:tcPr>
            <w:tcW w:w="1008" w:type="dxa"/>
          </w:tcPr>
          <w:p w:rsidR="007D3B69" w:rsidRDefault="00C91545">
            <w:r>
              <w:t>7:6</w:t>
            </w:r>
          </w:p>
        </w:tc>
        <w:tc>
          <w:tcPr>
            <w:tcW w:w="864" w:type="dxa"/>
          </w:tcPr>
          <w:p w:rsidR="007D3B69" w:rsidRDefault="00C91545">
            <w:r>
              <w:t>RW</w:t>
            </w:r>
          </w:p>
        </w:tc>
        <w:tc>
          <w:tcPr>
            <w:tcW w:w="5040" w:type="dxa"/>
          </w:tcPr>
          <w:p w:rsidR="007D3B69" w:rsidRDefault="00C91545">
            <w:r>
              <w:t>Whether the IIR4_Bn coefs are scaled.</w:t>
            </w:r>
            <w:r>
              <w:br/>
              <w:t>2’b00: not scaled.</w:t>
            </w:r>
            <w:r>
              <w:br/>
              <w:t>2’b01: scaled to 1/8 of the original values</w:t>
            </w:r>
            <w:r>
              <w:br/>
              <w:t>2’b11: scaled to 8x of the original value</w:t>
            </w:r>
            <w:r>
              <w:br/>
              <w:t>Others: Reserved</w:t>
            </w:r>
          </w:p>
        </w:tc>
        <w:tc>
          <w:tcPr>
            <w:tcW w:w="1008" w:type="dxa"/>
          </w:tcPr>
          <w:p w:rsidR="007D3B69" w:rsidRDefault="00C91545">
            <w:r>
              <w:t>2'h0</w:t>
            </w:r>
          </w:p>
        </w:tc>
      </w:tr>
      <w:tr w:rsidR="007D3B69" w:rsidTr="007D3B69">
        <w:tc>
          <w:tcPr>
            <w:tcW w:w="1440" w:type="dxa"/>
          </w:tcPr>
          <w:p w:rsidR="007D3B69" w:rsidRDefault="00C91545">
            <w:r>
              <w:t>IIR3_B_COEF_SHFT</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Whether the IIR3_Bn coefs are scaled.</w:t>
            </w:r>
            <w:r>
              <w:br/>
              <w:t>2’b00: not scaled.</w:t>
            </w:r>
            <w:r>
              <w:br/>
              <w:t>2’b01: scaled to 1/8 of the original values</w:t>
            </w:r>
            <w:r>
              <w:br/>
              <w:t>2’b11: scaled to 8x of the original value</w:t>
            </w:r>
            <w:r>
              <w:br/>
              <w:t>Others: Reserved</w:t>
            </w:r>
          </w:p>
        </w:tc>
        <w:tc>
          <w:tcPr>
            <w:tcW w:w="1008" w:type="dxa"/>
          </w:tcPr>
          <w:p w:rsidR="007D3B69" w:rsidRDefault="00C91545">
            <w:r>
              <w:t>2'h0</w:t>
            </w:r>
          </w:p>
        </w:tc>
      </w:tr>
      <w:tr w:rsidR="007D3B69" w:rsidTr="007D3B69">
        <w:tc>
          <w:tcPr>
            <w:tcW w:w="1440" w:type="dxa"/>
          </w:tcPr>
          <w:p w:rsidR="007D3B69" w:rsidRDefault="00C91545">
            <w:r>
              <w:t>IIR2_B_COEF_SHFT</w:t>
            </w:r>
          </w:p>
        </w:tc>
        <w:tc>
          <w:tcPr>
            <w:tcW w:w="1008" w:type="dxa"/>
          </w:tcPr>
          <w:p w:rsidR="007D3B69" w:rsidRDefault="00C91545">
            <w:r>
              <w:t>3:2</w:t>
            </w:r>
          </w:p>
        </w:tc>
        <w:tc>
          <w:tcPr>
            <w:tcW w:w="864" w:type="dxa"/>
          </w:tcPr>
          <w:p w:rsidR="007D3B69" w:rsidRDefault="00C91545">
            <w:r>
              <w:t>RW</w:t>
            </w:r>
          </w:p>
        </w:tc>
        <w:tc>
          <w:tcPr>
            <w:tcW w:w="5040" w:type="dxa"/>
          </w:tcPr>
          <w:p w:rsidR="007D3B69" w:rsidRDefault="00C91545">
            <w:r>
              <w:t>Whether the IIR2_Bn coefs are scaled.</w:t>
            </w:r>
            <w:r>
              <w:br/>
              <w:t>2’b00: not scaled.</w:t>
            </w:r>
            <w:r>
              <w:br/>
              <w:t>2’b01: scaled to 1/8 of the original values</w:t>
            </w:r>
            <w:r>
              <w:br/>
              <w:t>2’b11: scaled to 8x of the original value</w:t>
            </w:r>
            <w:r>
              <w:br/>
              <w:t>Others: Reserved</w:t>
            </w:r>
          </w:p>
        </w:tc>
        <w:tc>
          <w:tcPr>
            <w:tcW w:w="1008" w:type="dxa"/>
          </w:tcPr>
          <w:p w:rsidR="007D3B69" w:rsidRDefault="00C91545">
            <w:r>
              <w:t>2'h0</w:t>
            </w:r>
          </w:p>
        </w:tc>
      </w:tr>
      <w:tr w:rsidR="007D3B69" w:rsidTr="007D3B69">
        <w:tc>
          <w:tcPr>
            <w:tcW w:w="1440" w:type="dxa"/>
          </w:tcPr>
          <w:p w:rsidR="007D3B69" w:rsidRDefault="00C91545">
            <w:r>
              <w:t>IIR1_B_COEF_SHF</w:t>
            </w:r>
            <w:r>
              <w:lastRenderedPageBreak/>
              <w:t>T</w:t>
            </w:r>
          </w:p>
        </w:tc>
        <w:tc>
          <w:tcPr>
            <w:tcW w:w="1008" w:type="dxa"/>
          </w:tcPr>
          <w:p w:rsidR="007D3B69" w:rsidRDefault="00C91545">
            <w:r>
              <w:lastRenderedPageBreak/>
              <w:t>1:0</w:t>
            </w:r>
          </w:p>
        </w:tc>
        <w:tc>
          <w:tcPr>
            <w:tcW w:w="864" w:type="dxa"/>
          </w:tcPr>
          <w:p w:rsidR="007D3B69" w:rsidRDefault="00C91545">
            <w:r>
              <w:t>RW</w:t>
            </w:r>
          </w:p>
        </w:tc>
        <w:tc>
          <w:tcPr>
            <w:tcW w:w="5040" w:type="dxa"/>
          </w:tcPr>
          <w:p w:rsidR="007D3B69" w:rsidRDefault="00C91545">
            <w:r>
              <w:t>Whether the IIR1_Bn coefs are scaled.</w:t>
            </w:r>
            <w:r>
              <w:br/>
              <w:t>2’b00: not scaled.</w:t>
            </w:r>
            <w:r>
              <w:br/>
            </w:r>
            <w:r>
              <w:lastRenderedPageBreak/>
              <w:t>2’b01: scaled to 1/8 of the original values</w:t>
            </w:r>
            <w:r>
              <w:br/>
              <w:t>2’b11: scaled to 8x of the original value</w:t>
            </w:r>
            <w:r>
              <w:br/>
              <w:t>Others: Reserved</w:t>
            </w:r>
          </w:p>
        </w:tc>
        <w:tc>
          <w:tcPr>
            <w:tcW w:w="1008" w:type="dxa"/>
          </w:tcPr>
          <w:p w:rsidR="007D3B69" w:rsidRDefault="00C91545">
            <w:r>
              <w:lastRenderedPageBreak/>
              <w:t>2'h0</w:t>
            </w:r>
          </w:p>
        </w:tc>
      </w:tr>
    </w:tbl>
    <w:p w:rsidR="007D3B69" w:rsidRDefault="00C91545" w:rsidP="000C4E2D">
      <w:pPr>
        <w:pStyle w:val="3"/>
        <w:spacing w:before="156" w:after="156"/>
        <w:ind w:left="964" w:hanging="964"/>
      </w:pPr>
      <w:r>
        <w:lastRenderedPageBreak/>
        <w:t>BLKCTRL</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BLK_TYPE</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1:3 subblocks</w:t>
            </w:r>
            <w:r>
              <w:br/>
              <w:t>0:2 subblocks</w:t>
            </w:r>
          </w:p>
        </w:tc>
        <w:tc>
          <w:tcPr>
            <w:tcW w:w="1008" w:type="dxa"/>
          </w:tcPr>
          <w:p w:rsidR="007D3B69" w:rsidRDefault="00C91545">
            <w:r>
              <w:t>1'h1</w:t>
            </w:r>
          </w:p>
        </w:tc>
      </w:tr>
      <w:tr w:rsidR="007D3B69" w:rsidTr="007D3B69">
        <w:tc>
          <w:tcPr>
            <w:tcW w:w="1440" w:type="dxa"/>
          </w:tcPr>
          <w:p w:rsidR="007D3B69" w:rsidRDefault="00C91545">
            <w:r>
              <w:t>SUBBLK_SAMP_LEN</w:t>
            </w:r>
          </w:p>
        </w:tc>
        <w:tc>
          <w:tcPr>
            <w:tcW w:w="1008" w:type="dxa"/>
          </w:tcPr>
          <w:p w:rsidR="007D3B69" w:rsidRDefault="00C91545">
            <w:r>
              <w:t>8:0</w:t>
            </w:r>
          </w:p>
        </w:tc>
        <w:tc>
          <w:tcPr>
            <w:tcW w:w="864" w:type="dxa"/>
          </w:tcPr>
          <w:p w:rsidR="007D3B69" w:rsidRDefault="00C91545">
            <w:r>
              <w:t>RW</w:t>
            </w:r>
          </w:p>
        </w:tc>
        <w:tc>
          <w:tcPr>
            <w:tcW w:w="5040" w:type="dxa"/>
          </w:tcPr>
          <w:p w:rsidR="007D3B69" w:rsidRDefault="00C91545">
            <w:r>
              <w:t>sub-block sample length</w:t>
            </w:r>
          </w:p>
        </w:tc>
        <w:tc>
          <w:tcPr>
            <w:tcW w:w="1008" w:type="dxa"/>
          </w:tcPr>
          <w:p w:rsidR="007D3B69" w:rsidRDefault="00C91545">
            <w:r>
              <w:t>9'h50</w:t>
            </w:r>
          </w:p>
        </w:tc>
      </w:tr>
    </w:tbl>
    <w:p w:rsidR="007D3B69" w:rsidRDefault="00C91545" w:rsidP="000C4E2D">
      <w:pPr>
        <w:pStyle w:val="3"/>
        <w:spacing w:before="156" w:after="156"/>
        <w:ind w:left="964" w:hanging="964"/>
      </w:pPr>
      <w:r>
        <w:t>ZCHTOL</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ZCH_TOL</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ZCH_TOL</w:t>
            </w:r>
          </w:p>
        </w:tc>
        <w:tc>
          <w:tcPr>
            <w:tcW w:w="1008" w:type="dxa"/>
          </w:tcPr>
          <w:p w:rsidR="007D3B69" w:rsidRDefault="00C91545">
            <w:r>
              <w:t>16'h31</w:t>
            </w:r>
          </w:p>
        </w:tc>
      </w:tr>
    </w:tbl>
    <w:p w:rsidR="007D3B69" w:rsidRDefault="00C91545" w:rsidP="000C4E2D">
      <w:pPr>
        <w:pStyle w:val="3"/>
        <w:spacing w:before="156" w:after="156"/>
        <w:ind w:left="964" w:hanging="964"/>
      </w:pPr>
      <w:r>
        <w:t>ZCH_MINAMP</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ZCH_MINAMP</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ZCH_MINAMP</w:t>
            </w:r>
          </w:p>
        </w:tc>
        <w:tc>
          <w:tcPr>
            <w:tcW w:w="1008" w:type="dxa"/>
          </w:tcPr>
          <w:p w:rsidR="007D3B69" w:rsidRDefault="00C91545">
            <w:r>
              <w:t>16'h190</w:t>
            </w:r>
          </w:p>
        </w:tc>
      </w:tr>
    </w:tbl>
    <w:p w:rsidR="007D3B69" w:rsidRDefault="00C91545" w:rsidP="000C4E2D">
      <w:pPr>
        <w:pStyle w:val="3"/>
        <w:spacing w:before="156" w:after="156"/>
        <w:ind w:left="964" w:hanging="964"/>
      </w:pPr>
      <w:r>
        <w:t>ZCH_MAXAMP</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ZCH_MAXAMP</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ZCH_MAXAMP</w:t>
            </w:r>
          </w:p>
        </w:tc>
        <w:tc>
          <w:tcPr>
            <w:tcW w:w="1008" w:type="dxa"/>
          </w:tcPr>
          <w:p w:rsidR="007D3B69" w:rsidRDefault="00C91545">
            <w:r>
              <w:t>16'h193</w:t>
            </w:r>
          </w:p>
        </w:tc>
      </w:tr>
    </w:tbl>
    <w:p w:rsidR="007D3B69" w:rsidRDefault="00C91545" w:rsidP="000C4E2D">
      <w:pPr>
        <w:pStyle w:val="3"/>
        <w:spacing w:before="156" w:after="156"/>
        <w:ind w:left="964" w:hanging="964"/>
      </w:pPr>
      <w:r>
        <w:lastRenderedPageBreak/>
        <w:t>AMP_L</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AMP_L</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AMP_L</w:t>
            </w:r>
          </w:p>
        </w:tc>
        <w:tc>
          <w:tcPr>
            <w:tcW w:w="1008" w:type="dxa"/>
          </w:tcPr>
          <w:p w:rsidR="007D3B69" w:rsidRDefault="00C91545">
            <w:r>
              <w:t>16'h666</w:t>
            </w:r>
          </w:p>
        </w:tc>
      </w:tr>
    </w:tbl>
    <w:p w:rsidR="007D3B69" w:rsidRDefault="00C91545" w:rsidP="000C4E2D">
      <w:pPr>
        <w:pStyle w:val="3"/>
        <w:spacing w:before="156" w:after="156"/>
        <w:ind w:left="964" w:hanging="964"/>
      </w:pPr>
      <w:r>
        <w:t>AMP_H</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AMP_H</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AMP_H</w:t>
            </w:r>
          </w:p>
        </w:tc>
        <w:tc>
          <w:tcPr>
            <w:tcW w:w="1008" w:type="dxa"/>
          </w:tcPr>
          <w:p w:rsidR="007D3B69" w:rsidRDefault="00C91545">
            <w:r>
              <w:t>16'hb85</w:t>
            </w:r>
          </w:p>
        </w:tc>
      </w:tr>
    </w:tbl>
    <w:p w:rsidR="007D3B69" w:rsidRDefault="00C91545" w:rsidP="000C4E2D">
      <w:pPr>
        <w:pStyle w:val="3"/>
        <w:spacing w:before="156" w:after="156"/>
        <w:ind w:left="964" w:hanging="964"/>
      </w:pPr>
      <w:r>
        <w:t>ZCR_L</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ZCR_L</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ZCR_L</w:t>
            </w:r>
          </w:p>
        </w:tc>
        <w:tc>
          <w:tcPr>
            <w:tcW w:w="1008" w:type="dxa"/>
          </w:tcPr>
          <w:p w:rsidR="007D3B69" w:rsidRDefault="00C91545">
            <w:r>
              <w:t>16'h5</w:t>
            </w:r>
          </w:p>
        </w:tc>
      </w:tr>
    </w:tbl>
    <w:p w:rsidR="007D3B69" w:rsidRDefault="00C91545" w:rsidP="000C4E2D">
      <w:pPr>
        <w:pStyle w:val="3"/>
        <w:spacing w:before="156" w:after="156"/>
        <w:ind w:left="964" w:hanging="964"/>
      </w:pPr>
      <w:r>
        <w:t>ZCR_H</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ZCR_H</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ZCR_H</w:t>
            </w:r>
          </w:p>
        </w:tc>
        <w:tc>
          <w:tcPr>
            <w:tcW w:w="1008" w:type="dxa"/>
          </w:tcPr>
          <w:p w:rsidR="007D3B69" w:rsidRDefault="00C91545">
            <w:r>
              <w:t>16'h50</w:t>
            </w:r>
          </w:p>
        </w:tc>
      </w:tr>
    </w:tbl>
    <w:p w:rsidR="007D3B69" w:rsidRDefault="00C91545" w:rsidP="000C4E2D">
      <w:pPr>
        <w:pStyle w:val="3"/>
        <w:spacing w:before="156" w:after="156"/>
        <w:ind w:left="964" w:hanging="964"/>
      </w:pPr>
      <w:r>
        <w:t>VADDEC_MISC</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CRITR8_EN</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CRITR8_EN</w:t>
            </w:r>
          </w:p>
        </w:tc>
        <w:tc>
          <w:tcPr>
            <w:tcW w:w="1008" w:type="dxa"/>
          </w:tcPr>
          <w:p w:rsidR="007D3B69" w:rsidRDefault="00C91545">
            <w:r>
              <w:t>1'h1</w:t>
            </w:r>
          </w:p>
        </w:tc>
      </w:tr>
      <w:tr w:rsidR="007D3B69" w:rsidTr="007D3B69">
        <w:tc>
          <w:tcPr>
            <w:tcW w:w="1440" w:type="dxa"/>
          </w:tcPr>
          <w:p w:rsidR="007D3B69" w:rsidRDefault="00C91545">
            <w:r>
              <w:t>CRITR7_EN</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CRITR7_EN</w:t>
            </w:r>
          </w:p>
        </w:tc>
        <w:tc>
          <w:tcPr>
            <w:tcW w:w="1008" w:type="dxa"/>
          </w:tcPr>
          <w:p w:rsidR="007D3B69" w:rsidRDefault="00C91545">
            <w:r>
              <w:t>1'h1</w:t>
            </w:r>
          </w:p>
        </w:tc>
      </w:tr>
      <w:tr w:rsidR="007D3B69" w:rsidTr="007D3B69">
        <w:tc>
          <w:tcPr>
            <w:tcW w:w="1440" w:type="dxa"/>
          </w:tcPr>
          <w:p w:rsidR="007D3B69" w:rsidRDefault="00C91545">
            <w:r>
              <w:t>CRITR6_E</w:t>
            </w:r>
            <w:r>
              <w:lastRenderedPageBreak/>
              <w:t>N</w:t>
            </w:r>
          </w:p>
        </w:tc>
        <w:tc>
          <w:tcPr>
            <w:tcW w:w="1008" w:type="dxa"/>
          </w:tcPr>
          <w:p w:rsidR="007D3B69" w:rsidRDefault="00C91545">
            <w:r>
              <w:lastRenderedPageBreak/>
              <w:t>26:26</w:t>
            </w:r>
          </w:p>
        </w:tc>
        <w:tc>
          <w:tcPr>
            <w:tcW w:w="864" w:type="dxa"/>
          </w:tcPr>
          <w:p w:rsidR="007D3B69" w:rsidRDefault="00C91545">
            <w:r>
              <w:t>RW</w:t>
            </w:r>
          </w:p>
        </w:tc>
        <w:tc>
          <w:tcPr>
            <w:tcW w:w="5040" w:type="dxa"/>
          </w:tcPr>
          <w:p w:rsidR="007D3B69" w:rsidRDefault="00C91545">
            <w:r>
              <w:t>CRITR6_EN</w:t>
            </w:r>
          </w:p>
        </w:tc>
        <w:tc>
          <w:tcPr>
            <w:tcW w:w="1008" w:type="dxa"/>
          </w:tcPr>
          <w:p w:rsidR="007D3B69" w:rsidRDefault="00C91545">
            <w:r>
              <w:t>1'h1</w:t>
            </w:r>
          </w:p>
        </w:tc>
      </w:tr>
      <w:tr w:rsidR="007D3B69" w:rsidTr="007D3B69">
        <w:tc>
          <w:tcPr>
            <w:tcW w:w="1440" w:type="dxa"/>
          </w:tcPr>
          <w:p w:rsidR="007D3B69" w:rsidRDefault="00C91545">
            <w:r>
              <w:lastRenderedPageBreak/>
              <w:t>CRITR5_EN</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CRITR5_EN</w:t>
            </w:r>
          </w:p>
        </w:tc>
        <w:tc>
          <w:tcPr>
            <w:tcW w:w="1008" w:type="dxa"/>
          </w:tcPr>
          <w:p w:rsidR="007D3B69" w:rsidRDefault="00C91545">
            <w:r>
              <w:t>1'h1</w:t>
            </w:r>
          </w:p>
        </w:tc>
      </w:tr>
      <w:tr w:rsidR="007D3B69" w:rsidTr="007D3B69">
        <w:tc>
          <w:tcPr>
            <w:tcW w:w="1440" w:type="dxa"/>
          </w:tcPr>
          <w:p w:rsidR="007D3B69" w:rsidRDefault="00C91545">
            <w:r>
              <w:t>CRITR4_EN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CRITR4_EN</w:t>
            </w:r>
          </w:p>
        </w:tc>
        <w:tc>
          <w:tcPr>
            <w:tcW w:w="1008" w:type="dxa"/>
          </w:tcPr>
          <w:p w:rsidR="007D3B69" w:rsidRDefault="00C91545">
            <w:r>
              <w:t>1'h1</w:t>
            </w:r>
          </w:p>
        </w:tc>
      </w:tr>
      <w:tr w:rsidR="007D3B69" w:rsidTr="007D3B69">
        <w:tc>
          <w:tcPr>
            <w:tcW w:w="1440" w:type="dxa"/>
          </w:tcPr>
          <w:p w:rsidR="007D3B69" w:rsidRDefault="00C91545">
            <w:r>
              <w:t>CRITR3_EN</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CRITR3_EN</w:t>
            </w:r>
          </w:p>
        </w:tc>
        <w:tc>
          <w:tcPr>
            <w:tcW w:w="1008" w:type="dxa"/>
          </w:tcPr>
          <w:p w:rsidR="007D3B69" w:rsidRDefault="00C91545">
            <w:r>
              <w:t>1'h1</w:t>
            </w:r>
          </w:p>
        </w:tc>
      </w:tr>
      <w:tr w:rsidR="007D3B69" w:rsidTr="007D3B69">
        <w:tc>
          <w:tcPr>
            <w:tcW w:w="1440" w:type="dxa"/>
          </w:tcPr>
          <w:p w:rsidR="007D3B69" w:rsidRDefault="00C91545">
            <w:r>
              <w:t>CRITR2_EN</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CRITR2_EN</w:t>
            </w:r>
          </w:p>
        </w:tc>
        <w:tc>
          <w:tcPr>
            <w:tcW w:w="1008" w:type="dxa"/>
          </w:tcPr>
          <w:p w:rsidR="007D3B69" w:rsidRDefault="00C91545">
            <w:r>
              <w:t>1'h1</w:t>
            </w:r>
          </w:p>
        </w:tc>
      </w:tr>
      <w:tr w:rsidR="007D3B69" w:rsidTr="007D3B69">
        <w:tc>
          <w:tcPr>
            <w:tcW w:w="1440" w:type="dxa"/>
          </w:tcPr>
          <w:p w:rsidR="007D3B69" w:rsidRDefault="00C91545">
            <w:r>
              <w:t>CRITR1_EN</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CRITR1_EN</w:t>
            </w:r>
          </w:p>
        </w:tc>
        <w:tc>
          <w:tcPr>
            <w:tcW w:w="1008" w:type="dxa"/>
          </w:tcPr>
          <w:p w:rsidR="007D3B69" w:rsidRDefault="00C91545">
            <w:r>
              <w:t>1'h1</w:t>
            </w:r>
          </w:p>
        </w:tc>
      </w:tr>
      <w:tr w:rsidR="007D3B69" w:rsidTr="007D3B69">
        <w:tc>
          <w:tcPr>
            <w:tcW w:w="1440" w:type="dxa"/>
          </w:tcPr>
          <w:p w:rsidR="007D3B69" w:rsidRDefault="00C91545">
            <w:r>
              <w:t>CRITR0_EN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CRITR0_EN</w:t>
            </w:r>
          </w:p>
        </w:tc>
        <w:tc>
          <w:tcPr>
            <w:tcW w:w="1008" w:type="dxa"/>
          </w:tcPr>
          <w:p w:rsidR="007D3B69" w:rsidRDefault="00C91545">
            <w:r>
              <w:t>1'h1</w:t>
            </w:r>
          </w:p>
        </w:tc>
      </w:tr>
      <w:tr w:rsidR="007D3B69" w:rsidTr="007D3B69">
        <w:tc>
          <w:tcPr>
            <w:tcW w:w="1440" w:type="dxa"/>
          </w:tcPr>
          <w:p w:rsidR="007D3B69" w:rsidRDefault="00C91545">
            <w:r>
              <w:t>MINLEN_TRANS_POS</w:t>
            </w:r>
          </w:p>
        </w:tc>
        <w:tc>
          <w:tcPr>
            <w:tcW w:w="1008" w:type="dxa"/>
          </w:tcPr>
          <w:p w:rsidR="007D3B69" w:rsidRDefault="00C91545">
            <w:r>
              <w:t>19:15</w:t>
            </w:r>
          </w:p>
        </w:tc>
        <w:tc>
          <w:tcPr>
            <w:tcW w:w="864" w:type="dxa"/>
          </w:tcPr>
          <w:p w:rsidR="007D3B69" w:rsidRDefault="00C91545">
            <w:r>
              <w:t>RW</w:t>
            </w:r>
          </w:p>
        </w:tc>
        <w:tc>
          <w:tcPr>
            <w:tcW w:w="5040" w:type="dxa"/>
          </w:tcPr>
          <w:p w:rsidR="007D3B69" w:rsidRDefault="00C91545">
            <w:r>
              <w:t>MINLEN_TRANS_POS</w:t>
            </w:r>
          </w:p>
        </w:tc>
        <w:tc>
          <w:tcPr>
            <w:tcW w:w="1008" w:type="dxa"/>
          </w:tcPr>
          <w:p w:rsidR="007D3B69" w:rsidRDefault="00C91545">
            <w:r>
              <w:t>5'h5</w:t>
            </w:r>
          </w:p>
        </w:tc>
      </w:tr>
      <w:tr w:rsidR="007D3B69" w:rsidTr="007D3B69">
        <w:tc>
          <w:tcPr>
            <w:tcW w:w="1440" w:type="dxa"/>
          </w:tcPr>
          <w:p w:rsidR="007D3B69" w:rsidRDefault="00C91545">
            <w:r>
              <w:t>MINLEN_TRANS_NEG</w:t>
            </w:r>
          </w:p>
        </w:tc>
        <w:tc>
          <w:tcPr>
            <w:tcW w:w="1008" w:type="dxa"/>
          </w:tcPr>
          <w:p w:rsidR="007D3B69" w:rsidRDefault="00C91545">
            <w:r>
              <w:t>14:10</w:t>
            </w:r>
          </w:p>
        </w:tc>
        <w:tc>
          <w:tcPr>
            <w:tcW w:w="864" w:type="dxa"/>
          </w:tcPr>
          <w:p w:rsidR="007D3B69" w:rsidRDefault="00C91545">
            <w:r>
              <w:t>RW</w:t>
            </w:r>
          </w:p>
        </w:tc>
        <w:tc>
          <w:tcPr>
            <w:tcW w:w="5040" w:type="dxa"/>
          </w:tcPr>
          <w:p w:rsidR="007D3B69" w:rsidRDefault="00C91545">
            <w:r>
              <w:t>MINLEN_TRANS_NEG</w:t>
            </w:r>
          </w:p>
        </w:tc>
        <w:tc>
          <w:tcPr>
            <w:tcW w:w="1008" w:type="dxa"/>
          </w:tcPr>
          <w:p w:rsidR="007D3B69" w:rsidRDefault="00C91545">
            <w:r>
              <w:t>5'h3</w:t>
            </w:r>
          </w:p>
        </w:tc>
      </w:tr>
      <w:tr w:rsidR="007D3B69" w:rsidTr="007D3B69">
        <w:tc>
          <w:tcPr>
            <w:tcW w:w="1440" w:type="dxa"/>
          </w:tcPr>
          <w:p w:rsidR="007D3B69" w:rsidRDefault="00C91545">
            <w:r>
              <w:t>MINLEN</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MINLEN</w:t>
            </w:r>
          </w:p>
        </w:tc>
        <w:tc>
          <w:tcPr>
            <w:tcW w:w="1008" w:type="dxa"/>
          </w:tcPr>
          <w:p w:rsidR="007D3B69" w:rsidRDefault="00C91545">
            <w:r>
              <w:t>5'h3</w:t>
            </w:r>
          </w:p>
        </w:tc>
      </w:tr>
      <w:tr w:rsidR="007D3B69" w:rsidTr="007D3B69">
        <w:tc>
          <w:tcPr>
            <w:tcW w:w="1440" w:type="dxa"/>
          </w:tcPr>
          <w:p w:rsidR="007D3B69" w:rsidRDefault="00C91545">
            <w:r>
              <w:t>MAXSILENCE</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MAXSILENCE</w:t>
            </w:r>
          </w:p>
        </w:tc>
        <w:tc>
          <w:tcPr>
            <w:tcW w:w="1008" w:type="dxa"/>
          </w:tcPr>
          <w:p w:rsidR="007D3B69" w:rsidRDefault="00C91545">
            <w:r>
              <w:t>5'h14</w:t>
            </w:r>
          </w:p>
        </w:tc>
      </w:tr>
    </w:tbl>
    <w:p w:rsidR="007D3B69" w:rsidRDefault="00C91545" w:rsidP="000C4E2D">
      <w:pPr>
        <w:pStyle w:val="3"/>
        <w:spacing w:before="156" w:after="156"/>
        <w:ind w:left="964" w:hanging="964"/>
      </w:pPr>
      <w:r>
        <w:t>VAD_IIR1_B1</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VAD_IIR1_B1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32'h6da3</w:t>
            </w:r>
          </w:p>
        </w:tc>
      </w:tr>
    </w:tbl>
    <w:p w:rsidR="007D3B69" w:rsidRDefault="00C91545" w:rsidP="000C4E2D">
      <w:pPr>
        <w:pStyle w:val="3"/>
        <w:spacing w:before="156" w:after="156"/>
        <w:ind w:left="964" w:hanging="964"/>
      </w:pPr>
      <w:r>
        <w:t>VAD_IIR1_B2</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VAD_IIR1_B2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32'hffffff24ba</w:t>
            </w:r>
          </w:p>
        </w:tc>
      </w:tr>
    </w:tbl>
    <w:p w:rsidR="007D3B69" w:rsidRDefault="00C91545" w:rsidP="000C4E2D">
      <w:pPr>
        <w:pStyle w:val="3"/>
        <w:spacing w:before="156" w:after="156"/>
        <w:ind w:left="964" w:hanging="964"/>
      </w:pPr>
      <w:r>
        <w:lastRenderedPageBreak/>
        <w:t>VAD_IIR1_B3</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VAD_IIR1_B3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32'h6da3</w:t>
            </w:r>
          </w:p>
        </w:tc>
      </w:tr>
    </w:tbl>
    <w:p w:rsidR="007D3B69" w:rsidRDefault="00C91545" w:rsidP="000C4E2D">
      <w:pPr>
        <w:pStyle w:val="3"/>
        <w:spacing w:before="156" w:after="156"/>
        <w:ind w:left="964" w:hanging="964"/>
      </w:pPr>
      <w:r>
        <w:t>VAD_IIR1_MA2</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VAD_IIR1_MA2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32'hf5b0</w:t>
            </w:r>
          </w:p>
        </w:tc>
      </w:tr>
    </w:tbl>
    <w:p w:rsidR="007D3B69" w:rsidRDefault="00C91545" w:rsidP="000C4E2D">
      <w:pPr>
        <w:pStyle w:val="3"/>
        <w:spacing w:before="156" w:after="156"/>
        <w:ind w:left="964" w:hanging="964"/>
      </w:pPr>
      <w:r>
        <w:t>VAD_IIR1_MA3</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VAD_IIR1_MA3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32'hffffff89a0</w:t>
            </w:r>
          </w:p>
        </w:tc>
      </w:tr>
    </w:tbl>
    <w:p w:rsidR="007D3B69" w:rsidRDefault="00C91545" w:rsidP="000C4E2D">
      <w:pPr>
        <w:pStyle w:val="3"/>
        <w:spacing w:before="156" w:after="156"/>
        <w:ind w:left="964" w:hanging="964"/>
      </w:pPr>
      <w:r>
        <w:t>VAD_IIR2_B1</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VAD_IIR2_B1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32'h6da3</w:t>
            </w:r>
          </w:p>
        </w:tc>
      </w:tr>
    </w:tbl>
    <w:p w:rsidR="007D3B69" w:rsidRDefault="00C91545" w:rsidP="000C4E2D">
      <w:pPr>
        <w:pStyle w:val="3"/>
        <w:spacing w:before="156" w:after="156"/>
        <w:ind w:left="964" w:hanging="964"/>
      </w:pPr>
      <w:r>
        <w:t>VAD_IIR2_B2</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VAD_IIR2_B2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32'hffffff24ba</w:t>
            </w:r>
          </w:p>
        </w:tc>
      </w:tr>
    </w:tbl>
    <w:p w:rsidR="007D3B69" w:rsidRDefault="00C91545" w:rsidP="000C4E2D">
      <w:pPr>
        <w:pStyle w:val="3"/>
        <w:spacing w:before="156" w:after="156"/>
        <w:ind w:left="964" w:hanging="964"/>
      </w:pPr>
      <w:r>
        <w:t>VAD_IIR2_B3</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VAD_IIR2_B3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32'h6da3</w:t>
            </w:r>
          </w:p>
        </w:tc>
      </w:tr>
    </w:tbl>
    <w:p w:rsidR="007D3B69" w:rsidRDefault="00C91545" w:rsidP="000C4E2D">
      <w:pPr>
        <w:pStyle w:val="3"/>
        <w:spacing w:before="156" w:after="156"/>
        <w:ind w:left="964" w:hanging="964"/>
      </w:pPr>
      <w:r>
        <w:lastRenderedPageBreak/>
        <w:t>VAD_IIR2_MA2</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VAD_IIR2_MA2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32'hf5b0</w:t>
            </w:r>
          </w:p>
        </w:tc>
      </w:tr>
    </w:tbl>
    <w:p w:rsidR="007D3B69" w:rsidRDefault="00C91545" w:rsidP="000C4E2D">
      <w:pPr>
        <w:pStyle w:val="3"/>
        <w:spacing w:before="156" w:after="156"/>
        <w:ind w:left="964" w:hanging="964"/>
      </w:pPr>
      <w:r>
        <w:t>VAD_IIR2_MA3</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VAD_IIR2_MA3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32'hffffff89a0</w:t>
            </w:r>
          </w:p>
        </w:tc>
      </w:tr>
    </w:tbl>
    <w:p w:rsidR="007D3B69" w:rsidRDefault="00C91545" w:rsidP="000C4E2D">
      <w:pPr>
        <w:pStyle w:val="3"/>
        <w:spacing w:before="156" w:after="156"/>
        <w:ind w:left="964" w:hanging="964"/>
      </w:pPr>
      <w:r>
        <w:t>VAD_IIR3_B1</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VAD_IIR3_B1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32'h313c</w:t>
            </w:r>
          </w:p>
        </w:tc>
      </w:tr>
    </w:tbl>
    <w:p w:rsidR="007D3B69" w:rsidRDefault="00C91545" w:rsidP="000C4E2D">
      <w:pPr>
        <w:pStyle w:val="3"/>
        <w:spacing w:before="156" w:after="156"/>
        <w:ind w:left="964" w:hanging="964"/>
      </w:pPr>
      <w:r>
        <w:t>VAD_IIR3_B2</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VAD_IIR3_B2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32'h6279</w:t>
            </w:r>
          </w:p>
        </w:tc>
      </w:tr>
    </w:tbl>
    <w:p w:rsidR="007D3B69" w:rsidRDefault="00C91545" w:rsidP="000C4E2D">
      <w:pPr>
        <w:pStyle w:val="3"/>
        <w:spacing w:before="156" w:after="156"/>
        <w:ind w:left="964" w:hanging="964"/>
      </w:pPr>
      <w:r>
        <w:t>VAD_IIR3_B3</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VAD_IIR3_B3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32'h313c</w:t>
            </w:r>
          </w:p>
        </w:tc>
      </w:tr>
    </w:tbl>
    <w:p w:rsidR="007D3B69" w:rsidRDefault="00C91545" w:rsidP="000C4E2D">
      <w:pPr>
        <w:pStyle w:val="3"/>
        <w:spacing w:before="156" w:after="156"/>
        <w:ind w:left="964" w:hanging="964"/>
      </w:pPr>
      <w:r>
        <w:t>VAD_IIR3_MA2</w:t>
      </w:r>
    </w:p>
    <w:p w:rsidR="007D3B69" w:rsidRDefault="00C91545">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VAD_IIR3_MA2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32'h1406</w:t>
            </w:r>
          </w:p>
        </w:tc>
      </w:tr>
    </w:tbl>
    <w:p w:rsidR="007D3B69" w:rsidRDefault="00C91545" w:rsidP="000C4E2D">
      <w:pPr>
        <w:pStyle w:val="3"/>
        <w:spacing w:before="156" w:after="156"/>
        <w:ind w:left="964" w:hanging="964"/>
      </w:pPr>
      <w:r>
        <w:lastRenderedPageBreak/>
        <w:t>VAD_IIR3_MA3</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VAD_IIR3_MA3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32'hffffff8f01</w:t>
            </w:r>
          </w:p>
        </w:tc>
      </w:tr>
    </w:tbl>
    <w:p w:rsidR="007D3B69" w:rsidRDefault="00C91545" w:rsidP="000C4E2D">
      <w:pPr>
        <w:pStyle w:val="3"/>
        <w:spacing w:before="156" w:after="156"/>
        <w:ind w:left="964" w:hanging="964"/>
      </w:pPr>
      <w:r>
        <w:t>VAD_IIR4_B1</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VAD_IIR4_B1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32'h2211</w:t>
            </w:r>
          </w:p>
        </w:tc>
      </w:tr>
    </w:tbl>
    <w:p w:rsidR="007D3B69" w:rsidRDefault="00C91545" w:rsidP="000C4E2D">
      <w:pPr>
        <w:pStyle w:val="3"/>
        <w:spacing w:before="156" w:after="156"/>
        <w:ind w:left="964" w:hanging="964"/>
      </w:pPr>
      <w:r>
        <w:t>VAD_IIR4_B2</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VAD_IIR4_B2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32'h4422</w:t>
            </w:r>
          </w:p>
        </w:tc>
      </w:tr>
    </w:tbl>
    <w:p w:rsidR="007D3B69" w:rsidRDefault="00C91545" w:rsidP="000C4E2D">
      <w:pPr>
        <w:pStyle w:val="3"/>
        <w:spacing w:before="156" w:after="156"/>
        <w:ind w:left="964" w:hanging="964"/>
      </w:pPr>
      <w:r>
        <w:t>VAD_IIR4_B3</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VAD_IIR4_B3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32'h2211</w:t>
            </w:r>
          </w:p>
        </w:tc>
      </w:tr>
    </w:tbl>
    <w:p w:rsidR="007D3B69" w:rsidRDefault="00C91545" w:rsidP="000C4E2D">
      <w:pPr>
        <w:pStyle w:val="3"/>
        <w:spacing w:before="156" w:after="156"/>
        <w:ind w:left="964" w:hanging="964"/>
      </w:pPr>
      <w:r>
        <w:t>VAD_IIR4_MA2</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VAD_IIR4_MA2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32'h4ad5</w:t>
            </w:r>
          </w:p>
        </w:tc>
      </w:tr>
    </w:tbl>
    <w:p w:rsidR="007D3B69" w:rsidRDefault="00C91545" w:rsidP="000C4E2D">
      <w:pPr>
        <w:pStyle w:val="3"/>
        <w:spacing w:before="156" w:after="156"/>
        <w:ind w:left="964" w:hanging="964"/>
      </w:pPr>
      <w:r>
        <w:t>VAD_IIR4_MA3</w:t>
      </w:r>
    </w:p>
    <w:p w:rsidR="007D3B69" w:rsidRDefault="00C91545">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VAD_IIR4_MA3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32'hfffffface7</w:t>
            </w:r>
          </w:p>
        </w:tc>
      </w:tr>
    </w:tbl>
    <w:p w:rsidR="007D3B69" w:rsidRDefault="00C91545" w:rsidP="000C4E2D">
      <w:pPr>
        <w:pStyle w:val="3"/>
        <w:spacing w:before="156" w:after="156"/>
        <w:ind w:left="964" w:hanging="964"/>
      </w:pPr>
      <w:r>
        <w:lastRenderedPageBreak/>
        <w:t>VAD_IIR5_B1</w:t>
      </w:r>
    </w:p>
    <w:p w:rsidR="007D3B69" w:rsidRDefault="00C91545">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VAD_IIR5_B1</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32'h8e2</w:t>
            </w:r>
          </w:p>
        </w:tc>
      </w:tr>
    </w:tbl>
    <w:p w:rsidR="007D3B69" w:rsidRDefault="00C91545" w:rsidP="000C4E2D">
      <w:pPr>
        <w:pStyle w:val="3"/>
        <w:spacing w:before="156" w:after="156"/>
        <w:ind w:left="964" w:hanging="964"/>
      </w:pPr>
      <w:r>
        <w:t>VAD_IIR5_B2</w:t>
      </w:r>
    </w:p>
    <w:p w:rsidR="007D3B69" w:rsidRDefault="00C91545">
      <w:r>
        <w:t>Offset: 08c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VAD_IIR5_B2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32'h11c4</w:t>
            </w:r>
          </w:p>
        </w:tc>
      </w:tr>
    </w:tbl>
    <w:p w:rsidR="007D3B69" w:rsidRDefault="00C91545" w:rsidP="000C4E2D">
      <w:pPr>
        <w:pStyle w:val="3"/>
        <w:spacing w:before="156" w:after="156"/>
        <w:ind w:left="964" w:hanging="964"/>
      </w:pPr>
      <w:r>
        <w:t>VAD_IIR5_B3</w:t>
      </w:r>
    </w:p>
    <w:p w:rsidR="007D3B69" w:rsidRDefault="00C91545">
      <w:r>
        <w:t>Offset: 090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VAD_IIR5_B3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32'h8e2</w:t>
            </w:r>
          </w:p>
        </w:tc>
      </w:tr>
    </w:tbl>
    <w:p w:rsidR="007D3B69" w:rsidRDefault="00C91545" w:rsidP="000C4E2D">
      <w:pPr>
        <w:pStyle w:val="3"/>
        <w:spacing w:before="156" w:after="156"/>
        <w:ind w:left="964" w:hanging="964"/>
      </w:pPr>
      <w:r>
        <w:t>VAD_IIR5_MA2</w:t>
      </w:r>
    </w:p>
    <w:p w:rsidR="007D3B69" w:rsidRDefault="00C91545">
      <w:r>
        <w:t>Offset: 094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VAD_IIR5_MA2</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32'h94f2</w:t>
            </w:r>
          </w:p>
        </w:tc>
      </w:tr>
    </w:tbl>
    <w:p w:rsidR="007D3B69" w:rsidRDefault="00C91545" w:rsidP="000C4E2D">
      <w:pPr>
        <w:pStyle w:val="3"/>
        <w:spacing w:before="156" w:after="156"/>
        <w:ind w:left="964" w:hanging="964"/>
      </w:pPr>
      <w:r>
        <w:t>VAD_IIR5_MA3</w:t>
      </w:r>
    </w:p>
    <w:p w:rsidR="007D3B69" w:rsidRDefault="00C91545">
      <w:r>
        <w:t>Offset: 098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VAD_IIR5_MA3</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32'hffffffc786</w:t>
            </w:r>
          </w:p>
        </w:tc>
      </w:tr>
    </w:tbl>
    <w:p w:rsidR="007D3B69" w:rsidRDefault="00C91545" w:rsidP="000C4E2D">
      <w:pPr>
        <w:pStyle w:val="3"/>
        <w:spacing w:before="156" w:after="156"/>
        <w:ind w:left="964" w:hanging="964"/>
      </w:pPr>
      <w:r>
        <w:t>START_ADDR</w:t>
      </w:r>
    </w:p>
    <w:p w:rsidR="007D3B69" w:rsidRDefault="00C91545">
      <w:r>
        <w:t>Offset: 09C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19'h0</w:t>
            </w:r>
          </w:p>
        </w:tc>
      </w:tr>
      <w:tr w:rsidR="007D3B69" w:rsidTr="007D3B69">
        <w:tc>
          <w:tcPr>
            <w:tcW w:w="1440" w:type="dxa"/>
          </w:tcPr>
          <w:p w:rsidR="007D3B69" w:rsidRDefault="00C91545">
            <w:r>
              <w:t>START_ADDR</w:t>
            </w:r>
          </w:p>
        </w:tc>
        <w:tc>
          <w:tcPr>
            <w:tcW w:w="1008" w:type="dxa"/>
          </w:tcPr>
          <w:p w:rsidR="007D3B69" w:rsidRDefault="00C91545">
            <w:r>
              <w:t>12:0</w:t>
            </w:r>
          </w:p>
        </w:tc>
        <w:tc>
          <w:tcPr>
            <w:tcW w:w="864" w:type="dxa"/>
          </w:tcPr>
          <w:p w:rsidR="007D3B69" w:rsidRDefault="00C91545">
            <w:r>
              <w:t>RW</w:t>
            </w:r>
          </w:p>
        </w:tc>
        <w:tc>
          <w:tcPr>
            <w:tcW w:w="5040" w:type="dxa"/>
          </w:tcPr>
          <w:p w:rsidR="007D3B69" w:rsidRDefault="00C91545">
            <w:r>
              <w:t xml:space="preserve">The valid start address for ring buffer data read.  </w:t>
            </w:r>
            <w:r>
              <w:br/>
            </w:r>
            <w:r>
              <w:lastRenderedPageBreak/>
              <w:t xml:space="preserve">It will be updated according the TRACBK_LEN setting when vad_found is valid. </w:t>
            </w:r>
            <w:r>
              <w:br/>
              <w:t>Note: the start_addr is valid only if vad_found=1. Be sure to clear vad_found so that start_addr can be updated @ the next vad_found.</w:t>
            </w:r>
          </w:p>
        </w:tc>
        <w:tc>
          <w:tcPr>
            <w:tcW w:w="1008" w:type="dxa"/>
          </w:tcPr>
          <w:p w:rsidR="007D3B69" w:rsidRDefault="00C91545">
            <w:r>
              <w:lastRenderedPageBreak/>
              <w:t>13'h0</w:t>
            </w:r>
          </w:p>
        </w:tc>
      </w:tr>
    </w:tbl>
    <w:p w:rsidR="007D3B69" w:rsidRDefault="00C91545" w:rsidP="000C4E2D">
      <w:pPr>
        <w:pStyle w:val="3"/>
        <w:spacing w:before="156" w:after="156"/>
        <w:ind w:left="964" w:hanging="964"/>
      </w:pPr>
      <w:r>
        <w:lastRenderedPageBreak/>
        <w:t>END_ADDR</w:t>
      </w:r>
    </w:p>
    <w:p w:rsidR="007D3B69" w:rsidRDefault="00C91545">
      <w:r>
        <w:t>Offset: 0A0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19'h0</w:t>
            </w:r>
          </w:p>
        </w:tc>
      </w:tr>
      <w:tr w:rsidR="007D3B69" w:rsidTr="007D3B69">
        <w:tc>
          <w:tcPr>
            <w:tcW w:w="1440" w:type="dxa"/>
          </w:tcPr>
          <w:p w:rsidR="007D3B69" w:rsidRDefault="00C91545">
            <w:r>
              <w:t>END_ADDR</w:t>
            </w:r>
          </w:p>
        </w:tc>
        <w:tc>
          <w:tcPr>
            <w:tcW w:w="1008" w:type="dxa"/>
          </w:tcPr>
          <w:p w:rsidR="007D3B69" w:rsidRDefault="00C91545">
            <w:r>
              <w:t>12:0</w:t>
            </w:r>
          </w:p>
        </w:tc>
        <w:tc>
          <w:tcPr>
            <w:tcW w:w="864" w:type="dxa"/>
          </w:tcPr>
          <w:p w:rsidR="007D3B69" w:rsidRDefault="00C91545">
            <w:r>
              <w:t>RW</w:t>
            </w:r>
          </w:p>
        </w:tc>
        <w:tc>
          <w:tcPr>
            <w:tcW w:w="5040" w:type="dxa"/>
          </w:tcPr>
          <w:p w:rsidR="007D3B69" w:rsidRDefault="00C91545">
            <w:r>
              <w:t>The valid end address for ring buffer data read.   It's the addr of the last data written into ring buffer when SRAM_WR_STOP bit asserted by software.</w:t>
            </w:r>
          </w:p>
        </w:tc>
        <w:tc>
          <w:tcPr>
            <w:tcW w:w="1008" w:type="dxa"/>
          </w:tcPr>
          <w:p w:rsidR="007D3B69" w:rsidRDefault="00C91545">
            <w:r>
              <w:t>13'h0</w:t>
            </w:r>
          </w:p>
        </w:tc>
      </w:tr>
    </w:tbl>
    <w:p w:rsidR="007D3B69" w:rsidRDefault="00C91545" w:rsidP="000C4E2D">
      <w:pPr>
        <w:pStyle w:val="3"/>
        <w:spacing w:before="156" w:after="156"/>
        <w:ind w:left="964" w:hanging="964"/>
      </w:pPr>
      <w:r>
        <w:t>CUR_ADDR</w:t>
      </w:r>
    </w:p>
    <w:p w:rsidR="007D3B69" w:rsidRDefault="00C91545">
      <w:r>
        <w:t>Offset: 0A4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19'h0</w:t>
            </w:r>
          </w:p>
        </w:tc>
      </w:tr>
      <w:tr w:rsidR="007D3B69" w:rsidTr="007D3B69">
        <w:tc>
          <w:tcPr>
            <w:tcW w:w="1440" w:type="dxa"/>
          </w:tcPr>
          <w:p w:rsidR="007D3B69" w:rsidRDefault="00C91545">
            <w:r>
              <w:t>CUR_ADDR</w:t>
            </w:r>
          </w:p>
        </w:tc>
        <w:tc>
          <w:tcPr>
            <w:tcW w:w="1008" w:type="dxa"/>
          </w:tcPr>
          <w:p w:rsidR="007D3B69" w:rsidRDefault="00C91545">
            <w:r>
              <w:t>12:0</w:t>
            </w:r>
          </w:p>
        </w:tc>
        <w:tc>
          <w:tcPr>
            <w:tcW w:w="864" w:type="dxa"/>
          </w:tcPr>
          <w:p w:rsidR="007D3B69" w:rsidRDefault="00C91545">
            <w:r>
              <w:t>RW</w:t>
            </w:r>
          </w:p>
        </w:tc>
        <w:tc>
          <w:tcPr>
            <w:tcW w:w="5040" w:type="dxa"/>
          </w:tcPr>
          <w:p w:rsidR="007D3B69" w:rsidRDefault="00C91545">
            <w:r>
              <w:t>Current address.  It's the addr of the sram write address when vad_found goes HIGH. It's recommended to use this address to decide when SRAM_WR_STOP bit should be asserted.</w:t>
            </w:r>
          </w:p>
        </w:tc>
        <w:tc>
          <w:tcPr>
            <w:tcW w:w="1008" w:type="dxa"/>
          </w:tcPr>
          <w:p w:rsidR="007D3B69" w:rsidRDefault="00C91545">
            <w:r>
              <w:t>13'h0</w:t>
            </w:r>
          </w:p>
        </w:tc>
      </w:tr>
    </w:tbl>
    <w:p w:rsidR="007D3B69" w:rsidRDefault="00C91545">
      <w:r>
        <w:br w:type="page"/>
      </w:r>
    </w:p>
    <w:p w:rsidR="007D3B69" w:rsidRDefault="00C91545" w:rsidP="00FF6CDC">
      <w:pPr>
        <w:pStyle w:val="10"/>
        <w:spacing w:before="156" w:after="156"/>
        <w:ind w:left="643" w:hanging="643"/>
      </w:pPr>
      <w:r>
        <w:lastRenderedPageBreak/>
        <w:t>DW_UART</w:t>
      </w:r>
    </w:p>
    <w:p w:rsidR="007D3B69" w:rsidRDefault="00C91545" w:rsidP="00FF6CDC">
      <w:pPr>
        <w:pStyle w:val="2"/>
        <w:spacing w:before="156" w:after="156"/>
        <w:ind w:left="843" w:hanging="843"/>
      </w:pPr>
      <w:r>
        <w:t>Introduction</w:t>
      </w:r>
    </w:p>
    <w:p w:rsidR="007E5B42" w:rsidRPr="007E5B42" w:rsidRDefault="007E5B42" w:rsidP="007E5B42">
      <w:pPr>
        <w:ind w:left="420"/>
      </w:pPr>
      <w:r>
        <w:rPr>
          <w:rFonts w:hint="eastAsia"/>
        </w:rPr>
        <w:t>IP</w:t>
      </w:r>
      <w:r>
        <w:rPr>
          <w:rFonts w:hint="eastAsia"/>
        </w:rPr>
        <w:t>的规格内容，需要</w:t>
      </w:r>
      <w:r>
        <w:rPr>
          <w:rFonts w:hint="eastAsia"/>
        </w:rPr>
        <w:t>PDF</w:t>
      </w:r>
      <w:r>
        <w:rPr>
          <w:rFonts w:hint="eastAsia"/>
        </w:rPr>
        <w:t>转成</w:t>
      </w:r>
      <w:r>
        <w:rPr>
          <w:rFonts w:hint="eastAsia"/>
        </w:rPr>
        <w:t>word</w:t>
      </w:r>
      <w:r>
        <w:rPr>
          <w:rFonts w:hint="eastAsia"/>
        </w:rPr>
        <w:t>放进来</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DW_UART Register</w:t>
      </w:r>
    </w:p>
    <w:p w:rsidR="007D3B69" w:rsidRDefault="00C91545" w:rsidP="000C4E2D">
      <w:pPr>
        <w:pStyle w:val="3"/>
        <w:spacing w:before="156" w:after="156"/>
        <w:ind w:left="964" w:hanging="964"/>
      </w:pPr>
      <w:r>
        <w:t>RBR</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23'h0</w:t>
            </w:r>
          </w:p>
        </w:tc>
      </w:tr>
      <w:tr w:rsidR="007D3B69" w:rsidTr="007D3B69">
        <w:tc>
          <w:tcPr>
            <w:tcW w:w="1440" w:type="dxa"/>
          </w:tcPr>
          <w:p w:rsidR="007D3B69" w:rsidRDefault="00C91545">
            <w:r>
              <w:t>rbr_lsb8</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rbr_lsb7to0</w:t>
            </w:r>
          </w:p>
        </w:tc>
        <w:tc>
          <w:tcPr>
            <w:tcW w:w="1008" w:type="dxa"/>
          </w:tcPr>
          <w:p w:rsidR="007D3B69" w:rsidRDefault="00C91545">
            <w:r>
              <w:t>7:0</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THR</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23'h0</w:t>
            </w:r>
          </w:p>
        </w:tc>
      </w:tr>
      <w:tr w:rsidR="007D3B69" w:rsidTr="007D3B69">
        <w:tc>
          <w:tcPr>
            <w:tcW w:w="1440" w:type="dxa"/>
          </w:tcPr>
          <w:p w:rsidR="007D3B69" w:rsidRDefault="00C91545">
            <w:r>
              <w:t>thr_lsb8</w:t>
            </w:r>
          </w:p>
        </w:tc>
        <w:tc>
          <w:tcPr>
            <w:tcW w:w="1008" w:type="dxa"/>
          </w:tcPr>
          <w:p w:rsidR="007D3B69" w:rsidRDefault="00C91545">
            <w:r>
              <w:t>8:8</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thr_lsb7to0</w:t>
            </w:r>
          </w:p>
        </w:tc>
        <w:tc>
          <w:tcPr>
            <w:tcW w:w="1008" w:type="dxa"/>
          </w:tcPr>
          <w:p w:rsidR="007D3B69" w:rsidRDefault="00C91545">
            <w:r>
              <w:t>7:0</w:t>
            </w:r>
          </w:p>
        </w:tc>
        <w:tc>
          <w:tcPr>
            <w:tcW w:w="864" w:type="dxa"/>
          </w:tcPr>
          <w:p w:rsidR="007D3B69" w:rsidRDefault="00C91545">
            <w:r>
              <w:t>WO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DLL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dll</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DLH</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dlh</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IER</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ptime</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6:5</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echt</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enable character time out interrupt</w:t>
            </w:r>
          </w:p>
        </w:tc>
        <w:tc>
          <w:tcPr>
            <w:tcW w:w="1008" w:type="dxa"/>
          </w:tcPr>
          <w:p w:rsidR="007D3B69" w:rsidRDefault="00C91545">
            <w:r>
              <w:t>1'b0</w:t>
            </w:r>
          </w:p>
        </w:tc>
      </w:tr>
      <w:tr w:rsidR="007D3B69" w:rsidTr="007D3B69">
        <w:tc>
          <w:tcPr>
            <w:tcW w:w="1440" w:type="dxa"/>
          </w:tcPr>
          <w:p w:rsidR="007D3B69" w:rsidRDefault="00C91545">
            <w:r>
              <w:t>edssi</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elsi</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etbei</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erbfi</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enable receive data interrupt</w:t>
            </w:r>
          </w:p>
        </w:tc>
        <w:tc>
          <w:tcPr>
            <w:tcW w:w="1008" w:type="dxa"/>
          </w:tcPr>
          <w:p w:rsidR="007D3B69" w:rsidRDefault="00C91545">
            <w:r>
              <w:t>1'h0</w:t>
            </w:r>
          </w:p>
        </w:tc>
      </w:tr>
    </w:tbl>
    <w:p w:rsidR="007D3B69" w:rsidRDefault="00C91545" w:rsidP="000C4E2D">
      <w:pPr>
        <w:pStyle w:val="3"/>
        <w:spacing w:before="156" w:after="156"/>
        <w:ind w:left="964" w:hanging="964"/>
      </w:pPr>
      <w:r>
        <w:t>IIR</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fifose</w:t>
            </w:r>
          </w:p>
        </w:tc>
        <w:tc>
          <w:tcPr>
            <w:tcW w:w="1008" w:type="dxa"/>
          </w:tcPr>
          <w:p w:rsidR="007D3B69" w:rsidRDefault="00C91545">
            <w:r>
              <w:t>7:6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5:4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iid</w:t>
            </w:r>
          </w:p>
        </w:tc>
        <w:tc>
          <w:tcPr>
            <w:tcW w:w="1008" w:type="dxa"/>
          </w:tcPr>
          <w:p w:rsidR="007D3B69" w:rsidRDefault="00C91545">
            <w:r>
              <w:t>3:0</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bl>
    <w:p w:rsidR="007D3B69" w:rsidRDefault="00C91545" w:rsidP="000C4E2D">
      <w:pPr>
        <w:pStyle w:val="3"/>
        <w:spacing w:before="156" w:after="156"/>
        <w:ind w:left="964" w:hanging="964"/>
      </w:pPr>
      <w:r>
        <w:t>FCR</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rcvr</w:t>
            </w:r>
          </w:p>
        </w:tc>
        <w:tc>
          <w:tcPr>
            <w:tcW w:w="1008" w:type="dxa"/>
          </w:tcPr>
          <w:p w:rsidR="007D3B69" w:rsidRDefault="00C91545">
            <w:r>
              <w:t>7:6</w:t>
            </w:r>
          </w:p>
        </w:tc>
        <w:tc>
          <w:tcPr>
            <w:tcW w:w="864" w:type="dxa"/>
          </w:tcPr>
          <w:p w:rsidR="007D3B69" w:rsidRDefault="00C91545">
            <w:r>
              <w:t>WO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tet</w:t>
            </w:r>
          </w:p>
        </w:tc>
        <w:tc>
          <w:tcPr>
            <w:tcW w:w="1008" w:type="dxa"/>
          </w:tcPr>
          <w:p w:rsidR="007D3B69" w:rsidRDefault="00C91545">
            <w:r>
              <w:t>5:4</w:t>
            </w:r>
          </w:p>
        </w:tc>
        <w:tc>
          <w:tcPr>
            <w:tcW w:w="864" w:type="dxa"/>
          </w:tcPr>
          <w:p w:rsidR="007D3B69" w:rsidRDefault="00C91545">
            <w:r>
              <w:t>WO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dmam</w:t>
            </w:r>
          </w:p>
        </w:tc>
        <w:tc>
          <w:tcPr>
            <w:tcW w:w="1008" w:type="dxa"/>
          </w:tcPr>
          <w:p w:rsidR="007D3B69" w:rsidRDefault="00C91545">
            <w:r>
              <w:t>3:3</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xfifor</w:t>
            </w:r>
          </w:p>
        </w:tc>
        <w:tc>
          <w:tcPr>
            <w:tcW w:w="1008" w:type="dxa"/>
          </w:tcPr>
          <w:p w:rsidR="007D3B69" w:rsidRDefault="00C91545">
            <w:r>
              <w:t>2:2</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rfifor</w:t>
            </w:r>
          </w:p>
        </w:tc>
        <w:tc>
          <w:tcPr>
            <w:tcW w:w="1008" w:type="dxa"/>
          </w:tcPr>
          <w:p w:rsidR="007D3B69" w:rsidRDefault="00C91545">
            <w:r>
              <w:t>1:1</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fifoe</w:t>
            </w:r>
          </w:p>
        </w:tc>
        <w:tc>
          <w:tcPr>
            <w:tcW w:w="1008" w:type="dxa"/>
          </w:tcPr>
          <w:p w:rsidR="007D3B69" w:rsidRDefault="00C91545">
            <w:r>
              <w:t>0:0</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lastRenderedPageBreak/>
        <w:t>LCR</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dlab</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bc</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stick_parity</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eps</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pen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dls</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MCR</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25'h0</w:t>
            </w:r>
          </w:p>
        </w:tc>
      </w:tr>
      <w:tr w:rsidR="007D3B69" w:rsidTr="007D3B69">
        <w:tc>
          <w:tcPr>
            <w:tcW w:w="1440" w:type="dxa"/>
          </w:tcPr>
          <w:p w:rsidR="007D3B69" w:rsidRDefault="00C91545">
            <w:r>
              <w:t>sire</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afce</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lb</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out2</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out1</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rts</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dtr</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LSR</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23'h0</w:t>
            </w:r>
          </w:p>
        </w:tc>
      </w:tr>
      <w:tr w:rsidR="007D3B69" w:rsidTr="007D3B69">
        <w:tc>
          <w:tcPr>
            <w:tcW w:w="1440" w:type="dxa"/>
          </w:tcPr>
          <w:p w:rsidR="007D3B69" w:rsidRDefault="00C91545">
            <w:r>
              <w:t>addr_rcvd</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rfe</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temt</w:t>
            </w:r>
          </w:p>
        </w:tc>
        <w:tc>
          <w:tcPr>
            <w:tcW w:w="1008" w:type="dxa"/>
          </w:tcPr>
          <w:p w:rsidR="007D3B69" w:rsidRDefault="00C91545">
            <w:r>
              <w:t>6:6</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thre</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bi</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fe</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pen</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oe</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dr</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MSR</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dcd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ri</w:t>
            </w:r>
          </w:p>
        </w:tc>
        <w:tc>
          <w:tcPr>
            <w:tcW w:w="1008" w:type="dxa"/>
          </w:tcPr>
          <w:p w:rsidR="007D3B69" w:rsidRDefault="00C91545">
            <w:r>
              <w:t>6:6</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dsr</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cts</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w:t>
            </w:r>
          </w:p>
        </w:tc>
      </w:tr>
      <w:tr w:rsidR="007D3B69" w:rsidTr="007D3B69">
        <w:tc>
          <w:tcPr>
            <w:tcW w:w="1440" w:type="dxa"/>
          </w:tcPr>
          <w:p w:rsidR="007D3B69" w:rsidRDefault="00C91545">
            <w:r>
              <w:t>ddcd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teri</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ddsr</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dcts</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SCR</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scr</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LPDLL</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lpdll</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LPDLH</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lpdlh</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lastRenderedPageBreak/>
        <w:t>SRBR</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23'h0</w:t>
            </w:r>
          </w:p>
        </w:tc>
      </w:tr>
      <w:tr w:rsidR="007D3B69" w:rsidTr="007D3B69">
        <w:tc>
          <w:tcPr>
            <w:tcW w:w="1440" w:type="dxa"/>
          </w:tcPr>
          <w:p w:rsidR="007D3B69" w:rsidRDefault="00C91545">
            <w:r>
              <w:t>srbr_lsb8</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srbr_lsb7to0</w:t>
            </w:r>
          </w:p>
        </w:tc>
        <w:tc>
          <w:tcPr>
            <w:tcW w:w="1008" w:type="dxa"/>
          </w:tcPr>
          <w:p w:rsidR="007D3B69" w:rsidRDefault="00C91545">
            <w:r>
              <w:t>7:0</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STHR</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23'h0</w:t>
            </w:r>
          </w:p>
        </w:tc>
      </w:tr>
      <w:tr w:rsidR="007D3B69" w:rsidTr="007D3B69">
        <w:tc>
          <w:tcPr>
            <w:tcW w:w="1440" w:type="dxa"/>
          </w:tcPr>
          <w:p w:rsidR="007D3B69" w:rsidRDefault="00C91545">
            <w:r>
              <w:t>sthr_lsb8</w:t>
            </w:r>
          </w:p>
        </w:tc>
        <w:tc>
          <w:tcPr>
            <w:tcW w:w="1008" w:type="dxa"/>
          </w:tcPr>
          <w:p w:rsidR="007D3B69" w:rsidRDefault="00C91545">
            <w:r>
              <w:t>8:8</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sthr_lsb7to0</w:t>
            </w:r>
          </w:p>
        </w:tc>
        <w:tc>
          <w:tcPr>
            <w:tcW w:w="1008" w:type="dxa"/>
          </w:tcPr>
          <w:p w:rsidR="007D3B69" w:rsidRDefault="00C91545">
            <w:r>
              <w:t>7:0</w:t>
            </w:r>
          </w:p>
        </w:tc>
        <w:tc>
          <w:tcPr>
            <w:tcW w:w="864" w:type="dxa"/>
          </w:tcPr>
          <w:p w:rsidR="007D3B69" w:rsidRDefault="00C91545">
            <w:r>
              <w:t>WO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FAR</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far</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TFR</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tfr</w:t>
            </w:r>
          </w:p>
        </w:tc>
        <w:tc>
          <w:tcPr>
            <w:tcW w:w="1008" w:type="dxa"/>
          </w:tcPr>
          <w:p w:rsidR="007D3B69" w:rsidRDefault="00C91545">
            <w:r>
              <w:t>7:0</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RFW</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rffe</w:t>
            </w:r>
          </w:p>
        </w:tc>
        <w:tc>
          <w:tcPr>
            <w:tcW w:w="1008" w:type="dxa"/>
          </w:tcPr>
          <w:p w:rsidR="007D3B69" w:rsidRDefault="00C91545">
            <w:r>
              <w:t>9:9</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rfpe</w:t>
            </w:r>
          </w:p>
        </w:tc>
        <w:tc>
          <w:tcPr>
            <w:tcW w:w="1008" w:type="dxa"/>
          </w:tcPr>
          <w:p w:rsidR="007D3B69" w:rsidRDefault="00C91545">
            <w:r>
              <w:t>8:8</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rfwd</w:t>
            </w:r>
          </w:p>
        </w:tc>
        <w:tc>
          <w:tcPr>
            <w:tcW w:w="1008" w:type="dxa"/>
          </w:tcPr>
          <w:p w:rsidR="007D3B69" w:rsidRDefault="00C91545">
            <w:r>
              <w:t>7:0</w:t>
            </w:r>
          </w:p>
        </w:tc>
        <w:tc>
          <w:tcPr>
            <w:tcW w:w="864" w:type="dxa"/>
          </w:tcPr>
          <w:p w:rsidR="007D3B69" w:rsidRDefault="00C91545">
            <w:r>
              <w:t>WO</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lastRenderedPageBreak/>
        <w:t>USR</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27'h0</w:t>
            </w:r>
          </w:p>
        </w:tc>
      </w:tr>
      <w:tr w:rsidR="007D3B69" w:rsidTr="007D3B69">
        <w:tc>
          <w:tcPr>
            <w:tcW w:w="1440" w:type="dxa"/>
          </w:tcPr>
          <w:p w:rsidR="007D3B69" w:rsidRDefault="00C91545">
            <w:r>
              <w:t>rff</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rfne</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tfe</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tfnf</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busy</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TFL</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tfl</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RFL</w:t>
      </w:r>
    </w:p>
    <w:p w:rsidR="007D3B69" w:rsidRDefault="00C91545">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rfl</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SRR</w:t>
      </w:r>
    </w:p>
    <w:p w:rsidR="007D3B69" w:rsidRDefault="00C91545">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29'h0</w:t>
            </w:r>
          </w:p>
        </w:tc>
      </w:tr>
      <w:tr w:rsidR="007D3B69" w:rsidTr="007D3B69">
        <w:tc>
          <w:tcPr>
            <w:tcW w:w="1440" w:type="dxa"/>
          </w:tcPr>
          <w:p w:rsidR="007D3B69" w:rsidRDefault="00C91545">
            <w:r>
              <w:t>xfr</w:t>
            </w:r>
          </w:p>
        </w:tc>
        <w:tc>
          <w:tcPr>
            <w:tcW w:w="1008" w:type="dxa"/>
          </w:tcPr>
          <w:p w:rsidR="007D3B69" w:rsidRDefault="00C91545">
            <w:r>
              <w:t>2:2</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rfr</w:t>
            </w:r>
          </w:p>
        </w:tc>
        <w:tc>
          <w:tcPr>
            <w:tcW w:w="1008" w:type="dxa"/>
          </w:tcPr>
          <w:p w:rsidR="007D3B69" w:rsidRDefault="00C91545">
            <w:r>
              <w:t>1:1</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ur</w:t>
            </w:r>
          </w:p>
        </w:tc>
        <w:tc>
          <w:tcPr>
            <w:tcW w:w="1008" w:type="dxa"/>
          </w:tcPr>
          <w:p w:rsidR="007D3B69" w:rsidRDefault="00C91545">
            <w:r>
              <w:t>0:0</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SRTS</w:t>
      </w:r>
    </w:p>
    <w:p w:rsidR="007D3B69" w:rsidRDefault="00C91545">
      <w:r>
        <w:t>Offset: 08C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srts</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SBCR</w:t>
      </w:r>
    </w:p>
    <w:p w:rsidR="007D3B69" w:rsidRDefault="00C91545">
      <w:r>
        <w:t>Offset: 090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sbcr</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SDMAM</w:t>
      </w:r>
    </w:p>
    <w:p w:rsidR="007D3B69" w:rsidRDefault="00C91545">
      <w:r>
        <w:t>Offset: 094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sdmam</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SFE</w:t>
      </w:r>
    </w:p>
    <w:p w:rsidR="007D3B69" w:rsidRDefault="00C91545">
      <w:r>
        <w:t>Offset: 098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sfe</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SRT</w:t>
      </w:r>
    </w:p>
    <w:p w:rsidR="007D3B69" w:rsidRDefault="00C91545">
      <w:r>
        <w:t>Offset: 09C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srt</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STET</w:t>
      </w:r>
    </w:p>
    <w:p w:rsidR="007D3B69" w:rsidRDefault="00C91545">
      <w:r>
        <w:t>Offset: 0A0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stet</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HTX</w:t>
      </w:r>
    </w:p>
    <w:p w:rsidR="007D3B69" w:rsidRDefault="00C91545">
      <w:r>
        <w:t>Offset: 0A4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htx</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DMASA</w:t>
      </w:r>
    </w:p>
    <w:p w:rsidR="007D3B69" w:rsidRDefault="00C91545">
      <w:r>
        <w:t>Offset: 0A8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dmasa</w:t>
            </w:r>
          </w:p>
        </w:tc>
        <w:tc>
          <w:tcPr>
            <w:tcW w:w="1008" w:type="dxa"/>
          </w:tcPr>
          <w:p w:rsidR="007D3B69" w:rsidRDefault="00C91545">
            <w:r>
              <w:t>0:0</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TCR</w:t>
      </w:r>
    </w:p>
    <w:p w:rsidR="007D3B69" w:rsidRDefault="00C91545">
      <w:r>
        <w:t>Offset: 0AC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27'h0</w:t>
            </w:r>
          </w:p>
        </w:tc>
      </w:tr>
      <w:tr w:rsidR="007D3B69" w:rsidTr="007D3B69">
        <w:tc>
          <w:tcPr>
            <w:tcW w:w="1440" w:type="dxa"/>
          </w:tcPr>
          <w:p w:rsidR="007D3B69" w:rsidRDefault="00C91545">
            <w:r>
              <w:t>xfer_mode</w:t>
            </w:r>
          </w:p>
        </w:tc>
        <w:tc>
          <w:tcPr>
            <w:tcW w:w="1008" w:type="dxa"/>
          </w:tcPr>
          <w:p w:rsidR="007D3B69" w:rsidRDefault="00C91545">
            <w:r>
              <w:t>4:3</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de_pol</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re_pol</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rs485_en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DE_EN</w:t>
      </w:r>
    </w:p>
    <w:p w:rsidR="007D3B69" w:rsidRDefault="00C91545">
      <w:r>
        <w:t>Offset: 0B0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de_en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RE_EN</w:t>
      </w:r>
    </w:p>
    <w:p w:rsidR="007D3B69" w:rsidRDefault="00C91545">
      <w:r>
        <w:t>Offset: 0B4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re_en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DET</w:t>
      </w:r>
    </w:p>
    <w:p w:rsidR="007D3B69" w:rsidRDefault="00C91545">
      <w:r>
        <w:t>Offset: 0B8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dedat</w:t>
            </w:r>
          </w:p>
        </w:tc>
        <w:tc>
          <w:tcPr>
            <w:tcW w:w="1008" w:type="dxa"/>
          </w:tcPr>
          <w:p w:rsidR="007D3B69" w:rsidRDefault="00C91545">
            <w:r>
              <w:t>23:16</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deat</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TAT</w:t>
      </w:r>
    </w:p>
    <w:p w:rsidR="007D3B69" w:rsidRDefault="00C91545">
      <w:r>
        <w:t>Offset: 0BC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re_to_de</w:t>
            </w:r>
          </w:p>
        </w:tc>
        <w:tc>
          <w:tcPr>
            <w:tcW w:w="1008" w:type="dxa"/>
          </w:tcPr>
          <w:p w:rsidR="007D3B69" w:rsidRDefault="00C91545">
            <w:r>
              <w:t>31:16</w:t>
            </w:r>
          </w:p>
        </w:tc>
        <w:tc>
          <w:tcPr>
            <w:tcW w:w="864" w:type="dxa"/>
          </w:tcPr>
          <w:p w:rsidR="007D3B69" w:rsidRDefault="00C91545">
            <w:r>
              <w:t>RW</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de_to_re</w:t>
            </w:r>
          </w:p>
        </w:tc>
        <w:tc>
          <w:tcPr>
            <w:tcW w:w="1008" w:type="dxa"/>
          </w:tcPr>
          <w:p w:rsidR="007D3B69" w:rsidRDefault="00C91545">
            <w:r>
              <w:t>15:0</w:t>
            </w:r>
          </w:p>
        </w:tc>
        <w:tc>
          <w:tcPr>
            <w:tcW w:w="864" w:type="dxa"/>
          </w:tcPr>
          <w:p w:rsidR="007D3B69" w:rsidRDefault="00C91545">
            <w:r>
              <w:t>RW</w:t>
            </w:r>
          </w:p>
        </w:tc>
        <w:tc>
          <w:tcPr>
            <w:tcW w:w="5040" w:type="dxa"/>
          </w:tcPr>
          <w:p w:rsidR="007D3B69" w:rsidRDefault="007D3B69"/>
        </w:tc>
        <w:tc>
          <w:tcPr>
            <w:tcW w:w="1008" w:type="dxa"/>
          </w:tcPr>
          <w:p w:rsidR="007D3B69" w:rsidRDefault="00C91545">
            <w:r>
              <w:t>16'h0</w:t>
            </w:r>
          </w:p>
        </w:tc>
      </w:tr>
    </w:tbl>
    <w:p w:rsidR="007D3B69" w:rsidRDefault="00C91545" w:rsidP="000C4E2D">
      <w:pPr>
        <w:pStyle w:val="3"/>
        <w:spacing w:before="156" w:after="156"/>
        <w:ind w:left="964" w:hanging="964"/>
      </w:pPr>
      <w:r>
        <w:t>DLF</w:t>
      </w:r>
    </w:p>
    <w:p w:rsidR="007D3B69" w:rsidRDefault="00C91545">
      <w:r>
        <w:t>Offset: 0C0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dlf</w:t>
            </w:r>
          </w:p>
        </w:tc>
        <w:tc>
          <w:tcPr>
            <w:tcW w:w="1008" w:type="dxa"/>
          </w:tcPr>
          <w:p w:rsidR="007D3B69" w:rsidRDefault="00C91545">
            <w:r>
              <w:t>3:0</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bl>
    <w:p w:rsidR="007D3B69" w:rsidRDefault="00C91545" w:rsidP="000C4E2D">
      <w:pPr>
        <w:pStyle w:val="3"/>
        <w:spacing w:before="156" w:after="156"/>
        <w:ind w:left="964" w:hanging="964"/>
      </w:pPr>
      <w:r>
        <w:t>RAR</w:t>
      </w:r>
    </w:p>
    <w:p w:rsidR="007D3B69" w:rsidRDefault="00C91545">
      <w:r>
        <w:t>Offset: 0C4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rar</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TAR</w:t>
      </w:r>
    </w:p>
    <w:p w:rsidR="007D3B69" w:rsidRDefault="00C91545">
      <w:r>
        <w:t>Offset: 0C8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tar</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LCR_EXT</w:t>
      </w:r>
    </w:p>
    <w:p w:rsidR="007D3B69" w:rsidRDefault="00C91545">
      <w:r>
        <w:t>Offset: 0CC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transmit_mode</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send_addr</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addr_match</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dls_e</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CPR</w:t>
      </w:r>
    </w:p>
    <w:p w:rsidR="007D3B69" w:rsidRDefault="00C91545">
      <w:r>
        <w:t>Offset: 0F4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fifo_mode</w:t>
            </w:r>
          </w:p>
        </w:tc>
        <w:tc>
          <w:tcPr>
            <w:tcW w:w="1008" w:type="dxa"/>
          </w:tcPr>
          <w:p w:rsidR="007D3B69" w:rsidRDefault="00C91545">
            <w:r>
              <w:t>23:16</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15:14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dma_extra</w:t>
            </w:r>
          </w:p>
        </w:tc>
        <w:tc>
          <w:tcPr>
            <w:tcW w:w="1008" w:type="dxa"/>
          </w:tcPr>
          <w:p w:rsidR="007D3B69" w:rsidRDefault="00C91545">
            <w:r>
              <w:t>13:13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uart_add_encoded_params</w:t>
            </w:r>
          </w:p>
        </w:tc>
        <w:tc>
          <w:tcPr>
            <w:tcW w:w="1008" w:type="dxa"/>
          </w:tcPr>
          <w:p w:rsidR="007D3B69" w:rsidRDefault="00C91545">
            <w:r>
              <w:t>12:12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shadow</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fifo_stat</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fifo_access</w:t>
            </w:r>
          </w:p>
        </w:tc>
        <w:tc>
          <w:tcPr>
            <w:tcW w:w="1008" w:type="dxa"/>
          </w:tcPr>
          <w:p w:rsidR="007D3B69" w:rsidRDefault="00C91545">
            <w:r>
              <w:t>9:9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new_feat</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sir_lp_mode</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sir_mode</w:t>
            </w:r>
          </w:p>
        </w:tc>
        <w:tc>
          <w:tcPr>
            <w:tcW w:w="1008" w:type="dxa"/>
          </w:tcPr>
          <w:p w:rsidR="007D3B69" w:rsidRDefault="00C91545">
            <w:r>
              <w:t>6:6</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thre_mode</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afce_mode</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apb_data_width</w:t>
            </w:r>
          </w:p>
        </w:tc>
        <w:tc>
          <w:tcPr>
            <w:tcW w:w="1008" w:type="dxa"/>
          </w:tcPr>
          <w:p w:rsidR="007D3B69" w:rsidRDefault="00C91545">
            <w:r>
              <w:t>1:0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UCV</w:t>
      </w:r>
    </w:p>
    <w:p w:rsidR="007D3B69" w:rsidRDefault="00C91545">
      <w:r>
        <w:t>Offset: 0F8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ucv</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CTR</w:t>
      </w:r>
    </w:p>
    <w:p w:rsidR="007D3B69" w:rsidRDefault="00C91545">
      <w:r>
        <w:t>Offset: 0FC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ctr</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
        <w:br w:type="page"/>
      </w:r>
    </w:p>
    <w:p w:rsidR="007D3B69" w:rsidRDefault="00C91545" w:rsidP="00FF6CDC">
      <w:pPr>
        <w:pStyle w:val="10"/>
        <w:spacing w:before="156" w:after="156"/>
        <w:ind w:left="643" w:hanging="643"/>
      </w:pPr>
      <w:r>
        <w:lastRenderedPageBreak/>
        <w:t>DUAL_TIMER</w:t>
      </w:r>
    </w:p>
    <w:p w:rsidR="007D3B69" w:rsidRDefault="00C91545" w:rsidP="00FF6CDC">
      <w:pPr>
        <w:pStyle w:val="2"/>
        <w:spacing w:before="156" w:after="156"/>
        <w:ind w:left="843" w:hanging="843"/>
      </w:pPr>
      <w:r>
        <w:t>Introduction</w:t>
      </w:r>
    </w:p>
    <w:p w:rsidR="00B918C5" w:rsidRPr="00B918C5" w:rsidRDefault="00B918C5" w:rsidP="00B918C5">
      <w:pPr>
        <w:ind w:left="420"/>
      </w:pPr>
      <w:r>
        <w:rPr>
          <w:rFonts w:hint="eastAsia"/>
        </w:rPr>
        <w:t>ARM</w:t>
      </w:r>
      <w:r>
        <w:rPr>
          <w:rFonts w:hint="eastAsia"/>
        </w:rPr>
        <w:t>的</w:t>
      </w:r>
      <w:r>
        <w:rPr>
          <w:rFonts w:hint="eastAsia"/>
        </w:rPr>
        <w:t>IP</w:t>
      </w:r>
      <w:r>
        <w:rPr>
          <w:rFonts w:hint="eastAsia"/>
        </w:rPr>
        <w:t>，需要</w:t>
      </w:r>
      <w:r>
        <w:rPr>
          <w:rFonts w:hint="eastAsia"/>
        </w:rPr>
        <w:t>PDF</w:t>
      </w:r>
      <w:r>
        <w:rPr>
          <w:rFonts w:hint="eastAsia"/>
        </w:rPr>
        <w:t>转成</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DUAL_TIMER Register</w:t>
      </w:r>
    </w:p>
    <w:p w:rsidR="007D3B69" w:rsidRDefault="00C91545" w:rsidP="000C4E2D">
      <w:pPr>
        <w:pStyle w:val="3"/>
        <w:spacing w:before="156" w:after="156"/>
        <w:ind w:left="964" w:hanging="964"/>
      </w:pPr>
      <w:r>
        <w:t>LOAD0</w:t>
      </w:r>
    </w:p>
    <w:p w:rsidR="007D3B69" w:rsidRDefault="00C91545">
      <w:r>
        <w:t>Offset: 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LOAD_L32</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VALUE0</w:t>
      </w:r>
    </w:p>
    <w:p w:rsidR="007D3B69" w:rsidRDefault="00C91545">
      <w:r>
        <w:t>Offset: 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VALUE_L32</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32'hffffffff</w:t>
            </w:r>
          </w:p>
        </w:tc>
      </w:tr>
    </w:tbl>
    <w:p w:rsidR="007D3B69" w:rsidRDefault="00C91545" w:rsidP="000C4E2D">
      <w:pPr>
        <w:pStyle w:val="3"/>
        <w:spacing w:before="156" w:after="156"/>
        <w:ind w:left="964" w:hanging="964"/>
      </w:pPr>
      <w:r>
        <w:t>CONTROL0</w:t>
      </w:r>
    </w:p>
    <w:p w:rsidR="007D3B69" w:rsidRDefault="00C91545">
      <w:r>
        <w:t>Offset: 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31:8</w:t>
            </w:r>
          </w:p>
        </w:tc>
        <w:tc>
          <w:tcPr>
            <w:tcW w:w="864" w:type="dxa"/>
          </w:tcPr>
          <w:p w:rsidR="007D3B69" w:rsidRDefault="00C91545">
            <w:r>
              <w:t>RW</w:t>
            </w:r>
          </w:p>
        </w:tc>
        <w:tc>
          <w:tcPr>
            <w:tcW w:w="5040" w:type="dxa"/>
          </w:tcPr>
          <w:p w:rsidR="007D3B69" w:rsidRDefault="007D3B69"/>
        </w:tc>
        <w:tc>
          <w:tcPr>
            <w:tcW w:w="1008" w:type="dxa"/>
          </w:tcPr>
          <w:p w:rsidR="007D3B69" w:rsidRDefault="00C91545">
            <w:r>
              <w:t>24'h000000</w:t>
            </w:r>
          </w:p>
        </w:tc>
      </w:tr>
      <w:tr w:rsidR="007D3B69" w:rsidTr="007D3B69">
        <w:tc>
          <w:tcPr>
            <w:tcW w:w="1440" w:type="dxa"/>
          </w:tcPr>
          <w:p w:rsidR="007D3B69" w:rsidRDefault="00C91545">
            <w:r>
              <w:t>ENABLE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Enable bit</w:t>
            </w:r>
          </w:p>
        </w:tc>
        <w:tc>
          <w:tcPr>
            <w:tcW w:w="1008" w:type="dxa"/>
          </w:tcPr>
          <w:p w:rsidR="007D3B69" w:rsidRDefault="00C91545">
            <w:r>
              <w:t>1'h0</w:t>
            </w:r>
          </w:p>
        </w:tc>
      </w:tr>
      <w:tr w:rsidR="007D3B69" w:rsidTr="007D3B69">
        <w:tc>
          <w:tcPr>
            <w:tcW w:w="1440" w:type="dxa"/>
          </w:tcPr>
          <w:p w:rsidR="007D3B69" w:rsidRDefault="00C91545">
            <w:r>
              <w:t>MODE</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Mode bit</w:t>
            </w:r>
          </w:p>
        </w:tc>
        <w:tc>
          <w:tcPr>
            <w:tcW w:w="1008" w:type="dxa"/>
          </w:tcPr>
          <w:p w:rsidR="007D3B69" w:rsidRDefault="00C91545">
            <w:r>
              <w:t>1'h0</w:t>
            </w:r>
          </w:p>
        </w:tc>
      </w:tr>
      <w:tr w:rsidR="007D3B69" w:rsidTr="007D3B69">
        <w:tc>
          <w:tcPr>
            <w:tcW w:w="1440" w:type="dxa"/>
          </w:tcPr>
          <w:p w:rsidR="007D3B69" w:rsidRDefault="00C91545">
            <w:r>
              <w:t>INT_ENABLE</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Interrupt Enable bit</w:t>
            </w:r>
          </w:p>
        </w:tc>
        <w:tc>
          <w:tcPr>
            <w:tcW w:w="1008" w:type="dxa"/>
          </w:tcPr>
          <w:p w:rsidR="007D3B69" w:rsidRDefault="00C91545">
            <w:r>
              <w:t>1'h1</w:t>
            </w:r>
          </w:p>
        </w:tc>
      </w:tr>
      <w:tr w:rsidR="007D3B69" w:rsidTr="007D3B69">
        <w:tc>
          <w:tcPr>
            <w:tcW w:w="1440" w:type="dxa"/>
          </w:tcPr>
          <w:p w:rsidR="007D3B69" w:rsidRDefault="00C91545">
            <w:r>
              <w:t>RESERVED1</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TIMERPRE</w:t>
            </w:r>
          </w:p>
        </w:tc>
        <w:tc>
          <w:tcPr>
            <w:tcW w:w="1008" w:type="dxa"/>
          </w:tcPr>
          <w:p w:rsidR="007D3B69" w:rsidRDefault="00C91545">
            <w:r>
              <w:t>3:2</w:t>
            </w:r>
          </w:p>
        </w:tc>
        <w:tc>
          <w:tcPr>
            <w:tcW w:w="864" w:type="dxa"/>
          </w:tcPr>
          <w:p w:rsidR="007D3B69" w:rsidRDefault="00C91545">
            <w:r>
              <w:t>RW</w:t>
            </w:r>
          </w:p>
        </w:tc>
        <w:tc>
          <w:tcPr>
            <w:tcW w:w="5040" w:type="dxa"/>
          </w:tcPr>
          <w:p w:rsidR="007D3B69" w:rsidRDefault="00C91545">
            <w:r>
              <w:t>Prescale bits</w:t>
            </w:r>
          </w:p>
        </w:tc>
        <w:tc>
          <w:tcPr>
            <w:tcW w:w="1008" w:type="dxa"/>
          </w:tcPr>
          <w:p w:rsidR="007D3B69" w:rsidRDefault="00C91545">
            <w:r>
              <w:t>2'h0</w:t>
            </w:r>
          </w:p>
        </w:tc>
      </w:tr>
      <w:tr w:rsidR="007D3B69" w:rsidTr="007D3B69">
        <w:tc>
          <w:tcPr>
            <w:tcW w:w="1440" w:type="dxa"/>
          </w:tcPr>
          <w:p w:rsidR="007D3B69" w:rsidRDefault="00C91545">
            <w:r>
              <w:t>SIZE</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Selects 16-bit or 32- bit counter operation</w:t>
            </w:r>
          </w:p>
        </w:tc>
        <w:tc>
          <w:tcPr>
            <w:tcW w:w="1008" w:type="dxa"/>
          </w:tcPr>
          <w:p w:rsidR="007D3B69" w:rsidRDefault="00C91545">
            <w:r>
              <w:t>1'h0</w:t>
            </w:r>
          </w:p>
        </w:tc>
      </w:tr>
      <w:tr w:rsidR="007D3B69" w:rsidTr="007D3B69">
        <w:tc>
          <w:tcPr>
            <w:tcW w:w="1440" w:type="dxa"/>
          </w:tcPr>
          <w:p w:rsidR="007D3B69" w:rsidRDefault="00C91545">
            <w:r>
              <w:t>ONESHOT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Selects one-shot or wrapping counter mode</w:t>
            </w:r>
          </w:p>
        </w:tc>
        <w:tc>
          <w:tcPr>
            <w:tcW w:w="1008" w:type="dxa"/>
          </w:tcPr>
          <w:p w:rsidR="007D3B69" w:rsidRDefault="00C91545">
            <w:r>
              <w:t>1'h0</w:t>
            </w:r>
          </w:p>
        </w:tc>
      </w:tr>
    </w:tbl>
    <w:p w:rsidR="007D3B69" w:rsidRDefault="00C91545" w:rsidP="000C4E2D">
      <w:pPr>
        <w:pStyle w:val="3"/>
        <w:spacing w:before="156" w:after="156"/>
        <w:ind w:left="964" w:hanging="964"/>
      </w:pPr>
      <w:r>
        <w:t>INTCLR0</w:t>
      </w:r>
    </w:p>
    <w:p w:rsidR="007D3B69" w:rsidRDefault="00C91545">
      <w:r>
        <w:t>Offset: 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INTCLR_L32</w:t>
            </w:r>
          </w:p>
        </w:tc>
        <w:tc>
          <w:tcPr>
            <w:tcW w:w="1008" w:type="dxa"/>
          </w:tcPr>
          <w:p w:rsidR="007D3B69" w:rsidRDefault="00C91545">
            <w:r>
              <w:t>31:0</w:t>
            </w:r>
          </w:p>
        </w:tc>
        <w:tc>
          <w:tcPr>
            <w:tcW w:w="864" w:type="dxa"/>
          </w:tcPr>
          <w:p w:rsidR="007D3B69" w:rsidRDefault="00C91545">
            <w:r>
              <w:t>WO</w:t>
            </w:r>
          </w:p>
        </w:tc>
        <w:tc>
          <w:tcPr>
            <w:tcW w:w="5040" w:type="dxa"/>
          </w:tcPr>
          <w:p w:rsidR="007D3B69" w:rsidRDefault="007D3B69"/>
        </w:tc>
        <w:tc>
          <w:tcPr>
            <w:tcW w:w="1008" w:type="dxa"/>
          </w:tcPr>
          <w:p w:rsidR="007D3B69" w:rsidRDefault="00C91545">
            <w:r>
              <w:t>31'h00000000</w:t>
            </w:r>
          </w:p>
        </w:tc>
      </w:tr>
    </w:tbl>
    <w:p w:rsidR="007D3B69" w:rsidRDefault="00C91545" w:rsidP="000C4E2D">
      <w:pPr>
        <w:pStyle w:val="3"/>
        <w:spacing w:before="156" w:after="156"/>
        <w:ind w:left="964" w:hanging="964"/>
      </w:pPr>
      <w:r>
        <w:t>RIS0</w:t>
      </w:r>
    </w:p>
    <w:p w:rsidR="007D3B69" w:rsidRDefault="00C91545">
      <w:r>
        <w:t>Offset: 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31'h00000000</w:t>
            </w:r>
          </w:p>
        </w:tc>
      </w:tr>
      <w:tr w:rsidR="007D3B69" w:rsidTr="007D3B69">
        <w:tc>
          <w:tcPr>
            <w:tcW w:w="1440" w:type="dxa"/>
          </w:tcPr>
          <w:p w:rsidR="007D3B69" w:rsidRDefault="00C91545">
            <w:r>
              <w:t>RAW_INT</w:t>
            </w:r>
          </w:p>
        </w:tc>
        <w:tc>
          <w:tcPr>
            <w:tcW w:w="1008" w:type="dxa"/>
          </w:tcPr>
          <w:p w:rsidR="007D3B69" w:rsidRDefault="00C91545">
            <w:r>
              <w:t>1:0</w:t>
            </w:r>
          </w:p>
        </w:tc>
        <w:tc>
          <w:tcPr>
            <w:tcW w:w="864" w:type="dxa"/>
          </w:tcPr>
          <w:p w:rsidR="007D3B69" w:rsidRDefault="00C91545">
            <w:r>
              <w:t>RO</w:t>
            </w:r>
          </w:p>
        </w:tc>
        <w:tc>
          <w:tcPr>
            <w:tcW w:w="5040" w:type="dxa"/>
          </w:tcPr>
          <w:p w:rsidR="007D3B69" w:rsidRDefault="00C91545">
            <w:r>
              <w:t>Raw interrupt status</w:t>
            </w:r>
          </w:p>
        </w:tc>
        <w:tc>
          <w:tcPr>
            <w:tcW w:w="1008" w:type="dxa"/>
          </w:tcPr>
          <w:p w:rsidR="007D3B69" w:rsidRDefault="00C91545">
            <w:r>
              <w:t>1'h0</w:t>
            </w:r>
          </w:p>
        </w:tc>
      </w:tr>
    </w:tbl>
    <w:p w:rsidR="007D3B69" w:rsidRDefault="00C91545" w:rsidP="000C4E2D">
      <w:pPr>
        <w:pStyle w:val="3"/>
        <w:spacing w:before="156" w:after="156"/>
        <w:ind w:left="964" w:hanging="964"/>
      </w:pPr>
      <w:r>
        <w:t>MIS0</w:t>
      </w:r>
    </w:p>
    <w:p w:rsidR="007D3B69" w:rsidRDefault="00C91545">
      <w:r>
        <w:t>Offset: 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31'h00000000</w:t>
            </w:r>
          </w:p>
        </w:tc>
      </w:tr>
      <w:tr w:rsidR="007D3B69" w:rsidTr="007D3B69">
        <w:tc>
          <w:tcPr>
            <w:tcW w:w="1440" w:type="dxa"/>
          </w:tcPr>
          <w:p w:rsidR="007D3B69" w:rsidRDefault="00C91545">
            <w:r>
              <w:t>INT</w:t>
            </w:r>
          </w:p>
        </w:tc>
        <w:tc>
          <w:tcPr>
            <w:tcW w:w="1008" w:type="dxa"/>
          </w:tcPr>
          <w:p w:rsidR="007D3B69" w:rsidRDefault="00C91545">
            <w:r>
              <w:t>1:0</w:t>
            </w:r>
          </w:p>
        </w:tc>
        <w:tc>
          <w:tcPr>
            <w:tcW w:w="864" w:type="dxa"/>
          </w:tcPr>
          <w:p w:rsidR="007D3B69" w:rsidRDefault="00C91545">
            <w:r>
              <w:t>RO</w:t>
            </w:r>
          </w:p>
        </w:tc>
        <w:tc>
          <w:tcPr>
            <w:tcW w:w="5040" w:type="dxa"/>
          </w:tcPr>
          <w:p w:rsidR="007D3B69" w:rsidRDefault="00C91545">
            <w:r>
              <w:t>Interrupt status</w:t>
            </w:r>
          </w:p>
        </w:tc>
        <w:tc>
          <w:tcPr>
            <w:tcW w:w="1008" w:type="dxa"/>
          </w:tcPr>
          <w:p w:rsidR="007D3B69" w:rsidRDefault="00C91545">
            <w:r>
              <w:t>1'h0</w:t>
            </w:r>
          </w:p>
        </w:tc>
      </w:tr>
    </w:tbl>
    <w:p w:rsidR="007D3B69" w:rsidRDefault="00C91545" w:rsidP="000C4E2D">
      <w:pPr>
        <w:pStyle w:val="3"/>
        <w:spacing w:before="156" w:after="156"/>
        <w:ind w:left="964" w:hanging="964"/>
      </w:pPr>
      <w:r>
        <w:t>BGLOAD0</w:t>
      </w:r>
    </w:p>
    <w:p w:rsidR="007D3B69" w:rsidRDefault="00C91545">
      <w:r>
        <w:t>Offset: 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BGLOAD_L32</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lastRenderedPageBreak/>
        <w:t>RESERVED</w:t>
      </w:r>
    </w:p>
    <w:p w:rsidR="007D3B69" w:rsidRDefault="00C91545">
      <w:r>
        <w:t>Offset: 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LOAD1</w:t>
      </w:r>
    </w:p>
    <w:p w:rsidR="007D3B69" w:rsidRDefault="00C91545">
      <w:r>
        <w:t>Offset: 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LOAD_L32</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VALUE1</w:t>
      </w:r>
    </w:p>
    <w:p w:rsidR="007D3B69" w:rsidRDefault="00C91545">
      <w:r>
        <w:t>Offset: 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VALUE_L32</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32'hffffffff</w:t>
            </w:r>
          </w:p>
        </w:tc>
      </w:tr>
    </w:tbl>
    <w:p w:rsidR="007D3B69" w:rsidRDefault="00C91545" w:rsidP="000C4E2D">
      <w:pPr>
        <w:pStyle w:val="3"/>
        <w:spacing w:before="156" w:after="156"/>
        <w:ind w:left="964" w:hanging="964"/>
      </w:pPr>
      <w:r>
        <w:t>CONTROL1</w:t>
      </w:r>
    </w:p>
    <w:p w:rsidR="007D3B69" w:rsidRDefault="00C91545">
      <w:r>
        <w:t>Offset: 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31:8</w:t>
            </w:r>
          </w:p>
        </w:tc>
        <w:tc>
          <w:tcPr>
            <w:tcW w:w="864" w:type="dxa"/>
          </w:tcPr>
          <w:p w:rsidR="007D3B69" w:rsidRDefault="00C91545">
            <w:r>
              <w:t>RW</w:t>
            </w:r>
          </w:p>
        </w:tc>
        <w:tc>
          <w:tcPr>
            <w:tcW w:w="5040" w:type="dxa"/>
          </w:tcPr>
          <w:p w:rsidR="007D3B69" w:rsidRDefault="007D3B69"/>
        </w:tc>
        <w:tc>
          <w:tcPr>
            <w:tcW w:w="1008" w:type="dxa"/>
          </w:tcPr>
          <w:p w:rsidR="007D3B69" w:rsidRDefault="00C91545">
            <w:r>
              <w:t>24'h000000</w:t>
            </w:r>
          </w:p>
        </w:tc>
      </w:tr>
      <w:tr w:rsidR="007D3B69" w:rsidTr="007D3B69">
        <w:tc>
          <w:tcPr>
            <w:tcW w:w="1440" w:type="dxa"/>
          </w:tcPr>
          <w:p w:rsidR="007D3B69" w:rsidRDefault="00C91545">
            <w:r>
              <w:t>ENABLE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Enable bit</w:t>
            </w:r>
          </w:p>
        </w:tc>
        <w:tc>
          <w:tcPr>
            <w:tcW w:w="1008" w:type="dxa"/>
          </w:tcPr>
          <w:p w:rsidR="007D3B69" w:rsidRDefault="00C91545">
            <w:r>
              <w:t>1'h0</w:t>
            </w:r>
          </w:p>
        </w:tc>
      </w:tr>
      <w:tr w:rsidR="007D3B69" w:rsidTr="007D3B69">
        <w:tc>
          <w:tcPr>
            <w:tcW w:w="1440" w:type="dxa"/>
          </w:tcPr>
          <w:p w:rsidR="007D3B69" w:rsidRDefault="00C91545">
            <w:r>
              <w:t>MODE</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Mode bit</w:t>
            </w:r>
          </w:p>
        </w:tc>
        <w:tc>
          <w:tcPr>
            <w:tcW w:w="1008" w:type="dxa"/>
          </w:tcPr>
          <w:p w:rsidR="007D3B69" w:rsidRDefault="00C91545">
            <w:r>
              <w:t>1'h0</w:t>
            </w:r>
          </w:p>
        </w:tc>
      </w:tr>
      <w:tr w:rsidR="007D3B69" w:rsidTr="007D3B69">
        <w:tc>
          <w:tcPr>
            <w:tcW w:w="1440" w:type="dxa"/>
          </w:tcPr>
          <w:p w:rsidR="007D3B69" w:rsidRDefault="00C91545">
            <w:r>
              <w:t>INT_ENABLE</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Interrupt Enable bit</w:t>
            </w:r>
          </w:p>
        </w:tc>
        <w:tc>
          <w:tcPr>
            <w:tcW w:w="1008" w:type="dxa"/>
          </w:tcPr>
          <w:p w:rsidR="007D3B69" w:rsidRDefault="00C91545">
            <w:r>
              <w:t>1'h1</w:t>
            </w:r>
          </w:p>
        </w:tc>
      </w:tr>
      <w:tr w:rsidR="007D3B69" w:rsidTr="007D3B69">
        <w:tc>
          <w:tcPr>
            <w:tcW w:w="1440" w:type="dxa"/>
          </w:tcPr>
          <w:p w:rsidR="007D3B69" w:rsidRDefault="00C91545">
            <w:r>
              <w:t>RESERVED1</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TIMERPRE</w:t>
            </w:r>
          </w:p>
        </w:tc>
        <w:tc>
          <w:tcPr>
            <w:tcW w:w="1008" w:type="dxa"/>
          </w:tcPr>
          <w:p w:rsidR="007D3B69" w:rsidRDefault="00C91545">
            <w:r>
              <w:t>3:2</w:t>
            </w:r>
          </w:p>
        </w:tc>
        <w:tc>
          <w:tcPr>
            <w:tcW w:w="864" w:type="dxa"/>
          </w:tcPr>
          <w:p w:rsidR="007D3B69" w:rsidRDefault="00C91545">
            <w:r>
              <w:t>RW</w:t>
            </w:r>
          </w:p>
        </w:tc>
        <w:tc>
          <w:tcPr>
            <w:tcW w:w="5040" w:type="dxa"/>
          </w:tcPr>
          <w:p w:rsidR="007D3B69" w:rsidRDefault="00C91545">
            <w:r>
              <w:t>Prescale bits</w:t>
            </w:r>
          </w:p>
        </w:tc>
        <w:tc>
          <w:tcPr>
            <w:tcW w:w="1008" w:type="dxa"/>
          </w:tcPr>
          <w:p w:rsidR="007D3B69" w:rsidRDefault="00C91545">
            <w:r>
              <w:t>2'h0</w:t>
            </w:r>
          </w:p>
        </w:tc>
      </w:tr>
      <w:tr w:rsidR="007D3B69" w:rsidTr="007D3B69">
        <w:tc>
          <w:tcPr>
            <w:tcW w:w="1440" w:type="dxa"/>
          </w:tcPr>
          <w:p w:rsidR="007D3B69" w:rsidRDefault="00C91545">
            <w:r>
              <w:t>SIZE</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Selects 16-bit or 32- bit counter operation</w:t>
            </w:r>
          </w:p>
        </w:tc>
        <w:tc>
          <w:tcPr>
            <w:tcW w:w="1008" w:type="dxa"/>
          </w:tcPr>
          <w:p w:rsidR="007D3B69" w:rsidRDefault="00C91545">
            <w:r>
              <w:t>1'h0</w:t>
            </w:r>
          </w:p>
        </w:tc>
      </w:tr>
      <w:tr w:rsidR="007D3B69" w:rsidTr="007D3B69">
        <w:tc>
          <w:tcPr>
            <w:tcW w:w="1440" w:type="dxa"/>
          </w:tcPr>
          <w:p w:rsidR="007D3B69" w:rsidRDefault="00C91545">
            <w:r>
              <w:t>ONESHOT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Selects one-shot or wrapping counter mode</w:t>
            </w:r>
          </w:p>
        </w:tc>
        <w:tc>
          <w:tcPr>
            <w:tcW w:w="1008" w:type="dxa"/>
          </w:tcPr>
          <w:p w:rsidR="007D3B69" w:rsidRDefault="00C91545">
            <w:r>
              <w:t>1'h0</w:t>
            </w:r>
          </w:p>
        </w:tc>
      </w:tr>
    </w:tbl>
    <w:p w:rsidR="007D3B69" w:rsidRDefault="00C91545" w:rsidP="000C4E2D">
      <w:pPr>
        <w:pStyle w:val="3"/>
        <w:spacing w:before="156" w:after="156"/>
        <w:ind w:left="964" w:hanging="964"/>
      </w:pPr>
      <w:r>
        <w:t>INTCLR1</w:t>
      </w:r>
    </w:p>
    <w:p w:rsidR="007D3B69" w:rsidRDefault="00C91545">
      <w:r>
        <w:t>Offset: 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INTCLR_L32</w:t>
            </w:r>
          </w:p>
        </w:tc>
        <w:tc>
          <w:tcPr>
            <w:tcW w:w="1008" w:type="dxa"/>
          </w:tcPr>
          <w:p w:rsidR="007D3B69" w:rsidRDefault="00C91545">
            <w:r>
              <w:t>31:0</w:t>
            </w:r>
          </w:p>
        </w:tc>
        <w:tc>
          <w:tcPr>
            <w:tcW w:w="864" w:type="dxa"/>
          </w:tcPr>
          <w:p w:rsidR="007D3B69" w:rsidRDefault="00C91545">
            <w:r>
              <w:t>WO</w:t>
            </w:r>
          </w:p>
        </w:tc>
        <w:tc>
          <w:tcPr>
            <w:tcW w:w="5040" w:type="dxa"/>
          </w:tcPr>
          <w:p w:rsidR="007D3B69" w:rsidRDefault="007D3B69"/>
        </w:tc>
        <w:tc>
          <w:tcPr>
            <w:tcW w:w="1008" w:type="dxa"/>
          </w:tcPr>
          <w:p w:rsidR="007D3B69" w:rsidRDefault="00C91545">
            <w:r>
              <w:t>31'h00000000</w:t>
            </w:r>
          </w:p>
        </w:tc>
      </w:tr>
    </w:tbl>
    <w:p w:rsidR="007D3B69" w:rsidRDefault="00C91545" w:rsidP="000C4E2D">
      <w:pPr>
        <w:pStyle w:val="3"/>
        <w:spacing w:before="156" w:after="156"/>
        <w:ind w:left="964" w:hanging="964"/>
      </w:pPr>
      <w:r>
        <w:t>RIS1</w:t>
      </w:r>
    </w:p>
    <w:p w:rsidR="007D3B69" w:rsidRDefault="00C91545">
      <w:r>
        <w:t>Offset: 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31'h00000000</w:t>
            </w:r>
          </w:p>
        </w:tc>
      </w:tr>
      <w:tr w:rsidR="007D3B69" w:rsidTr="007D3B69">
        <w:tc>
          <w:tcPr>
            <w:tcW w:w="1440" w:type="dxa"/>
          </w:tcPr>
          <w:p w:rsidR="007D3B69" w:rsidRDefault="00C91545">
            <w:r>
              <w:t>RAW_INT</w:t>
            </w:r>
          </w:p>
        </w:tc>
        <w:tc>
          <w:tcPr>
            <w:tcW w:w="1008" w:type="dxa"/>
          </w:tcPr>
          <w:p w:rsidR="007D3B69" w:rsidRDefault="00C91545">
            <w:r>
              <w:t>1:0</w:t>
            </w:r>
          </w:p>
        </w:tc>
        <w:tc>
          <w:tcPr>
            <w:tcW w:w="864" w:type="dxa"/>
          </w:tcPr>
          <w:p w:rsidR="007D3B69" w:rsidRDefault="00C91545">
            <w:r>
              <w:t>RO</w:t>
            </w:r>
          </w:p>
        </w:tc>
        <w:tc>
          <w:tcPr>
            <w:tcW w:w="5040" w:type="dxa"/>
          </w:tcPr>
          <w:p w:rsidR="007D3B69" w:rsidRDefault="00C91545">
            <w:r>
              <w:t>Raw interrupt status</w:t>
            </w:r>
          </w:p>
        </w:tc>
        <w:tc>
          <w:tcPr>
            <w:tcW w:w="1008" w:type="dxa"/>
          </w:tcPr>
          <w:p w:rsidR="007D3B69" w:rsidRDefault="00C91545">
            <w:r>
              <w:t>1'h0</w:t>
            </w:r>
          </w:p>
        </w:tc>
      </w:tr>
    </w:tbl>
    <w:p w:rsidR="007D3B69" w:rsidRDefault="00C91545" w:rsidP="000C4E2D">
      <w:pPr>
        <w:pStyle w:val="3"/>
        <w:spacing w:before="156" w:after="156"/>
        <w:ind w:left="964" w:hanging="964"/>
      </w:pPr>
      <w:r>
        <w:t>MIS1</w:t>
      </w:r>
    </w:p>
    <w:p w:rsidR="007D3B69" w:rsidRDefault="00C91545">
      <w:r>
        <w:t>Offset: 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RESERVED0</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31'h00000000</w:t>
            </w:r>
          </w:p>
        </w:tc>
      </w:tr>
      <w:tr w:rsidR="007D3B69" w:rsidTr="007D3B69">
        <w:tc>
          <w:tcPr>
            <w:tcW w:w="1440" w:type="dxa"/>
          </w:tcPr>
          <w:p w:rsidR="007D3B69" w:rsidRDefault="00C91545">
            <w:r>
              <w:t>INT</w:t>
            </w:r>
          </w:p>
        </w:tc>
        <w:tc>
          <w:tcPr>
            <w:tcW w:w="1008" w:type="dxa"/>
          </w:tcPr>
          <w:p w:rsidR="007D3B69" w:rsidRDefault="00C91545">
            <w:r>
              <w:t>1:0</w:t>
            </w:r>
          </w:p>
        </w:tc>
        <w:tc>
          <w:tcPr>
            <w:tcW w:w="864" w:type="dxa"/>
          </w:tcPr>
          <w:p w:rsidR="007D3B69" w:rsidRDefault="00C91545">
            <w:r>
              <w:t>RO</w:t>
            </w:r>
          </w:p>
        </w:tc>
        <w:tc>
          <w:tcPr>
            <w:tcW w:w="5040" w:type="dxa"/>
          </w:tcPr>
          <w:p w:rsidR="007D3B69" w:rsidRDefault="00C91545">
            <w:r>
              <w:t>Interrupt status</w:t>
            </w:r>
          </w:p>
        </w:tc>
        <w:tc>
          <w:tcPr>
            <w:tcW w:w="1008" w:type="dxa"/>
          </w:tcPr>
          <w:p w:rsidR="007D3B69" w:rsidRDefault="00C91545">
            <w:r>
              <w:t>1'h0</w:t>
            </w:r>
          </w:p>
        </w:tc>
      </w:tr>
    </w:tbl>
    <w:p w:rsidR="007D3B69" w:rsidRDefault="00C91545" w:rsidP="000C4E2D">
      <w:pPr>
        <w:pStyle w:val="3"/>
        <w:spacing w:before="156" w:after="156"/>
        <w:ind w:left="964" w:hanging="964"/>
      </w:pPr>
      <w:r>
        <w:t>BGLOAD1</w:t>
      </w:r>
    </w:p>
    <w:p w:rsidR="007D3B69" w:rsidRDefault="00C91545">
      <w:r>
        <w:t>Offset: 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BGLOAD_L32</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
        <w:br w:type="page"/>
      </w:r>
    </w:p>
    <w:p w:rsidR="007D3B69" w:rsidRDefault="00C91545" w:rsidP="00FF6CDC">
      <w:pPr>
        <w:pStyle w:val="10"/>
        <w:spacing w:before="156" w:after="156"/>
        <w:ind w:left="643" w:hanging="643"/>
      </w:pPr>
      <w:r>
        <w:lastRenderedPageBreak/>
        <w:t>GPT</w:t>
      </w:r>
    </w:p>
    <w:p w:rsidR="007D3B69" w:rsidRDefault="00C91545" w:rsidP="00FF6CDC">
      <w:pPr>
        <w:pStyle w:val="2"/>
        <w:spacing w:before="156" w:after="156"/>
        <w:ind w:left="843" w:hanging="843"/>
      </w:pPr>
      <w:r>
        <w:t>Introduction</w:t>
      </w:r>
    </w:p>
    <w:p w:rsidR="00832BEF" w:rsidRPr="00832BEF" w:rsidRDefault="00832BEF" w:rsidP="00832BEF">
      <w:r w:rsidRPr="00832BEF">
        <w:t>General Purpose Timer (GPT) is a programmable timer module, which is a set of compact multi-function timers.</w:t>
      </w:r>
    </w:p>
    <w:p w:rsidR="007D3B69" w:rsidRDefault="00C91545" w:rsidP="00FF6CDC">
      <w:pPr>
        <w:pStyle w:val="2"/>
        <w:spacing w:before="156" w:after="156"/>
        <w:ind w:left="843" w:hanging="843"/>
      </w:pPr>
      <w:r>
        <w:t>Main Features</w:t>
      </w:r>
    </w:p>
    <w:p w:rsidR="007D74E1" w:rsidRDefault="007D74E1" w:rsidP="007D74E1">
      <w:r>
        <w:rPr>
          <w:rFonts w:hint="eastAsia"/>
        </w:rPr>
        <w:t>The GPT provides following features</w:t>
      </w:r>
      <w:r>
        <w:rPr>
          <w:rFonts w:hint="eastAsia"/>
        </w:rPr>
        <w:t>：</w:t>
      </w:r>
    </w:p>
    <w:p w:rsidR="007D74E1" w:rsidRDefault="007D74E1" w:rsidP="007D74E1"/>
    <w:p w:rsidR="007D74E1" w:rsidRDefault="007D74E1" w:rsidP="007D74E1">
      <w:r>
        <w:t>- selectable clk source for each channel : external clk, pclk</w:t>
      </w:r>
    </w:p>
    <w:p w:rsidR="007D74E1" w:rsidRDefault="007D74E1" w:rsidP="007D74E1">
      <w:r>
        <w:t>- support 4 independent channels</w:t>
      </w:r>
    </w:p>
    <w:p w:rsidR="007D74E1" w:rsidRDefault="007D74E1" w:rsidP="007D74E1">
      <w:r>
        <w:t xml:space="preserve">- each channel provides 6 scenarios: </w:t>
      </w:r>
    </w:p>
    <w:p w:rsidR="007D74E1" w:rsidRDefault="007D74E1" w:rsidP="007D74E1">
      <w:r>
        <w:t xml:space="preserve">  1. one 32bit timer</w:t>
      </w:r>
    </w:p>
    <w:p w:rsidR="007D74E1" w:rsidRDefault="007D74E1" w:rsidP="007D74E1">
      <w:r>
        <w:t xml:space="preserve">  2. two 16bit timers</w:t>
      </w:r>
    </w:p>
    <w:p w:rsidR="007D74E1" w:rsidRDefault="007D74E1" w:rsidP="007D74E1">
      <w:r>
        <w:t xml:space="preserve">  3. four 8bit timers</w:t>
      </w:r>
    </w:p>
    <w:p w:rsidR="007D74E1" w:rsidRDefault="007D74E1" w:rsidP="007D74E1">
      <w:r>
        <w:t xml:space="preserve">  4. one 16bit PWM</w:t>
      </w:r>
    </w:p>
    <w:p w:rsidR="007D74E1" w:rsidRDefault="007D74E1" w:rsidP="007D74E1">
      <w:r>
        <w:t xml:space="preserve">  5. one 16bit timer and one 8bit PWM</w:t>
      </w:r>
    </w:p>
    <w:p w:rsidR="007D74E1" w:rsidRDefault="007D74E1" w:rsidP="007D74E1">
      <w:r>
        <w:t xml:space="preserve">  6. two 8bit timers and one 8bit PWM</w:t>
      </w:r>
    </w:p>
    <w:p w:rsidR="007D74E1" w:rsidRDefault="007D74E1" w:rsidP="007D74E1">
      <w:r>
        <w:t>- each timer support 3 cnt modes: up, down, up/down</w:t>
      </w:r>
    </w:p>
    <w:p w:rsidR="007D74E1" w:rsidRDefault="007D74E1" w:rsidP="007D74E1">
      <w:r>
        <w:t>- each timer support 4 run modes: single, repeat, free run, keep go</w:t>
      </w:r>
    </w:p>
    <w:p w:rsidR="007D74E1" w:rsidRDefault="007D74E1" w:rsidP="007D74E1">
      <w:r>
        <w:t>- external pause to suspend all timer/PWM activities</w:t>
      </w:r>
    </w:p>
    <w:p w:rsidR="007D74E1" w:rsidRDefault="007D74E1" w:rsidP="007D74E1">
      <w:r>
        <w:t>- input capture, configurable capture edge and capture source</w:t>
      </w:r>
    </w:p>
    <w:p w:rsidR="007D74E1" w:rsidRDefault="007D74E1" w:rsidP="007D74E1">
      <w:r>
        <w:t>- generate one pulse</w:t>
      </w:r>
    </w:p>
    <w:p w:rsidR="007D74E1" w:rsidRDefault="007D74E1" w:rsidP="007D74E1">
      <w:r>
        <w:t>- support generates interrupt for each timer, and ch_capture_int, ledc_tx_int for each channel</w:t>
      </w:r>
    </w:p>
    <w:p w:rsidR="007D74E1" w:rsidRDefault="007D74E1" w:rsidP="007D74E1">
      <w:r>
        <w:t>- support LEDC</w:t>
      </w:r>
    </w:p>
    <w:p w:rsidR="007D74E1" w:rsidRDefault="007D74E1" w:rsidP="007D74E1">
      <w:r>
        <w:t>- a 4*32-bit tx fifo for LEDC transmit</w:t>
      </w:r>
    </w:p>
    <w:p w:rsidR="007D74E1" w:rsidRPr="007D74E1" w:rsidRDefault="007D74E1" w:rsidP="007D74E1">
      <w:r>
        <w:t>- a 4*32-bit rx fifo for capture data</w:t>
      </w:r>
    </w:p>
    <w:p w:rsidR="007D3B69" w:rsidRDefault="00C91545" w:rsidP="00FF6CDC">
      <w:pPr>
        <w:pStyle w:val="2"/>
        <w:spacing w:before="156" w:after="156"/>
        <w:ind w:left="843" w:hanging="843"/>
      </w:pPr>
      <w:r>
        <w:t>Function Description</w:t>
      </w:r>
    </w:p>
    <w:p w:rsidR="00580A55" w:rsidRDefault="005B1295" w:rsidP="000C4E2D">
      <w:pPr>
        <w:pStyle w:val="3"/>
        <w:spacing w:before="156" w:after="156"/>
        <w:ind w:left="964" w:hanging="964"/>
      </w:pPr>
      <w:r>
        <w:rPr>
          <w:rFonts w:hint="eastAsia"/>
        </w:rPr>
        <w:t>Clock</w:t>
      </w:r>
    </w:p>
    <w:p w:rsidR="005B1295" w:rsidRDefault="005B1295" w:rsidP="005B1295">
      <w:r>
        <w:t xml:space="preserve">The clock source for each channel is configurable. It can be selected form external clock, which comes from GPIO , internal clock clk_t0 and PCLK. Actually, clk_t0 and </w:t>
      </w:r>
      <w:r>
        <w:lastRenderedPageBreak/>
        <w:t>external clk are used as an enable signal of PCLK.  Prescaler and divider will help to generate count clock (clk_cnt) with lower frequency, the clk_cnt is the work clock of counter, shown in Fig. 2.</w:t>
      </w:r>
    </w:p>
    <w:p w:rsidR="005B1295" w:rsidRDefault="006518A8" w:rsidP="005B1295">
      <w:r>
        <w:rPr>
          <w:noProof/>
        </w:rPr>
        <w:drawing>
          <wp:inline distT="0" distB="0" distL="0" distR="0" wp14:anchorId="348EC7D4" wp14:editId="3F3B4F79">
            <wp:extent cx="5486400" cy="10502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1050290"/>
                    </a:xfrm>
                    <a:prstGeom prst="rect">
                      <a:avLst/>
                    </a:prstGeom>
                  </pic:spPr>
                </pic:pic>
              </a:graphicData>
            </a:graphic>
          </wp:inline>
        </w:drawing>
      </w:r>
    </w:p>
    <w:p w:rsidR="00580A55" w:rsidRDefault="005B1295" w:rsidP="005B1295">
      <w:r>
        <w:t>​                        Figure 2. Clock Block for each channel</w:t>
      </w:r>
    </w:p>
    <w:p w:rsidR="00F47853" w:rsidRDefault="00F47853" w:rsidP="005B1295"/>
    <w:p w:rsidR="00F47853" w:rsidRDefault="003F3089" w:rsidP="000C4E2D">
      <w:pPr>
        <w:pStyle w:val="3"/>
        <w:spacing w:before="156" w:after="156"/>
        <w:ind w:left="964" w:hanging="964"/>
      </w:pPr>
      <w:r>
        <w:rPr>
          <w:rFonts w:hint="eastAsia"/>
        </w:rPr>
        <w:t>Timer</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 xml:space="preserve">Each channel has a 32-bit counter, which can provides several timers with different bit width, such as 32-bit timer, 16-bit and 8-bit timers, see Tab.1. Using register ch_mode to select different scenarios. There are three count directions supported, count up, count down, count up/down. In count up mode, the timer will count up to reload value setting by register CHx_RELOAD. In count down mode the timer will count down from reload value to 0. And for count up/down mode the timer will count up to reload value first, and then count down to 0. </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Also the timer run mode is programmable, user can select single, repeat, free run or keep go mode according to application. In free run mode, the timer will be a loop counter from 0 to the maximal value. And in keep go mode after re-enabling the counter, it will continue counting from the counted value when the timer is disabled.</w:t>
      </w:r>
    </w:p>
    <w:p w:rsidR="007C467F" w:rsidRPr="007C467F" w:rsidRDefault="007C467F" w:rsidP="007C467F">
      <w:pPr>
        <w:pStyle w:val="md-end-block"/>
        <w:spacing w:before="192" w:beforeAutospacing="0" w:after="192" w:afterAutospacing="0"/>
        <w:rPr>
          <w:rFonts w:ascii="Times New Roman" w:hAnsi="Times New Roman" w:cstheme="minorBidi"/>
          <w:kern w:val="2"/>
          <w:sz w:val="21"/>
          <w:szCs w:val="21"/>
        </w:rPr>
      </w:pPr>
      <w:r w:rsidRPr="007C467F">
        <w:rPr>
          <w:rFonts w:ascii="Times New Roman" w:hAnsi="Times New Roman" w:cstheme="minorBidi"/>
          <w:kern w:val="2"/>
          <w:sz w:val="21"/>
          <w:szCs w:val="21"/>
        </w:rPr>
        <w:t xml:space="preserve">All timer/PWM activity can be paused by external pause signal. The interrupt of each timer will be generated when time up. </w:t>
      </w:r>
    </w:p>
    <w:p w:rsidR="00F43CD1" w:rsidRDefault="00F43CD1" w:rsidP="00F43CD1">
      <w:pPr>
        <w:pStyle w:val="3"/>
        <w:spacing w:before="156" w:after="156"/>
        <w:ind w:left="964" w:hanging="964"/>
      </w:pPr>
      <w:r>
        <w:rPr>
          <w:rFonts w:hint="eastAsia"/>
        </w:rPr>
        <w:t>PWM</w:t>
      </w:r>
    </w:p>
    <w:p w:rsidR="00F43CD1"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 xml:space="preserve">PWM output is also supported by this module. The register *chx_operation* should be configured as 3 (PWM mode). The period and duty cycle of PWM is programmale by configuring register *chx_reload*. When channel is disabled, PWM output value can be changed by register *polarity*. Central aligned and edge aligned are controled by register *pwm_out_mode*. </w:t>
      </w:r>
    </w:p>
    <w:p w:rsidR="00F43CD1"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 xml:space="preserve">For central-aligned mode the period and duty cycle should be set in register *CHx_RELOAD* (for detail please refer to *Venus_SoC_Memory_Mapping.xls*). Take the following Fig. 3 central-aligned PWM as an example, setting register *CHx_RELOAD* with period cycle = 5 and duty cycle = 2 and please note that the real period cycle of PWM is *2×period cycle*. When counter value is equal to duty cycle the PWM reverse. </w:t>
      </w:r>
    </w:p>
    <w:p w:rsidR="00F47853" w:rsidRPr="00F43CD1" w:rsidRDefault="00F43CD1" w:rsidP="00F43CD1">
      <w:pPr>
        <w:pStyle w:val="md-end-block"/>
        <w:spacing w:before="192" w:beforeAutospacing="0" w:after="192" w:afterAutospacing="0"/>
        <w:rPr>
          <w:rFonts w:ascii="Times New Roman" w:hAnsi="Times New Roman" w:cstheme="minorBidi"/>
          <w:kern w:val="2"/>
          <w:sz w:val="21"/>
          <w:szCs w:val="21"/>
        </w:rPr>
      </w:pPr>
      <w:r w:rsidRPr="00F43CD1">
        <w:rPr>
          <w:rFonts w:ascii="Times New Roman" w:hAnsi="Times New Roman" w:cstheme="minorBidi"/>
          <w:kern w:val="2"/>
          <w:sz w:val="21"/>
          <w:szCs w:val="21"/>
        </w:rPr>
        <w:t>For edge-aligned mode in register *CHx_RELOAD* users need to configure high period and low period. The actual high and low period of PWM are *1 + high period* and *1 + low period* respectively. Take the following Fig.4 edge-aligned PWM as an example, setting register *CHx_RELOAD* with low period = 3 and high period = 1. The period of PWM is *low period + high period*.</w:t>
      </w:r>
    </w:p>
    <w:p w:rsidR="00F47853" w:rsidRDefault="009849E2" w:rsidP="005B1295">
      <w:r>
        <w:rPr>
          <w:noProof/>
        </w:rPr>
        <w:lastRenderedPageBreak/>
        <w:drawing>
          <wp:inline distT="0" distB="0" distL="0" distR="0" wp14:anchorId="4F52CEF4" wp14:editId="47EBFCF8">
            <wp:extent cx="3671248" cy="2063377"/>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71248" cy="2063377"/>
                    </a:xfrm>
                    <a:prstGeom prst="rect">
                      <a:avLst/>
                    </a:prstGeom>
                  </pic:spPr>
                </pic:pic>
              </a:graphicData>
            </a:graphic>
          </wp:inline>
        </w:drawing>
      </w:r>
    </w:p>
    <w:p w:rsidR="009849E2" w:rsidRDefault="009849E2" w:rsidP="009849E2">
      <w:pPr>
        <w:ind w:left="840" w:firstLine="420"/>
      </w:pPr>
      <w:r w:rsidRPr="009849E2">
        <w:t>Figure 3.  PWM Central-Aligned</w:t>
      </w:r>
    </w:p>
    <w:p w:rsidR="009849E2" w:rsidRDefault="009849E2" w:rsidP="005B1295"/>
    <w:p w:rsidR="009849E2" w:rsidRDefault="008E3C75" w:rsidP="005B1295">
      <w:r>
        <w:rPr>
          <w:noProof/>
        </w:rPr>
        <w:drawing>
          <wp:inline distT="0" distB="0" distL="0" distR="0" wp14:anchorId="6A1BDBD5" wp14:editId="7BFCA68C">
            <wp:extent cx="3671248" cy="2303028"/>
            <wp:effectExtent l="0" t="0" r="571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73878" cy="2304678"/>
                    </a:xfrm>
                    <a:prstGeom prst="rect">
                      <a:avLst/>
                    </a:prstGeom>
                  </pic:spPr>
                </pic:pic>
              </a:graphicData>
            </a:graphic>
          </wp:inline>
        </w:drawing>
      </w:r>
    </w:p>
    <w:p w:rsidR="009849E2" w:rsidRDefault="008E3C75" w:rsidP="008E3C75">
      <w:pPr>
        <w:ind w:left="423" w:firstLine="420"/>
      </w:pPr>
      <w:r>
        <w:rPr>
          <w:rFonts w:ascii="Helvetica" w:hAnsi="Helvetica"/>
          <w:color w:val="333333"/>
          <w:shd w:val="clear" w:color="auto" w:fill="FFFFFF"/>
        </w:rPr>
        <w:t>Figure 4. PWM edge-aligned</w:t>
      </w:r>
    </w:p>
    <w:p w:rsidR="009849E2" w:rsidRDefault="009849E2" w:rsidP="005B1295"/>
    <w:p w:rsidR="008E3C75" w:rsidRDefault="008E3C75" w:rsidP="008E3C75">
      <w:pPr>
        <w:pStyle w:val="3"/>
        <w:spacing w:before="156" w:after="156"/>
        <w:ind w:left="964" w:hanging="964"/>
      </w:pPr>
      <w:r>
        <w:rPr>
          <w:rFonts w:hint="eastAsia"/>
        </w:rPr>
        <w:t>Capture</w:t>
      </w:r>
    </w:p>
    <w:p w:rsidR="008E3C75" w:rsidRDefault="008E3C75" w:rsidP="005B1295">
      <w:r w:rsidRPr="008E3C75">
        <w:t>Fig. 5 shows the simple block diagram for one channel in capture operation. Capture count mode is used to capture input pulse count, and capture time mode is used to capture pulse width. Capture source could be software trigger or external trigger. For software trigger user can set the register *soft_trigger_en*, and GPIO would be used as input pin for external trigger. User can chose rising edge, falling edge or both edge as the capture edge. The register *chx_operation* should be switched to capture count mode or capture time mode, and set *ch_mode* to 32-bit counter. The captured data would be saved in a 4*32-bit rx_fifo and can be transferd by CPU or DMA.</w:t>
      </w:r>
    </w:p>
    <w:p w:rsidR="008E3C75" w:rsidRDefault="008E3C75" w:rsidP="005B1295">
      <w:r>
        <w:rPr>
          <w:noProof/>
        </w:rPr>
        <w:lastRenderedPageBreak/>
        <w:drawing>
          <wp:inline distT="0" distB="0" distL="0" distR="0" wp14:anchorId="43FCF95C" wp14:editId="52BD9C1B">
            <wp:extent cx="3800902" cy="1845021"/>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03581" cy="1846322"/>
                    </a:xfrm>
                    <a:prstGeom prst="rect">
                      <a:avLst/>
                    </a:prstGeom>
                  </pic:spPr>
                </pic:pic>
              </a:graphicData>
            </a:graphic>
          </wp:inline>
        </w:drawing>
      </w:r>
    </w:p>
    <w:p w:rsidR="008E3C75" w:rsidRDefault="008E3C75" w:rsidP="005B1295"/>
    <w:p w:rsidR="008E3C75" w:rsidRDefault="008E3C75" w:rsidP="008E3C75">
      <w:pPr>
        <w:pStyle w:val="3"/>
        <w:spacing w:before="156" w:after="156"/>
        <w:ind w:left="964" w:hanging="964"/>
      </w:pPr>
      <w:r>
        <w:rPr>
          <w:rFonts w:hint="eastAsia"/>
        </w:rPr>
        <w:t>One Pulse</w:t>
      </w:r>
    </w:p>
    <w:p w:rsidR="008E3C75" w:rsidRDefault="008E3C75" w:rsidP="005B1295">
      <w:r w:rsidRPr="008E3C75">
        <w:t>One pulse generation is supported. Set *operation*=one_pulse, and *ch_mode*=1.To generate one high pulse, please set register *polarity* to "0" and "1" for low pulse. Register *reload*  *match_0* also need to be configured. *reload* value is the maxmal value of counter. When timer count up to *match_0*, the pulse will be generated.</w:t>
      </w:r>
    </w:p>
    <w:p w:rsidR="008E3C75" w:rsidRDefault="008E3C75" w:rsidP="005B1295"/>
    <w:p w:rsidR="008E3C75" w:rsidRDefault="008E3C75" w:rsidP="008E3C75">
      <w:pPr>
        <w:pStyle w:val="3"/>
        <w:spacing w:before="156" w:after="156"/>
        <w:ind w:left="964" w:hanging="964"/>
      </w:pPr>
      <w:r>
        <w:rPr>
          <w:rFonts w:hint="eastAsia"/>
        </w:rPr>
        <w:t>LEDC</w:t>
      </w:r>
    </w:p>
    <w:p w:rsidR="008E3C75" w:rsidRDefault="008E3C75" w:rsidP="008E3C75">
      <w:r>
        <w:t>1. Timing of data sending</w:t>
      </w:r>
    </w:p>
    <w:p w:rsidR="008E3C75" w:rsidRDefault="008E3C75" w:rsidP="008E3C75">
      <w:r>
        <w:t xml:space="preserve">   - Period of single bit data: 1.25us ~ 800kHz</w:t>
      </w:r>
    </w:p>
    <w:p w:rsidR="008E3C75" w:rsidRDefault="008E3C75" w:rsidP="008E3C75">
      <w:r>
        <w:t xml:space="preserve">   - Minimal data accuracy: 0.05us = 50ns ~ 20MHz. Then the module clock should N x 20MHz.</w:t>
      </w:r>
    </w:p>
    <w:p w:rsidR="008E3C75" w:rsidRDefault="008E3C75" w:rsidP="008E3C75">
      <w:r>
        <w:t xml:space="preserve">   - Uncertainty of rising / falling edge of data: ± 150ns</w:t>
      </w:r>
    </w:p>
    <w:p w:rsidR="008E3C75" w:rsidRDefault="008E3C75" w:rsidP="008E3C75"/>
    <w:p w:rsidR="008E3C75" w:rsidRDefault="008E3C75" w:rsidP="008E3C75">
      <w:r>
        <w:t>2. Sequence of data sending</w:t>
      </w:r>
    </w:p>
    <w:p w:rsidR="008E3C75" w:rsidRDefault="008E3C75" w:rsidP="008E3C75">
      <w:r>
        <w:t xml:space="preserve">   - Single bit data output</w:t>
      </w:r>
    </w:p>
    <w:p w:rsidR="008E3C75" w:rsidRDefault="008E3C75" w:rsidP="008E3C75">
      <w:r>
        <w:t xml:space="preserve">   - Sending MSB first</w:t>
      </w:r>
    </w:p>
    <w:p w:rsidR="008E3C75" w:rsidRDefault="008E3C75" w:rsidP="008E3C75">
      <w:r>
        <w:t xml:space="preserve">   - Data transmit in order of GRB (Green, Red, Blue), high bit data at first </w:t>
      </w:r>
    </w:p>
    <w:p w:rsidR="008E3C75" w:rsidRDefault="008E3C75" w:rsidP="008E3C75">
      <w:r>
        <w:t xml:space="preserve">     + *G7, G6, ......, G0, R7, ......, R0, B7, ......, B0*</w:t>
      </w:r>
    </w:p>
    <w:p w:rsidR="008E3C75" w:rsidRDefault="008E3C75" w:rsidP="008E3C75">
      <w:r>
        <w:t xml:space="preserve">     + G7 is MSB</w:t>
      </w:r>
    </w:p>
    <w:p w:rsidR="008E3C75" w:rsidRDefault="008E3C75" w:rsidP="008E3C75">
      <w:r>
        <w:t xml:space="preserve">     + B0 is LSB</w:t>
      </w:r>
    </w:p>
    <w:p w:rsidR="008E3C75" w:rsidRDefault="008E3C75" w:rsidP="008E3C75">
      <w:r>
        <w:t xml:space="preserve">   - Data length of each frame</w:t>
      </w:r>
    </w:p>
    <w:p w:rsidR="008E3C75" w:rsidRDefault="008E3C75" w:rsidP="008E3C75">
      <w:r>
        <w:t xml:space="preserve">     - 24bits of data to reproduce a color</w:t>
      </w:r>
    </w:p>
    <w:p w:rsidR="008E3C75" w:rsidRDefault="008E3C75" w:rsidP="008E3C75">
      <w:r>
        <w:t xml:space="preserve">     - 3 groups of 8bits each that represent its RGB coding</w:t>
      </w:r>
    </w:p>
    <w:p w:rsidR="008E3C75" w:rsidRDefault="008E3C75" w:rsidP="008E3C75">
      <w:r>
        <w:t xml:space="preserve">   - Time period of each frame: 24 * 1.25us = 30us</w:t>
      </w:r>
    </w:p>
    <w:p w:rsidR="008E3C75" w:rsidRDefault="008E3C75" w:rsidP="008E3C75">
      <w:r>
        <w:lastRenderedPageBreak/>
        <w:t xml:space="preserve">   - Time period reset code (interval of cascade frames): 50us</w:t>
      </w:r>
    </w:p>
    <w:p w:rsidR="008E3C75" w:rsidRDefault="008E3C75" w:rsidP="008E3C75"/>
    <w:p w:rsidR="008E3C75" w:rsidRDefault="008E3C75" w:rsidP="008E3C75">
      <w:r>
        <w:t>3. Data format (PWM waveform)</w:t>
      </w:r>
    </w:p>
    <w:p w:rsidR="008E3C75" w:rsidRDefault="008E3C75" w:rsidP="008E3C75">
      <w:r>
        <w:rPr>
          <w:noProof/>
        </w:rPr>
        <w:drawing>
          <wp:inline distT="0" distB="0" distL="0" distR="0" wp14:anchorId="10D2FC9C" wp14:editId="4E0AD84C">
            <wp:extent cx="5486400" cy="9182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918210"/>
                    </a:xfrm>
                    <a:prstGeom prst="rect">
                      <a:avLst/>
                    </a:prstGeom>
                  </pic:spPr>
                </pic:pic>
              </a:graphicData>
            </a:graphic>
          </wp:inline>
        </w:drawing>
      </w:r>
    </w:p>
    <w:p w:rsidR="008E3C75" w:rsidRPr="00580A55" w:rsidRDefault="008E3C75" w:rsidP="008E3C75">
      <w:r>
        <w:t>A 4*32-bit tx fifo is provided for LEDC transmit. The data, which is to be send, can be transfered to tx fifo by CPU or DMA. The most significant 8-bit is flag bit: if [31:24]=8'h0 means  it's a GRB data code, else it's a reset signal. Register *chx_reload* and *chx_match_0* are used to configure high- and low-level duty cycle for bit 1 and bit 0. In LEDC mode, *chx_operation* should be switch to LEDC mode and *ch_mode* should be set to 4 (PWM). Central aligned is not supported in LEDC mode so set  *pwm_out_mode* as edge aligned.</w:t>
      </w:r>
    </w:p>
    <w:p w:rsidR="007D3B69" w:rsidRDefault="00C91545" w:rsidP="00FF6CDC">
      <w:pPr>
        <w:pStyle w:val="2"/>
        <w:spacing w:before="156" w:after="156"/>
        <w:ind w:left="843" w:hanging="843"/>
      </w:pPr>
      <w:r>
        <w:t>Basic Block Diagram</w:t>
      </w:r>
    </w:p>
    <w:p w:rsidR="000B2089" w:rsidRDefault="000B2089" w:rsidP="000B2089">
      <w:r w:rsidRPr="000B2089">
        <w:t>Figure 1 shows the block diagram of GPT. 8 independent channels are supported. Each channel has a multi-function timer, and can also operate in capture time, capture count, one-pulse, PWM, and LEDC mode. Channel0 - Channel3 support DMA, and for Channel4 - Channel7 the data transmission can be achieved by CPU.</w:t>
      </w:r>
    </w:p>
    <w:p w:rsidR="00580A55" w:rsidRDefault="00580A55" w:rsidP="000B2089">
      <w:r>
        <w:rPr>
          <w:noProof/>
        </w:rPr>
        <w:drawing>
          <wp:inline distT="0" distB="0" distL="0" distR="0" wp14:anchorId="684C52E5" wp14:editId="6A1F5680">
            <wp:extent cx="5486400" cy="29787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2978785"/>
                    </a:xfrm>
                    <a:prstGeom prst="rect">
                      <a:avLst/>
                    </a:prstGeom>
                  </pic:spPr>
                </pic:pic>
              </a:graphicData>
            </a:graphic>
          </wp:inline>
        </w:drawing>
      </w:r>
    </w:p>
    <w:p w:rsidR="00580A55" w:rsidRPr="000B2089" w:rsidRDefault="00580A55" w:rsidP="000B2089"/>
    <w:p w:rsidR="007D3B69" w:rsidRDefault="00C91545" w:rsidP="00FF6CDC">
      <w:pPr>
        <w:pStyle w:val="2"/>
        <w:spacing w:before="156" w:after="156"/>
        <w:ind w:left="843" w:hanging="843"/>
      </w:pPr>
      <w:r>
        <w:lastRenderedPageBreak/>
        <w:t>GPT Register</w:t>
      </w:r>
    </w:p>
    <w:p w:rsidR="007D3B69" w:rsidRDefault="00C91545" w:rsidP="000C4E2D">
      <w:pPr>
        <w:pStyle w:val="3"/>
        <w:spacing w:before="156" w:after="156"/>
        <w:ind w:left="964" w:hanging="964"/>
      </w:pPr>
      <w:r>
        <w:t>ID</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major</w:t>
            </w:r>
          </w:p>
        </w:tc>
        <w:tc>
          <w:tcPr>
            <w:tcW w:w="1008" w:type="dxa"/>
          </w:tcPr>
          <w:p w:rsidR="007D3B69" w:rsidRDefault="00C91545">
            <w:r>
              <w:t>7:4</w:t>
            </w:r>
          </w:p>
        </w:tc>
        <w:tc>
          <w:tcPr>
            <w:tcW w:w="864" w:type="dxa"/>
          </w:tcPr>
          <w:p w:rsidR="007D3B69" w:rsidRDefault="00C91545">
            <w:r>
              <w:t>RO</w:t>
            </w:r>
          </w:p>
        </w:tc>
        <w:tc>
          <w:tcPr>
            <w:tcW w:w="5040" w:type="dxa"/>
          </w:tcPr>
          <w:p w:rsidR="007D3B69" w:rsidRDefault="00C91545">
            <w:r>
              <w:t>major id value</w:t>
            </w:r>
          </w:p>
        </w:tc>
        <w:tc>
          <w:tcPr>
            <w:tcW w:w="1008" w:type="dxa"/>
          </w:tcPr>
          <w:p w:rsidR="007D3B69" w:rsidRDefault="00C91545">
            <w:r>
              <w:t>4'h1</w:t>
            </w:r>
          </w:p>
        </w:tc>
      </w:tr>
      <w:tr w:rsidR="007D3B69" w:rsidTr="007D3B69">
        <w:tc>
          <w:tcPr>
            <w:tcW w:w="1440" w:type="dxa"/>
          </w:tcPr>
          <w:p w:rsidR="007D3B69" w:rsidRDefault="00C91545">
            <w:r>
              <w:t>minor</w:t>
            </w:r>
          </w:p>
        </w:tc>
        <w:tc>
          <w:tcPr>
            <w:tcW w:w="1008" w:type="dxa"/>
          </w:tcPr>
          <w:p w:rsidR="007D3B69" w:rsidRDefault="00C91545">
            <w:r>
              <w:t>3:0</w:t>
            </w:r>
          </w:p>
        </w:tc>
        <w:tc>
          <w:tcPr>
            <w:tcW w:w="864" w:type="dxa"/>
          </w:tcPr>
          <w:p w:rsidR="007D3B69" w:rsidRDefault="00C91545">
            <w:r>
              <w:t>RO</w:t>
            </w:r>
          </w:p>
        </w:tc>
        <w:tc>
          <w:tcPr>
            <w:tcW w:w="5040" w:type="dxa"/>
          </w:tcPr>
          <w:p w:rsidR="007D3B69" w:rsidRDefault="00C91545">
            <w:r>
              <w:t>minor id value</w:t>
            </w:r>
          </w:p>
        </w:tc>
        <w:tc>
          <w:tcPr>
            <w:tcW w:w="1008" w:type="dxa"/>
          </w:tcPr>
          <w:p w:rsidR="007D3B69" w:rsidRDefault="00C91545">
            <w:r>
              <w:t>4'h0</w:t>
            </w:r>
          </w:p>
        </w:tc>
      </w:tr>
    </w:tbl>
    <w:p w:rsidR="007D3B69" w:rsidRDefault="00C91545" w:rsidP="000C4E2D">
      <w:pPr>
        <w:pStyle w:val="3"/>
        <w:spacing w:before="156" w:after="156"/>
        <w:ind w:left="964" w:hanging="964"/>
      </w:pPr>
      <w:r>
        <w:t>CH0_CLK_CTRL</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ch0_clk_div_ld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 Also used as a common clk_div_ld for other channels in sync mode</w:t>
            </w:r>
          </w:p>
        </w:tc>
        <w:tc>
          <w:tcPr>
            <w:tcW w:w="1008" w:type="dxa"/>
          </w:tcPr>
          <w:p w:rsidR="007D3B69" w:rsidRDefault="00C91545">
            <w:r>
              <w:t>1'h0</w:t>
            </w:r>
          </w:p>
        </w:tc>
      </w:tr>
      <w:tr w:rsidR="007D3B69" w:rsidTr="007D3B69">
        <w:tc>
          <w:tcPr>
            <w:tcW w:w="1440" w:type="dxa"/>
          </w:tcPr>
          <w:p w:rsidR="007D3B69" w:rsidRDefault="00C91545">
            <w:r>
              <w:t>ch0_clk_prediv_ld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 Also used as a common clk_prediv_ld for other channels in sync mode</w:t>
            </w:r>
          </w:p>
        </w:tc>
        <w:tc>
          <w:tcPr>
            <w:tcW w:w="1008" w:type="dxa"/>
          </w:tcPr>
          <w:p w:rsidR="007D3B69" w:rsidRDefault="00C91545">
            <w:r>
              <w:t>1'h0</w:t>
            </w:r>
          </w:p>
        </w:tc>
      </w:tr>
      <w:tr w:rsidR="007D3B69" w:rsidTr="007D3B69">
        <w:tc>
          <w:tcPr>
            <w:tcW w:w="1440" w:type="dxa"/>
          </w:tcPr>
          <w:p w:rsidR="007D3B69" w:rsidRDefault="00C91545">
            <w:r>
              <w:t>ch0_clk_invert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ch0_clk_gate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ch0_clk_sel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ch0_clk_div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ch0_clk_prediv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CH1_CLK_CTRL</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lastRenderedPageBreak/>
              <w:t>ch1_clk_div_ld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ch1_clk_prediv_ld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ch1_clk_invert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ch1_clk_gate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ch1_clk_sel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ch1_clk_div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ch1_clk_prediv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CH2_CLK_CTRL</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ch2_clk_div_ld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ch2_clk_prediv_ld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ch2_clk_invert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ch2_clk_gate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ch2_clk_sel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ch2_clk_di</w:t>
            </w:r>
            <w:r>
              <w:lastRenderedPageBreak/>
              <w:t>v</w:t>
            </w:r>
          </w:p>
        </w:tc>
        <w:tc>
          <w:tcPr>
            <w:tcW w:w="1008" w:type="dxa"/>
          </w:tcPr>
          <w:p w:rsidR="007D3B69" w:rsidRDefault="00C91545">
            <w:r>
              <w:lastRenderedPageBreak/>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lastRenderedPageBreak/>
              <w:t>ch2_clk_prediv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CH3_CLK_CTRL</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ch3_clk_div_ld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ch3_clk_prediv_ld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ch3_clk_invert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ch3_clk_gate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ch3_clk_sel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ch3_clk_div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ch3_clk_prediv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CH4_CLK_CTRL</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ch4_clk_div_ld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ch4_clk_prediv_ld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ch4_clk_in</w:t>
            </w:r>
            <w:r>
              <w:lastRenderedPageBreak/>
              <w:t>vert</w:t>
            </w:r>
          </w:p>
        </w:tc>
        <w:tc>
          <w:tcPr>
            <w:tcW w:w="1008" w:type="dxa"/>
          </w:tcPr>
          <w:p w:rsidR="007D3B69" w:rsidRDefault="00C91545">
            <w:r>
              <w:lastRenderedPageBreak/>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lastRenderedPageBreak/>
              <w:t>ch4_clk_gate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ch4_clk_sel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ch4_clk_div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ch4_clk_prediv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CH5_CLK_CTRL</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ch5_clk_div_ld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ch5_clk_prediv_ld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ch5_clk_invert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ch5_clk_gate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ch5_clk_sel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ch5_clk_div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ch5_clk_prediv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CH6_CLK_CTRL</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ch6_clk_div_ld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ch6_clk_prediv_ld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ch6_clk_invert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ch6_clk_gate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ch6_clk_sel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t>ch6_clk_div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ch6_clk_prediv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CH7_CLK_CTRL</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7'h0</w:t>
            </w:r>
          </w:p>
        </w:tc>
      </w:tr>
      <w:tr w:rsidR="007D3B69" w:rsidTr="007D3B69">
        <w:tc>
          <w:tcPr>
            <w:tcW w:w="1440" w:type="dxa"/>
          </w:tcPr>
          <w:p w:rsidR="007D3B69" w:rsidRDefault="00C91545">
            <w:r>
              <w:t>ch7_clk_div_ld</w:t>
            </w:r>
          </w:p>
        </w:tc>
        <w:tc>
          <w:tcPr>
            <w:tcW w:w="1008" w:type="dxa"/>
          </w:tcPr>
          <w:p w:rsidR="007D3B69" w:rsidRDefault="00C91545">
            <w:r>
              <w:t>24:24</w:t>
            </w:r>
          </w:p>
        </w:tc>
        <w:tc>
          <w:tcPr>
            <w:tcW w:w="864" w:type="dxa"/>
          </w:tcPr>
          <w:p w:rsidR="007D3B69" w:rsidRDefault="00C91545">
            <w:r>
              <w:t>W1S</w:t>
            </w:r>
          </w:p>
        </w:tc>
        <w:tc>
          <w:tcPr>
            <w:tcW w:w="5040" w:type="dxa"/>
          </w:tcPr>
          <w:p w:rsidR="007D3B69" w:rsidRDefault="00C91545">
            <w:r>
              <w:t>divider load enable</w:t>
            </w:r>
          </w:p>
        </w:tc>
        <w:tc>
          <w:tcPr>
            <w:tcW w:w="1008" w:type="dxa"/>
          </w:tcPr>
          <w:p w:rsidR="007D3B69" w:rsidRDefault="00C91545">
            <w:r>
              <w:t>1'h0</w:t>
            </w:r>
          </w:p>
        </w:tc>
      </w:tr>
      <w:tr w:rsidR="007D3B69" w:rsidTr="007D3B69">
        <w:tc>
          <w:tcPr>
            <w:tcW w:w="1440" w:type="dxa"/>
          </w:tcPr>
          <w:p w:rsidR="007D3B69" w:rsidRDefault="00C91545">
            <w:r>
              <w:t>ch7_clk_prediv_ld</w:t>
            </w:r>
          </w:p>
        </w:tc>
        <w:tc>
          <w:tcPr>
            <w:tcW w:w="1008" w:type="dxa"/>
          </w:tcPr>
          <w:p w:rsidR="007D3B69" w:rsidRDefault="00C91545">
            <w:r>
              <w:t>23:23</w:t>
            </w:r>
          </w:p>
        </w:tc>
        <w:tc>
          <w:tcPr>
            <w:tcW w:w="864" w:type="dxa"/>
          </w:tcPr>
          <w:p w:rsidR="007D3B69" w:rsidRDefault="00C91545">
            <w:r>
              <w:t>W1S</w:t>
            </w:r>
          </w:p>
        </w:tc>
        <w:tc>
          <w:tcPr>
            <w:tcW w:w="5040" w:type="dxa"/>
          </w:tcPr>
          <w:p w:rsidR="007D3B69" w:rsidRDefault="00C91545">
            <w:r>
              <w:t>pre divider load enable</w:t>
            </w:r>
          </w:p>
        </w:tc>
        <w:tc>
          <w:tcPr>
            <w:tcW w:w="1008" w:type="dxa"/>
          </w:tcPr>
          <w:p w:rsidR="007D3B69" w:rsidRDefault="00C91545">
            <w:r>
              <w:t>1'h0</w:t>
            </w:r>
          </w:p>
        </w:tc>
      </w:tr>
      <w:tr w:rsidR="007D3B69" w:rsidTr="007D3B69">
        <w:tc>
          <w:tcPr>
            <w:tcW w:w="1440" w:type="dxa"/>
          </w:tcPr>
          <w:p w:rsidR="007D3B69" w:rsidRDefault="00C91545">
            <w:r>
              <w:t>ch7_clk_invert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clock invert</w:t>
            </w:r>
          </w:p>
        </w:tc>
        <w:tc>
          <w:tcPr>
            <w:tcW w:w="1008" w:type="dxa"/>
          </w:tcPr>
          <w:p w:rsidR="007D3B69" w:rsidRDefault="00C91545">
            <w:r>
              <w:t>1'h0</w:t>
            </w:r>
          </w:p>
        </w:tc>
      </w:tr>
      <w:tr w:rsidR="007D3B69" w:rsidTr="007D3B69">
        <w:tc>
          <w:tcPr>
            <w:tcW w:w="1440" w:type="dxa"/>
          </w:tcPr>
          <w:p w:rsidR="007D3B69" w:rsidRDefault="00C91545">
            <w:r>
              <w:t>ch7_clk_gate</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counter clock gate enable</w:t>
            </w:r>
          </w:p>
        </w:tc>
        <w:tc>
          <w:tcPr>
            <w:tcW w:w="1008" w:type="dxa"/>
          </w:tcPr>
          <w:p w:rsidR="007D3B69" w:rsidRDefault="00C91545">
            <w:r>
              <w:t>1'h1</w:t>
            </w:r>
          </w:p>
        </w:tc>
      </w:tr>
      <w:tr w:rsidR="007D3B69" w:rsidTr="007D3B69">
        <w:tc>
          <w:tcPr>
            <w:tcW w:w="1440" w:type="dxa"/>
          </w:tcPr>
          <w:p w:rsidR="007D3B69" w:rsidRDefault="00C91545">
            <w:r>
              <w:t>ch7_clk_sel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clock select.</w:t>
            </w:r>
            <w:r>
              <w:br/>
              <w:t>0: clk_t0</w:t>
            </w:r>
            <w:r>
              <w:br/>
              <w:t>1: external clk , clk_t1</w:t>
            </w:r>
            <w:r>
              <w:br/>
              <w:t>2: pclk</w:t>
            </w:r>
          </w:p>
        </w:tc>
        <w:tc>
          <w:tcPr>
            <w:tcW w:w="1008" w:type="dxa"/>
          </w:tcPr>
          <w:p w:rsidR="007D3B69" w:rsidRDefault="00C91545">
            <w:r>
              <w:t>2'h0</w:t>
            </w:r>
          </w:p>
        </w:tc>
      </w:tr>
      <w:tr w:rsidR="007D3B69" w:rsidTr="007D3B69">
        <w:tc>
          <w:tcPr>
            <w:tcW w:w="1440" w:type="dxa"/>
          </w:tcPr>
          <w:p w:rsidR="007D3B69" w:rsidRDefault="00C91545">
            <w:r>
              <w:lastRenderedPageBreak/>
              <w:t>ch7_clk_div</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count_clk=fpre/2^div</w:t>
            </w:r>
          </w:p>
        </w:tc>
        <w:tc>
          <w:tcPr>
            <w:tcW w:w="1008" w:type="dxa"/>
          </w:tcPr>
          <w:p w:rsidR="007D3B69" w:rsidRDefault="00C91545">
            <w:r>
              <w:t>3'h0</w:t>
            </w:r>
          </w:p>
        </w:tc>
      </w:tr>
      <w:tr w:rsidR="007D3B69" w:rsidTr="007D3B69">
        <w:tc>
          <w:tcPr>
            <w:tcW w:w="1440" w:type="dxa"/>
          </w:tcPr>
          <w:p w:rsidR="007D3B69" w:rsidRDefault="00C91545">
            <w:r>
              <w:t>ch7_clk_prediv</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pre divider, fpre=clk_sel/(1+pre)</w:t>
            </w:r>
          </w:p>
        </w:tc>
        <w:tc>
          <w:tcPr>
            <w:tcW w:w="1008" w:type="dxa"/>
          </w:tcPr>
          <w:p w:rsidR="007D3B69" w:rsidRDefault="00C91545">
            <w:r>
              <w:t>16'h0</w:t>
            </w:r>
          </w:p>
        </w:tc>
      </w:tr>
    </w:tbl>
    <w:p w:rsidR="007D3B69" w:rsidRDefault="00C91545" w:rsidP="000C4E2D">
      <w:pPr>
        <w:pStyle w:val="3"/>
        <w:spacing w:before="156" w:after="156"/>
        <w:ind w:left="964" w:hanging="964"/>
      </w:pPr>
      <w:r>
        <w:t>CH0_CTRL</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ch0_start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0 operation</w:t>
            </w:r>
          </w:p>
        </w:tc>
        <w:tc>
          <w:tcPr>
            <w:tcW w:w="1008" w:type="dxa"/>
          </w:tcPr>
          <w:p w:rsidR="007D3B69" w:rsidRDefault="00C91545">
            <w:r>
              <w:t>1'h0</w:t>
            </w:r>
          </w:p>
        </w:tc>
      </w:tr>
      <w:tr w:rsidR="007D3B69" w:rsidTr="007D3B69">
        <w:tc>
          <w:tcPr>
            <w:tcW w:w="1440" w:type="dxa"/>
          </w:tcPr>
          <w:p w:rsidR="007D3B69" w:rsidRDefault="00C91545">
            <w:r>
              <w:t>ch0_stop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0 operation</w:t>
            </w:r>
          </w:p>
        </w:tc>
        <w:tc>
          <w:tcPr>
            <w:tcW w:w="1008" w:type="dxa"/>
          </w:tcPr>
          <w:p w:rsidR="007D3B69" w:rsidRDefault="00C91545">
            <w:r>
              <w:t>1'h0</w:t>
            </w:r>
          </w:p>
        </w:tc>
      </w:tr>
      <w:tr w:rsidR="007D3B69" w:rsidTr="007D3B69">
        <w:tc>
          <w:tcPr>
            <w:tcW w:w="1440" w:type="dxa"/>
          </w:tcPr>
          <w:p w:rsidR="007D3B69" w:rsidRDefault="00C91545">
            <w:r>
              <w:t>ch0_chtrig_reset_cnt_en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ch0_soft_trigger_en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ch0_clk_cnt_gate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ch0_clk_sample_gate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ch0_capture_filt_thr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ch0_capture_edgeA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ch0_capture_src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ch0_pwm_out_mode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ch0_pwm_polarity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r>
            <w:r>
              <w:lastRenderedPageBreak/>
              <w:t>1: the PWM output is high when the channel is disabled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ch0_ch_mode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ch0_operation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CH1_CTRL</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ch1_start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1 operation</w:t>
            </w:r>
          </w:p>
        </w:tc>
        <w:tc>
          <w:tcPr>
            <w:tcW w:w="1008" w:type="dxa"/>
          </w:tcPr>
          <w:p w:rsidR="007D3B69" w:rsidRDefault="00C91545">
            <w:r>
              <w:t>1'h0</w:t>
            </w:r>
          </w:p>
        </w:tc>
      </w:tr>
      <w:tr w:rsidR="007D3B69" w:rsidTr="007D3B69">
        <w:tc>
          <w:tcPr>
            <w:tcW w:w="1440" w:type="dxa"/>
          </w:tcPr>
          <w:p w:rsidR="007D3B69" w:rsidRDefault="00C91545">
            <w:r>
              <w:t>ch1_stop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1 operation</w:t>
            </w:r>
          </w:p>
        </w:tc>
        <w:tc>
          <w:tcPr>
            <w:tcW w:w="1008" w:type="dxa"/>
          </w:tcPr>
          <w:p w:rsidR="007D3B69" w:rsidRDefault="00C91545">
            <w:r>
              <w:t>1'h0</w:t>
            </w:r>
          </w:p>
        </w:tc>
      </w:tr>
      <w:tr w:rsidR="007D3B69" w:rsidTr="007D3B69">
        <w:tc>
          <w:tcPr>
            <w:tcW w:w="1440" w:type="dxa"/>
          </w:tcPr>
          <w:p w:rsidR="007D3B69" w:rsidRDefault="00C91545">
            <w:r>
              <w:t>ch1_chtrig_reset_cnt_en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ch1_soft_trigger_en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ch1_clk_cnt_gate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ch1_clk_sample_gate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ch1_captur</w:t>
            </w:r>
            <w:r>
              <w:lastRenderedPageBreak/>
              <w:t>e_filt_thr</w:t>
            </w:r>
          </w:p>
        </w:tc>
        <w:tc>
          <w:tcPr>
            <w:tcW w:w="1008" w:type="dxa"/>
          </w:tcPr>
          <w:p w:rsidR="007D3B69" w:rsidRDefault="00C91545">
            <w:r>
              <w:lastRenderedPageBreak/>
              <w:t>13:11</w:t>
            </w:r>
          </w:p>
        </w:tc>
        <w:tc>
          <w:tcPr>
            <w:tcW w:w="864" w:type="dxa"/>
          </w:tcPr>
          <w:p w:rsidR="007D3B69" w:rsidRDefault="00C91545">
            <w:r>
              <w:t>RW</w:t>
            </w:r>
          </w:p>
        </w:tc>
        <w:tc>
          <w:tcPr>
            <w:tcW w:w="5040" w:type="dxa"/>
          </w:tcPr>
          <w:p w:rsidR="007D3B69" w:rsidRDefault="00C91545">
            <w:r>
              <w:t xml:space="preserve">filter threshod, to filter glitch, when the level </w:t>
            </w:r>
            <w:r>
              <w:lastRenderedPageBreak/>
              <w:t>counter is smaller than the value, it will be considered as a glitch</w:t>
            </w:r>
          </w:p>
        </w:tc>
        <w:tc>
          <w:tcPr>
            <w:tcW w:w="1008" w:type="dxa"/>
          </w:tcPr>
          <w:p w:rsidR="007D3B69" w:rsidRDefault="00C91545">
            <w:r>
              <w:lastRenderedPageBreak/>
              <w:t>3'h0</w:t>
            </w:r>
          </w:p>
        </w:tc>
      </w:tr>
      <w:tr w:rsidR="007D3B69" w:rsidTr="007D3B69">
        <w:tc>
          <w:tcPr>
            <w:tcW w:w="1440" w:type="dxa"/>
          </w:tcPr>
          <w:p w:rsidR="007D3B69" w:rsidRDefault="00C91545">
            <w:r>
              <w:lastRenderedPageBreak/>
              <w:t>ch1_capture_edgeA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ch1_capture_src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ch1_pwm_out_mode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ch1_pwm_polarity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ch1_ch_mode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ch1_operation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CH2_CTRL</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ch2_start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2 operation</w:t>
            </w:r>
          </w:p>
        </w:tc>
        <w:tc>
          <w:tcPr>
            <w:tcW w:w="1008" w:type="dxa"/>
          </w:tcPr>
          <w:p w:rsidR="007D3B69" w:rsidRDefault="00C91545">
            <w:r>
              <w:t>1'h0</w:t>
            </w:r>
          </w:p>
        </w:tc>
      </w:tr>
      <w:tr w:rsidR="007D3B69" w:rsidTr="007D3B69">
        <w:tc>
          <w:tcPr>
            <w:tcW w:w="1440" w:type="dxa"/>
          </w:tcPr>
          <w:p w:rsidR="007D3B69" w:rsidRDefault="00C91545">
            <w:r>
              <w:lastRenderedPageBreak/>
              <w:t>ch2_stop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2 operation</w:t>
            </w:r>
          </w:p>
        </w:tc>
        <w:tc>
          <w:tcPr>
            <w:tcW w:w="1008" w:type="dxa"/>
          </w:tcPr>
          <w:p w:rsidR="007D3B69" w:rsidRDefault="00C91545">
            <w:r>
              <w:t>1'h0</w:t>
            </w:r>
          </w:p>
        </w:tc>
      </w:tr>
      <w:tr w:rsidR="007D3B69" w:rsidTr="007D3B69">
        <w:tc>
          <w:tcPr>
            <w:tcW w:w="1440" w:type="dxa"/>
          </w:tcPr>
          <w:p w:rsidR="007D3B69" w:rsidRDefault="00C91545">
            <w:r>
              <w:t>ch2_chtrig_reset_cnt_en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ch2_soft_trigger_en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ch2_clk_cnt_gate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ch2_clk_sample_gate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ch2_capture_filt_thr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ch2_capture_edgeA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ch2_capture_src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ch2_pwm_out_mode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ch2_pwm_polarity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ch2_ch_mode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r>
            <w:r>
              <w:lastRenderedPageBreak/>
              <w:t>7: mixed PWM/8-bit timers</w:t>
            </w:r>
          </w:p>
        </w:tc>
        <w:tc>
          <w:tcPr>
            <w:tcW w:w="1008" w:type="dxa"/>
          </w:tcPr>
          <w:p w:rsidR="007D3B69" w:rsidRDefault="00C91545">
            <w:r>
              <w:lastRenderedPageBreak/>
              <w:t>3'h0</w:t>
            </w:r>
          </w:p>
        </w:tc>
      </w:tr>
      <w:tr w:rsidR="007D3B69" w:rsidTr="007D3B69">
        <w:tc>
          <w:tcPr>
            <w:tcW w:w="1440" w:type="dxa"/>
          </w:tcPr>
          <w:p w:rsidR="007D3B69" w:rsidRDefault="00C91545">
            <w:r>
              <w:lastRenderedPageBreak/>
              <w:t>ch2_operation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CH3_CTRL</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ch3_start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3 operation</w:t>
            </w:r>
          </w:p>
        </w:tc>
        <w:tc>
          <w:tcPr>
            <w:tcW w:w="1008" w:type="dxa"/>
          </w:tcPr>
          <w:p w:rsidR="007D3B69" w:rsidRDefault="00C91545">
            <w:r>
              <w:t>1'h0</w:t>
            </w:r>
          </w:p>
        </w:tc>
      </w:tr>
      <w:tr w:rsidR="007D3B69" w:rsidTr="007D3B69">
        <w:tc>
          <w:tcPr>
            <w:tcW w:w="1440" w:type="dxa"/>
          </w:tcPr>
          <w:p w:rsidR="007D3B69" w:rsidRDefault="00C91545">
            <w:r>
              <w:t>ch3_stop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3 operation</w:t>
            </w:r>
          </w:p>
        </w:tc>
        <w:tc>
          <w:tcPr>
            <w:tcW w:w="1008" w:type="dxa"/>
          </w:tcPr>
          <w:p w:rsidR="007D3B69" w:rsidRDefault="00C91545">
            <w:r>
              <w:t>1'h0</w:t>
            </w:r>
          </w:p>
        </w:tc>
      </w:tr>
      <w:tr w:rsidR="007D3B69" w:rsidTr="007D3B69">
        <w:tc>
          <w:tcPr>
            <w:tcW w:w="1440" w:type="dxa"/>
          </w:tcPr>
          <w:p w:rsidR="007D3B69" w:rsidRDefault="00C91545">
            <w:r>
              <w:t>ch3_chtrig_reset_cnt_en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ch3_soft_trigger_en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ch3_clk_cnt_gate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ch3_clk_sample_gate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ch3_capture_filt_thr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ch3_capture_edgeA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ch3_capture_src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ch3_pwm_out_mode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ch3_pwm_</w:t>
            </w:r>
            <w:r>
              <w:lastRenderedPageBreak/>
              <w:t>polarity</w:t>
            </w:r>
          </w:p>
        </w:tc>
        <w:tc>
          <w:tcPr>
            <w:tcW w:w="1008" w:type="dxa"/>
          </w:tcPr>
          <w:p w:rsidR="007D3B69" w:rsidRDefault="00C91545">
            <w:r>
              <w:lastRenderedPageBreak/>
              <w:t>6:6</w:t>
            </w:r>
          </w:p>
        </w:tc>
        <w:tc>
          <w:tcPr>
            <w:tcW w:w="864" w:type="dxa"/>
          </w:tcPr>
          <w:p w:rsidR="007D3B69" w:rsidRDefault="00C91545">
            <w:r>
              <w:t>RW</w:t>
            </w:r>
          </w:p>
        </w:tc>
        <w:tc>
          <w:tcPr>
            <w:tcW w:w="5040" w:type="dxa"/>
          </w:tcPr>
          <w:p w:rsidR="007D3B69" w:rsidRDefault="00C91545">
            <w:r>
              <w:t>output wave polarity</w:t>
            </w:r>
            <w:r>
              <w:br/>
            </w:r>
            <w:r>
              <w:lastRenderedPageBreak/>
              <w:t>0: the PWM output is low when the channel is disabled</w:t>
            </w:r>
            <w:r>
              <w:br/>
              <w:t>1: the PWM output is high when the channel is disabled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ch3_ch_mode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ch3_operation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CH4_CTRL</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ch4_start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4 operation</w:t>
            </w:r>
          </w:p>
        </w:tc>
        <w:tc>
          <w:tcPr>
            <w:tcW w:w="1008" w:type="dxa"/>
          </w:tcPr>
          <w:p w:rsidR="007D3B69" w:rsidRDefault="00C91545">
            <w:r>
              <w:t>1'h0</w:t>
            </w:r>
          </w:p>
        </w:tc>
      </w:tr>
      <w:tr w:rsidR="007D3B69" w:rsidTr="007D3B69">
        <w:tc>
          <w:tcPr>
            <w:tcW w:w="1440" w:type="dxa"/>
          </w:tcPr>
          <w:p w:rsidR="007D3B69" w:rsidRDefault="00C91545">
            <w:r>
              <w:t>ch4_stop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4 operation</w:t>
            </w:r>
          </w:p>
        </w:tc>
        <w:tc>
          <w:tcPr>
            <w:tcW w:w="1008" w:type="dxa"/>
          </w:tcPr>
          <w:p w:rsidR="007D3B69" w:rsidRDefault="00C91545">
            <w:r>
              <w:t>1'h0</w:t>
            </w:r>
          </w:p>
        </w:tc>
      </w:tr>
      <w:tr w:rsidR="007D3B69" w:rsidTr="007D3B69">
        <w:tc>
          <w:tcPr>
            <w:tcW w:w="1440" w:type="dxa"/>
          </w:tcPr>
          <w:p w:rsidR="007D3B69" w:rsidRDefault="00C91545">
            <w:r>
              <w:t>ch4_chtrig_reset_cnt_en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ch4_soft_trigger_en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ch4_clk_cnt_gate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ch4_clk_sa</w:t>
            </w:r>
            <w:r>
              <w:lastRenderedPageBreak/>
              <w:t>mple_gate</w:t>
            </w:r>
          </w:p>
        </w:tc>
        <w:tc>
          <w:tcPr>
            <w:tcW w:w="1008" w:type="dxa"/>
          </w:tcPr>
          <w:p w:rsidR="007D3B69" w:rsidRDefault="00C91545">
            <w:r>
              <w:lastRenderedPageBreak/>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lastRenderedPageBreak/>
              <w:t>ch4_capture_filt_thr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ch4_capture_edgeA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ch4_capture_src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ch4_pwm_out_mode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ch4_pwm_polarity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ch4_ch_mode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ch4_operation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CH5_CTRL</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ch5_start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5 operation</w:t>
            </w:r>
          </w:p>
        </w:tc>
        <w:tc>
          <w:tcPr>
            <w:tcW w:w="1008" w:type="dxa"/>
          </w:tcPr>
          <w:p w:rsidR="007D3B69" w:rsidRDefault="00C91545">
            <w:r>
              <w:t>1'h0</w:t>
            </w:r>
          </w:p>
        </w:tc>
      </w:tr>
      <w:tr w:rsidR="007D3B69" w:rsidTr="007D3B69">
        <w:tc>
          <w:tcPr>
            <w:tcW w:w="1440" w:type="dxa"/>
          </w:tcPr>
          <w:p w:rsidR="007D3B69" w:rsidRDefault="00C91545">
            <w:r>
              <w:t>ch5_stop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5 operation</w:t>
            </w:r>
          </w:p>
        </w:tc>
        <w:tc>
          <w:tcPr>
            <w:tcW w:w="1008" w:type="dxa"/>
          </w:tcPr>
          <w:p w:rsidR="007D3B69" w:rsidRDefault="00C91545">
            <w:r>
              <w:t>1'h0</w:t>
            </w:r>
          </w:p>
        </w:tc>
      </w:tr>
      <w:tr w:rsidR="007D3B69" w:rsidTr="007D3B69">
        <w:tc>
          <w:tcPr>
            <w:tcW w:w="1440" w:type="dxa"/>
          </w:tcPr>
          <w:p w:rsidR="007D3B69" w:rsidRDefault="00C91545">
            <w:r>
              <w:t>ch5_chtrig_reset_cnt_en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ch5_soft_trigger_en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ch5_clk_cnt_gate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ch5_clk_sample_gate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ch5_capture_filt_thr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ch5_capture_edgeA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ch5_capture_src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ch5_pwm_out_mode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ch5_pwm_polarity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ch5_ch_mode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r>
            <w:r>
              <w:lastRenderedPageBreak/>
              <w:t>5:reserved</w:t>
            </w:r>
            <w:r>
              <w:br/>
              <w:t>6: mixed PWM/16-bit timer</w:t>
            </w:r>
            <w:r>
              <w:br/>
              <w:t>7: mixed PWM/8-bit timers</w:t>
            </w:r>
          </w:p>
        </w:tc>
        <w:tc>
          <w:tcPr>
            <w:tcW w:w="1008" w:type="dxa"/>
          </w:tcPr>
          <w:p w:rsidR="007D3B69" w:rsidRDefault="00C91545">
            <w:r>
              <w:lastRenderedPageBreak/>
              <w:t>3'h0</w:t>
            </w:r>
          </w:p>
        </w:tc>
      </w:tr>
      <w:tr w:rsidR="007D3B69" w:rsidTr="007D3B69">
        <w:tc>
          <w:tcPr>
            <w:tcW w:w="1440" w:type="dxa"/>
          </w:tcPr>
          <w:p w:rsidR="007D3B69" w:rsidRDefault="00C91545">
            <w:r>
              <w:lastRenderedPageBreak/>
              <w:t>ch5_operation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CH6_CTRL</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ch6_start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6 operation</w:t>
            </w:r>
          </w:p>
        </w:tc>
        <w:tc>
          <w:tcPr>
            <w:tcW w:w="1008" w:type="dxa"/>
          </w:tcPr>
          <w:p w:rsidR="007D3B69" w:rsidRDefault="00C91545">
            <w:r>
              <w:t>1'h0</w:t>
            </w:r>
          </w:p>
        </w:tc>
      </w:tr>
      <w:tr w:rsidR="007D3B69" w:rsidTr="007D3B69">
        <w:tc>
          <w:tcPr>
            <w:tcW w:w="1440" w:type="dxa"/>
          </w:tcPr>
          <w:p w:rsidR="007D3B69" w:rsidRDefault="00C91545">
            <w:r>
              <w:t>ch6_stop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6 operation</w:t>
            </w:r>
          </w:p>
        </w:tc>
        <w:tc>
          <w:tcPr>
            <w:tcW w:w="1008" w:type="dxa"/>
          </w:tcPr>
          <w:p w:rsidR="007D3B69" w:rsidRDefault="00C91545">
            <w:r>
              <w:t>1'h0</w:t>
            </w:r>
          </w:p>
        </w:tc>
      </w:tr>
      <w:tr w:rsidR="007D3B69" w:rsidTr="007D3B69">
        <w:tc>
          <w:tcPr>
            <w:tcW w:w="1440" w:type="dxa"/>
          </w:tcPr>
          <w:p w:rsidR="007D3B69" w:rsidRDefault="00C91545">
            <w:r>
              <w:t>ch6_chtrig_reset_cnt_en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ch6_soft_trigger_en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ch6_clk_cnt_gate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t>ch6_clk_sample_gate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ch6_capture_filt_thr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ch6_capture_edgeA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ch6_capture_src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ch6_pwm_</w:t>
            </w:r>
            <w:r>
              <w:lastRenderedPageBreak/>
              <w:t>out_mode</w:t>
            </w:r>
          </w:p>
        </w:tc>
        <w:tc>
          <w:tcPr>
            <w:tcW w:w="1008" w:type="dxa"/>
          </w:tcPr>
          <w:p w:rsidR="007D3B69" w:rsidRDefault="00C91545">
            <w:r>
              <w:lastRenderedPageBreak/>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lastRenderedPageBreak/>
              <w:t>ch6_pwm_polarity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ch6_ch_mode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ch6_operation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t>CH7_CTRL</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ch7_start</w:t>
            </w:r>
          </w:p>
        </w:tc>
        <w:tc>
          <w:tcPr>
            <w:tcW w:w="1008" w:type="dxa"/>
          </w:tcPr>
          <w:p w:rsidR="007D3B69" w:rsidRDefault="00C91545">
            <w:r>
              <w:t>19:19</w:t>
            </w:r>
          </w:p>
        </w:tc>
        <w:tc>
          <w:tcPr>
            <w:tcW w:w="864" w:type="dxa"/>
          </w:tcPr>
          <w:p w:rsidR="007D3B69" w:rsidRDefault="00C91545">
            <w:r>
              <w:t>W1S</w:t>
            </w:r>
          </w:p>
        </w:tc>
        <w:tc>
          <w:tcPr>
            <w:tcW w:w="5040" w:type="dxa"/>
          </w:tcPr>
          <w:p w:rsidR="007D3B69" w:rsidRDefault="00C91545">
            <w:r>
              <w:t>to start channel 7 operation</w:t>
            </w:r>
          </w:p>
        </w:tc>
        <w:tc>
          <w:tcPr>
            <w:tcW w:w="1008" w:type="dxa"/>
          </w:tcPr>
          <w:p w:rsidR="007D3B69" w:rsidRDefault="00C91545">
            <w:r>
              <w:t>1'h0</w:t>
            </w:r>
          </w:p>
        </w:tc>
      </w:tr>
      <w:tr w:rsidR="007D3B69" w:rsidTr="007D3B69">
        <w:tc>
          <w:tcPr>
            <w:tcW w:w="1440" w:type="dxa"/>
          </w:tcPr>
          <w:p w:rsidR="007D3B69" w:rsidRDefault="00C91545">
            <w:r>
              <w:t>ch7_stop</w:t>
            </w:r>
          </w:p>
        </w:tc>
        <w:tc>
          <w:tcPr>
            <w:tcW w:w="1008" w:type="dxa"/>
          </w:tcPr>
          <w:p w:rsidR="007D3B69" w:rsidRDefault="00C91545">
            <w:r>
              <w:t>18:18</w:t>
            </w:r>
          </w:p>
        </w:tc>
        <w:tc>
          <w:tcPr>
            <w:tcW w:w="864" w:type="dxa"/>
          </w:tcPr>
          <w:p w:rsidR="007D3B69" w:rsidRDefault="00C91545">
            <w:r>
              <w:t>W1S</w:t>
            </w:r>
          </w:p>
        </w:tc>
        <w:tc>
          <w:tcPr>
            <w:tcW w:w="5040" w:type="dxa"/>
          </w:tcPr>
          <w:p w:rsidR="007D3B69" w:rsidRDefault="00C91545">
            <w:r>
              <w:t>to stop channel 7 operation</w:t>
            </w:r>
          </w:p>
        </w:tc>
        <w:tc>
          <w:tcPr>
            <w:tcW w:w="1008" w:type="dxa"/>
          </w:tcPr>
          <w:p w:rsidR="007D3B69" w:rsidRDefault="00C91545">
            <w:r>
              <w:t>1'h0</w:t>
            </w:r>
          </w:p>
        </w:tc>
      </w:tr>
      <w:tr w:rsidR="007D3B69" w:rsidTr="007D3B69">
        <w:tc>
          <w:tcPr>
            <w:tcW w:w="1440" w:type="dxa"/>
          </w:tcPr>
          <w:p w:rsidR="007D3B69" w:rsidRDefault="00C91545">
            <w:r>
              <w:t>ch7_chtrig_reset_cnt_en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enable channel trigger reset counter, the counter will be reset after each trigger, or when chx works as one pulse counter, it will enable trigger of chx to increase counter</w:t>
            </w:r>
          </w:p>
        </w:tc>
        <w:tc>
          <w:tcPr>
            <w:tcW w:w="1008" w:type="dxa"/>
          </w:tcPr>
          <w:p w:rsidR="007D3B69" w:rsidRDefault="00C91545">
            <w:r>
              <w:t>1'h0</w:t>
            </w:r>
          </w:p>
        </w:tc>
      </w:tr>
      <w:tr w:rsidR="007D3B69" w:rsidTr="007D3B69">
        <w:tc>
          <w:tcPr>
            <w:tcW w:w="1440" w:type="dxa"/>
          </w:tcPr>
          <w:p w:rsidR="007D3B69" w:rsidRDefault="00C91545">
            <w:r>
              <w:t>ch7_soft_trigger_en</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used in capture cnt mode, counter will be incremented by writing "1"</w:t>
            </w:r>
          </w:p>
        </w:tc>
        <w:tc>
          <w:tcPr>
            <w:tcW w:w="1008" w:type="dxa"/>
          </w:tcPr>
          <w:p w:rsidR="007D3B69" w:rsidRDefault="00C91545">
            <w:r>
              <w:t>1'h0</w:t>
            </w:r>
          </w:p>
        </w:tc>
      </w:tr>
      <w:tr w:rsidR="007D3B69" w:rsidTr="007D3B69">
        <w:tc>
          <w:tcPr>
            <w:tcW w:w="1440" w:type="dxa"/>
          </w:tcPr>
          <w:p w:rsidR="007D3B69" w:rsidRDefault="00C91545">
            <w:r>
              <w:t>ch7_clk_cn</w:t>
            </w:r>
            <w:r>
              <w:lastRenderedPageBreak/>
              <w:t>t_gate</w:t>
            </w:r>
          </w:p>
        </w:tc>
        <w:tc>
          <w:tcPr>
            <w:tcW w:w="1008" w:type="dxa"/>
          </w:tcPr>
          <w:p w:rsidR="007D3B69" w:rsidRDefault="00C91545">
            <w:r>
              <w:lastRenderedPageBreak/>
              <w:t>15:15</w:t>
            </w:r>
          </w:p>
        </w:tc>
        <w:tc>
          <w:tcPr>
            <w:tcW w:w="864" w:type="dxa"/>
          </w:tcPr>
          <w:p w:rsidR="007D3B69" w:rsidRDefault="00C91545">
            <w:r>
              <w:t>RW</w:t>
            </w:r>
          </w:p>
        </w:tc>
        <w:tc>
          <w:tcPr>
            <w:tcW w:w="5040" w:type="dxa"/>
          </w:tcPr>
          <w:p w:rsidR="007D3B69" w:rsidRDefault="00C91545">
            <w:r>
              <w:t>the counter clock gating enable</w:t>
            </w:r>
          </w:p>
        </w:tc>
        <w:tc>
          <w:tcPr>
            <w:tcW w:w="1008" w:type="dxa"/>
          </w:tcPr>
          <w:p w:rsidR="007D3B69" w:rsidRDefault="00C91545">
            <w:r>
              <w:t>1'h1</w:t>
            </w:r>
          </w:p>
        </w:tc>
      </w:tr>
      <w:tr w:rsidR="007D3B69" w:rsidTr="007D3B69">
        <w:tc>
          <w:tcPr>
            <w:tcW w:w="1440" w:type="dxa"/>
          </w:tcPr>
          <w:p w:rsidR="007D3B69" w:rsidRDefault="00C91545">
            <w:r>
              <w:lastRenderedPageBreak/>
              <w:t>ch7_clk_sample_gate</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the fast sample clock gating enable</w:t>
            </w:r>
          </w:p>
        </w:tc>
        <w:tc>
          <w:tcPr>
            <w:tcW w:w="1008" w:type="dxa"/>
          </w:tcPr>
          <w:p w:rsidR="007D3B69" w:rsidRDefault="00C91545">
            <w:r>
              <w:t>1'h1</w:t>
            </w:r>
          </w:p>
        </w:tc>
      </w:tr>
      <w:tr w:rsidR="007D3B69" w:rsidTr="007D3B69">
        <w:tc>
          <w:tcPr>
            <w:tcW w:w="1440" w:type="dxa"/>
          </w:tcPr>
          <w:p w:rsidR="007D3B69" w:rsidRDefault="00C91545">
            <w:r>
              <w:t>ch7_capture_filt_thr</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filter threshod, to filter glitch, when the level counter is smaller than the value, it will be considered as a glitch</w:t>
            </w:r>
          </w:p>
        </w:tc>
        <w:tc>
          <w:tcPr>
            <w:tcW w:w="1008" w:type="dxa"/>
          </w:tcPr>
          <w:p w:rsidR="007D3B69" w:rsidRDefault="00C91545">
            <w:r>
              <w:t>3'h0</w:t>
            </w:r>
          </w:p>
        </w:tc>
      </w:tr>
      <w:tr w:rsidR="007D3B69" w:rsidTr="007D3B69">
        <w:tc>
          <w:tcPr>
            <w:tcW w:w="1440" w:type="dxa"/>
          </w:tcPr>
          <w:p w:rsidR="007D3B69" w:rsidRDefault="00C91545">
            <w:r>
              <w:t>ch7_capture_edgeA</w:t>
            </w:r>
          </w:p>
        </w:tc>
        <w:tc>
          <w:tcPr>
            <w:tcW w:w="1008" w:type="dxa"/>
          </w:tcPr>
          <w:p w:rsidR="007D3B69" w:rsidRDefault="00C91545">
            <w:r>
              <w:t>10:9</w:t>
            </w:r>
          </w:p>
        </w:tc>
        <w:tc>
          <w:tcPr>
            <w:tcW w:w="864" w:type="dxa"/>
          </w:tcPr>
          <w:p w:rsidR="007D3B69" w:rsidRDefault="00C91545">
            <w:r>
              <w:t>RW</w:t>
            </w:r>
          </w:p>
        </w:tc>
        <w:tc>
          <w:tcPr>
            <w:tcW w:w="5040" w:type="dxa"/>
          </w:tcPr>
          <w:p w:rsidR="007D3B69" w:rsidRDefault="00C91545">
            <w:r>
              <w:t xml:space="preserve">0: rising edge, </w:t>
            </w:r>
            <w:r>
              <w:br/>
              <w:t xml:space="preserve">1: falling edge, </w:t>
            </w:r>
            <w:r>
              <w:br/>
              <w:t>2: both edges</w:t>
            </w:r>
          </w:p>
        </w:tc>
        <w:tc>
          <w:tcPr>
            <w:tcW w:w="1008" w:type="dxa"/>
          </w:tcPr>
          <w:p w:rsidR="007D3B69" w:rsidRDefault="00C91545">
            <w:r>
              <w:t>2'h0</w:t>
            </w:r>
          </w:p>
        </w:tc>
      </w:tr>
      <w:tr w:rsidR="007D3B69" w:rsidTr="007D3B69">
        <w:tc>
          <w:tcPr>
            <w:tcW w:w="1440" w:type="dxa"/>
          </w:tcPr>
          <w:p w:rsidR="007D3B69" w:rsidRDefault="00C91545">
            <w:r>
              <w:t>ch7_capture_src</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0: external capture trigger, </w:t>
            </w:r>
            <w:r>
              <w:br/>
              <w:t>1: software capture trigger</w:t>
            </w:r>
          </w:p>
        </w:tc>
        <w:tc>
          <w:tcPr>
            <w:tcW w:w="1008" w:type="dxa"/>
          </w:tcPr>
          <w:p w:rsidR="007D3B69" w:rsidRDefault="00C91545">
            <w:r>
              <w:t>1'h0</w:t>
            </w:r>
          </w:p>
        </w:tc>
      </w:tr>
      <w:tr w:rsidR="007D3B69" w:rsidTr="007D3B69">
        <w:tc>
          <w:tcPr>
            <w:tcW w:w="1440" w:type="dxa"/>
          </w:tcPr>
          <w:p w:rsidR="007D3B69" w:rsidRDefault="00C91545">
            <w:r>
              <w:t>ch7_pwm_out_mode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edge aligned, 1: central aligned</w:t>
            </w:r>
          </w:p>
        </w:tc>
        <w:tc>
          <w:tcPr>
            <w:tcW w:w="1008" w:type="dxa"/>
          </w:tcPr>
          <w:p w:rsidR="007D3B69" w:rsidRDefault="00C91545">
            <w:r>
              <w:t>1'h0</w:t>
            </w:r>
          </w:p>
        </w:tc>
      </w:tr>
      <w:tr w:rsidR="007D3B69" w:rsidTr="007D3B69">
        <w:tc>
          <w:tcPr>
            <w:tcW w:w="1440" w:type="dxa"/>
          </w:tcPr>
          <w:p w:rsidR="007D3B69" w:rsidRDefault="00C91545">
            <w:r>
              <w:t>ch7_pwm_polarity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output wave polarity</w:t>
            </w:r>
            <w:r>
              <w:br/>
              <w:t>0: the PWM output is low when the channel is disabled</w:t>
            </w:r>
            <w:r>
              <w:br/>
              <w:t>1: the PWM output is high when the channel is disabled</w:t>
            </w:r>
          </w:p>
        </w:tc>
        <w:tc>
          <w:tcPr>
            <w:tcW w:w="1008" w:type="dxa"/>
          </w:tcPr>
          <w:p w:rsidR="007D3B69" w:rsidRDefault="00C91545">
            <w:r>
              <w:t>1'h0</w:t>
            </w:r>
          </w:p>
        </w:tc>
      </w:tr>
      <w:tr w:rsidR="007D3B69" w:rsidTr="007D3B69">
        <w:tc>
          <w:tcPr>
            <w:tcW w:w="1440" w:type="dxa"/>
          </w:tcPr>
          <w:p w:rsidR="007D3B69" w:rsidRDefault="00C91545">
            <w:r>
              <w:t>ch7_ch_mode</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channel mode:</w:t>
            </w:r>
            <w:r>
              <w:br/>
              <w:t>0: reserved</w:t>
            </w:r>
            <w:r>
              <w:br/>
              <w:t>1: 32-bit timer</w:t>
            </w:r>
            <w:r>
              <w:br/>
              <w:t>2:16-bit timers</w:t>
            </w:r>
            <w:r>
              <w:br/>
              <w:t>3: 8-bit timers</w:t>
            </w:r>
            <w:r>
              <w:br/>
              <w:t>4: PWM</w:t>
            </w:r>
            <w:r>
              <w:br/>
              <w:t>5:reserved</w:t>
            </w:r>
            <w:r>
              <w:br/>
              <w:t>6: mixed PWM/16-bit timer</w:t>
            </w:r>
            <w:r>
              <w:br/>
              <w:t>7: mixed PWM/8-bit timers</w:t>
            </w:r>
          </w:p>
        </w:tc>
        <w:tc>
          <w:tcPr>
            <w:tcW w:w="1008" w:type="dxa"/>
          </w:tcPr>
          <w:p w:rsidR="007D3B69" w:rsidRDefault="00C91545">
            <w:r>
              <w:t>3'h0</w:t>
            </w:r>
          </w:p>
        </w:tc>
      </w:tr>
      <w:tr w:rsidR="007D3B69" w:rsidTr="007D3B69">
        <w:tc>
          <w:tcPr>
            <w:tcW w:w="1440" w:type="dxa"/>
          </w:tcPr>
          <w:p w:rsidR="007D3B69" w:rsidRDefault="00C91545">
            <w:r>
              <w:t>ch7_operation</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 input capture time (ch_mode = 1)</w:t>
            </w:r>
            <w:r>
              <w:br/>
              <w:t>1: input capture count (ch_mode = 1)</w:t>
            </w:r>
            <w:r>
              <w:br/>
              <w:t>2: one pulse (ch_mode = 1)</w:t>
            </w:r>
            <w:r>
              <w:br/>
              <w:t>3. PWM (ch_mode = 4 or 6 or 7)</w:t>
            </w:r>
            <w:r>
              <w:br/>
              <w:t>4. LEDC (ch_mode = 4)</w:t>
            </w:r>
          </w:p>
        </w:tc>
        <w:tc>
          <w:tcPr>
            <w:tcW w:w="1008" w:type="dxa"/>
          </w:tcPr>
          <w:p w:rsidR="007D3B69" w:rsidRDefault="00C91545">
            <w:r>
              <w:t>3'h0</w:t>
            </w:r>
          </w:p>
        </w:tc>
      </w:tr>
    </w:tbl>
    <w:p w:rsidR="007D3B69" w:rsidRDefault="00C91545" w:rsidP="000C4E2D">
      <w:pPr>
        <w:pStyle w:val="3"/>
        <w:spacing w:before="156" w:after="156"/>
        <w:ind w:left="964" w:hanging="964"/>
      </w:pPr>
      <w:r>
        <w:lastRenderedPageBreak/>
        <w:t>CH0_RELOAD</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ch0_reload_up_cfg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0 reload value:</w:t>
            </w:r>
            <w:r>
              <w:br/>
              <w:t>1. when ch_mode=1, reload value for 32-bit timer0.</w:t>
            </w:r>
            <w:r>
              <w:br/>
              <w:t>2. when ch_mode=2, [31:16]: reload value for 16-bit timer1; [15:0]: reload value for 16-bit timer0.</w:t>
            </w:r>
            <w:r>
              <w:br/>
              <w:t>3. when ch_mode=3, [31:24] reload value for 8-bit timer3; [23:16]: reload value for 8-bit timer2; [15:8]: reload value for 8-bit timer1; [7:0]:reload value for 8-bit timer0.</w:t>
            </w:r>
            <w:r>
              <w:br/>
              <w:t>4. when ch_mode=4, pwm_out_mode=0: [31:16]: reload value for PWM high period; [15:0]: reload value for PWM low period; pwm_out_mode=1: [31:16]: reload value for PWM period; [15:0]: reload value for PWM duty.</w:t>
            </w:r>
            <w:r>
              <w:br/>
              <w:t>5. when ch_mode=6, pwm_out_mode=0: [31:24]: reload value for PWM high period; [23:16]: reload value for PWM low period; pwm_out_mode=1: [31:24]: reload value for PWM period; [23:16]: reload value for PWM duty; [15:0]: reload value for 16-bit timer0.</w:t>
            </w:r>
            <w:r>
              <w:br/>
              <w:t>6. when ch_mode=7,  pwm_out_mode=0: [31:24]: reload value for PWM high period; [23:16]: reload value for PWM low period;  pwm_out_mode=1: [31:24]: reload value for PWM period; [23:16]: reload value for PWM duty; [15:8]: reload value for 8-bit timer1; [7:0]:reload value for 8-bit timer0.</w:t>
            </w:r>
            <w:r>
              <w:br/>
              <w:t>when operation=CH_LEDC: [31:16]: for bit 1 high duty cycle (0.8us); [15:0] for bit 1 low dury cycle (0.45us).</w:t>
            </w:r>
          </w:p>
        </w:tc>
        <w:tc>
          <w:tcPr>
            <w:tcW w:w="1008" w:type="dxa"/>
          </w:tcPr>
          <w:p w:rsidR="007D3B69" w:rsidRDefault="00C91545">
            <w:r>
              <w:t>32'h0</w:t>
            </w:r>
          </w:p>
        </w:tc>
      </w:tr>
    </w:tbl>
    <w:p w:rsidR="007D3B69" w:rsidRDefault="00C91545" w:rsidP="000C4E2D">
      <w:pPr>
        <w:pStyle w:val="3"/>
        <w:spacing w:before="156" w:after="156"/>
        <w:ind w:left="964" w:hanging="964"/>
      </w:pPr>
      <w:r>
        <w:lastRenderedPageBreak/>
        <w:t>CH1_RELOAD</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ch1_reload_up_cfg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1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CH2_RELOAD</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ch2_reload_up_cfg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2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CH3_RELOAD</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3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CH4_RELOAD</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ch4_reload_up_cfg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4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CH5_RELOAD</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ch5_reload_up_cfg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5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CH6_RELOAD</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ch6_reload_up_cfg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6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lastRenderedPageBreak/>
        <w:t>CH7_RELOAD</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ch7_reload_up_cfg</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channel 7 reload value:</w:t>
            </w:r>
            <w:r>
              <w:br/>
              <w:t>refer to ch0_reload</w:t>
            </w:r>
          </w:p>
        </w:tc>
        <w:tc>
          <w:tcPr>
            <w:tcW w:w="1008" w:type="dxa"/>
          </w:tcPr>
          <w:p w:rsidR="007D3B69" w:rsidRDefault="00C91545">
            <w:r>
              <w:t>32'h0</w:t>
            </w:r>
          </w:p>
        </w:tc>
      </w:tr>
    </w:tbl>
    <w:p w:rsidR="007D3B69" w:rsidRDefault="00C91545" w:rsidP="000C4E2D">
      <w:pPr>
        <w:pStyle w:val="3"/>
        <w:spacing w:before="156" w:after="156"/>
        <w:ind w:left="964" w:hanging="964"/>
      </w:pPr>
      <w:r>
        <w:t>CNT_MODE_CTRL_1</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ch7_timer3_cnt_mode</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 xml:space="preserve">count direction: </w:t>
            </w:r>
            <w:r>
              <w:br/>
              <w:t>0: up</w:t>
            </w:r>
            <w:r>
              <w:br/>
              <w:t>1: down</w:t>
            </w:r>
            <w:r>
              <w:br/>
              <w:t>2: up/down</w:t>
            </w:r>
          </w:p>
        </w:tc>
        <w:tc>
          <w:tcPr>
            <w:tcW w:w="1008" w:type="dxa"/>
          </w:tcPr>
          <w:p w:rsidR="007D3B69" w:rsidRDefault="00C91545">
            <w:r>
              <w:t>2'h0</w:t>
            </w:r>
          </w:p>
        </w:tc>
      </w:tr>
      <w:tr w:rsidR="007D3B69" w:rsidTr="007D3B69">
        <w:tc>
          <w:tcPr>
            <w:tcW w:w="1440" w:type="dxa"/>
          </w:tcPr>
          <w:p w:rsidR="007D3B69" w:rsidRDefault="00C91545">
            <w:r>
              <w:t>ch7_timer2_cnt_mode</w:t>
            </w:r>
          </w:p>
        </w:tc>
        <w:tc>
          <w:tcPr>
            <w:tcW w:w="1008" w:type="dxa"/>
          </w:tcPr>
          <w:p w:rsidR="007D3B69" w:rsidRDefault="00C91545">
            <w:r>
              <w:t>29:28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ch7_timer1_cnt_mode</w:t>
            </w:r>
          </w:p>
        </w:tc>
        <w:tc>
          <w:tcPr>
            <w:tcW w:w="1008" w:type="dxa"/>
          </w:tcPr>
          <w:p w:rsidR="007D3B69" w:rsidRDefault="00C91545">
            <w:r>
              <w:t>27:26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ch7_timer0_cnt_mode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ch6_timer3_cnt_mode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ch6_timer2_cnt_mode</w:t>
            </w:r>
          </w:p>
        </w:tc>
        <w:tc>
          <w:tcPr>
            <w:tcW w:w="1008" w:type="dxa"/>
          </w:tcPr>
          <w:p w:rsidR="007D3B69" w:rsidRDefault="00C91545">
            <w:r>
              <w:t>21:20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ch6_timer1_cnt_mode</w:t>
            </w:r>
          </w:p>
        </w:tc>
        <w:tc>
          <w:tcPr>
            <w:tcW w:w="1008" w:type="dxa"/>
          </w:tcPr>
          <w:p w:rsidR="007D3B69" w:rsidRDefault="00C91545">
            <w:r>
              <w:t>19:18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ch6_timer0_cnt_mode</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ch5_timer3_cnt_mode</w:t>
            </w:r>
          </w:p>
        </w:tc>
        <w:tc>
          <w:tcPr>
            <w:tcW w:w="1008" w:type="dxa"/>
          </w:tcPr>
          <w:p w:rsidR="007D3B69" w:rsidRDefault="00C91545">
            <w:r>
              <w:t>15:14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ch5_timer2_cnt_mode</w:t>
            </w:r>
          </w:p>
        </w:tc>
        <w:tc>
          <w:tcPr>
            <w:tcW w:w="1008" w:type="dxa"/>
          </w:tcPr>
          <w:p w:rsidR="007D3B69" w:rsidRDefault="00C91545">
            <w:r>
              <w:t>13:12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ch5_timer1_cnt_mode</w:t>
            </w:r>
          </w:p>
        </w:tc>
        <w:tc>
          <w:tcPr>
            <w:tcW w:w="1008" w:type="dxa"/>
          </w:tcPr>
          <w:p w:rsidR="007D3B69" w:rsidRDefault="00C91545">
            <w:r>
              <w:t>11:10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ch5_timer0_cnt_mode</w:t>
            </w:r>
          </w:p>
        </w:tc>
        <w:tc>
          <w:tcPr>
            <w:tcW w:w="1008" w:type="dxa"/>
          </w:tcPr>
          <w:p w:rsidR="007D3B69" w:rsidRDefault="00C91545">
            <w:r>
              <w:t>9:8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ch4_timer3_cnt_mode</w:t>
            </w:r>
          </w:p>
        </w:tc>
        <w:tc>
          <w:tcPr>
            <w:tcW w:w="1008" w:type="dxa"/>
          </w:tcPr>
          <w:p w:rsidR="007D3B69" w:rsidRDefault="00C91545">
            <w:r>
              <w:t>7:6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ch4_timer2_cnt_mode</w:t>
            </w:r>
          </w:p>
        </w:tc>
        <w:tc>
          <w:tcPr>
            <w:tcW w:w="1008" w:type="dxa"/>
          </w:tcPr>
          <w:p w:rsidR="007D3B69" w:rsidRDefault="00C91545">
            <w:r>
              <w:t>5:4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ch4_timer1_cnt_mode</w:t>
            </w:r>
          </w:p>
        </w:tc>
        <w:tc>
          <w:tcPr>
            <w:tcW w:w="1008" w:type="dxa"/>
          </w:tcPr>
          <w:p w:rsidR="007D3B69" w:rsidRDefault="00C91545">
            <w:r>
              <w:t>3:2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ch4_timer0_cnt_mode</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CNT_MODE_CTRL_0</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ch3_timer3_cnt_mode</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 xml:space="preserve">count direction: </w:t>
            </w:r>
            <w:r>
              <w:br/>
              <w:t>0: up</w:t>
            </w:r>
            <w:r>
              <w:br/>
              <w:t>1: down</w:t>
            </w:r>
            <w:r>
              <w:br/>
              <w:t>2: up/down</w:t>
            </w:r>
          </w:p>
        </w:tc>
        <w:tc>
          <w:tcPr>
            <w:tcW w:w="1008" w:type="dxa"/>
          </w:tcPr>
          <w:p w:rsidR="007D3B69" w:rsidRDefault="00C91545">
            <w:r>
              <w:t>2'h0</w:t>
            </w:r>
          </w:p>
        </w:tc>
      </w:tr>
      <w:tr w:rsidR="007D3B69" w:rsidTr="007D3B69">
        <w:tc>
          <w:tcPr>
            <w:tcW w:w="1440" w:type="dxa"/>
          </w:tcPr>
          <w:p w:rsidR="007D3B69" w:rsidRDefault="00C91545">
            <w:r>
              <w:t>ch3_timer2_cnt_mode</w:t>
            </w:r>
          </w:p>
        </w:tc>
        <w:tc>
          <w:tcPr>
            <w:tcW w:w="1008" w:type="dxa"/>
          </w:tcPr>
          <w:p w:rsidR="007D3B69" w:rsidRDefault="00C91545">
            <w:r>
              <w:t>29:28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ch3_timer1_cnt_mode</w:t>
            </w:r>
          </w:p>
        </w:tc>
        <w:tc>
          <w:tcPr>
            <w:tcW w:w="1008" w:type="dxa"/>
          </w:tcPr>
          <w:p w:rsidR="007D3B69" w:rsidRDefault="00C91545">
            <w:r>
              <w:t>27:26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ch3_timer0_cnt_mode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ch2_timer3_cnt_mode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ch2_timer2_cnt_mode</w:t>
            </w:r>
          </w:p>
        </w:tc>
        <w:tc>
          <w:tcPr>
            <w:tcW w:w="1008" w:type="dxa"/>
          </w:tcPr>
          <w:p w:rsidR="007D3B69" w:rsidRDefault="00C91545">
            <w:r>
              <w:t>21:20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ch2_timer1_cnt_mode</w:t>
            </w:r>
          </w:p>
        </w:tc>
        <w:tc>
          <w:tcPr>
            <w:tcW w:w="1008" w:type="dxa"/>
          </w:tcPr>
          <w:p w:rsidR="007D3B69" w:rsidRDefault="00C91545">
            <w:r>
              <w:t>19:18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ch2_timer0_cnt_mode</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ch1_timer3_cnt_mode</w:t>
            </w:r>
          </w:p>
        </w:tc>
        <w:tc>
          <w:tcPr>
            <w:tcW w:w="1008" w:type="dxa"/>
          </w:tcPr>
          <w:p w:rsidR="007D3B69" w:rsidRDefault="00C91545">
            <w:r>
              <w:t>15:14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ch1_timer2_cnt_mode</w:t>
            </w:r>
          </w:p>
        </w:tc>
        <w:tc>
          <w:tcPr>
            <w:tcW w:w="1008" w:type="dxa"/>
          </w:tcPr>
          <w:p w:rsidR="007D3B69" w:rsidRDefault="00C91545">
            <w:r>
              <w:t>13:12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ch1_timer1_cnt_mode</w:t>
            </w:r>
          </w:p>
        </w:tc>
        <w:tc>
          <w:tcPr>
            <w:tcW w:w="1008" w:type="dxa"/>
          </w:tcPr>
          <w:p w:rsidR="007D3B69" w:rsidRDefault="00C91545">
            <w:r>
              <w:t>11:10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ch1_timer0_cnt_mode</w:t>
            </w:r>
          </w:p>
        </w:tc>
        <w:tc>
          <w:tcPr>
            <w:tcW w:w="1008" w:type="dxa"/>
          </w:tcPr>
          <w:p w:rsidR="007D3B69" w:rsidRDefault="00C91545">
            <w:r>
              <w:t>9:8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ch0_timer3_cnt_mode</w:t>
            </w:r>
          </w:p>
        </w:tc>
        <w:tc>
          <w:tcPr>
            <w:tcW w:w="1008" w:type="dxa"/>
          </w:tcPr>
          <w:p w:rsidR="007D3B69" w:rsidRDefault="00C91545">
            <w:r>
              <w:t>7:6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ch0_timer2_cnt_mode</w:t>
            </w:r>
          </w:p>
        </w:tc>
        <w:tc>
          <w:tcPr>
            <w:tcW w:w="1008" w:type="dxa"/>
          </w:tcPr>
          <w:p w:rsidR="007D3B69" w:rsidRDefault="00C91545">
            <w:r>
              <w:t>5:4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ch0_timer1_cnt_mode</w:t>
            </w:r>
          </w:p>
        </w:tc>
        <w:tc>
          <w:tcPr>
            <w:tcW w:w="1008" w:type="dxa"/>
          </w:tcPr>
          <w:p w:rsidR="007D3B69" w:rsidRDefault="00C91545">
            <w:r>
              <w:t>3:2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ch0_timer0_cnt_mode</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RUN_MODE_CTRL_1</w:t>
      </w:r>
    </w:p>
    <w:p w:rsidR="007D3B69" w:rsidRDefault="00C91545">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ch7_timer3_run_mode</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0: single</w:t>
            </w:r>
            <w:r>
              <w:br/>
              <w:t>1: repeat</w:t>
            </w:r>
            <w:r>
              <w:br/>
              <w:t>2. free_run</w:t>
            </w:r>
            <w:r>
              <w:br/>
              <w:t>3. keepgo</w:t>
            </w:r>
          </w:p>
        </w:tc>
        <w:tc>
          <w:tcPr>
            <w:tcW w:w="1008" w:type="dxa"/>
          </w:tcPr>
          <w:p w:rsidR="007D3B69" w:rsidRDefault="00C91545">
            <w:r>
              <w:t>2'h0</w:t>
            </w:r>
          </w:p>
        </w:tc>
      </w:tr>
      <w:tr w:rsidR="007D3B69" w:rsidTr="007D3B69">
        <w:tc>
          <w:tcPr>
            <w:tcW w:w="1440" w:type="dxa"/>
          </w:tcPr>
          <w:p w:rsidR="007D3B69" w:rsidRDefault="00C91545">
            <w:r>
              <w:t>ch7_timer2_run_mode</w:t>
            </w:r>
          </w:p>
        </w:tc>
        <w:tc>
          <w:tcPr>
            <w:tcW w:w="1008" w:type="dxa"/>
          </w:tcPr>
          <w:p w:rsidR="007D3B69" w:rsidRDefault="00C91545">
            <w:r>
              <w:t>29:28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ch7_timer1_run_mode</w:t>
            </w:r>
          </w:p>
        </w:tc>
        <w:tc>
          <w:tcPr>
            <w:tcW w:w="1008" w:type="dxa"/>
          </w:tcPr>
          <w:p w:rsidR="007D3B69" w:rsidRDefault="00C91545">
            <w:r>
              <w:t>27:26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ch7_timer0_run_mode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ch6_timer3_run_mode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ch6_timer2_run_mode</w:t>
            </w:r>
          </w:p>
        </w:tc>
        <w:tc>
          <w:tcPr>
            <w:tcW w:w="1008" w:type="dxa"/>
          </w:tcPr>
          <w:p w:rsidR="007D3B69" w:rsidRDefault="00C91545">
            <w:r>
              <w:t>21:20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ch6_timer1_run_mode</w:t>
            </w:r>
          </w:p>
        </w:tc>
        <w:tc>
          <w:tcPr>
            <w:tcW w:w="1008" w:type="dxa"/>
          </w:tcPr>
          <w:p w:rsidR="007D3B69" w:rsidRDefault="00C91545">
            <w:r>
              <w:t>19:18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ch6_timer0_run_mode</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ch5_timer3_run_mode</w:t>
            </w:r>
          </w:p>
        </w:tc>
        <w:tc>
          <w:tcPr>
            <w:tcW w:w="1008" w:type="dxa"/>
          </w:tcPr>
          <w:p w:rsidR="007D3B69" w:rsidRDefault="00C91545">
            <w:r>
              <w:t>15:14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ch5_timer2_run_mode</w:t>
            </w:r>
          </w:p>
        </w:tc>
        <w:tc>
          <w:tcPr>
            <w:tcW w:w="1008" w:type="dxa"/>
          </w:tcPr>
          <w:p w:rsidR="007D3B69" w:rsidRDefault="00C91545">
            <w:r>
              <w:t>13:12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ch5_timer1_run_mode</w:t>
            </w:r>
          </w:p>
        </w:tc>
        <w:tc>
          <w:tcPr>
            <w:tcW w:w="1008" w:type="dxa"/>
          </w:tcPr>
          <w:p w:rsidR="007D3B69" w:rsidRDefault="00C91545">
            <w:r>
              <w:t>11:10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ch5_timer0_run_mode</w:t>
            </w:r>
          </w:p>
        </w:tc>
        <w:tc>
          <w:tcPr>
            <w:tcW w:w="1008" w:type="dxa"/>
          </w:tcPr>
          <w:p w:rsidR="007D3B69" w:rsidRDefault="00C91545">
            <w:r>
              <w:t>9:8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ch4_timer3_run_mode</w:t>
            </w:r>
          </w:p>
        </w:tc>
        <w:tc>
          <w:tcPr>
            <w:tcW w:w="1008" w:type="dxa"/>
          </w:tcPr>
          <w:p w:rsidR="007D3B69" w:rsidRDefault="00C91545">
            <w:r>
              <w:t>7:6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ch4_timer2_run_mode</w:t>
            </w:r>
          </w:p>
        </w:tc>
        <w:tc>
          <w:tcPr>
            <w:tcW w:w="1008" w:type="dxa"/>
          </w:tcPr>
          <w:p w:rsidR="007D3B69" w:rsidRDefault="00C91545">
            <w:r>
              <w:t>5:4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ch4_timer1_run_mode</w:t>
            </w:r>
          </w:p>
        </w:tc>
        <w:tc>
          <w:tcPr>
            <w:tcW w:w="1008" w:type="dxa"/>
          </w:tcPr>
          <w:p w:rsidR="007D3B69" w:rsidRDefault="00C91545">
            <w:r>
              <w:t>3:2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ch4_timer0_run_mode</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RUN_MODE_CTRL_0</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ch3_timer3_run_mode</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0: single</w:t>
            </w:r>
            <w:r>
              <w:br/>
              <w:t>1: repeat</w:t>
            </w:r>
            <w:r>
              <w:br/>
              <w:t>2. free_run</w:t>
            </w:r>
            <w:r>
              <w:br/>
              <w:t>3. keepgo</w:t>
            </w:r>
          </w:p>
        </w:tc>
        <w:tc>
          <w:tcPr>
            <w:tcW w:w="1008" w:type="dxa"/>
          </w:tcPr>
          <w:p w:rsidR="007D3B69" w:rsidRDefault="00C91545">
            <w:r>
              <w:t>2'h0</w:t>
            </w:r>
          </w:p>
        </w:tc>
      </w:tr>
      <w:tr w:rsidR="007D3B69" w:rsidTr="007D3B69">
        <w:tc>
          <w:tcPr>
            <w:tcW w:w="1440" w:type="dxa"/>
          </w:tcPr>
          <w:p w:rsidR="007D3B69" w:rsidRDefault="00C91545">
            <w:r>
              <w:t>ch3_timer2_run_mode</w:t>
            </w:r>
          </w:p>
        </w:tc>
        <w:tc>
          <w:tcPr>
            <w:tcW w:w="1008" w:type="dxa"/>
          </w:tcPr>
          <w:p w:rsidR="007D3B69" w:rsidRDefault="00C91545">
            <w:r>
              <w:t>29:28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ch3_timer1_run_mode</w:t>
            </w:r>
          </w:p>
        </w:tc>
        <w:tc>
          <w:tcPr>
            <w:tcW w:w="1008" w:type="dxa"/>
          </w:tcPr>
          <w:p w:rsidR="007D3B69" w:rsidRDefault="00C91545">
            <w:r>
              <w:t>27:26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ch3_timer0_run_mode</w:t>
            </w:r>
          </w:p>
        </w:tc>
        <w:tc>
          <w:tcPr>
            <w:tcW w:w="1008" w:type="dxa"/>
          </w:tcPr>
          <w:p w:rsidR="007D3B69" w:rsidRDefault="00C91545">
            <w:r>
              <w:t>25:24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ch2_timer3_run_mode</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ch2_timer2_run_mode</w:t>
            </w:r>
          </w:p>
        </w:tc>
        <w:tc>
          <w:tcPr>
            <w:tcW w:w="1008" w:type="dxa"/>
          </w:tcPr>
          <w:p w:rsidR="007D3B69" w:rsidRDefault="00C91545">
            <w:r>
              <w:t>21:20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ch2_timer1_run_mode</w:t>
            </w:r>
          </w:p>
        </w:tc>
        <w:tc>
          <w:tcPr>
            <w:tcW w:w="1008" w:type="dxa"/>
          </w:tcPr>
          <w:p w:rsidR="007D3B69" w:rsidRDefault="00C91545">
            <w:r>
              <w:t>19:18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ch2_timer0_run_mode</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ch1_timer3_run_mode</w:t>
            </w:r>
          </w:p>
        </w:tc>
        <w:tc>
          <w:tcPr>
            <w:tcW w:w="1008" w:type="dxa"/>
          </w:tcPr>
          <w:p w:rsidR="007D3B69" w:rsidRDefault="00C91545">
            <w:r>
              <w:t>15:14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ch1_timer2_run_mode</w:t>
            </w:r>
          </w:p>
        </w:tc>
        <w:tc>
          <w:tcPr>
            <w:tcW w:w="1008" w:type="dxa"/>
          </w:tcPr>
          <w:p w:rsidR="007D3B69" w:rsidRDefault="00C91545">
            <w:r>
              <w:t>13:12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ch1_timer1_run_mode</w:t>
            </w:r>
          </w:p>
        </w:tc>
        <w:tc>
          <w:tcPr>
            <w:tcW w:w="1008" w:type="dxa"/>
          </w:tcPr>
          <w:p w:rsidR="007D3B69" w:rsidRDefault="00C91545">
            <w:r>
              <w:t>11:10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ch1_timer0_run_mode</w:t>
            </w:r>
          </w:p>
        </w:tc>
        <w:tc>
          <w:tcPr>
            <w:tcW w:w="1008" w:type="dxa"/>
          </w:tcPr>
          <w:p w:rsidR="007D3B69" w:rsidRDefault="00C91545">
            <w:r>
              <w:t>9:8</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ch0_timer3_run_mode</w:t>
            </w:r>
          </w:p>
        </w:tc>
        <w:tc>
          <w:tcPr>
            <w:tcW w:w="1008" w:type="dxa"/>
          </w:tcPr>
          <w:p w:rsidR="007D3B69" w:rsidRDefault="00C91545">
            <w:r>
              <w:t>7:6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ch0_timer2_run_mode</w:t>
            </w:r>
          </w:p>
        </w:tc>
        <w:tc>
          <w:tcPr>
            <w:tcW w:w="1008" w:type="dxa"/>
          </w:tcPr>
          <w:p w:rsidR="007D3B69" w:rsidRDefault="00C91545">
            <w:r>
              <w:t>5:4</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ch0_timer1_run_mode</w:t>
            </w:r>
          </w:p>
        </w:tc>
        <w:tc>
          <w:tcPr>
            <w:tcW w:w="1008" w:type="dxa"/>
          </w:tcPr>
          <w:p w:rsidR="007D3B69" w:rsidRDefault="00C91545">
            <w:r>
              <w:t>3:2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ch0_timer0_run_mode</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CH0_CNT</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ch0_counter_value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0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CH1_CNT</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ch1_counter_value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1 timer/PWM</w:t>
            </w:r>
            <w:r>
              <w:br/>
            </w:r>
            <w:r>
              <w:lastRenderedPageBreak/>
              <w:t>refer to chn_reload description for the field definition with different ch_mode</w:t>
            </w:r>
          </w:p>
        </w:tc>
        <w:tc>
          <w:tcPr>
            <w:tcW w:w="1008" w:type="dxa"/>
          </w:tcPr>
          <w:p w:rsidR="007D3B69" w:rsidRDefault="00C91545">
            <w:r>
              <w:lastRenderedPageBreak/>
              <w:t>32'h0</w:t>
            </w:r>
          </w:p>
        </w:tc>
      </w:tr>
    </w:tbl>
    <w:p w:rsidR="007D3B69" w:rsidRDefault="00C91545" w:rsidP="000C4E2D">
      <w:pPr>
        <w:pStyle w:val="3"/>
        <w:spacing w:before="156" w:after="156"/>
        <w:ind w:left="964" w:hanging="964"/>
      </w:pPr>
      <w:r>
        <w:lastRenderedPageBreak/>
        <w:t>CH2_CNT</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ch2_counter_value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2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CH3_CNT</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3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CH4_CNT</w:t>
      </w:r>
    </w:p>
    <w:p w:rsidR="007D3B69" w:rsidRDefault="00C91545">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ch4_counter_value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4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CH5_CNT</w:t>
      </w:r>
    </w:p>
    <w:p w:rsidR="007D3B69" w:rsidRDefault="00C91545">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ch5_counter_value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5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lastRenderedPageBreak/>
        <w:t>CH6_CNT</w:t>
      </w:r>
    </w:p>
    <w:p w:rsidR="007D3B69" w:rsidRDefault="00C91545">
      <w:r>
        <w:t>Offset: 08C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ch6_counter_value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6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CH7_CNT</w:t>
      </w:r>
    </w:p>
    <w:p w:rsidR="007D3B69" w:rsidRDefault="00C91545">
      <w:r>
        <w:t>Offset: 090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ch7_counter_value</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current counter value for channel 7 timer/PWM</w:t>
            </w:r>
            <w:r>
              <w:br/>
              <w:t>refer to chn_reload description for the field definition with different ch_mode</w:t>
            </w:r>
          </w:p>
        </w:tc>
        <w:tc>
          <w:tcPr>
            <w:tcW w:w="1008" w:type="dxa"/>
          </w:tcPr>
          <w:p w:rsidR="007D3B69" w:rsidRDefault="00C91545">
            <w:r>
              <w:t>32'h0</w:t>
            </w:r>
          </w:p>
        </w:tc>
      </w:tr>
    </w:tbl>
    <w:p w:rsidR="007D3B69" w:rsidRDefault="00C91545" w:rsidP="000C4E2D">
      <w:pPr>
        <w:pStyle w:val="3"/>
        <w:spacing w:before="156" w:after="156"/>
        <w:ind w:left="964" w:hanging="964"/>
      </w:pPr>
      <w:r>
        <w:t>CH_CNT_EN</w:t>
      </w:r>
    </w:p>
    <w:p w:rsidR="007D3B69" w:rsidRDefault="00C91545">
      <w:r>
        <w:t>Offset: 094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cnt_reset</w:t>
            </w:r>
          </w:p>
        </w:tc>
        <w:tc>
          <w:tcPr>
            <w:tcW w:w="1008" w:type="dxa"/>
          </w:tcPr>
          <w:p w:rsidR="007D3B69" w:rsidRDefault="00C91545">
            <w:r>
              <w:t>23:16</w:t>
            </w:r>
          </w:p>
        </w:tc>
        <w:tc>
          <w:tcPr>
            <w:tcW w:w="864" w:type="dxa"/>
          </w:tcPr>
          <w:p w:rsidR="007D3B69" w:rsidRDefault="00C91545">
            <w:r>
              <w:t>W1S</w:t>
            </w:r>
          </w:p>
        </w:tc>
        <w:tc>
          <w:tcPr>
            <w:tcW w:w="5040" w:type="dxa"/>
          </w:tcPr>
          <w:p w:rsidR="007D3B69" w:rsidRDefault="00C91545">
            <w:r>
              <w:t>counter reset. [16:23]: ch7-ch0</w:t>
            </w:r>
          </w:p>
        </w:tc>
        <w:tc>
          <w:tcPr>
            <w:tcW w:w="1008" w:type="dxa"/>
          </w:tcPr>
          <w:p w:rsidR="007D3B69" w:rsidRDefault="00C91545">
            <w:r>
              <w:t>8'h0</w:t>
            </w:r>
          </w:p>
        </w:tc>
      </w:tr>
      <w:tr w:rsidR="007D3B69" w:rsidTr="007D3B69">
        <w:tc>
          <w:tcPr>
            <w:tcW w:w="1440" w:type="dxa"/>
          </w:tcPr>
          <w:p w:rsidR="007D3B69" w:rsidRDefault="00C91545">
            <w:r>
              <w:t>cnt_stop</w:t>
            </w:r>
          </w:p>
        </w:tc>
        <w:tc>
          <w:tcPr>
            <w:tcW w:w="1008" w:type="dxa"/>
          </w:tcPr>
          <w:p w:rsidR="007D3B69" w:rsidRDefault="00C91545">
            <w:r>
              <w:t>15:8</w:t>
            </w:r>
          </w:p>
        </w:tc>
        <w:tc>
          <w:tcPr>
            <w:tcW w:w="864" w:type="dxa"/>
          </w:tcPr>
          <w:p w:rsidR="007D3B69" w:rsidRDefault="00C91545">
            <w:r>
              <w:t>W1S</w:t>
            </w:r>
          </w:p>
        </w:tc>
        <w:tc>
          <w:tcPr>
            <w:tcW w:w="5040" w:type="dxa"/>
          </w:tcPr>
          <w:p w:rsidR="007D3B69" w:rsidRDefault="00C91545">
            <w:r>
              <w:t>counter stop. [15:8]: ch7-ch0</w:t>
            </w:r>
          </w:p>
        </w:tc>
        <w:tc>
          <w:tcPr>
            <w:tcW w:w="1008" w:type="dxa"/>
          </w:tcPr>
          <w:p w:rsidR="007D3B69" w:rsidRDefault="00C91545">
            <w:r>
              <w:t>8'h0</w:t>
            </w:r>
          </w:p>
        </w:tc>
      </w:tr>
      <w:tr w:rsidR="007D3B69" w:rsidTr="007D3B69">
        <w:tc>
          <w:tcPr>
            <w:tcW w:w="1440" w:type="dxa"/>
          </w:tcPr>
          <w:p w:rsidR="007D3B69" w:rsidRDefault="00C91545">
            <w:r>
              <w:t>cnt_start</w:t>
            </w:r>
          </w:p>
        </w:tc>
        <w:tc>
          <w:tcPr>
            <w:tcW w:w="1008" w:type="dxa"/>
          </w:tcPr>
          <w:p w:rsidR="007D3B69" w:rsidRDefault="00C91545">
            <w:r>
              <w:t>7:0</w:t>
            </w:r>
          </w:p>
        </w:tc>
        <w:tc>
          <w:tcPr>
            <w:tcW w:w="864" w:type="dxa"/>
          </w:tcPr>
          <w:p w:rsidR="007D3B69" w:rsidRDefault="00C91545">
            <w:r>
              <w:t>W1S</w:t>
            </w:r>
          </w:p>
        </w:tc>
        <w:tc>
          <w:tcPr>
            <w:tcW w:w="5040" w:type="dxa"/>
          </w:tcPr>
          <w:p w:rsidR="007D3B69" w:rsidRDefault="00C91545">
            <w:r>
              <w:t>counter start. [7:0]: ch7-ch0</w:t>
            </w:r>
          </w:p>
        </w:tc>
        <w:tc>
          <w:tcPr>
            <w:tcW w:w="1008" w:type="dxa"/>
          </w:tcPr>
          <w:p w:rsidR="007D3B69" w:rsidRDefault="00C91545">
            <w:r>
              <w:t>8'h0</w:t>
            </w:r>
          </w:p>
        </w:tc>
      </w:tr>
    </w:tbl>
    <w:p w:rsidR="007D3B69" w:rsidRDefault="00C91545" w:rsidP="000C4E2D">
      <w:pPr>
        <w:pStyle w:val="3"/>
        <w:spacing w:before="156" w:after="156"/>
        <w:ind w:left="964" w:hanging="964"/>
      </w:pPr>
      <w:r>
        <w:t>CH_NUM</w:t>
      </w:r>
    </w:p>
    <w:p w:rsidR="007D3B69" w:rsidRDefault="00C91545">
      <w:r>
        <w:t>Offset: 098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ch_num</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indicates occupied channels,  [7:0]: ch7 - ch0</w:t>
            </w:r>
          </w:p>
        </w:tc>
        <w:tc>
          <w:tcPr>
            <w:tcW w:w="1008" w:type="dxa"/>
          </w:tcPr>
          <w:p w:rsidR="007D3B69" w:rsidRDefault="00C91545">
            <w:r>
              <w:t>8'h0</w:t>
            </w:r>
          </w:p>
        </w:tc>
      </w:tr>
    </w:tbl>
    <w:p w:rsidR="007D3B69" w:rsidRDefault="00C91545" w:rsidP="000C4E2D">
      <w:pPr>
        <w:pStyle w:val="3"/>
        <w:spacing w:before="156" w:after="156"/>
        <w:ind w:left="964" w:hanging="964"/>
      </w:pPr>
      <w:r>
        <w:t>CH0_MATCH_0</w:t>
      </w:r>
    </w:p>
    <w:p w:rsidR="007D3B69" w:rsidRDefault="00C91545">
      <w:r>
        <w:t>Offset: 09C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ch0_match</w:t>
            </w:r>
            <w:r>
              <w:lastRenderedPageBreak/>
              <w:t>_0</w:t>
            </w:r>
          </w:p>
        </w:tc>
        <w:tc>
          <w:tcPr>
            <w:tcW w:w="1008" w:type="dxa"/>
          </w:tcPr>
          <w:p w:rsidR="007D3B69" w:rsidRDefault="00C91545">
            <w:r>
              <w:lastRenderedPageBreak/>
              <w:t>31:0</w:t>
            </w:r>
          </w:p>
        </w:tc>
        <w:tc>
          <w:tcPr>
            <w:tcW w:w="864" w:type="dxa"/>
          </w:tcPr>
          <w:p w:rsidR="007D3B69" w:rsidRDefault="00C91545">
            <w:r>
              <w:t>RW</w:t>
            </w:r>
          </w:p>
        </w:tc>
        <w:tc>
          <w:tcPr>
            <w:tcW w:w="5040" w:type="dxa"/>
          </w:tcPr>
          <w:p w:rsidR="007D3B69" w:rsidRDefault="00C91545">
            <w:r>
              <w:t xml:space="preserve">1. when operation=CH_LEDC: [31:16]: for bit </w:t>
            </w:r>
            <w:r>
              <w:lastRenderedPageBreak/>
              <w:t>0 high duty cycle (0.4us); [15:0] for bit 0 low dury cycle (0.85us).</w:t>
            </w:r>
            <w:r>
              <w:br/>
              <w:t>2. when operation=CH_ONE_PULSE: pulse generation point</w:t>
            </w:r>
          </w:p>
        </w:tc>
        <w:tc>
          <w:tcPr>
            <w:tcW w:w="1008" w:type="dxa"/>
          </w:tcPr>
          <w:p w:rsidR="007D3B69" w:rsidRDefault="00C91545">
            <w:r>
              <w:lastRenderedPageBreak/>
              <w:t>32'h0</w:t>
            </w:r>
          </w:p>
        </w:tc>
      </w:tr>
    </w:tbl>
    <w:p w:rsidR="007D3B69" w:rsidRDefault="00C91545" w:rsidP="000C4E2D">
      <w:pPr>
        <w:pStyle w:val="3"/>
        <w:spacing w:before="156" w:after="156"/>
        <w:ind w:left="964" w:hanging="964"/>
      </w:pPr>
      <w:r>
        <w:lastRenderedPageBreak/>
        <w:t>CH1_MATCH_0</w:t>
      </w:r>
    </w:p>
    <w:p w:rsidR="007D3B69" w:rsidRDefault="00C91545">
      <w:r>
        <w:t>Offset: 0A0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ch1_match_0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CH2_MATCH_0</w:t>
      </w:r>
    </w:p>
    <w:p w:rsidR="007D3B69" w:rsidRDefault="00C91545">
      <w:r>
        <w:t>Offset: 0A4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ch2_match_0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CH3_MATCH_0</w:t>
      </w:r>
    </w:p>
    <w:p w:rsidR="007D3B69" w:rsidRDefault="00C91545">
      <w:r>
        <w:t>Offset: 0A8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CH4_MATCH_0</w:t>
      </w:r>
    </w:p>
    <w:p w:rsidR="007D3B69" w:rsidRDefault="00C91545">
      <w:r>
        <w:t>Offset: 0AC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ch4_match_0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CH5_MATCH_0</w:t>
      </w:r>
    </w:p>
    <w:p w:rsidR="007D3B69" w:rsidRDefault="00C91545">
      <w:r>
        <w:t>Offset: 0B0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ch5_match_0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CH6_MATCH_0</w:t>
      </w:r>
    </w:p>
    <w:p w:rsidR="007D3B69" w:rsidRDefault="00C91545">
      <w:r>
        <w:t>Offset: 0B4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ch6_match_0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CH7_MATCH_0</w:t>
      </w:r>
    </w:p>
    <w:p w:rsidR="007D3B69" w:rsidRDefault="00C91545">
      <w:r>
        <w:t>Offset: 0B8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ch7_match_0</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1. when operation=CH_LEDC: [31:16]: for bit 0 high duty cycle (0.4us); [15:0] for bit 0 low dury cycle (0.85us).</w:t>
            </w:r>
            <w:r>
              <w:br/>
              <w:t>2. when operation=CH_ONE_PULSE: pulse generation point</w:t>
            </w:r>
          </w:p>
        </w:tc>
        <w:tc>
          <w:tcPr>
            <w:tcW w:w="1008" w:type="dxa"/>
          </w:tcPr>
          <w:p w:rsidR="007D3B69" w:rsidRDefault="00C91545">
            <w:r>
              <w:t>32'h0</w:t>
            </w:r>
          </w:p>
        </w:tc>
      </w:tr>
    </w:tbl>
    <w:p w:rsidR="007D3B69" w:rsidRDefault="00C91545" w:rsidP="000C4E2D">
      <w:pPr>
        <w:pStyle w:val="3"/>
        <w:spacing w:before="156" w:after="156"/>
        <w:ind w:left="964" w:hanging="964"/>
      </w:pPr>
      <w:r>
        <w:t>DMA_CTRL</w:t>
      </w:r>
    </w:p>
    <w:p w:rsidR="007D3B69" w:rsidRDefault="00C91545">
      <w:r>
        <w:t>Offset: 0BC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rx_dma_thres_sel</w:t>
            </w:r>
          </w:p>
        </w:tc>
        <w:tc>
          <w:tcPr>
            <w:tcW w:w="1008" w:type="dxa"/>
          </w:tcPr>
          <w:p w:rsidR="007D3B69" w:rsidRDefault="00C91545">
            <w:r>
              <w:t>23:20</w:t>
            </w:r>
          </w:p>
        </w:tc>
        <w:tc>
          <w:tcPr>
            <w:tcW w:w="864" w:type="dxa"/>
          </w:tcPr>
          <w:p w:rsidR="007D3B69" w:rsidRDefault="00C91545">
            <w:r>
              <w:t>RW</w:t>
            </w:r>
          </w:p>
        </w:tc>
        <w:tc>
          <w:tcPr>
            <w:tcW w:w="5040" w:type="dxa"/>
          </w:tcPr>
          <w:p w:rsidR="007D3B69" w:rsidRDefault="00C91545">
            <w:r>
              <w:t>DMA burst request theshold, dma_req will be triggered when fifo_usedw &gt;= dma_thres.</w:t>
            </w:r>
            <w:r>
              <w:br/>
              <w:t>0: 1 word</w:t>
            </w:r>
            <w:r>
              <w:br/>
              <w:t>1: 4 words</w:t>
            </w:r>
          </w:p>
        </w:tc>
        <w:tc>
          <w:tcPr>
            <w:tcW w:w="1008" w:type="dxa"/>
          </w:tcPr>
          <w:p w:rsidR="007D3B69" w:rsidRDefault="00C91545">
            <w:r>
              <w:t>4'hf</w:t>
            </w:r>
          </w:p>
        </w:tc>
      </w:tr>
      <w:tr w:rsidR="007D3B69" w:rsidTr="007D3B69">
        <w:tc>
          <w:tcPr>
            <w:tcW w:w="1440" w:type="dxa"/>
          </w:tcPr>
          <w:p w:rsidR="007D3B69" w:rsidRDefault="00C91545">
            <w:r>
              <w:t>tx_dma_thres_sel</w:t>
            </w:r>
          </w:p>
        </w:tc>
        <w:tc>
          <w:tcPr>
            <w:tcW w:w="1008" w:type="dxa"/>
          </w:tcPr>
          <w:p w:rsidR="007D3B69" w:rsidRDefault="00C91545">
            <w:r>
              <w:t>19:16</w:t>
            </w:r>
          </w:p>
        </w:tc>
        <w:tc>
          <w:tcPr>
            <w:tcW w:w="864" w:type="dxa"/>
          </w:tcPr>
          <w:p w:rsidR="007D3B69" w:rsidRDefault="00C91545">
            <w:r>
              <w:t>RW</w:t>
            </w:r>
          </w:p>
        </w:tc>
        <w:tc>
          <w:tcPr>
            <w:tcW w:w="5040" w:type="dxa"/>
          </w:tcPr>
          <w:p w:rsidR="007D3B69" w:rsidRDefault="00C91545">
            <w:r>
              <w:t>DMA burst request theshold, dma_req will be triggered when (4-fifo_usedw) &gt;= dma_thres.</w:t>
            </w:r>
            <w:r>
              <w:br/>
              <w:t>0: 1 word</w:t>
            </w:r>
            <w:r>
              <w:br/>
              <w:t>1: 4 words</w:t>
            </w:r>
          </w:p>
        </w:tc>
        <w:tc>
          <w:tcPr>
            <w:tcW w:w="1008" w:type="dxa"/>
          </w:tcPr>
          <w:p w:rsidR="007D3B69" w:rsidRDefault="00C91545">
            <w:r>
              <w:t>4'hf</w:t>
            </w:r>
          </w:p>
        </w:tc>
      </w:tr>
      <w:tr w:rsidR="007D3B69" w:rsidTr="007D3B69">
        <w:tc>
          <w:tcPr>
            <w:tcW w:w="1440" w:type="dxa"/>
          </w:tcPr>
          <w:p w:rsidR="007D3B69" w:rsidRDefault="00C91545">
            <w:r>
              <w:t>rx_dma_done</w:t>
            </w:r>
          </w:p>
        </w:tc>
        <w:tc>
          <w:tcPr>
            <w:tcW w:w="1008" w:type="dxa"/>
          </w:tcPr>
          <w:p w:rsidR="007D3B69" w:rsidRDefault="00C91545">
            <w:r>
              <w:t>15:12</w:t>
            </w:r>
          </w:p>
        </w:tc>
        <w:tc>
          <w:tcPr>
            <w:tcW w:w="864" w:type="dxa"/>
          </w:tcPr>
          <w:p w:rsidR="007D3B69" w:rsidRDefault="00C91545">
            <w:r>
              <w:t>RO</w:t>
            </w:r>
          </w:p>
        </w:tc>
        <w:tc>
          <w:tcPr>
            <w:tcW w:w="5040" w:type="dxa"/>
          </w:tcPr>
          <w:p w:rsidR="007D3B69" w:rsidRDefault="00C91545">
            <w:r>
              <w:t>indicate if rx dma transfer is done, [23:20]: ch3-ch0</w:t>
            </w:r>
          </w:p>
        </w:tc>
        <w:tc>
          <w:tcPr>
            <w:tcW w:w="1008" w:type="dxa"/>
          </w:tcPr>
          <w:p w:rsidR="007D3B69" w:rsidRDefault="00C91545">
            <w:r>
              <w:t>4'h0</w:t>
            </w:r>
          </w:p>
        </w:tc>
      </w:tr>
      <w:tr w:rsidR="007D3B69" w:rsidTr="007D3B69">
        <w:tc>
          <w:tcPr>
            <w:tcW w:w="1440" w:type="dxa"/>
          </w:tcPr>
          <w:p w:rsidR="007D3B69" w:rsidRDefault="00C91545">
            <w:r>
              <w:t>tx_dma_done</w:t>
            </w:r>
          </w:p>
        </w:tc>
        <w:tc>
          <w:tcPr>
            <w:tcW w:w="1008" w:type="dxa"/>
          </w:tcPr>
          <w:p w:rsidR="007D3B69" w:rsidRDefault="00C91545">
            <w:r>
              <w:t>11:8</w:t>
            </w:r>
          </w:p>
        </w:tc>
        <w:tc>
          <w:tcPr>
            <w:tcW w:w="864" w:type="dxa"/>
          </w:tcPr>
          <w:p w:rsidR="007D3B69" w:rsidRDefault="00C91545">
            <w:r>
              <w:t>RO</w:t>
            </w:r>
          </w:p>
        </w:tc>
        <w:tc>
          <w:tcPr>
            <w:tcW w:w="5040" w:type="dxa"/>
          </w:tcPr>
          <w:p w:rsidR="007D3B69" w:rsidRDefault="00C91545">
            <w:r>
              <w:t>indicate if tx dma transfer is done, [19:16]: ch3-ch0</w:t>
            </w:r>
          </w:p>
        </w:tc>
        <w:tc>
          <w:tcPr>
            <w:tcW w:w="1008" w:type="dxa"/>
          </w:tcPr>
          <w:p w:rsidR="007D3B69" w:rsidRDefault="00C91545">
            <w:r>
              <w:t>4'h0</w:t>
            </w:r>
          </w:p>
        </w:tc>
      </w:tr>
      <w:tr w:rsidR="007D3B69" w:rsidTr="007D3B69">
        <w:tc>
          <w:tcPr>
            <w:tcW w:w="1440" w:type="dxa"/>
          </w:tcPr>
          <w:p w:rsidR="007D3B69" w:rsidRDefault="00C91545">
            <w:r>
              <w:t>rx_dma_en</w:t>
            </w:r>
          </w:p>
        </w:tc>
        <w:tc>
          <w:tcPr>
            <w:tcW w:w="1008" w:type="dxa"/>
          </w:tcPr>
          <w:p w:rsidR="007D3B69" w:rsidRDefault="00C91545">
            <w:r>
              <w:t>7:4</w:t>
            </w:r>
          </w:p>
        </w:tc>
        <w:tc>
          <w:tcPr>
            <w:tcW w:w="864" w:type="dxa"/>
          </w:tcPr>
          <w:p w:rsidR="007D3B69" w:rsidRDefault="00C91545">
            <w:r>
              <w:t>RW</w:t>
            </w:r>
          </w:p>
        </w:tc>
        <w:tc>
          <w:tcPr>
            <w:tcW w:w="5040" w:type="dxa"/>
          </w:tcPr>
          <w:p w:rsidR="007D3B69" w:rsidRDefault="00C91545">
            <w:r>
              <w:t>capture rx dma enable, [7:4]: ch3 - ch0</w:t>
            </w:r>
          </w:p>
        </w:tc>
        <w:tc>
          <w:tcPr>
            <w:tcW w:w="1008" w:type="dxa"/>
          </w:tcPr>
          <w:p w:rsidR="007D3B69" w:rsidRDefault="00C91545">
            <w:r>
              <w:t>4'h0</w:t>
            </w:r>
          </w:p>
        </w:tc>
      </w:tr>
      <w:tr w:rsidR="007D3B69" w:rsidTr="007D3B69">
        <w:tc>
          <w:tcPr>
            <w:tcW w:w="1440" w:type="dxa"/>
          </w:tcPr>
          <w:p w:rsidR="007D3B69" w:rsidRDefault="00C91545">
            <w:r>
              <w:t>tx_dma_en</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ledc tx dma enable, [3:0]: ch3 - ch0</w:t>
            </w:r>
          </w:p>
        </w:tc>
        <w:tc>
          <w:tcPr>
            <w:tcW w:w="1008" w:type="dxa"/>
          </w:tcPr>
          <w:p w:rsidR="007D3B69" w:rsidRDefault="00C91545">
            <w:r>
              <w:t>4'h0</w:t>
            </w:r>
          </w:p>
        </w:tc>
      </w:tr>
    </w:tbl>
    <w:p w:rsidR="007D3B69" w:rsidRDefault="00C91545" w:rsidP="000C4E2D">
      <w:pPr>
        <w:pStyle w:val="3"/>
        <w:spacing w:before="156" w:after="156"/>
        <w:ind w:left="964" w:hanging="964"/>
      </w:pPr>
      <w:r>
        <w:t>IMR_CH</w:t>
      </w:r>
    </w:p>
    <w:p w:rsidR="007D3B69" w:rsidRDefault="00C91545">
      <w:r>
        <w:t>Offset: 0C0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tx_fifo_underflow_int_mask</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tx fifo underflow interrupt mask. [31:24]: ch7 - ch0</w:t>
            </w:r>
          </w:p>
        </w:tc>
        <w:tc>
          <w:tcPr>
            <w:tcW w:w="1008" w:type="dxa"/>
          </w:tcPr>
          <w:p w:rsidR="007D3B69" w:rsidRDefault="00C91545">
            <w:r>
              <w:t>8'hff</w:t>
            </w:r>
          </w:p>
        </w:tc>
      </w:tr>
      <w:tr w:rsidR="007D3B69" w:rsidTr="007D3B69">
        <w:tc>
          <w:tcPr>
            <w:tcW w:w="1440" w:type="dxa"/>
          </w:tcPr>
          <w:p w:rsidR="007D3B69" w:rsidRDefault="00C91545">
            <w:r>
              <w:t>rx_fifo_overflow_int_mask</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rx fifo overflow interrupt mask. [23:16]: ch7 - ch0</w:t>
            </w:r>
          </w:p>
        </w:tc>
        <w:tc>
          <w:tcPr>
            <w:tcW w:w="1008" w:type="dxa"/>
          </w:tcPr>
          <w:p w:rsidR="007D3B69" w:rsidRDefault="00C91545">
            <w:r>
              <w:t>8'hff</w:t>
            </w:r>
          </w:p>
        </w:tc>
      </w:tr>
      <w:tr w:rsidR="007D3B69" w:rsidTr="007D3B69">
        <w:tc>
          <w:tcPr>
            <w:tcW w:w="1440" w:type="dxa"/>
          </w:tcPr>
          <w:p w:rsidR="007D3B69" w:rsidRDefault="00C91545">
            <w:r>
              <w:t>ledc_tx_int_mask</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ledc tx done interrupt mask. [15:8]: ch7 - ch0</w:t>
            </w:r>
          </w:p>
        </w:tc>
        <w:tc>
          <w:tcPr>
            <w:tcW w:w="1008" w:type="dxa"/>
          </w:tcPr>
          <w:p w:rsidR="007D3B69" w:rsidRDefault="00C91545">
            <w:r>
              <w:t>8'hff</w:t>
            </w:r>
          </w:p>
        </w:tc>
      </w:tr>
      <w:tr w:rsidR="007D3B69" w:rsidTr="007D3B69">
        <w:tc>
          <w:tcPr>
            <w:tcW w:w="1440" w:type="dxa"/>
          </w:tcPr>
          <w:p w:rsidR="007D3B69" w:rsidRDefault="00C91545">
            <w:r>
              <w:t>capture_int_mask</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input capture mask. [7:0]: ch7 - ch0</w:t>
            </w:r>
          </w:p>
        </w:tc>
        <w:tc>
          <w:tcPr>
            <w:tcW w:w="1008" w:type="dxa"/>
          </w:tcPr>
          <w:p w:rsidR="007D3B69" w:rsidRDefault="00C91545">
            <w:r>
              <w:t>8'hff</w:t>
            </w:r>
          </w:p>
        </w:tc>
      </w:tr>
    </w:tbl>
    <w:p w:rsidR="007D3B69" w:rsidRDefault="00C91545" w:rsidP="000C4E2D">
      <w:pPr>
        <w:pStyle w:val="3"/>
        <w:spacing w:before="156" w:after="156"/>
        <w:ind w:left="964" w:hanging="964"/>
      </w:pPr>
      <w:r>
        <w:t>IMR_TIMER</w:t>
      </w:r>
    </w:p>
    <w:p w:rsidR="007D3B69" w:rsidRDefault="00C91545">
      <w:r>
        <w:t>Offset: 0C4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timer3_int_</w:t>
            </w:r>
            <w:r>
              <w:lastRenderedPageBreak/>
              <w:t>mask</w:t>
            </w:r>
          </w:p>
        </w:tc>
        <w:tc>
          <w:tcPr>
            <w:tcW w:w="1008" w:type="dxa"/>
          </w:tcPr>
          <w:p w:rsidR="007D3B69" w:rsidRDefault="00C91545">
            <w:r>
              <w:lastRenderedPageBreak/>
              <w:t>31:24</w:t>
            </w:r>
          </w:p>
        </w:tc>
        <w:tc>
          <w:tcPr>
            <w:tcW w:w="864" w:type="dxa"/>
          </w:tcPr>
          <w:p w:rsidR="007D3B69" w:rsidRDefault="00C91545">
            <w:r>
              <w:t>RW</w:t>
            </w:r>
          </w:p>
        </w:tc>
        <w:tc>
          <w:tcPr>
            <w:tcW w:w="5040" w:type="dxa"/>
          </w:tcPr>
          <w:p w:rsidR="007D3B69" w:rsidRDefault="00C91545">
            <w:r>
              <w:t>timer 3 interrupt mask. [31:24]: ch7 - ch0</w:t>
            </w:r>
          </w:p>
        </w:tc>
        <w:tc>
          <w:tcPr>
            <w:tcW w:w="1008" w:type="dxa"/>
          </w:tcPr>
          <w:p w:rsidR="007D3B69" w:rsidRDefault="00C91545">
            <w:r>
              <w:t>8'hff</w:t>
            </w:r>
          </w:p>
        </w:tc>
      </w:tr>
      <w:tr w:rsidR="007D3B69" w:rsidTr="007D3B69">
        <w:tc>
          <w:tcPr>
            <w:tcW w:w="1440" w:type="dxa"/>
          </w:tcPr>
          <w:p w:rsidR="007D3B69" w:rsidRDefault="00C91545">
            <w:r>
              <w:lastRenderedPageBreak/>
              <w:t>timer2_int_mask</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timer 2 interrupt mask. [23:16]: ch7 - ch0</w:t>
            </w:r>
          </w:p>
        </w:tc>
        <w:tc>
          <w:tcPr>
            <w:tcW w:w="1008" w:type="dxa"/>
          </w:tcPr>
          <w:p w:rsidR="007D3B69" w:rsidRDefault="00C91545">
            <w:r>
              <w:t>8'hff</w:t>
            </w:r>
          </w:p>
        </w:tc>
      </w:tr>
      <w:tr w:rsidR="007D3B69" w:rsidTr="007D3B69">
        <w:tc>
          <w:tcPr>
            <w:tcW w:w="1440" w:type="dxa"/>
          </w:tcPr>
          <w:p w:rsidR="007D3B69" w:rsidRDefault="00C91545">
            <w:r>
              <w:t>timer1_int_mask</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timer 1 interrupt mask. [15:8]: ch7 - ch0</w:t>
            </w:r>
          </w:p>
        </w:tc>
        <w:tc>
          <w:tcPr>
            <w:tcW w:w="1008" w:type="dxa"/>
          </w:tcPr>
          <w:p w:rsidR="007D3B69" w:rsidRDefault="00C91545">
            <w:r>
              <w:t>8'hff</w:t>
            </w:r>
          </w:p>
        </w:tc>
      </w:tr>
      <w:tr w:rsidR="007D3B69" w:rsidTr="007D3B69">
        <w:tc>
          <w:tcPr>
            <w:tcW w:w="1440" w:type="dxa"/>
          </w:tcPr>
          <w:p w:rsidR="007D3B69" w:rsidRDefault="00C91545">
            <w:r>
              <w:t>timer0_int_mask</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timer 0 interrupt mask. [7:0]: ch7 - ch0</w:t>
            </w:r>
          </w:p>
        </w:tc>
        <w:tc>
          <w:tcPr>
            <w:tcW w:w="1008" w:type="dxa"/>
          </w:tcPr>
          <w:p w:rsidR="007D3B69" w:rsidRDefault="00C91545">
            <w:r>
              <w:t>8'hff</w:t>
            </w:r>
          </w:p>
        </w:tc>
      </w:tr>
    </w:tbl>
    <w:p w:rsidR="007D3B69" w:rsidRDefault="00C91545" w:rsidP="000C4E2D">
      <w:pPr>
        <w:pStyle w:val="3"/>
        <w:spacing w:before="156" w:after="156"/>
        <w:ind w:left="964" w:hanging="964"/>
      </w:pPr>
      <w:r>
        <w:t>ISR_CH</w:t>
      </w:r>
    </w:p>
    <w:p w:rsidR="007D3B69" w:rsidRDefault="00C91545">
      <w:r>
        <w:t>Offset: 0C8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tx_fifo_underflow_int_isr</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tx fifo underflow interrupt status. [31:24]: ch7 - ch0</w:t>
            </w:r>
          </w:p>
        </w:tc>
        <w:tc>
          <w:tcPr>
            <w:tcW w:w="1008" w:type="dxa"/>
          </w:tcPr>
          <w:p w:rsidR="007D3B69" w:rsidRDefault="00C91545">
            <w:r>
              <w:t>8'h0</w:t>
            </w:r>
          </w:p>
        </w:tc>
      </w:tr>
      <w:tr w:rsidR="007D3B69" w:rsidTr="007D3B69">
        <w:tc>
          <w:tcPr>
            <w:tcW w:w="1440" w:type="dxa"/>
          </w:tcPr>
          <w:p w:rsidR="007D3B69" w:rsidRDefault="00C91545">
            <w:r>
              <w:t>rx_fifo_overflow_int_isr</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rx fifo overflow interrupt status. [23:16]: ch7 - ch0</w:t>
            </w:r>
          </w:p>
        </w:tc>
        <w:tc>
          <w:tcPr>
            <w:tcW w:w="1008" w:type="dxa"/>
          </w:tcPr>
          <w:p w:rsidR="007D3B69" w:rsidRDefault="00C91545">
            <w:r>
              <w:t>8'h0</w:t>
            </w:r>
          </w:p>
        </w:tc>
      </w:tr>
      <w:tr w:rsidR="007D3B69" w:rsidTr="007D3B69">
        <w:tc>
          <w:tcPr>
            <w:tcW w:w="1440" w:type="dxa"/>
          </w:tcPr>
          <w:p w:rsidR="007D3B69" w:rsidRDefault="00C91545">
            <w:r>
              <w:t>ledc_tx_int_isr</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ledc tx done interrupt status. [15:8]: ch7 - ch0</w:t>
            </w:r>
          </w:p>
        </w:tc>
        <w:tc>
          <w:tcPr>
            <w:tcW w:w="1008" w:type="dxa"/>
          </w:tcPr>
          <w:p w:rsidR="007D3B69" w:rsidRDefault="00C91545">
            <w:r>
              <w:t>8'h0</w:t>
            </w:r>
          </w:p>
        </w:tc>
      </w:tr>
      <w:tr w:rsidR="007D3B69" w:rsidTr="007D3B69">
        <w:tc>
          <w:tcPr>
            <w:tcW w:w="1440" w:type="dxa"/>
          </w:tcPr>
          <w:p w:rsidR="007D3B69" w:rsidRDefault="00C91545">
            <w:r>
              <w:t>capture_int_isr</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input capture interrupt status. [7:0]: ch7 - ch0</w:t>
            </w:r>
          </w:p>
        </w:tc>
        <w:tc>
          <w:tcPr>
            <w:tcW w:w="1008" w:type="dxa"/>
          </w:tcPr>
          <w:p w:rsidR="007D3B69" w:rsidRDefault="00C91545">
            <w:r>
              <w:t>8'h0</w:t>
            </w:r>
          </w:p>
        </w:tc>
      </w:tr>
    </w:tbl>
    <w:p w:rsidR="007D3B69" w:rsidRDefault="00C91545" w:rsidP="000C4E2D">
      <w:pPr>
        <w:pStyle w:val="3"/>
        <w:spacing w:before="156" w:after="156"/>
        <w:ind w:left="964" w:hanging="964"/>
      </w:pPr>
      <w:r>
        <w:t>ISR_TIMER</w:t>
      </w:r>
    </w:p>
    <w:p w:rsidR="007D3B69" w:rsidRDefault="00C91545">
      <w:r>
        <w:t>Offset: 0CC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timer3_int_isr</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timer 3 interrupt status. [31:24]: ch7 - ch0</w:t>
            </w:r>
          </w:p>
        </w:tc>
        <w:tc>
          <w:tcPr>
            <w:tcW w:w="1008" w:type="dxa"/>
          </w:tcPr>
          <w:p w:rsidR="007D3B69" w:rsidRDefault="00C91545">
            <w:r>
              <w:t>8'h0</w:t>
            </w:r>
          </w:p>
        </w:tc>
      </w:tr>
      <w:tr w:rsidR="007D3B69" w:rsidTr="007D3B69">
        <w:tc>
          <w:tcPr>
            <w:tcW w:w="1440" w:type="dxa"/>
          </w:tcPr>
          <w:p w:rsidR="007D3B69" w:rsidRDefault="00C91545">
            <w:r>
              <w:t>timer2_int_isr</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timer 2 interrupt status. [23:16]: ch7 - ch0</w:t>
            </w:r>
          </w:p>
        </w:tc>
        <w:tc>
          <w:tcPr>
            <w:tcW w:w="1008" w:type="dxa"/>
          </w:tcPr>
          <w:p w:rsidR="007D3B69" w:rsidRDefault="00C91545">
            <w:r>
              <w:t>8'h0</w:t>
            </w:r>
          </w:p>
        </w:tc>
      </w:tr>
      <w:tr w:rsidR="007D3B69" w:rsidTr="007D3B69">
        <w:tc>
          <w:tcPr>
            <w:tcW w:w="1440" w:type="dxa"/>
          </w:tcPr>
          <w:p w:rsidR="007D3B69" w:rsidRDefault="00C91545">
            <w:r>
              <w:t>timer1_int_isr</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timer 1 interrupt status.  [15:8]: ch7 - ch0</w:t>
            </w:r>
          </w:p>
        </w:tc>
        <w:tc>
          <w:tcPr>
            <w:tcW w:w="1008" w:type="dxa"/>
          </w:tcPr>
          <w:p w:rsidR="007D3B69" w:rsidRDefault="00C91545">
            <w:r>
              <w:t>8'h0</w:t>
            </w:r>
          </w:p>
        </w:tc>
      </w:tr>
      <w:tr w:rsidR="007D3B69" w:rsidTr="007D3B69">
        <w:tc>
          <w:tcPr>
            <w:tcW w:w="1440" w:type="dxa"/>
          </w:tcPr>
          <w:p w:rsidR="007D3B69" w:rsidRDefault="00C91545">
            <w:r>
              <w:t>timer0_int_isr</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timer 0 interrupt status.  [7:0]: ch7 - ch0</w:t>
            </w:r>
          </w:p>
        </w:tc>
        <w:tc>
          <w:tcPr>
            <w:tcW w:w="1008" w:type="dxa"/>
          </w:tcPr>
          <w:p w:rsidR="007D3B69" w:rsidRDefault="00C91545">
            <w:r>
              <w:t>8'h0</w:t>
            </w:r>
          </w:p>
        </w:tc>
      </w:tr>
    </w:tbl>
    <w:p w:rsidR="007D3B69" w:rsidRDefault="00C91545" w:rsidP="000C4E2D">
      <w:pPr>
        <w:pStyle w:val="3"/>
        <w:spacing w:before="156" w:after="156"/>
        <w:ind w:left="964" w:hanging="964"/>
      </w:pPr>
      <w:r>
        <w:lastRenderedPageBreak/>
        <w:t>ICR_CH</w:t>
      </w:r>
    </w:p>
    <w:p w:rsidR="007D3B69" w:rsidRDefault="00C91545">
      <w:r>
        <w:t>Offset: 0D0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8'h0</w:t>
            </w:r>
          </w:p>
        </w:tc>
      </w:tr>
      <w:tr w:rsidR="007D3B69" w:rsidTr="007D3B69">
        <w:tc>
          <w:tcPr>
            <w:tcW w:w="1440" w:type="dxa"/>
          </w:tcPr>
          <w:p w:rsidR="007D3B69" w:rsidRDefault="00C91545">
            <w:r>
              <w:t>rx_dma_done_clr</w:t>
            </w:r>
          </w:p>
        </w:tc>
        <w:tc>
          <w:tcPr>
            <w:tcW w:w="1008" w:type="dxa"/>
          </w:tcPr>
          <w:p w:rsidR="007D3B69" w:rsidRDefault="00C91545">
            <w:r>
              <w:t>23:20</w:t>
            </w:r>
          </w:p>
        </w:tc>
        <w:tc>
          <w:tcPr>
            <w:tcW w:w="864" w:type="dxa"/>
          </w:tcPr>
          <w:p w:rsidR="007D3B69" w:rsidRDefault="00C91545">
            <w:r>
              <w:t>W1C</w:t>
            </w:r>
          </w:p>
        </w:tc>
        <w:tc>
          <w:tcPr>
            <w:tcW w:w="5040" w:type="dxa"/>
          </w:tcPr>
          <w:p w:rsidR="007D3B69" w:rsidRDefault="00C91545">
            <w:r>
              <w:t>set 1 to clear rx_dma_done, [23:20]: ch3 - ch0</w:t>
            </w:r>
          </w:p>
        </w:tc>
        <w:tc>
          <w:tcPr>
            <w:tcW w:w="1008" w:type="dxa"/>
          </w:tcPr>
          <w:p w:rsidR="007D3B69" w:rsidRDefault="00C91545">
            <w:r>
              <w:t>4'h0</w:t>
            </w:r>
          </w:p>
        </w:tc>
      </w:tr>
      <w:tr w:rsidR="007D3B69" w:rsidTr="007D3B69">
        <w:tc>
          <w:tcPr>
            <w:tcW w:w="1440" w:type="dxa"/>
          </w:tcPr>
          <w:p w:rsidR="007D3B69" w:rsidRDefault="00C91545">
            <w:r>
              <w:t>tx_dma_done_clr</w:t>
            </w:r>
          </w:p>
        </w:tc>
        <w:tc>
          <w:tcPr>
            <w:tcW w:w="1008" w:type="dxa"/>
          </w:tcPr>
          <w:p w:rsidR="007D3B69" w:rsidRDefault="00C91545">
            <w:r>
              <w:t>19:16</w:t>
            </w:r>
          </w:p>
        </w:tc>
        <w:tc>
          <w:tcPr>
            <w:tcW w:w="864" w:type="dxa"/>
          </w:tcPr>
          <w:p w:rsidR="007D3B69" w:rsidRDefault="00C91545">
            <w:r>
              <w:t>W1C</w:t>
            </w:r>
          </w:p>
        </w:tc>
        <w:tc>
          <w:tcPr>
            <w:tcW w:w="5040" w:type="dxa"/>
          </w:tcPr>
          <w:p w:rsidR="007D3B69" w:rsidRDefault="00C91545">
            <w:r>
              <w:t>set 1 to clear tx_dma_done, [23:19]: ch3 - ch0</w:t>
            </w:r>
          </w:p>
        </w:tc>
        <w:tc>
          <w:tcPr>
            <w:tcW w:w="1008" w:type="dxa"/>
          </w:tcPr>
          <w:p w:rsidR="007D3B69" w:rsidRDefault="00C91545">
            <w:r>
              <w:t>4'h0</w:t>
            </w:r>
          </w:p>
        </w:tc>
      </w:tr>
      <w:tr w:rsidR="007D3B69" w:rsidTr="007D3B69">
        <w:tc>
          <w:tcPr>
            <w:tcW w:w="1440" w:type="dxa"/>
          </w:tcPr>
          <w:p w:rsidR="007D3B69" w:rsidRDefault="00C91545">
            <w:r>
              <w:t>ledc_tx_int_clr</w:t>
            </w:r>
          </w:p>
        </w:tc>
        <w:tc>
          <w:tcPr>
            <w:tcW w:w="1008" w:type="dxa"/>
          </w:tcPr>
          <w:p w:rsidR="007D3B69" w:rsidRDefault="00C91545">
            <w:r>
              <w:t>15:8</w:t>
            </w:r>
          </w:p>
        </w:tc>
        <w:tc>
          <w:tcPr>
            <w:tcW w:w="864" w:type="dxa"/>
          </w:tcPr>
          <w:p w:rsidR="007D3B69" w:rsidRDefault="00C91545">
            <w:r>
              <w:t>W1C</w:t>
            </w:r>
          </w:p>
        </w:tc>
        <w:tc>
          <w:tcPr>
            <w:tcW w:w="5040" w:type="dxa"/>
          </w:tcPr>
          <w:p w:rsidR="007D3B69" w:rsidRDefault="00C91545">
            <w:r>
              <w:t>ledc tx done interrupt clear. [15:8]: ch7 - ch0</w:t>
            </w:r>
          </w:p>
        </w:tc>
        <w:tc>
          <w:tcPr>
            <w:tcW w:w="1008" w:type="dxa"/>
          </w:tcPr>
          <w:p w:rsidR="007D3B69" w:rsidRDefault="00C91545">
            <w:r>
              <w:t>8'h0</w:t>
            </w:r>
          </w:p>
        </w:tc>
      </w:tr>
      <w:tr w:rsidR="007D3B69" w:rsidTr="007D3B69">
        <w:tc>
          <w:tcPr>
            <w:tcW w:w="1440" w:type="dxa"/>
          </w:tcPr>
          <w:p w:rsidR="007D3B69" w:rsidRDefault="00C91545">
            <w:r>
              <w:t>capture_clr</w:t>
            </w:r>
          </w:p>
        </w:tc>
        <w:tc>
          <w:tcPr>
            <w:tcW w:w="1008" w:type="dxa"/>
          </w:tcPr>
          <w:p w:rsidR="007D3B69" w:rsidRDefault="00C91545">
            <w:r>
              <w:t>7:0</w:t>
            </w:r>
          </w:p>
        </w:tc>
        <w:tc>
          <w:tcPr>
            <w:tcW w:w="864" w:type="dxa"/>
          </w:tcPr>
          <w:p w:rsidR="007D3B69" w:rsidRDefault="00C91545">
            <w:r>
              <w:t>W1C</w:t>
            </w:r>
          </w:p>
        </w:tc>
        <w:tc>
          <w:tcPr>
            <w:tcW w:w="5040" w:type="dxa"/>
          </w:tcPr>
          <w:p w:rsidR="007D3B69" w:rsidRDefault="00C91545">
            <w:r>
              <w:t>input capture interrupt clear. [7:0]: ch7 - ch0</w:t>
            </w:r>
          </w:p>
        </w:tc>
        <w:tc>
          <w:tcPr>
            <w:tcW w:w="1008" w:type="dxa"/>
          </w:tcPr>
          <w:p w:rsidR="007D3B69" w:rsidRDefault="00C91545">
            <w:r>
              <w:t>8'h0</w:t>
            </w:r>
          </w:p>
        </w:tc>
      </w:tr>
    </w:tbl>
    <w:p w:rsidR="007D3B69" w:rsidRDefault="00C91545" w:rsidP="000C4E2D">
      <w:pPr>
        <w:pStyle w:val="3"/>
        <w:spacing w:before="156" w:after="156"/>
        <w:ind w:left="964" w:hanging="964"/>
      </w:pPr>
      <w:r>
        <w:t>ICR_TIMER</w:t>
      </w:r>
    </w:p>
    <w:p w:rsidR="007D3B69" w:rsidRDefault="00C91545">
      <w:r>
        <w:t>Offset: 0D4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timer3_int_clr</w:t>
            </w:r>
          </w:p>
        </w:tc>
        <w:tc>
          <w:tcPr>
            <w:tcW w:w="1008" w:type="dxa"/>
          </w:tcPr>
          <w:p w:rsidR="007D3B69" w:rsidRDefault="00C91545">
            <w:r>
              <w:t>31:24</w:t>
            </w:r>
          </w:p>
        </w:tc>
        <w:tc>
          <w:tcPr>
            <w:tcW w:w="864" w:type="dxa"/>
          </w:tcPr>
          <w:p w:rsidR="007D3B69" w:rsidRDefault="00C91545">
            <w:r>
              <w:t>W1C</w:t>
            </w:r>
          </w:p>
        </w:tc>
        <w:tc>
          <w:tcPr>
            <w:tcW w:w="5040" w:type="dxa"/>
          </w:tcPr>
          <w:p w:rsidR="007D3B69" w:rsidRDefault="00C91545">
            <w:r>
              <w:t>timer 3 interrupt clear. [31:24]: ch7 - ch0</w:t>
            </w:r>
          </w:p>
        </w:tc>
        <w:tc>
          <w:tcPr>
            <w:tcW w:w="1008" w:type="dxa"/>
          </w:tcPr>
          <w:p w:rsidR="007D3B69" w:rsidRDefault="00C91545">
            <w:r>
              <w:t>8'h0</w:t>
            </w:r>
          </w:p>
        </w:tc>
      </w:tr>
      <w:tr w:rsidR="007D3B69" w:rsidTr="007D3B69">
        <w:tc>
          <w:tcPr>
            <w:tcW w:w="1440" w:type="dxa"/>
          </w:tcPr>
          <w:p w:rsidR="007D3B69" w:rsidRDefault="00C91545">
            <w:r>
              <w:t>timer2_int_clr</w:t>
            </w:r>
          </w:p>
        </w:tc>
        <w:tc>
          <w:tcPr>
            <w:tcW w:w="1008" w:type="dxa"/>
          </w:tcPr>
          <w:p w:rsidR="007D3B69" w:rsidRDefault="00C91545">
            <w:r>
              <w:t>23:16</w:t>
            </w:r>
          </w:p>
        </w:tc>
        <w:tc>
          <w:tcPr>
            <w:tcW w:w="864" w:type="dxa"/>
          </w:tcPr>
          <w:p w:rsidR="007D3B69" w:rsidRDefault="00C91545">
            <w:r>
              <w:t>W1C</w:t>
            </w:r>
          </w:p>
        </w:tc>
        <w:tc>
          <w:tcPr>
            <w:tcW w:w="5040" w:type="dxa"/>
          </w:tcPr>
          <w:p w:rsidR="007D3B69" w:rsidRDefault="00C91545">
            <w:r>
              <w:t>timer 2 interrupt clear. [23:16]: ch7 - ch0</w:t>
            </w:r>
          </w:p>
        </w:tc>
        <w:tc>
          <w:tcPr>
            <w:tcW w:w="1008" w:type="dxa"/>
          </w:tcPr>
          <w:p w:rsidR="007D3B69" w:rsidRDefault="00C91545">
            <w:r>
              <w:t>8'h0</w:t>
            </w:r>
          </w:p>
        </w:tc>
      </w:tr>
      <w:tr w:rsidR="007D3B69" w:rsidTr="007D3B69">
        <w:tc>
          <w:tcPr>
            <w:tcW w:w="1440" w:type="dxa"/>
          </w:tcPr>
          <w:p w:rsidR="007D3B69" w:rsidRDefault="00C91545">
            <w:r>
              <w:t>timer1_int_clr</w:t>
            </w:r>
          </w:p>
        </w:tc>
        <w:tc>
          <w:tcPr>
            <w:tcW w:w="1008" w:type="dxa"/>
          </w:tcPr>
          <w:p w:rsidR="007D3B69" w:rsidRDefault="00C91545">
            <w:r>
              <w:t>15:8</w:t>
            </w:r>
          </w:p>
        </w:tc>
        <w:tc>
          <w:tcPr>
            <w:tcW w:w="864" w:type="dxa"/>
          </w:tcPr>
          <w:p w:rsidR="007D3B69" w:rsidRDefault="00C91545">
            <w:r>
              <w:t>W1C</w:t>
            </w:r>
          </w:p>
        </w:tc>
        <w:tc>
          <w:tcPr>
            <w:tcW w:w="5040" w:type="dxa"/>
          </w:tcPr>
          <w:p w:rsidR="007D3B69" w:rsidRDefault="00C91545">
            <w:r>
              <w:t>timer 1 interrupt clear. [15:8]: ch7 - ch0</w:t>
            </w:r>
          </w:p>
        </w:tc>
        <w:tc>
          <w:tcPr>
            <w:tcW w:w="1008" w:type="dxa"/>
          </w:tcPr>
          <w:p w:rsidR="007D3B69" w:rsidRDefault="00C91545">
            <w:r>
              <w:t>8'h0</w:t>
            </w:r>
          </w:p>
        </w:tc>
      </w:tr>
      <w:tr w:rsidR="007D3B69" w:rsidTr="007D3B69">
        <w:tc>
          <w:tcPr>
            <w:tcW w:w="1440" w:type="dxa"/>
          </w:tcPr>
          <w:p w:rsidR="007D3B69" w:rsidRDefault="00C91545">
            <w:r>
              <w:t>timer0_int_clr</w:t>
            </w:r>
          </w:p>
        </w:tc>
        <w:tc>
          <w:tcPr>
            <w:tcW w:w="1008" w:type="dxa"/>
          </w:tcPr>
          <w:p w:rsidR="007D3B69" w:rsidRDefault="00C91545">
            <w:r>
              <w:t>7:0</w:t>
            </w:r>
          </w:p>
        </w:tc>
        <w:tc>
          <w:tcPr>
            <w:tcW w:w="864" w:type="dxa"/>
          </w:tcPr>
          <w:p w:rsidR="007D3B69" w:rsidRDefault="00C91545">
            <w:r>
              <w:t>W1C</w:t>
            </w:r>
          </w:p>
        </w:tc>
        <w:tc>
          <w:tcPr>
            <w:tcW w:w="5040" w:type="dxa"/>
          </w:tcPr>
          <w:p w:rsidR="007D3B69" w:rsidRDefault="00C91545">
            <w:r>
              <w:t>timer 0 interrupt clear. [7:0]: ch7 - ch0</w:t>
            </w:r>
          </w:p>
        </w:tc>
        <w:tc>
          <w:tcPr>
            <w:tcW w:w="1008" w:type="dxa"/>
          </w:tcPr>
          <w:p w:rsidR="007D3B69" w:rsidRDefault="00C91545">
            <w:r>
              <w:t>8'h0</w:t>
            </w:r>
          </w:p>
        </w:tc>
      </w:tr>
    </w:tbl>
    <w:p w:rsidR="007D3B69" w:rsidRDefault="00C91545" w:rsidP="000C4E2D">
      <w:pPr>
        <w:pStyle w:val="3"/>
        <w:spacing w:before="156" w:after="156"/>
        <w:ind w:left="964" w:hanging="964"/>
      </w:pPr>
      <w:r>
        <w:t>CH_TIMER_ENABLE</w:t>
      </w:r>
    </w:p>
    <w:p w:rsidR="007D3B69" w:rsidRDefault="00C91545">
      <w:r>
        <w:t>Offset: 0D8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timer3_pwm_en</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when ch_mode=3 set to 1 : timer 3 enable</w:t>
            </w:r>
            <w:r>
              <w:br/>
              <w:t>when ch_mode=4, 6, 7 set to 1:  pwm enable</w:t>
            </w:r>
            <w:r>
              <w:br/>
              <w:t>[31:24]: ch7 - ch0</w:t>
            </w:r>
          </w:p>
        </w:tc>
        <w:tc>
          <w:tcPr>
            <w:tcW w:w="1008" w:type="dxa"/>
          </w:tcPr>
          <w:p w:rsidR="007D3B69" w:rsidRDefault="00C91545">
            <w:r>
              <w:t>8'h0</w:t>
            </w:r>
          </w:p>
        </w:tc>
      </w:tr>
      <w:tr w:rsidR="007D3B69" w:rsidTr="007D3B69">
        <w:tc>
          <w:tcPr>
            <w:tcW w:w="1440" w:type="dxa"/>
          </w:tcPr>
          <w:p w:rsidR="007D3B69" w:rsidRDefault="00C91545">
            <w:r>
              <w:t>timer2_en</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when ch_mode=3 set to 1 timer 2 enable</w:t>
            </w:r>
            <w:r>
              <w:br/>
              <w:t>[23:16]: ch7 - ch0</w:t>
            </w:r>
          </w:p>
        </w:tc>
        <w:tc>
          <w:tcPr>
            <w:tcW w:w="1008" w:type="dxa"/>
          </w:tcPr>
          <w:p w:rsidR="007D3B69" w:rsidRDefault="00C91545">
            <w:r>
              <w:t>8'h0</w:t>
            </w:r>
          </w:p>
        </w:tc>
      </w:tr>
      <w:tr w:rsidR="007D3B69" w:rsidTr="007D3B69">
        <w:tc>
          <w:tcPr>
            <w:tcW w:w="1440" w:type="dxa"/>
          </w:tcPr>
          <w:p w:rsidR="007D3B69" w:rsidRDefault="00C91545">
            <w:r>
              <w:t>timer1_en</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when ch_mode=2, 3, 7 set to 1: timer 1 enable</w:t>
            </w:r>
            <w:r>
              <w:br/>
            </w:r>
            <w:r>
              <w:lastRenderedPageBreak/>
              <w:t xml:space="preserve"> [15:8]: ch7 - ch0</w:t>
            </w:r>
          </w:p>
        </w:tc>
        <w:tc>
          <w:tcPr>
            <w:tcW w:w="1008" w:type="dxa"/>
          </w:tcPr>
          <w:p w:rsidR="007D3B69" w:rsidRDefault="00C91545">
            <w:r>
              <w:lastRenderedPageBreak/>
              <w:t>8'h0</w:t>
            </w:r>
          </w:p>
        </w:tc>
      </w:tr>
      <w:tr w:rsidR="007D3B69" w:rsidTr="007D3B69">
        <w:tc>
          <w:tcPr>
            <w:tcW w:w="1440" w:type="dxa"/>
          </w:tcPr>
          <w:p w:rsidR="007D3B69" w:rsidRDefault="00C91545">
            <w:r>
              <w:lastRenderedPageBreak/>
              <w:t>timer0_en</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when ch_mode=1, 2, 3, 6, 7 set to 1: timer 0 enable</w:t>
            </w:r>
            <w:r>
              <w:br/>
              <w:t xml:space="preserve"> [7:0]: ch7 - ch0</w:t>
            </w:r>
          </w:p>
        </w:tc>
        <w:tc>
          <w:tcPr>
            <w:tcW w:w="1008" w:type="dxa"/>
          </w:tcPr>
          <w:p w:rsidR="007D3B69" w:rsidRDefault="00C91545">
            <w:r>
              <w:t>8'h0</w:t>
            </w:r>
          </w:p>
        </w:tc>
      </w:tr>
    </w:tbl>
    <w:p w:rsidR="007D3B69" w:rsidRDefault="00C91545" w:rsidP="000C4E2D">
      <w:pPr>
        <w:pStyle w:val="3"/>
        <w:spacing w:before="156" w:after="156"/>
        <w:ind w:left="964" w:hanging="964"/>
      </w:pPr>
      <w:r>
        <w:t>CH0_LEDC_TX_FIFO</w:t>
      </w:r>
    </w:p>
    <w:p w:rsidR="007D3B69" w:rsidRDefault="00C91545">
      <w:r>
        <w:t>Offset: 0DC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ch0_ledc_tx_fifo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CH1_LEDC_TX_FIFO</w:t>
      </w:r>
    </w:p>
    <w:p w:rsidR="007D3B69" w:rsidRDefault="00C91545">
      <w:r>
        <w:t>Offset: 0E0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ch1_ledc_tx_fifo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CH2_LEDC_TX_FIFO</w:t>
      </w:r>
    </w:p>
    <w:p w:rsidR="007D3B69" w:rsidRDefault="00C91545">
      <w:r>
        <w:t>Offset: 0E4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ch2_ledc_tx_fifo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CH3_LEDC_TX_FIFO</w:t>
      </w:r>
    </w:p>
    <w:p w:rsidR="007D3B69" w:rsidRDefault="00C91545">
      <w:r>
        <w:t>Offset: 0E8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CH4_LEDC_TX_FIFO</w:t>
      </w:r>
    </w:p>
    <w:p w:rsidR="007D3B69" w:rsidRDefault="00C91545">
      <w:r>
        <w:t>Offset: 0EC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ch4_ledc_tx_fifo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lastRenderedPageBreak/>
        <w:t>CH5_LEDC_TX_FIFO</w:t>
      </w:r>
    </w:p>
    <w:p w:rsidR="007D3B69" w:rsidRDefault="00C91545">
      <w:r>
        <w:t>Offset: 0F0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ch5_ledc_tx_fifo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CH6_LEDC_TX_FIFO</w:t>
      </w:r>
    </w:p>
    <w:p w:rsidR="007D3B69" w:rsidRDefault="00C91545">
      <w:r>
        <w:t>Offset: 0F4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ch6_ledc_tx_fifo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CH7_LEDC_TX_FIFO</w:t>
      </w:r>
    </w:p>
    <w:p w:rsidR="007D3B69" w:rsidRDefault="00C91545">
      <w:r>
        <w:t>Offset: 0F8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ch7_ledc_tx_fifo</w:t>
            </w:r>
          </w:p>
        </w:tc>
        <w:tc>
          <w:tcPr>
            <w:tcW w:w="1008" w:type="dxa"/>
          </w:tcPr>
          <w:p w:rsidR="007D3B69" w:rsidRDefault="00C91545">
            <w:r>
              <w:t>31:0</w:t>
            </w:r>
          </w:p>
        </w:tc>
        <w:tc>
          <w:tcPr>
            <w:tcW w:w="864" w:type="dxa"/>
          </w:tcPr>
          <w:p w:rsidR="007D3B69" w:rsidRDefault="00C91545">
            <w:r>
              <w:t>WO</w:t>
            </w:r>
          </w:p>
        </w:tc>
        <w:tc>
          <w:tcPr>
            <w:tcW w:w="5040" w:type="dxa"/>
          </w:tcPr>
          <w:p w:rsidR="007D3B69" w:rsidRDefault="00C91545">
            <w:r>
              <w:t>ledc tx fifo</w:t>
            </w:r>
          </w:p>
        </w:tc>
        <w:tc>
          <w:tcPr>
            <w:tcW w:w="1008" w:type="dxa"/>
          </w:tcPr>
          <w:p w:rsidR="007D3B69" w:rsidRDefault="00C91545">
            <w:r>
              <w:t>32'h0</w:t>
            </w:r>
          </w:p>
        </w:tc>
      </w:tr>
    </w:tbl>
    <w:p w:rsidR="007D3B69" w:rsidRDefault="00C91545" w:rsidP="000C4E2D">
      <w:pPr>
        <w:pStyle w:val="3"/>
        <w:spacing w:before="156" w:after="156"/>
        <w:ind w:left="964" w:hanging="964"/>
      </w:pPr>
      <w:r>
        <w:t>CH0_RX_FIFO</w:t>
      </w:r>
    </w:p>
    <w:p w:rsidR="007D3B69" w:rsidRDefault="00C91545">
      <w:r>
        <w:t>Offset: 0FC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ch0_rx_fifo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CH1_RX_FIFO</w:t>
      </w:r>
    </w:p>
    <w:p w:rsidR="007D3B69" w:rsidRDefault="00C91545">
      <w:r>
        <w:t>Offset: 100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ch1_rx_fifo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CH2_RX_FIFO</w:t>
      </w:r>
    </w:p>
    <w:p w:rsidR="007D3B69" w:rsidRDefault="00C91545">
      <w:r>
        <w:t>Offset: 104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ch2_rx_fifo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CH3_RX_FIFO</w:t>
      </w:r>
    </w:p>
    <w:p w:rsidR="007D3B69" w:rsidRDefault="00C91545">
      <w:r>
        <w:t>Offset: 108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ch3_rx_fifo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CH4_RX_FIFO</w:t>
      </w:r>
    </w:p>
    <w:p w:rsidR="007D3B69" w:rsidRDefault="00C91545">
      <w:r>
        <w:t>Offset: 10C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ch4_rx_fifo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CH5_RX_FIFO</w:t>
      </w:r>
    </w:p>
    <w:p w:rsidR="007D3B69" w:rsidRDefault="00C91545">
      <w:r>
        <w:t>Offset: 110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ch5_rx_fifo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CH6_RX_FIFO</w:t>
      </w:r>
    </w:p>
    <w:p w:rsidR="007D3B69" w:rsidRDefault="00C91545">
      <w:r>
        <w:t>Offset: 114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ch6_rx_fifo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CH7_RX_FIFO</w:t>
      </w:r>
    </w:p>
    <w:p w:rsidR="007D3B69" w:rsidRDefault="00C91545">
      <w:r>
        <w:t>Offset: 118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ch7_rx_fifo</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rx fifo for capture data</w:t>
            </w:r>
          </w:p>
        </w:tc>
        <w:tc>
          <w:tcPr>
            <w:tcW w:w="1008" w:type="dxa"/>
          </w:tcPr>
          <w:p w:rsidR="007D3B69" w:rsidRDefault="00C91545">
            <w:r>
              <w:t>32'h0</w:t>
            </w:r>
          </w:p>
        </w:tc>
      </w:tr>
    </w:tbl>
    <w:p w:rsidR="007D3B69" w:rsidRDefault="00C91545" w:rsidP="000C4E2D">
      <w:pPr>
        <w:pStyle w:val="3"/>
        <w:spacing w:before="156" w:after="156"/>
        <w:ind w:left="964" w:hanging="964"/>
      </w:pPr>
      <w:r>
        <w:t>FIFO_STATUS_0</w:t>
      </w:r>
    </w:p>
    <w:p w:rsidR="007D3B69" w:rsidRDefault="00C91545">
      <w:r>
        <w:t>Offset: 11C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ch7_rx_fifo_usedw</w:t>
            </w:r>
          </w:p>
        </w:tc>
        <w:tc>
          <w:tcPr>
            <w:tcW w:w="1008" w:type="dxa"/>
          </w:tcPr>
          <w:p w:rsidR="007D3B69" w:rsidRDefault="00C91545">
            <w:r>
              <w:t>31:29</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ch7_tx_fifo_usedw</w:t>
            </w:r>
          </w:p>
        </w:tc>
        <w:tc>
          <w:tcPr>
            <w:tcW w:w="1008" w:type="dxa"/>
          </w:tcPr>
          <w:p w:rsidR="007D3B69" w:rsidRDefault="00C91545">
            <w:r>
              <w:t>28:26</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ch6_rx_fifo_usedw</w:t>
            </w:r>
          </w:p>
        </w:tc>
        <w:tc>
          <w:tcPr>
            <w:tcW w:w="1008" w:type="dxa"/>
          </w:tcPr>
          <w:p w:rsidR="007D3B69" w:rsidRDefault="00C91545">
            <w:r>
              <w:t>25:23</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ch6_tx_fifo_usedw</w:t>
            </w:r>
          </w:p>
        </w:tc>
        <w:tc>
          <w:tcPr>
            <w:tcW w:w="1008" w:type="dxa"/>
          </w:tcPr>
          <w:p w:rsidR="007D3B69" w:rsidRDefault="00C91545">
            <w:r>
              <w:t>22:20</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ch5_rx_fifo_usedw</w:t>
            </w:r>
          </w:p>
        </w:tc>
        <w:tc>
          <w:tcPr>
            <w:tcW w:w="1008" w:type="dxa"/>
          </w:tcPr>
          <w:p w:rsidR="007D3B69" w:rsidRDefault="00C91545">
            <w:r>
              <w:t>19:17</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lastRenderedPageBreak/>
              <w:t>ch5_tx_fifo_usedw</w:t>
            </w:r>
          </w:p>
        </w:tc>
        <w:tc>
          <w:tcPr>
            <w:tcW w:w="1008" w:type="dxa"/>
          </w:tcPr>
          <w:p w:rsidR="007D3B69" w:rsidRDefault="00C91545">
            <w:r>
              <w:t>16:14</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ch4_rx_fifo_usedw</w:t>
            </w:r>
          </w:p>
        </w:tc>
        <w:tc>
          <w:tcPr>
            <w:tcW w:w="1008" w:type="dxa"/>
          </w:tcPr>
          <w:p w:rsidR="007D3B69" w:rsidRDefault="00C91545">
            <w:r>
              <w:t>13:11</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ch4_tx_fifo_usedw</w:t>
            </w:r>
          </w:p>
        </w:tc>
        <w:tc>
          <w:tcPr>
            <w:tcW w:w="1008" w:type="dxa"/>
          </w:tcPr>
          <w:p w:rsidR="007D3B69" w:rsidRDefault="00C91545">
            <w:r>
              <w:t>10:8</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rx_fifo_full</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indicate if rx fifo is full.  [7:0]: ch7 - ch0</w:t>
            </w:r>
          </w:p>
        </w:tc>
        <w:tc>
          <w:tcPr>
            <w:tcW w:w="1008" w:type="dxa"/>
          </w:tcPr>
          <w:p w:rsidR="007D3B69" w:rsidRDefault="00C91545">
            <w:r>
              <w:t>8'h0</w:t>
            </w:r>
          </w:p>
        </w:tc>
      </w:tr>
    </w:tbl>
    <w:p w:rsidR="007D3B69" w:rsidRDefault="00C91545" w:rsidP="000C4E2D">
      <w:pPr>
        <w:pStyle w:val="3"/>
        <w:spacing w:before="156" w:after="156"/>
        <w:ind w:left="964" w:hanging="964"/>
      </w:pPr>
      <w:r>
        <w:t>FIFO_STATUS_1</w:t>
      </w:r>
    </w:p>
    <w:p w:rsidR="007D3B69" w:rsidRDefault="00C91545">
      <w:r>
        <w:t>Offset: 120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ch3_rx_fifo_usedw</w:t>
            </w:r>
          </w:p>
        </w:tc>
        <w:tc>
          <w:tcPr>
            <w:tcW w:w="1008" w:type="dxa"/>
          </w:tcPr>
          <w:p w:rsidR="007D3B69" w:rsidRDefault="00C91545">
            <w:r>
              <w:t>31:29</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ch3_tx_fifo_usedw</w:t>
            </w:r>
          </w:p>
        </w:tc>
        <w:tc>
          <w:tcPr>
            <w:tcW w:w="1008" w:type="dxa"/>
          </w:tcPr>
          <w:p w:rsidR="007D3B69" w:rsidRDefault="00C91545">
            <w:r>
              <w:t>28:26</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ch2_rx_fifo_usedw</w:t>
            </w:r>
          </w:p>
        </w:tc>
        <w:tc>
          <w:tcPr>
            <w:tcW w:w="1008" w:type="dxa"/>
          </w:tcPr>
          <w:p w:rsidR="007D3B69" w:rsidRDefault="00C91545">
            <w:r>
              <w:t>25:23</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ch2_tx_fifo_usedw</w:t>
            </w:r>
          </w:p>
        </w:tc>
        <w:tc>
          <w:tcPr>
            <w:tcW w:w="1008" w:type="dxa"/>
          </w:tcPr>
          <w:p w:rsidR="007D3B69" w:rsidRDefault="00C91545">
            <w:r>
              <w:t>22:20</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ch1_rx_fifo_usedw</w:t>
            </w:r>
          </w:p>
        </w:tc>
        <w:tc>
          <w:tcPr>
            <w:tcW w:w="1008" w:type="dxa"/>
          </w:tcPr>
          <w:p w:rsidR="007D3B69" w:rsidRDefault="00C91545">
            <w:r>
              <w:t>19:17</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ch1_tx_fifo_usedw</w:t>
            </w:r>
          </w:p>
        </w:tc>
        <w:tc>
          <w:tcPr>
            <w:tcW w:w="1008" w:type="dxa"/>
          </w:tcPr>
          <w:p w:rsidR="007D3B69" w:rsidRDefault="00C91545">
            <w:r>
              <w:t>16:14</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ch0_rx_fifo_usedw</w:t>
            </w:r>
          </w:p>
        </w:tc>
        <w:tc>
          <w:tcPr>
            <w:tcW w:w="1008" w:type="dxa"/>
          </w:tcPr>
          <w:p w:rsidR="007D3B69" w:rsidRDefault="00C91545">
            <w:r>
              <w:t>13:11</w:t>
            </w:r>
          </w:p>
        </w:tc>
        <w:tc>
          <w:tcPr>
            <w:tcW w:w="864" w:type="dxa"/>
          </w:tcPr>
          <w:p w:rsidR="007D3B69" w:rsidRDefault="00C91545">
            <w:r>
              <w:t>RO</w:t>
            </w:r>
          </w:p>
        </w:tc>
        <w:tc>
          <w:tcPr>
            <w:tcW w:w="5040" w:type="dxa"/>
          </w:tcPr>
          <w:p w:rsidR="007D3B69" w:rsidRDefault="00C91545">
            <w:r>
              <w:t>indicate rx fifo used data</w:t>
            </w:r>
          </w:p>
        </w:tc>
        <w:tc>
          <w:tcPr>
            <w:tcW w:w="1008" w:type="dxa"/>
          </w:tcPr>
          <w:p w:rsidR="007D3B69" w:rsidRDefault="00C91545">
            <w:r>
              <w:t>3'h0</w:t>
            </w:r>
          </w:p>
        </w:tc>
      </w:tr>
      <w:tr w:rsidR="007D3B69" w:rsidTr="007D3B69">
        <w:tc>
          <w:tcPr>
            <w:tcW w:w="1440" w:type="dxa"/>
          </w:tcPr>
          <w:p w:rsidR="007D3B69" w:rsidRDefault="00C91545">
            <w:r>
              <w:t>ch0_tx_fifo_usedw</w:t>
            </w:r>
          </w:p>
        </w:tc>
        <w:tc>
          <w:tcPr>
            <w:tcW w:w="1008" w:type="dxa"/>
          </w:tcPr>
          <w:p w:rsidR="007D3B69" w:rsidRDefault="00C91545">
            <w:r>
              <w:t>10:8</w:t>
            </w:r>
          </w:p>
        </w:tc>
        <w:tc>
          <w:tcPr>
            <w:tcW w:w="864" w:type="dxa"/>
          </w:tcPr>
          <w:p w:rsidR="007D3B69" w:rsidRDefault="00C91545">
            <w:r>
              <w:t>RO</w:t>
            </w:r>
          </w:p>
        </w:tc>
        <w:tc>
          <w:tcPr>
            <w:tcW w:w="5040" w:type="dxa"/>
          </w:tcPr>
          <w:p w:rsidR="007D3B69" w:rsidRDefault="00C91545">
            <w:r>
              <w:t>indicate tx fifo used data</w:t>
            </w:r>
          </w:p>
        </w:tc>
        <w:tc>
          <w:tcPr>
            <w:tcW w:w="1008" w:type="dxa"/>
          </w:tcPr>
          <w:p w:rsidR="007D3B69" w:rsidRDefault="00C91545">
            <w:r>
              <w:t>3'h0</w:t>
            </w:r>
          </w:p>
        </w:tc>
      </w:tr>
      <w:tr w:rsidR="007D3B69" w:rsidTr="007D3B69">
        <w:tc>
          <w:tcPr>
            <w:tcW w:w="1440" w:type="dxa"/>
          </w:tcPr>
          <w:p w:rsidR="007D3B69" w:rsidRDefault="00C91545">
            <w:r>
              <w:t>rx_fifo_empty</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indicate if rx fifo is empty.  [7:0]: ch7 - ch0</w:t>
            </w:r>
          </w:p>
        </w:tc>
        <w:tc>
          <w:tcPr>
            <w:tcW w:w="1008" w:type="dxa"/>
          </w:tcPr>
          <w:p w:rsidR="007D3B69" w:rsidRDefault="00C91545">
            <w:r>
              <w:t>8'hff</w:t>
            </w:r>
          </w:p>
        </w:tc>
      </w:tr>
    </w:tbl>
    <w:p w:rsidR="007D3B69" w:rsidRDefault="00C91545" w:rsidP="000C4E2D">
      <w:pPr>
        <w:pStyle w:val="3"/>
        <w:spacing w:before="156" w:after="156"/>
        <w:ind w:left="964" w:hanging="964"/>
      </w:pPr>
      <w:r>
        <w:t>FIFO_STATUS_2</w:t>
      </w:r>
    </w:p>
    <w:p w:rsidR="007D3B69" w:rsidRDefault="00C91545">
      <w:r>
        <w:t>Offset: 124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tx_fifo_full</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indicate if tx fifo is full.  [31:24]: ch7 - ch0</w:t>
            </w:r>
          </w:p>
        </w:tc>
        <w:tc>
          <w:tcPr>
            <w:tcW w:w="1008" w:type="dxa"/>
          </w:tcPr>
          <w:p w:rsidR="007D3B69" w:rsidRDefault="00C91545">
            <w:r>
              <w:t>8'h0</w:t>
            </w:r>
          </w:p>
        </w:tc>
      </w:tr>
      <w:tr w:rsidR="007D3B69" w:rsidTr="007D3B69">
        <w:tc>
          <w:tcPr>
            <w:tcW w:w="1440" w:type="dxa"/>
          </w:tcPr>
          <w:p w:rsidR="007D3B69" w:rsidRDefault="00C91545">
            <w:r>
              <w:lastRenderedPageBreak/>
              <w:t>tx_fifo_empty</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indicate if tx fifo is empty.  [23:16]: ch7 - ch0</w:t>
            </w:r>
          </w:p>
        </w:tc>
        <w:tc>
          <w:tcPr>
            <w:tcW w:w="1008" w:type="dxa"/>
          </w:tcPr>
          <w:p w:rsidR="007D3B69" w:rsidRDefault="00C91545">
            <w:r>
              <w:t>8'hff</w:t>
            </w:r>
          </w:p>
        </w:tc>
      </w:tr>
      <w:tr w:rsidR="007D3B69" w:rsidTr="007D3B69">
        <w:tc>
          <w:tcPr>
            <w:tcW w:w="1440" w:type="dxa"/>
          </w:tcPr>
          <w:p w:rsidR="007D3B69" w:rsidRDefault="00C91545">
            <w:r>
              <w:t>rx_fifo_wrclr_done</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set rx_fifo_wr_clr will sync rx_fifo_wrclr signal to ir clk domain, when wrclr signal done, sync back to pclk domain, and this field will be set. [15:8]: ch7 - ch0</w:t>
            </w:r>
          </w:p>
        </w:tc>
        <w:tc>
          <w:tcPr>
            <w:tcW w:w="1008" w:type="dxa"/>
          </w:tcPr>
          <w:p w:rsidR="007D3B69" w:rsidRDefault="00C91545">
            <w:r>
              <w:t>8'h0</w:t>
            </w:r>
          </w:p>
        </w:tc>
      </w:tr>
      <w:tr w:rsidR="007D3B69" w:rsidTr="007D3B69">
        <w:tc>
          <w:tcPr>
            <w:tcW w:w="1440" w:type="dxa"/>
          </w:tcPr>
          <w:p w:rsidR="007D3B69" w:rsidRDefault="00C91545">
            <w:r>
              <w:t>tx_fifo_rdclr_done</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set tx_fifo_rd_clr will sync tx_fifo_rdclr signal to ir clk domain, when rdclr signal done, sync back to pclk domain, and this field will be set. [7:0]: ch7 - ch0</w:t>
            </w:r>
          </w:p>
        </w:tc>
        <w:tc>
          <w:tcPr>
            <w:tcW w:w="1008" w:type="dxa"/>
          </w:tcPr>
          <w:p w:rsidR="007D3B69" w:rsidRDefault="00C91545">
            <w:r>
              <w:t>8'h0</w:t>
            </w:r>
          </w:p>
        </w:tc>
      </w:tr>
    </w:tbl>
    <w:p w:rsidR="007D3B69" w:rsidRDefault="00C91545" w:rsidP="000C4E2D">
      <w:pPr>
        <w:pStyle w:val="3"/>
        <w:spacing w:before="156" w:after="156"/>
        <w:ind w:left="964" w:hanging="964"/>
      </w:pPr>
      <w:r>
        <w:t>FIFO_CONFIG</w:t>
      </w:r>
    </w:p>
    <w:p w:rsidR="007D3B69" w:rsidRDefault="00C91545">
      <w:r>
        <w:t>Offset: 128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tx_fifo_wr_clr</w:t>
            </w:r>
          </w:p>
        </w:tc>
        <w:tc>
          <w:tcPr>
            <w:tcW w:w="1008" w:type="dxa"/>
          </w:tcPr>
          <w:p w:rsidR="007D3B69" w:rsidRDefault="00C91545">
            <w:r>
              <w:t>31:24</w:t>
            </w:r>
          </w:p>
        </w:tc>
        <w:tc>
          <w:tcPr>
            <w:tcW w:w="864" w:type="dxa"/>
          </w:tcPr>
          <w:p w:rsidR="007D3B69" w:rsidRDefault="00C91545">
            <w:r>
              <w:t>W1C</w:t>
            </w:r>
          </w:p>
        </w:tc>
        <w:tc>
          <w:tcPr>
            <w:tcW w:w="5040" w:type="dxa"/>
          </w:tcPr>
          <w:p w:rsidR="007D3B69" w:rsidRDefault="00C91545">
            <w:r>
              <w:t>set 1 to clear tx fifo wr pointer. [31:24]: ch7 - ch0</w:t>
            </w:r>
          </w:p>
        </w:tc>
        <w:tc>
          <w:tcPr>
            <w:tcW w:w="1008" w:type="dxa"/>
          </w:tcPr>
          <w:p w:rsidR="007D3B69" w:rsidRDefault="00C91545">
            <w:r>
              <w:t>8'h0</w:t>
            </w:r>
          </w:p>
        </w:tc>
      </w:tr>
      <w:tr w:rsidR="007D3B69" w:rsidTr="007D3B69">
        <w:tc>
          <w:tcPr>
            <w:tcW w:w="1440" w:type="dxa"/>
          </w:tcPr>
          <w:p w:rsidR="007D3B69" w:rsidRDefault="00C91545">
            <w:r>
              <w:t>tx_fifo_rd_clr</w:t>
            </w:r>
          </w:p>
        </w:tc>
        <w:tc>
          <w:tcPr>
            <w:tcW w:w="1008" w:type="dxa"/>
          </w:tcPr>
          <w:p w:rsidR="007D3B69" w:rsidRDefault="00C91545">
            <w:r>
              <w:t>23:16</w:t>
            </w:r>
          </w:p>
        </w:tc>
        <w:tc>
          <w:tcPr>
            <w:tcW w:w="864" w:type="dxa"/>
          </w:tcPr>
          <w:p w:rsidR="007D3B69" w:rsidRDefault="00C91545">
            <w:r>
              <w:t>W1C</w:t>
            </w:r>
          </w:p>
        </w:tc>
        <w:tc>
          <w:tcPr>
            <w:tcW w:w="5040" w:type="dxa"/>
          </w:tcPr>
          <w:p w:rsidR="007D3B69" w:rsidRDefault="00C91545">
            <w:r>
              <w:t>set 1 to clear tx fifo rd pointer. [23:16]: ch7 - ch0</w:t>
            </w:r>
          </w:p>
        </w:tc>
        <w:tc>
          <w:tcPr>
            <w:tcW w:w="1008" w:type="dxa"/>
          </w:tcPr>
          <w:p w:rsidR="007D3B69" w:rsidRDefault="00C91545">
            <w:r>
              <w:t>8'h0</w:t>
            </w:r>
          </w:p>
        </w:tc>
      </w:tr>
      <w:tr w:rsidR="007D3B69" w:rsidTr="007D3B69">
        <w:tc>
          <w:tcPr>
            <w:tcW w:w="1440" w:type="dxa"/>
          </w:tcPr>
          <w:p w:rsidR="007D3B69" w:rsidRDefault="00C91545">
            <w:r>
              <w:t>rx_fifo_wr_clr</w:t>
            </w:r>
          </w:p>
        </w:tc>
        <w:tc>
          <w:tcPr>
            <w:tcW w:w="1008" w:type="dxa"/>
          </w:tcPr>
          <w:p w:rsidR="007D3B69" w:rsidRDefault="00C91545">
            <w:r>
              <w:t>15:8</w:t>
            </w:r>
          </w:p>
        </w:tc>
        <w:tc>
          <w:tcPr>
            <w:tcW w:w="864" w:type="dxa"/>
          </w:tcPr>
          <w:p w:rsidR="007D3B69" w:rsidRDefault="00C91545">
            <w:r>
              <w:t>W1C</w:t>
            </w:r>
          </w:p>
        </w:tc>
        <w:tc>
          <w:tcPr>
            <w:tcW w:w="5040" w:type="dxa"/>
          </w:tcPr>
          <w:p w:rsidR="007D3B69" w:rsidRDefault="00C91545">
            <w:r>
              <w:t>set 1 to clear rx fifo wr pointer. [15:8]: ch7 - ch0</w:t>
            </w:r>
          </w:p>
        </w:tc>
        <w:tc>
          <w:tcPr>
            <w:tcW w:w="1008" w:type="dxa"/>
          </w:tcPr>
          <w:p w:rsidR="007D3B69" w:rsidRDefault="00C91545">
            <w:r>
              <w:t>8'h0</w:t>
            </w:r>
          </w:p>
        </w:tc>
      </w:tr>
      <w:tr w:rsidR="007D3B69" w:rsidTr="007D3B69">
        <w:tc>
          <w:tcPr>
            <w:tcW w:w="1440" w:type="dxa"/>
          </w:tcPr>
          <w:p w:rsidR="007D3B69" w:rsidRDefault="00C91545">
            <w:r>
              <w:t>rx_fifo_rd_clr</w:t>
            </w:r>
          </w:p>
        </w:tc>
        <w:tc>
          <w:tcPr>
            <w:tcW w:w="1008" w:type="dxa"/>
          </w:tcPr>
          <w:p w:rsidR="007D3B69" w:rsidRDefault="00C91545">
            <w:r>
              <w:t>7:0</w:t>
            </w:r>
          </w:p>
        </w:tc>
        <w:tc>
          <w:tcPr>
            <w:tcW w:w="864" w:type="dxa"/>
          </w:tcPr>
          <w:p w:rsidR="007D3B69" w:rsidRDefault="00C91545">
            <w:r>
              <w:t>W1C</w:t>
            </w:r>
          </w:p>
        </w:tc>
        <w:tc>
          <w:tcPr>
            <w:tcW w:w="5040" w:type="dxa"/>
          </w:tcPr>
          <w:p w:rsidR="007D3B69" w:rsidRDefault="00C91545">
            <w:r>
              <w:t>set 1 to clear rx fifo rd pointer. [7:0]: ch7 - ch0</w:t>
            </w:r>
          </w:p>
        </w:tc>
        <w:tc>
          <w:tcPr>
            <w:tcW w:w="1008" w:type="dxa"/>
          </w:tcPr>
          <w:p w:rsidR="007D3B69" w:rsidRDefault="00C91545">
            <w:r>
              <w:t>8'h0</w:t>
            </w:r>
          </w:p>
        </w:tc>
      </w:tr>
    </w:tbl>
    <w:p w:rsidR="007D3B69" w:rsidRDefault="00C91545" w:rsidP="000C4E2D">
      <w:pPr>
        <w:pStyle w:val="3"/>
        <w:spacing w:before="156" w:after="156"/>
        <w:ind w:left="964" w:hanging="964"/>
      </w:pPr>
      <w:r>
        <w:t>SHADOW_SYNC</w:t>
      </w:r>
    </w:p>
    <w:p w:rsidR="007D3B69" w:rsidRDefault="00C91545">
      <w:r>
        <w:t>Offset: 12C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shadow_sync_mode</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shadow register update mode, only for reload/match_0/match_1 in PWM operation</w:t>
            </w:r>
            <w:r>
              <w:br/>
              <w:t>1: update immediately, 0: update at the period end point</w:t>
            </w:r>
            <w:r>
              <w:br/>
              <w:t>[0]:   ch0-match0 update mode</w:t>
            </w:r>
            <w:r>
              <w:br/>
              <w:t>[1]:   ch1-match0 update mode</w:t>
            </w:r>
            <w:r>
              <w:br/>
              <w:t>[2]:   ch2-match0 update mode</w:t>
            </w:r>
            <w:r>
              <w:br/>
            </w:r>
            <w:r>
              <w:lastRenderedPageBreak/>
              <w:t>[3]:   ch3-match0 update mode</w:t>
            </w:r>
            <w:r>
              <w:br/>
              <w:t>[4]:   ch4-match0 update mode</w:t>
            </w:r>
            <w:r>
              <w:br/>
              <w:t>[5]:   ch5-match0 update mode</w:t>
            </w:r>
            <w:r>
              <w:br/>
              <w:t>[6]:   ch6-match0 update mode</w:t>
            </w:r>
            <w:r>
              <w:br/>
              <w:t>[7]:   ch7-match0 update mode</w:t>
            </w:r>
            <w:r>
              <w:br/>
              <w:t>[8]:   ch0_reload update mode</w:t>
            </w:r>
            <w:r>
              <w:br/>
              <w:t>[9]:   ch1_reload update mode</w:t>
            </w:r>
            <w:r>
              <w:br/>
              <w:t>[10]: ch2_reload update mode</w:t>
            </w:r>
            <w:r>
              <w:br/>
              <w:t>[11]: ch3_reload update mode</w:t>
            </w:r>
            <w:r>
              <w:br/>
              <w:t>[12]: ch4_reload update mode</w:t>
            </w:r>
            <w:r>
              <w:br/>
              <w:t>[13]: ch5_reload update mode</w:t>
            </w:r>
            <w:r>
              <w:br/>
              <w:t>[14]: ch6_reload update mode</w:t>
            </w:r>
            <w:r>
              <w:br/>
              <w:t>[15]: ch7_reload update mode</w:t>
            </w:r>
          </w:p>
        </w:tc>
        <w:tc>
          <w:tcPr>
            <w:tcW w:w="1008" w:type="dxa"/>
          </w:tcPr>
          <w:p w:rsidR="007D3B69" w:rsidRDefault="00C91545">
            <w:r>
              <w:lastRenderedPageBreak/>
              <w:t>16'h0</w:t>
            </w:r>
          </w:p>
        </w:tc>
      </w:tr>
    </w:tbl>
    <w:p w:rsidR="007D3B69" w:rsidRDefault="00C91545" w:rsidP="000C4E2D">
      <w:pPr>
        <w:pStyle w:val="3"/>
        <w:spacing w:before="156" w:after="156"/>
        <w:ind w:left="964" w:hanging="964"/>
      </w:pPr>
      <w:r>
        <w:lastRenderedPageBreak/>
        <w:t>SHADOW_LOAD</w:t>
      </w:r>
    </w:p>
    <w:p w:rsidR="007D3B69" w:rsidRDefault="00C91545">
      <w:r>
        <w:t>Offset: 130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shadow_load_active</w:t>
            </w:r>
          </w:p>
        </w:tc>
        <w:tc>
          <w:tcPr>
            <w:tcW w:w="1008" w:type="dxa"/>
          </w:tcPr>
          <w:p w:rsidR="007D3B69" w:rsidRDefault="00C91545">
            <w:r>
              <w:t>15:0</w:t>
            </w:r>
          </w:p>
        </w:tc>
        <w:tc>
          <w:tcPr>
            <w:tcW w:w="864" w:type="dxa"/>
          </w:tcPr>
          <w:p w:rsidR="007D3B69" w:rsidRDefault="00C91545">
            <w:r>
              <w:t>W1S</w:t>
            </w:r>
          </w:p>
        </w:tc>
        <w:tc>
          <w:tcPr>
            <w:tcW w:w="5040" w:type="dxa"/>
          </w:tcPr>
          <w:p w:rsidR="007D3B69" w:rsidRDefault="00C91545">
            <w:r>
              <w:t>shadow load active, only for reload/match_0/match_1 in PWM operation</w:t>
            </w:r>
            <w:r>
              <w:br/>
              <w:t>load into shadow register</w:t>
            </w:r>
            <w:r>
              <w:br/>
              <w:t>[0]:   ch0-match0 load active</w:t>
            </w:r>
            <w:r>
              <w:br/>
              <w:t>[1]:   ch1-match0 load active</w:t>
            </w:r>
            <w:r>
              <w:br/>
              <w:t>[2]:   ch2-match0 load active</w:t>
            </w:r>
            <w:r>
              <w:br/>
              <w:t>[3]:   ch3-match0 load active</w:t>
            </w:r>
            <w:r>
              <w:br/>
              <w:t>[4]:   ch4-match0 load active</w:t>
            </w:r>
            <w:r>
              <w:br/>
              <w:t>[5]:   ch5-match0 load active</w:t>
            </w:r>
            <w:r>
              <w:br/>
              <w:t>[6]:   ch6-match0 load active</w:t>
            </w:r>
            <w:r>
              <w:br/>
              <w:t>[7]:   ch7-match0 load active</w:t>
            </w:r>
            <w:r>
              <w:br/>
              <w:t>[8]:   ch0_reload load active</w:t>
            </w:r>
            <w:r>
              <w:br/>
              <w:t>[9]:   ch1_reload load active</w:t>
            </w:r>
            <w:r>
              <w:br/>
              <w:t>[10]: ch2_reload load active</w:t>
            </w:r>
            <w:r>
              <w:br/>
              <w:t>[11]: ch3_reload load active</w:t>
            </w:r>
            <w:r>
              <w:br/>
              <w:t>[12]: ch4_reload load active</w:t>
            </w:r>
            <w:r>
              <w:br/>
            </w:r>
            <w:r>
              <w:lastRenderedPageBreak/>
              <w:t>[13]: ch5_reload load active</w:t>
            </w:r>
            <w:r>
              <w:br/>
              <w:t>[14]: ch6_reload load active</w:t>
            </w:r>
            <w:r>
              <w:br/>
              <w:t>[15]: ch7_reload load active</w:t>
            </w:r>
          </w:p>
        </w:tc>
        <w:tc>
          <w:tcPr>
            <w:tcW w:w="1008" w:type="dxa"/>
          </w:tcPr>
          <w:p w:rsidR="007D3B69" w:rsidRDefault="00C91545">
            <w:r>
              <w:lastRenderedPageBreak/>
              <w:t>16'h0</w:t>
            </w:r>
          </w:p>
        </w:tc>
      </w:tr>
    </w:tbl>
    <w:p w:rsidR="007D3B69" w:rsidRDefault="00C91545" w:rsidP="000C4E2D">
      <w:pPr>
        <w:pStyle w:val="3"/>
        <w:spacing w:before="156" w:after="156"/>
        <w:ind w:left="964" w:hanging="964"/>
      </w:pPr>
      <w:r>
        <w:lastRenderedPageBreak/>
        <w:t>IRSR_CH</w:t>
      </w:r>
    </w:p>
    <w:p w:rsidR="007D3B69" w:rsidRDefault="00C91545">
      <w:r>
        <w:t>Offset: 134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tx_fifo_underflow_int_irsr</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tx fifo underflow interrupt raw status. [31:24]: ch7 - ch0</w:t>
            </w:r>
          </w:p>
        </w:tc>
        <w:tc>
          <w:tcPr>
            <w:tcW w:w="1008" w:type="dxa"/>
          </w:tcPr>
          <w:p w:rsidR="007D3B69" w:rsidRDefault="00C91545">
            <w:r>
              <w:t>8'h0</w:t>
            </w:r>
          </w:p>
        </w:tc>
      </w:tr>
      <w:tr w:rsidR="007D3B69" w:rsidTr="007D3B69">
        <w:tc>
          <w:tcPr>
            <w:tcW w:w="1440" w:type="dxa"/>
          </w:tcPr>
          <w:p w:rsidR="007D3B69" w:rsidRDefault="00C91545">
            <w:r>
              <w:t>rx_fifo_overflow_int_irsr</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rx fifo overflow interrupt raw status. [23:16]: ch7 - ch0</w:t>
            </w:r>
          </w:p>
        </w:tc>
        <w:tc>
          <w:tcPr>
            <w:tcW w:w="1008" w:type="dxa"/>
          </w:tcPr>
          <w:p w:rsidR="007D3B69" w:rsidRDefault="00C91545">
            <w:r>
              <w:t>8'h0</w:t>
            </w:r>
          </w:p>
        </w:tc>
      </w:tr>
      <w:tr w:rsidR="007D3B69" w:rsidTr="007D3B69">
        <w:tc>
          <w:tcPr>
            <w:tcW w:w="1440" w:type="dxa"/>
          </w:tcPr>
          <w:p w:rsidR="007D3B69" w:rsidRDefault="00C91545">
            <w:r>
              <w:t>ledc_tx_int_irsr</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ledc tx done interrupt raw status. [15:8]: ch7 - ch0</w:t>
            </w:r>
          </w:p>
        </w:tc>
        <w:tc>
          <w:tcPr>
            <w:tcW w:w="1008" w:type="dxa"/>
          </w:tcPr>
          <w:p w:rsidR="007D3B69" w:rsidRDefault="00C91545">
            <w:r>
              <w:t>8'h0</w:t>
            </w:r>
          </w:p>
        </w:tc>
      </w:tr>
      <w:tr w:rsidR="007D3B69" w:rsidTr="007D3B69">
        <w:tc>
          <w:tcPr>
            <w:tcW w:w="1440" w:type="dxa"/>
          </w:tcPr>
          <w:p w:rsidR="007D3B69" w:rsidRDefault="00C91545">
            <w:r>
              <w:t>capture_int_irsr</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input capture interrupt raw status. [7:0]: ch7 - ch0</w:t>
            </w:r>
          </w:p>
        </w:tc>
        <w:tc>
          <w:tcPr>
            <w:tcW w:w="1008" w:type="dxa"/>
          </w:tcPr>
          <w:p w:rsidR="007D3B69" w:rsidRDefault="00C91545">
            <w:r>
              <w:t>8'h0</w:t>
            </w:r>
          </w:p>
        </w:tc>
      </w:tr>
    </w:tbl>
    <w:p w:rsidR="007D3B69" w:rsidRDefault="00C91545" w:rsidP="000C4E2D">
      <w:pPr>
        <w:pStyle w:val="3"/>
        <w:spacing w:before="156" w:after="156"/>
        <w:ind w:left="964" w:hanging="964"/>
      </w:pPr>
      <w:r>
        <w:t>IRSR_TIMER</w:t>
      </w:r>
    </w:p>
    <w:p w:rsidR="007D3B69" w:rsidRDefault="00C91545">
      <w:r>
        <w:t>Offset: 138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timer3_int_irsr</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timer 3 interrupt raw status. [31:24]: ch7 - ch0</w:t>
            </w:r>
          </w:p>
        </w:tc>
        <w:tc>
          <w:tcPr>
            <w:tcW w:w="1008" w:type="dxa"/>
          </w:tcPr>
          <w:p w:rsidR="007D3B69" w:rsidRDefault="00C91545">
            <w:r>
              <w:t>8'h0</w:t>
            </w:r>
          </w:p>
        </w:tc>
      </w:tr>
      <w:tr w:rsidR="007D3B69" w:rsidTr="007D3B69">
        <w:tc>
          <w:tcPr>
            <w:tcW w:w="1440" w:type="dxa"/>
          </w:tcPr>
          <w:p w:rsidR="007D3B69" w:rsidRDefault="00C91545">
            <w:r>
              <w:t>timer2_int_irsr</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timer 2 interrupt raw status. [23:16]: ch7 - ch0</w:t>
            </w:r>
          </w:p>
        </w:tc>
        <w:tc>
          <w:tcPr>
            <w:tcW w:w="1008" w:type="dxa"/>
          </w:tcPr>
          <w:p w:rsidR="007D3B69" w:rsidRDefault="00C91545">
            <w:r>
              <w:t>8'h0</w:t>
            </w:r>
          </w:p>
        </w:tc>
      </w:tr>
      <w:tr w:rsidR="007D3B69" w:rsidTr="007D3B69">
        <w:tc>
          <w:tcPr>
            <w:tcW w:w="1440" w:type="dxa"/>
          </w:tcPr>
          <w:p w:rsidR="007D3B69" w:rsidRDefault="00C91545">
            <w:r>
              <w:t>timer1_int_irsr</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timer 1 interrupt raw status.  [15:8]: ch7 - ch0</w:t>
            </w:r>
          </w:p>
        </w:tc>
        <w:tc>
          <w:tcPr>
            <w:tcW w:w="1008" w:type="dxa"/>
          </w:tcPr>
          <w:p w:rsidR="007D3B69" w:rsidRDefault="00C91545">
            <w:r>
              <w:t>8'h0</w:t>
            </w:r>
          </w:p>
        </w:tc>
      </w:tr>
      <w:tr w:rsidR="007D3B69" w:rsidTr="007D3B69">
        <w:tc>
          <w:tcPr>
            <w:tcW w:w="1440" w:type="dxa"/>
          </w:tcPr>
          <w:p w:rsidR="007D3B69" w:rsidRDefault="00C91545">
            <w:r>
              <w:t>timer0_int_irsr</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timer 0 interrupt raw status.  [7:0]: ch7 - ch0</w:t>
            </w:r>
          </w:p>
        </w:tc>
        <w:tc>
          <w:tcPr>
            <w:tcW w:w="1008" w:type="dxa"/>
          </w:tcPr>
          <w:p w:rsidR="007D3B69" w:rsidRDefault="00C91545">
            <w:r>
              <w:t>8'h0</w:t>
            </w:r>
          </w:p>
        </w:tc>
      </w:tr>
    </w:tbl>
    <w:p w:rsidR="007D3B69" w:rsidRDefault="00C91545" w:rsidP="000C4E2D">
      <w:pPr>
        <w:pStyle w:val="3"/>
        <w:spacing w:before="156" w:after="156"/>
        <w:ind w:left="964" w:hanging="964"/>
      </w:pPr>
      <w:r>
        <w:t>ICR_FIFO</w:t>
      </w:r>
    </w:p>
    <w:p w:rsidR="007D3B69" w:rsidRDefault="00C91545">
      <w:r>
        <w:t>Offset: 13C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tx_fifo_und</w:t>
            </w:r>
            <w:r>
              <w:lastRenderedPageBreak/>
              <w:t>erflow_int_clr</w:t>
            </w:r>
          </w:p>
        </w:tc>
        <w:tc>
          <w:tcPr>
            <w:tcW w:w="1008" w:type="dxa"/>
          </w:tcPr>
          <w:p w:rsidR="007D3B69" w:rsidRDefault="00C91545">
            <w:r>
              <w:lastRenderedPageBreak/>
              <w:t>15:8</w:t>
            </w:r>
          </w:p>
        </w:tc>
        <w:tc>
          <w:tcPr>
            <w:tcW w:w="864" w:type="dxa"/>
          </w:tcPr>
          <w:p w:rsidR="007D3B69" w:rsidRDefault="00C91545">
            <w:r>
              <w:t>W1C</w:t>
            </w:r>
          </w:p>
        </w:tc>
        <w:tc>
          <w:tcPr>
            <w:tcW w:w="5040" w:type="dxa"/>
          </w:tcPr>
          <w:p w:rsidR="007D3B69" w:rsidRDefault="00C91545">
            <w:r>
              <w:t xml:space="preserve">tx fifo underflow interrupt clear. [15:8]: ch7 - </w:t>
            </w:r>
            <w:r>
              <w:lastRenderedPageBreak/>
              <w:t>ch0</w:t>
            </w:r>
          </w:p>
        </w:tc>
        <w:tc>
          <w:tcPr>
            <w:tcW w:w="1008" w:type="dxa"/>
          </w:tcPr>
          <w:p w:rsidR="007D3B69" w:rsidRDefault="00C91545">
            <w:r>
              <w:lastRenderedPageBreak/>
              <w:t>8'h0</w:t>
            </w:r>
          </w:p>
        </w:tc>
      </w:tr>
      <w:tr w:rsidR="007D3B69" w:rsidTr="007D3B69">
        <w:tc>
          <w:tcPr>
            <w:tcW w:w="1440" w:type="dxa"/>
          </w:tcPr>
          <w:p w:rsidR="007D3B69" w:rsidRDefault="00C91545">
            <w:r>
              <w:lastRenderedPageBreak/>
              <w:t>rx_fifo_overflow_int_clr</w:t>
            </w:r>
          </w:p>
        </w:tc>
        <w:tc>
          <w:tcPr>
            <w:tcW w:w="1008" w:type="dxa"/>
          </w:tcPr>
          <w:p w:rsidR="007D3B69" w:rsidRDefault="00C91545">
            <w:r>
              <w:t>7:0</w:t>
            </w:r>
          </w:p>
        </w:tc>
        <w:tc>
          <w:tcPr>
            <w:tcW w:w="864" w:type="dxa"/>
          </w:tcPr>
          <w:p w:rsidR="007D3B69" w:rsidRDefault="00C91545">
            <w:r>
              <w:t>W1C</w:t>
            </w:r>
          </w:p>
        </w:tc>
        <w:tc>
          <w:tcPr>
            <w:tcW w:w="5040" w:type="dxa"/>
          </w:tcPr>
          <w:p w:rsidR="007D3B69" w:rsidRDefault="00C91545">
            <w:r>
              <w:t>rx fifo overflow interrupt clear. [7:0]: ch7 - ch0</w:t>
            </w:r>
          </w:p>
        </w:tc>
        <w:tc>
          <w:tcPr>
            <w:tcW w:w="1008" w:type="dxa"/>
          </w:tcPr>
          <w:p w:rsidR="007D3B69" w:rsidRDefault="00C91545">
            <w:r>
              <w:t>8'h0</w:t>
            </w:r>
          </w:p>
        </w:tc>
      </w:tr>
    </w:tbl>
    <w:p w:rsidR="007D3B69" w:rsidRDefault="00C91545">
      <w:r>
        <w:br w:type="page"/>
      </w:r>
    </w:p>
    <w:p w:rsidR="007D3B69" w:rsidRDefault="00C91545" w:rsidP="00FF6CDC">
      <w:pPr>
        <w:pStyle w:val="10"/>
        <w:spacing w:before="156" w:after="156"/>
        <w:ind w:left="643" w:hanging="643"/>
      </w:pPr>
      <w:r>
        <w:lastRenderedPageBreak/>
        <w:t>GPIO</w:t>
      </w:r>
    </w:p>
    <w:p w:rsidR="007D3B69" w:rsidRDefault="00C91545" w:rsidP="00FF6CDC">
      <w:pPr>
        <w:pStyle w:val="2"/>
        <w:spacing w:before="156" w:after="156"/>
        <w:ind w:left="843" w:hanging="843"/>
      </w:pPr>
      <w:r>
        <w:t>Introduction</w:t>
      </w:r>
    </w:p>
    <w:p w:rsidR="00F05DFB" w:rsidRDefault="00BB3B0D" w:rsidP="00BB3B0D">
      <w:pPr>
        <w:ind w:left="420"/>
      </w:pPr>
      <w:r>
        <w:t>该模块用于配置</w:t>
      </w:r>
      <w:r>
        <w:t>GPIO</w:t>
      </w:r>
      <w:r>
        <w:t>相关的功能，如上拉，下拉，数据置位，数据清</w:t>
      </w:r>
      <w:r>
        <w:rPr>
          <w:rFonts w:hint="eastAsia"/>
        </w:rPr>
        <w:t>0</w:t>
      </w:r>
      <w:r>
        <w:rPr>
          <w:rFonts w:hint="eastAsia"/>
        </w:rPr>
        <w:t>，中断使能，中断触发</w:t>
      </w:r>
    </w:p>
    <w:p w:rsidR="00BB3B0D" w:rsidRDefault="00BB3B0D" w:rsidP="00F05DFB">
      <w:r>
        <w:rPr>
          <w:rFonts w:hint="eastAsia"/>
        </w:rPr>
        <w:t>模式是边沿还是电平。</w:t>
      </w:r>
    </w:p>
    <w:p w:rsidR="009D6FFA" w:rsidRPr="00BB3B0D" w:rsidRDefault="009D6FFA" w:rsidP="00F05DFB">
      <w:r>
        <w:rPr>
          <w:rFonts w:hint="eastAsia"/>
        </w:rPr>
        <w:tab/>
        <w:t>Andes</w:t>
      </w:r>
      <w:r>
        <w:rPr>
          <w:rFonts w:hint="eastAsia"/>
        </w:rPr>
        <w:t>的</w:t>
      </w:r>
      <w:r>
        <w:rPr>
          <w:rFonts w:hint="eastAsia"/>
        </w:rPr>
        <w:t>IP</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GPIO Register</w:t>
      </w:r>
    </w:p>
    <w:p w:rsidR="007D3B69" w:rsidRDefault="00C91545" w:rsidP="000C4E2D">
      <w:pPr>
        <w:pStyle w:val="3"/>
        <w:spacing w:before="156" w:after="156"/>
        <w:ind w:left="964" w:hanging="964"/>
      </w:pPr>
      <w:r>
        <w:t>IDREV</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id</w:t>
            </w:r>
          </w:p>
        </w:tc>
        <w:tc>
          <w:tcPr>
            <w:tcW w:w="1008" w:type="dxa"/>
          </w:tcPr>
          <w:p w:rsidR="007D3B69" w:rsidRDefault="00C91545">
            <w:r>
              <w:t>31:12</w:t>
            </w:r>
          </w:p>
        </w:tc>
        <w:tc>
          <w:tcPr>
            <w:tcW w:w="864" w:type="dxa"/>
          </w:tcPr>
          <w:p w:rsidR="007D3B69" w:rsidRDefault="00C91545">
            <w:r>
              <w:t>RO</w:t>
            </w:r>
          </w:p>
        </w:tc>
        <w:tc>
          <w:tcPr>
            <w:tcW w:w="5040" w:type="dxa"/>
          </w:tcPr>
          <w:p w:rsidR="007D3B69" w:rsidRDefault="007D3B69"/>
        </w:tc>
        <w:tc>
          <w:tcPr>
            <w:tcW w:w="1008" w:type="dxa"/>
          </w:tcPr>
          <w:p w:rsidR="007D3B69" w:rsidRDefault="00C91545">
            <w:r>
              <w:t>20'h2031</w:t>
            </w:r>
          </w:p>
        </w:tc>
      </w:tr>
      <w:tr w:rsidR="007D3B69" w:rsidTr="007D3B69">
        <w:tc>
          <w:tcPr>
            <w:tcW w:w="1440" w:type="dxa"/>
          </w:tcPr>
          <w:p w:rsidR="007D3B69" w:rsidRDefault="00C91545">
            <w:r>
              <w:t>revmajor</w:t>
            </w:r>
          </w:p>
        </w:tc>
        <w:tc>
          <w:tcPr>
            <w:tcW w:w="1008" w:type="dxa"/>
          </w:tcPr>
          <w:p w:rsidR="007D3B69" w:rsidRDefault="00C91545">
            <w:r>
              <w:t>11:4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revminor</w:t>
            </w:r>
          </w:p>
        </w:tc>
        <w:tc>
          <w:tcPr>
            <w:tcW w:w="1008" w:type="dxa"/>
          </w:tcPr>
          <w:p w:rsidR="007D3B69" w:rsidRDefault="00C91545">
            <w:r>
              <w:t>3:0</w:t>
            </w:r>
          </w:p>
        </w:tc>
        <w:tc>
          <w:tcPr>
            <w:tcW w:w="864" w:type="dxa"/>
          </w:tcPr>
          <w:p w:rsidR="007D3B69" w:rsidRDefault="00C91545">
            <w:r>
              <w:t>RO</w:t>
            </w:r>
          </w:p>
        </w:tc>
        <w:tc>
          <w:tcPr>
            <w:tcW w:w="5040" w:type="dxa"/>
          </w:tcPr>
          <w:p w:rsidR="007D3B69" w:rsidRDefault="007D3B69"/>
        </w:tc>
        <w:tc>
          <w:tcPr>
            <w:tcW w:w="1008" w:type="dxa"/>
          </w:tcPr>
          <w:p w:rsidR="007D3B69" w:rsidRDefault="00C91545">
            <w:r>
              <w:t>4'h1</w:t>
            </w:r>
          </w:p>
        </w:tc>
      </w:tr>
    </w:tbl>
    <w:p w:rsidR="007D3B69" w:rsidRDefault="00C91545" w:rsidP="000C4E2D">
      <w:pPr>
        <w:pStyle w:val="3"/>
        <w:spacing w:before="156" w:after="156"/>
        <w:ind w:left="964" w:hanging="964"/>
      </w:pPr>
      <w:r>
        <w:t>CFG</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pull</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intr</w:t>
            </w:r>
          </w:p>
        </w:tc>
        <w:tc>
          <w:tcPr>
            <w:tcW w:w="1008" w:type="dxa"/>
          </w:tcPr>
          <w:p w:rsidR="007D3B69" w:rsidRDefault="00C91545">
            <w:r>
              <w:t>30:30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debounce</w:t>
            </w:r>
          </w:p>
        </w:tc>
        <w:tc>
          <w:tcPr>
            <w:tcW w:w="1008" w:type="dxa"/>
          </w:tcPr>
          <w:p w:rsidR="007D3B69" w:rsidRDefault="00C91545">
            <w:r>
              <w:t>29:29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28:6</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channelnum</w:t>
            </w:r>
          </w:p>
        </w:tc>
        <w:tc>
          <w:tcPr>
            <w:tcW w:w="1008" w:type="dxa"/>
          </w:tcPr>
          <w:p w:rsidR="007D3B69" w:rsidRDefault="00C91545">
            <w:r>
              <w:t>5:0</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bl>
    <w:p w:rsidR="007D3B69" w:rsidRDefault="00C91545" w:rsidP="000C4E2D">
      <w:pPr>
        <w:pStyle w:val="3"/>
        <w:spacing w:before="156" w:after="156"/>
        <w:ind w:left="964" w:hanging="964"/>
      </w:pPr>
      <w:r>
        <w:lastRenderedPageBreak/>
        <w:t>DATAIN</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datain</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DATAOUT</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dataout</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CHANNELDIR</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channeldir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DOUTCLEAR</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doutclear</w:t>
            </w:r>
          </w:p>
        </w:tc>
        <w:tc>
          <w:tcPr>
            <w:tcW w:w="1008" w:type="dxa"/>
          </w:tcPr>
          <w:p w:rsidR="007D3B69" w:rsidRDefault="00C91545">
            <w:r>
              <w:t>31:0</w:t>
            </w:r>
          </w:p>
        </w:tc>
        <w:tc>
          <w:tcPr>
            <w:tcW w:w="864" w:type="dxa"/>
          </w:tcPr>
          <w:p w:rsidR="007D3B69" w:rsidRDefault="00C91545">
            <w:r>
              <w:t>WO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DOUTSET</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doutset</w:t>
            </w:r>
          </w:p>
        </w:tc>
        <w:tc>
          <w:tcPr>
            <w:tcW w:w="1008" w:type="dxa"/>
          </w:tcPr>
          <w:p w:rsidR="007D3B69" w:rsidRDefault="00C91545">
            <w:r>
              <w:t>31:0</w:t>
            </w:r>
          </w:p>
        </w:tc>
        <w:tc>
          <w:tcPr>
            <w:tcW w:w="864" w:type="dxa"/>
          </w:tcPr>
          <w:p w:rsidR="007D3B69" w:rsidRDefault="00C91545">
            <w:r>
              <w:t>WO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PULLEN</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pullen</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PULLTYPE</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pulltype</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lastRenderedPageBreak/>
        <w:t>INTREN</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inten</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INTRMODE0</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ch7intrm</w:t>
            </w:r>
          </w:p>
        </w:tc>
        <w:tc>
          <w:tcPr>
            <w:tcW w:w="1008" w:type="dxa"/>
          </w:tcPr>
          <w:p w:rsidR="007D3B69" w:rsidRDefault="00C91545">
            <w:r>
              <w:t>30:28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ch6intrm</w:t>
            </w:r>
          </w:p>
        </w:tc>
        <w:tc>
          <w:tcPr>
            <w:tcW w:w="1008" w:type="dxa"/>
          </w:tcPr>
          <w:p w:rsidR="007D3B69" w:rsidRDefault="00C91545">
            <w:r>
              <w:t>26:24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ch5intrm</w:t>
            </w:r>
          </w:p>
        </w:tc>
        <w:tc>
          <w:tcPr>
            <w:tcW w:w="1008" w:type="dxa"/>
          </w:tcPr>
          <w:p w:rsidR="007D3B69" w:rsidRDefault="00C91545">
            <w:r>
              <w:t>22:20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19:19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ch4intrm</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ch3intrm</w:t>
            </w:r>
          </w:p>
        </w:tc>
        <w:tc>
          <w:tcPr>
            <w:tcW w:w="1008" w:type="dxa"/>
          </w:tcPr>
          <w:p w:rsidR="007D3B69" w:rsidRDefault="00C91545">
            <w:r>
              <w:t>14:12</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ch2intrm</w:t>
            </w:r>
          </w:p>
        </w:tc>
        <w:tc>
          <w:tcPr>
            <w:tcW w:w="1008" w:type="dxa"/>
          </w:tcPr>
          <w:p w:rsidR="007D3B69" w:rsidRDefault="00C91545">
            <w:r>
              <w:t>10:8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ch1intrm</w:t>
            </w:r>
          </w:p>
        </w:tc>
        <w:tc>
          <w:tcPr>
            <w:tcW w:w="1008" w:type="dxa"/>
          </w:tcPr>
          <w:p w:rsidR="007D3B69" w:rsidRDefault="00C91545">
            <w:r>
              <w:t>6:4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ch0intrm</w:t>
            </w:r>
          </w:p>
        </w:tc>
        <w:tc>
          <w:tcPr>
            <w:tcW w:w="1008" w:type="dxa"/>
          </w:tcPr>
          <w:p w:rsidR="007D3B69" w:rsidRDefault="00C91545">
            <w:r>
              <w:t>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bl>
    <w:p w:rsidR="007D3B69" w:rsidRDefault="00C91545" w:rsidP="000C4E2D">
      <w:pPr>
        <w:pStyle w:val="3"/>
        <w:spacing w:before="156" w:after="156"/>
        <w:ind w:left="964" w:hanging="964"/>
      </w:pPr>
      <w:r>
        <w:t>INTRMODE1</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ch15intrm</w:t>
            </w:r>
          </w:p>
        </w:tc>
        <w:tc>
          <w:tcPr>
            <w:tcW w:w="1008" w:type="dxa"/>
          </w:tcPr>
          <w:p w:rsidR="007D3B69" w:rsidRDefault="00C91545">
            <w:r>
              <w:t>30:28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ch14intrm</w:t>
            </w:r>
          </w:p>
        </w:tc>
        <w:tc>
          <w:tcPr>
            <w:tcW w:w="1008" w:type="dxa"/>
          </w:tcPr>
          <w:p w:rsidR="007D3B69" w:rsidRDefault="00C91545">
            <w:r>
              <w:t>26:24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ch13intrm</w:t>
            </w:r>
          </w:p>
        </w:tc>
        <w:tc>
          <w:tcPr>
            <w:tcW w:w="1008" w:type="dxa"/>
          </w:tcPr>
          <w:p w:rsidR="007D3B69" w:rsidRDefault="00C91545">
            <w:r>
              <w:t>22:20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19:19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ch12intrm</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ch11intrm</w:t>
            </w:r>
          </w:p>
        </w:tc>
        <w:tc>
          <w:tcPr>
            <w:tcW w:w="1008" w:type="dxa"/>
          </w:tcPr>
          <w:p w:rsidR="007D3B69" w:rsidRDefault="00C91545">
            <w:r>
              <w:t>14:12</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ch10intrm</w:t>
            </w:r>
          </w:p>
        </w:tc>
        <w:tc>
          <w:tcPr>
            <w:tcW w:w="1008" w:type="dxa"/>
          </w:tcPr>
          <w:p w:rsidR="007D3B69" w:rsidRDefault="00C91545">
            <w:r>
              <w:t>10:8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ch9intrm</w:t>
            </w:r>
          </w:p>
        </w:tc>
        <w:tc>
          <w:tcPr>
            <w:tcW w:w="1008" w:type="dxa"/>
          </w:tcPr>
          <w:p w:rsidR="007D3B69" w:rsidRDefault="00C91545">
            <w:r>
              <w:t>6:4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ch8intrm</w:t>
            </w:r>
          </w:p>
        </w:tc>
        <w:tc>
          <w:tcPr>
            <w:tcW w:w="1008" w:type="dxa"/>
          </w:tcPr>
          <w:p w:rsidR="007D3B69" w:rsidRDefault="00C91545">
            <w:r>
              <w:t>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bl>
    <w:p w:rsidR="007D3B69" w:rsidRDefault="00C91545" w:rsidP="000C4E2D">
      <w:pPr>
        <w:pStyle w:val="3"/>
        <w:spacing w:before="156" w:after="156"/>
        <w:ind w:left="964" w:hanging="964"/>
      </w:pPr>
      <w:r>
        <w:t>INTRMODE2</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ch23intrm</w:t>
            </w:r>
          </w:p>
        </w:tc>
        <w:tc>
          <w:tcPr>
            <w:tcW w:w="1008" w:type="dxa"/>
          </w:tcPr>
          <w:p w:rsidR="007D3B69" w:rsidRDefault="00C91545">
            <w:r>
              <w:t>30:28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ch22intrm</w:t>
            </w:r>
          </w:p>
        </w:tc>
        <w:tc>
          <w:tcPr>
            <w:tcW w:w="1008" w:type="dxa"/>
          </w:tcPr>
          <w:p w:rsidR="007D3B69" w:rsidRDefault="00C91545">
            <w:r>
              <w:t>26:24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ch21intrm</w:t>
            </w:r>
          </w:p>
        </w:tc>
        <w:tc>
          <w:tcPr>
            <w:tcW w:w="1008" w:type="dxa"/>
          </w:tcPr>
          <w:p w:rsidR="007D3B69" w:rsidRDefault="00C91545">
            <w:r>
              <w:t>22:20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19:19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ch20intrm</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ch19intrm</w:t>
            </w:r>
          </w:p>
        </w:tc>
        <w:tc>
          <w:tcPr>
            <w:tcW w:w="1008" w:type="dxa"/>
          </w:tcPr>
          <w:p w:rsidR="007D3B69" w:rsidRDefault="00C91545">
            <w:r>
              <w:t>14:12</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ch18intrm</w:t>
            </w:r>
          </w:p>
        </w:tc>
        <w:tc>
          <w:tcPr>
            <w:tcW w:w="1008" w:type="dxa"/>
          </w:tcPr>
          <w:p w:rsidR="007D3B69" w:rsidRDefault="00C91545">
            <w:r>
              <w:t>10:8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ch17intrm</w:t>
            </w:r>
          </w:p>
        </w:tc>
        <w:tc>
          <w:tcPr>
            <w:tcW w:w="1008" w:type="dxa"/>
          </w:tcPr>
          <w:p w:rsidR="007D3B69" w:rsidRDefault="00C91545">
            <w:r>
              <w:t>6:4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ch16intrm</w:t>
            </w:r>
          </w:p>
        </w:tc>
        <w:tc>
          <w:tcPr>
            <w:tcW w:w="1008" w:type="dxa"/>
          </w:tcPr>
          <w:p w:rsidR="007D3B69" w:rsidRDefault="00C91545">
            <w:r>
              <w:t>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bl>
    <w:p w:rsidR="007D3B69" w:rsidRDefault="00C91545" w:rsidP="000C4E2D">
      <w:pPr>
        <w:pStyle w:val="3"/>
        <w:spacing w:before="156" w:after="156"/>
        <w:ind w:left="964" w:hanging="964"/>
      </w:pPr>
      <w:r>
        <w:t>INTRMODE3</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ch31intrm</w:t>
            </w:r>
          </w:p>
        </w:tc>
        <w:tc>
          <w:tcPr>
            <w:tcW w:w="1008" w:type="dxa"/>
          </w:tcPr>
          <w:p w:rsidR="007D3B69" w:rsidRDefault="00C91545">
            <w:r>
              <w:t>30:28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ch30intrm</w:t>
            </w:r>
          </w:p>
        </w:tc>
        <w:tc>
          <w:tcPr>
            <w:tcW w:w="1008" w:type="dxa"/>
          </w:tcPr>
          <w:p w:rsidR="007D3B69" w:rsidRDefault="00C91545">
            <w:r>
              <w:t>26:24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23:23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ch29intrm</w:t>
            </w:r>
          </w:p>
        </w:tc>
        <w:tc>
          <w:tcPr>
            <w:tcW w:w="1008" w:type="dxa"/>
          </w:tcPr>
          <w:p w:rsidR="007D3B69" w:rsidRDefault="00C91545">
            <w:r>
              <w:t>22:20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19:19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ch28intrm</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ch27intrm</w:t>
            </w:r>
          </w:p>
        </w:tc>
        <w:tc>
          <w:tcPr>
            <w:tcW w:w="1008" w:type="dxa"/>
          </w:tcPr>
          <w:p w:rsidR="007D3B69" w:rsidRDefault="00C91545">
            <w:r>
              <w:t>14:12</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ch26intrm</w:t>
            </w:r>
          </w:p>
        </w:tc>
        <w:tc>
          <w:tcPr>
            <w:tcW w:w="1008" w:type="dxa"/>
          </w:tcPr>
          <w:p w:rsidR="007D3B69" w:rsidRDefault="00C91545">
            <w:r>
              <w:t>10:8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ch25intrm</w:t>
            </w:r>
          </w:p>
        </w:tc>
        <w:tc>
          <w:tcPr>
            <w:tcW w:w="1008" w:type="dxa"/>
          </w:tcPr>
          <w:p w:rsidR="007D3B69" w:rsidRDefault="00C91545">
            <w:r>
              <w:t>6:4</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ch24intrm</w:t>
            </w:r>
          </w:p>
        </w:tc>
        <w:tc>
          <w:tcPr>
            <w:tcW w:w="1008" w:type="dxa"/>
          </w:tcPr>
          <w:p w:rsidR="007D3B69" w:rsidRDefault="00C91545">
            <w:r>
              <w:t>2:0</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bl>
    <w:p w:rsidR="007D3B69" w:rsidRDefault="00C91545" w:rsidP="000C4E2D">
      <w:pPr>
        <w:pStyle w:val="3"/>
        <w:spacing w:before="156" w:after="156"/>
        <w:ind w:left="964" w:hanging="964"/>
      </w:pPr>
      <w:r>
        <w:t>INTRSTATUS</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intrstatus</w:t>
            </w:r>
          </w:p>
        </w:tc>
        <w:tc>
          <w:tcPr>
            <w:tcW w:w="1008" w:type="dxa"/>
          </w:tcPr>
          <w:p w:rsidR="007D3B69" w:rsidRDefault="00C91545">
            <w:r>
              <w:t>31:0</w:t>
            </w:r>
          </w:p>
        </w:tc>
        <w:tc>
          <w:tcPr>
            <w:tcW w:w="864" w:type="dxa"/>
          </w:tcPr>
          <w:p w:rsidR="007D3B69" w:rsidRDefault="00C91545">
            <w:r>
              <w:t>W1C</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DEBOUNCEEN</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debounceen</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DEBOUNCECTRL</w:t>
      </w:r>
    </w:p>
    <w:p w:rsidR="007D3B69" w:rsidRDefault="00C91545">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dbclksel</w:t>
            </w:r>
          </w:p>
        </w:tc>
        <w:tc>
          <w:tcPr>
            <w:tcW w:w="1008" w:type="dxa"/>
          </w:tcPr>
          <w:p w:rsidR="007D3B69" w:rsidRDefault="00C91545">
            <w:r>
              <w:t>31:31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30:8</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dbprescale</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
        <w:br w:type="page"/>
      </w:r>
    </w:p>
    <w:p w:rsidR="007D3B69" w:rsidRDefault="00C91545" w:rsidP="00FF6CDC">
      <w:pPr>
        <w:pStyle w:val="10"/>
        <w:spacing w:before="156" w:after="156"/>
        <w:ind w:left="643" w:hanging="643"/>
      </w:pPr>
      <w:r>
        <w:lastRenderedPageBreak/>
        <w:t>SPI</w:t>
      </w:r>
    </w:p>
    <w:p w:rsidR="007D3B69" w:rsidRDefault="00C91545" w:rsidP="00FF6CDC">
      <w:pPr>
        <w:pStyle w:val="2"/>
        <w:spacing w:before="156" w:after="156"/>
        <w:ind w:left="843" w:hanging="843"/>
      </w:pPr>
      <w:r>
        <w:t>Introduction</w:t>
      </w:r>
    </w:p>
    <w:p w:rsidR="005F0788" w:rsidRPr="005F0788" w:rsidRDefault="005F0788" w:rsidP="005F0788">
      <w:pPr>
        <w:ind w:left="420"/>
      </w:pPr>
      <w:r>
        <w:rPr>
          <w:rFonts w:hint="eastAsia"/>
        </w:rPr>
        <w:t>Andes</w:t>
      </w:r>
      <w:r>
        <w:rPr>
          <w:rFonts w:hint="eastAsia"/>
        </w:rPr>
        <w:t>的</w:t>
      </w:r>
      <w:r>
        <w:rPr>
          <w:rFonts w:hint="eastAsia"/>
        </w:rPr>
        <w:t>IP</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SPI Register</w:t>
      </w:r>
    </w:p>
    <w:p w:rsidR="007D3B69" w:rsidRDefault="00C91545" w:rsidP="000C4E2D">
      <w:pPr>
        <w:pStyle w:val="3"/>
        <w:spacing w:before="156" w:after="156"/>
        <w:ind w:left="964" w:hanging="964"/>
      </w:pPr>
      <w:r>
        <w:t>IDREV</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id</w:t>
            </w:r>
          </w:p>
        </w:tc>
        <w:tc>
          <w:tcPr>
            <w:tcW w:w="1008" w:type="dxa"/>
          </w:tcPr>
          <w:p w:rsidR="007D3B69" w:rsidRDefault="00C91545">
            <w:r>
              <w:t>31:12</w:t>
            </w:r>
          </w:p>
        </w:tc>
        <w:tc>
          <w:tcPr>
            <w:tcW w:w="864" w:type="dxa"/>
          </w:tcPr>
          <w:p w:rsidR="007D3B69" w:rsidRDefault="00C91545">
            <w:r>
              <w:t>RO</w:t>
            </w:r>
          </w:p>
        </w:tc>
        <w:tc>
          <w:tcPr>
            <w:tcW w:w="5040" w:type="dxa"/>
          </w:tcPr>
          <w:p w:rsidR="007D3B69" w:rsidRDefault="007D3B69"/>
        </w:tc>
        <w:tc>
          <w:tcPr>
            <w:tcW w:w="1008" w:type="dxa"/>
          </w:tcPr>
          <w:p w:rsidR="007D3B69" w:rsidRDefault="00C91545">
            <w:r>
              <w:t>20'h2002</w:t>
            </w:r>
          </w:p>
        </w:tc>
      </w:tr>
      <w:tr w:rsidR="007D3B69" w:rsidTr="007D3B69">
        <w:tc>
          <w:tcPr>
            <w:tcW w:w="1440" w:type="dxa"/>
          </w:tcPr>
          <w:p w:rsidR="007D3B69" w:rsidRDefault="00C91545">
            <w:r>
              <w:t>revmajor</w:t>
            </w:r>
          </w:p>
        </w:tc>
        <w:tc>
          <w:tcPr>
            <w:tcW w:w="1008" w:type="dxa"/>
          </w:tcPr>
          <w:p w:rsidR="007D3B69" w:rsidRDefault="00C91545">
            <w:r>
              <w:t>11:4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revminor</w:t>
            </w:r>
          </w:p>
        </w:tc>
        <w:tc>
          <w:tcPr>
            <w:tcW w:w="1008" w:type="dxa"/>
          </w:tcPr>
          <w:p w:rsidR="007D3B69" w:rsidRDefault="00C91545">
            <w:r>
              <w:t>3:0</w:t>
            </w:r>
          </w:p>
        </w:tc>
        <w:tc>
          <w:tcPr>
            <w:tcW w:w="864" w:type="dxa"/>
          </w:tcPr>
          <w:p w:rsidR="007D3B69" w:rsidRDefault="00C91545">
            <w:r>
              <w:t>RO</w:t>
            </w:r>
          </w:p>
        </w:tc>
        <w:tc>
          <w:tcPr>
            <w:tcW w:w="5040" w:type="dxa"/>
          </w:tcPr>
          <w:p w:rsidR="007D3B69" w:rsidRDefault="007D3B69"/>
        </w:tc>
        <w:tc>
          <w:tcPr>
            <w:tcW w:w="1008" w:type="dxa"/>
          </w:tcPr>
          <w:p w:rsidR="007D3B69" w:rsidRDefault="00C91545">
            <w:r>
              <w:t>4'h1</w:t>
            </w:r>
          </w:p>
        </w:tc>
      </w:tr>
    </w:tbl>
    <w:p w:rsidR="007D3B69" w:rsidRDefault="00C91545" w:rsidP="000C4E2D">
      <w:pPr>
        <w:pStyle w:val="3"/>
        <w:spacing w:before="156" w:after="156"/>
        <w:ind w:left="964" w:hanging="964"/>
      </w:pPr>
      <w:r>
        <w:t>TRANSFMT</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fast_md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0: mode0/mode2 slow mode, the frequency ratio of spi_clk and SCLK should be larger than 6</w:t>
            </w:r>
            <w:r>
              <w:br/>
              <w:t>1: mode0/mode2 fast mode,  the freqency ration of spi_clk and SCLK should be larger than 2</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30:18</w:t>
            </w:r>
          </w:p>
        </w:tc>
        <w:tc>
          <w:tcPr>
            <w:tcW w:w="864" w:type="dxa"/>
          </w:tcPr>
          <w:p w:rsidR="007D3B69" w:rsidRDefault="00C91545">
            <w:r>
              <w:t>RO</w:t>
            </w:r>
          </w:p>
        </w:tc>
        <w:tc>
          <w:tcPr>
            <w:tcW w:w="5040" w:type="dxa"/>
          </w:tcPr>
          <w:p w:rsidR="007D3B69" w:rsidRDefault="007D3B69"/>
        </w:tc>
        <w:tc>
          <w:tcPr>
            <w:tcW w:w="1008" w:type="dxa"/>
          </w:tcPr>
          <w:p w:rsidR="007D3B69" w:rsidRDefault="00C91545">
            <w:r>
              <w:t>13'h0</w:t>
            </w:r>
          </w:p>
        </w:tc>
      </w:tr>
      <w:tr w:rsidR="007D3B69" w:rsidTr="007D3B69">
        <w:tc>
          <w:tcPr>
            <w:tcW w:w="1440" w:type="dxa"/>
          </w:tcPr>
          <w:p w:rsidR="007D3B69" w:rsidRDefault="00C91545">
            <w:r>
              <w:t>addrlen</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datalen</w:t>
            </w:r>
          </w:p>
        </w:tc>
        <w:tc>
          <w:tcPr>
            <w:tcW w:w="1008" w:type="dxa"/>
          </w:tcPr>
          <w:p w:rsidR="007D3B69" w:rsidRDefault="00C91545">
            <w:r>
              <w:t>12:8</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lastRenderedPageBreak/>
              <w:t>datamerge</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6:5</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mosibidir</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lsb</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slvmode</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cpol</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cpha</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DIRECTIO</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directioen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23:22</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hold_oe</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wp_oe</w:t>
            </w:r>
          </w:p>
        </w:tc>
        <w:tc>
          <w:tcPr>
            <w:tcW w:w="1008" w:type="dxa"/>
          </w:tcPr>
          <w:p w:rsidR="007D3B69" w:rsidRDefault="00C91545">
            <w:r>
              <w:t>20:20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miso_oe</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mosi_oe</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sclk_oe</w:t>
            </w:r>
          </w:p>
        </w:tc>
        <w:tc>
          <w:tcPr>
            <w:tcW w:w="1008" w:type="dxa"/>
          </w:tcPr>
          <w:p w:rsidR="007D3B69" w:rsidRDefault="00C91545">
            <w:r>
              <w:t>17:17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cs_oe</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hold_o</w:t>
            </w:r>
          </w:p>
        </w:tc>
        <w:tc>
          <w:tcPr>
            <w:tcW w:w="1008" w:type="dxa"/>
          </w:tcPr>
          <w:p w:rsidR="007D3B69" w:rsidRDefault="00C91545">
            <w:r>
              <w:t>13:13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wp_o</w:t>
            </w:r>
          </w:p>
        </w:tc>
        <w:tc>
          <w:tcPr>
            <w:tcW w:w="1008" w:type="dxa"/>
          </w:tcPr>
          <w:p w:rsidR="007D3B69" w:rsidRDefault="00C91545">
            <w:r>
              <w:t>12:12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miso_o</w:t>
            </w:r>
          </w:p>
        </w:tc>
        <w:tc>
          <w:tcPr>
            <w:tcW w:w="1008" w:type="dxa"/>
          </w:tcPr>
          <w:p w:rsidR="007D3B69" w:rsidRDefault="00C91545">
            <w:r>
              <w:t>11:11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mosi_o</w:t>
            </w:r>
          </w:p>
        </w:tc>
        <w:tc>
          <w:tcPr>
            <w:tcW w:w="1008" w:type="dxa"/>
          </w:tcPr>
          <w:p w:rsidR="007D3B69" w:rsidRDefault="00C91545">
            <w:r>
              <w:t>10:10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sclk_o</w:t>
            </w:r>
          </w:p>
        </w:tc>
        <w:tc>
          <w:tcPr>
            <w:tcW w:w="1008" w:type="dxa"/>
          </w:tcPr>
          <w:p w:rsidR="007D3B69" w:rsidRDefault="00C91545">
            <w:r>
              <w:t>9:9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cs_o</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hold_i</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wp_i</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miso_i</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mosi_i</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sclk_i</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cs_i</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lastRenderedPageBreak/>
        <w:t>TRANSCTRL</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cmden</w:t>
            </w:r>
          </w:p>
        </w:tc>
        <w:tc>
          <w:tcPr>
            <w:tcW w:w="1008" w:type="dxa"/>
          </w:tcPr>
          <w:p w:rsidR="007D3B69" w:rsidRDefault="00C91545">
            <w:r>
              <w:t>30:30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addren</w:t>
            </w:r>
          </w:p>
        </w:tc>
        <w:tc>
          <w:tcPr>
            <w:tcW w:w="1008" w:type="dxa"/>
          </w:tcPr>
          <w:p w:rsidR="007D3B69" w:rsidRDefault="00C91545">
            <w:r>
              <w:t>29:29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addrfmt</w:t>
            </w:r>
          </w:p>
        </w:tc>
        <w:tc>
          <w:tcPr>
            <w:tcW w:w="1008" w:type="dxa"/>
          </w:tcPr>
          <w:p w:rsidR="007D3B69" w:rsidRDefault="00C91545">
            <w:r>
              <w:t>28:28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transmode</w:t>
            </w:r>
          </w:p>
        </w:tc>
        <w:tc>
          <w:tcPr>
            <w:tcW w:w="1008" w:type="dxa"/>
          </w:tcPr>
          <w:p w:rsidR="007D3B69" w:rsidRDefault="00C91545">
            <w:r>
              <w:t>27:24</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dualquad</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tokenen</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wrtrancnt</w:t>
            </w:r>
          </w:p>
        </w:tc>
        <w:tc>
          <w:tcPr>
            <w:tcW w:w="1008" w:type="dxa"/>
          </w:tcPr>
          <w:p w:rsidR="007D3B69" w:rsidRDefault="00C91545">
            <w:r>
              <w:t>20:12</w:t>
            </w:r>
          </w:p>
        </w:tc>
        <w:tc>
          <w:tcPr>
            <w:tcW w:w="864" w:type="dxa"/>
          </w:tcPr>
          <w:p w:rsidR="007D3B69" w:rsidRDefault="00C91545">
            <w:r>
              <w:t>RW</w:t>
            </w:r>
          </w:p>
        </w:tc>
        <w:tc>
          <w:tcPr>
            <w:tcW w:w="5040" w:type="dxa"/>
          </w:tcPr>
          <w:p w:rsidR="007D3B69" w:rsidRDefault="007D3B69"/>
        </w:tc>
        <w:tc>
          <w:tcPr>
            <w:tcW w:w="1008" w:type="dxa"/>
          </w:tcPr>
          <w:p w:rsidR="007D3B69" w:rsidRDefault="00C91545">
            <w:r>
              <w:t>9'h0</w:t>
            </w:r>
          </w:p>
        </w:tc>
      </w:tr>
      <w:tr w:rsidR="007D3B69" w:rsidTr="007D3B69">
        <w:tc>
          <w:tcPr>
            <w:tcW w:w="1440" w:type="dxa"/>
          </w:tcPr>
          <w:p w:rsidR="007D3B69" w:rsidRDefault="00C91545">
            <w:r>
              <w:t>tokenvalue</w:t>
            </w:r>
          </w:p>
        </w:tc>
        <w:tc>
          <w:tcPr>
            <w:tcW w:w="1008" w:type="dxa"/>
          </w:tcPr>
          <w:p w:rsidR="007D3B69" w:rsidRDefault="00C91545">
            <w:r>
              <w:t>11:11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dummycnt</w:t>
            </w:r>
          </w:p>
        </w:tc>
        <w:tc>
          <w:tcPr>
            <w:tcW w:w="1008" w:type="dxa"/>
          </w:tcPr>
          <w:p w:rsidR="007D3B69" w:rsidRDefault="00C91545">
            <w:r>
              <w:t>10:9</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rdtrancnt</w:t>
            </w:r>
          </w:p>
        </w:tc>
        <w:tc>
          <w:tcPr>
            <w:tcW w:w="1008" w:type="dxa"/>
          </w:tcPr>
          <w:p w:rsidR="007D3B69" w:rsidRDefault="00C91545">
            <w:r>
              <w:t>8:0</w:t>
            </w:r>
          </w:p>
        </w:tc>
        <w:tc>
          <w:tcPr>
            <w:tcW w:w="864" w:type="dxa"/>
          </w:tcPr>
          <w:p w:rsidR="007D3B69" w:rsidRDefault="00C91545">
            <w:r>
              <w:t>RW</w:t>
            </w:r>
          </w:p>
        </w:tc>
        <w:tc>
          <w:tcPr>
            <w:tcW w:w="5040" w:type="dxa"/>
          </w:tcPr>
          <w:p w:rsidR="007D3B69" w:rsidRDefault="007D3B69"/>
        </w:tc>
        <w:tc>
          <w:tcPr>
            <w:tcW w:w="1008" w:type="dxa"/>
          </w:tcPr>
          <w:p w:rsidR="007D3B69" w:rsidRDefault="00C91545">
            <w:r>
              <w:t>9'h0</w:t>
            </w:r>
          </w:p>
        </w:tc>
      </w:tr>
    </w:tbl>
    <w:p w:rsidR="007D3B69" w:rsidRDefault="00C91545" w:rsidP="000C4E2D">
      <w:pPr>
        <w:pStyle w:val="3"/>
        <w:spacing w:before="156" w:after="156"/>
        <w:ind w:left="964" w:hanging="964"/>
      </w:pPr>
      <w:r>
        <w:t>CMD</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7D3B69"/>
        </w:tc>
        <w:tc>
          <w:tcPr>
            <w:tcW w:w="1008" w:type="dxa"/>
          </w:tcPr>
          <w:p w:rsidR="007D3B69" w:rsidRDefault="00C91545">
            <w:r>
              <w:t>24'h0</w:t>
            </w:r>
          </w:p>
        </w:tc>
      </w:tr>
      <w:tr w:rsidR="007D3B69" w:rsidTr="007D3B69">
        <w:tc>
          <w:tcPr>
            <w:tcW w:w="1440" w:type="dxa"/>
          </w:tcPr>
          <w:p w:rsidR="007D3B69" w:rsidRDefault="00C91545">
            <w:r>
              <w:t>cmd</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ADDR</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addr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DATA</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data</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CTRL</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31:21</w:t>
            </w:r>
          </w:p>
        </w:tc>
        <w:tc>
          <w:tcPr>
            <w:tcW w:w="864" w:type="dxa"/>
          </w:tcPr>
          <w:p w:rsidR="007D3B69" w:rsidRDefault="00C91545">
            <w:r>
              <w:t>RO</w:t>
            </w:r>
          </w:p>
        </w:tc>
        <w:tc>
          <w:tcPr>
            <w:tcW w:w="5040" w:type="dxa"/>
          </w:tcPr>
          <w:p w:rsidR="007D3B69" w:rsidRDefault="007D3B69"/>
        </w:tc>
        <w:tc>
          <w:tcPr>
            <w:tcW w:w="1008" w:type="dxa"/>
          </w:tcPr>
          <w:p w:rsidR="007D3B69" w:rsidRDefault="00C91545">
            <w:r>
              <w:t>11'h0</w:t>
            </w:r>
          </w:p>
        </w:tc>
      </w:tr>
      <w:tr w:rsidR="007D3B69" w:rsidTr="007D3B69">
        <w:tc>
          <w:tcPr>
            <w:tcW w:w="1440" w:type="dxa"/>
          </w:tcPr>
          <w:p w:rsidR="007D3B69" w:rsidRDefault="00C91545">
            <w:r>
              <w:lastRenderedPageBreak/>
              <w:t>txthres</w:t>
            </w:r>
          </w:p>
        </w:tc>
        <w:tc>
          <w:tcPr>
            <w:tcW w:w="1008" w:type="dxa"/>
          </w:tcPr>
          <w:p w:rsidR="007D3B69" w:rsidRDefault="00C91545">
            <w:r>
              <w:t>20:16</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rxthres</w:t>
            </w:r>
          </w:p>
        </w:tc>
        <w:tc>
          <w:tcPr>
            <w:tcW w:w="1008" w:type="dxa"/>
          </w:tcPr>
          <w:p w:rsidR="007D3B69" w:rsidRDefault="00C91545">
            <w:r>
              <w:t>12:8</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7:5</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txdmaen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rxdmaen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txfiforst</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rxfiforst</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spirst</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STATUS</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txfull</w:t>
            </w:r>
          </w:p>
        </w:tc>
        <w:tc>
          <w:tcPr>
            <w:tcW w:w="1008" w:type="dxa"/>
          </w:tcPr>
          <w:p w:rsidR="007D3B69" w:rsidRDefault="00C91545">
            <w:r>
              <w:t>23:23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txempty</w:t>
            </w:r>
          </w:p>
        </w:tc>
        <w:tc>
          <w:tcPr>
            <w:tcW w:w="1008" w:type="dxa"/>
          </w:tcPr>
          <w:p w:rsidR="007D3B69" w:rsidRDefault="00C91545">
            <w:r>
              <w:t>22:22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21:21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txnum</w:t>
            </w:r>
          </w:p>
        </w:tc>
        <w:tc>
          <w:tcPr>
            <w:tcW w:w="1008" w:type="dxa"/>
          </w:tcPr>
          <w:p w:rsidR="007D3B69" w:rsidRDefault="00C91545">
            <w:r>
              <w:t>20:16</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rxfull</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rxempty</w:t>
            </w:r>
          </w:p>
        </w:tc>
        <w:tc>
          <w:tcPr>
            <w:tcW w:w="1008" w:type="dxa"/>
          </w:tcPr>
          <w:p w:rsidR="007D3B69" w:rsidRDefault="00C91545">
            <w:r>
              <w:t>14:14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13:13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rxnum</w:t>
            </w:r>
          </w:p>
        </w:tc>
        <w:tc>
          <w:tcPr>
            <w:tcW w:w="1008" w:type="dxa"/>
          </w:tcPr>
          <w:p w:rsidR="007D3B69" w:rsidRDefault="00C91545">
            <w:r>
              <w:t>12:8</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7:1</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spiactive</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INTREN</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31:6</w:t>
            </w:r>
          </w:p>
        </w:tc>
        <w:tc>
          <w:tcPr>
            <w:tcW w:w="864" w:type="dxa"/>
          </w:tcPr>
          <w:p w:rsidR="007D3B69" w:rsidRDefault="00C91545">
            <w:r>
              <w:t>RO</w:t>
            </w:r>
          </w:p>
        </w:tc>
        <w:tc>
          <w:tcPr>
            <w:tcW w:w="5040" w:type="dxa"/>
          </w:tcPr>
          <w:p w:rsidR="007D3B69" w:rsidRDefault="007D3B69"/>
        </w:tc>
        <w:tc>
          <w:tcPr>
            <w:tcW w:w="1008" w:type="dxa"/>
          </w:tcPr>
          <w:p w:rsidR="007D3B69" w:rsidRDefault="00C91545">
            <w:r>
              <w:t>26'h0</w:t>
            </w:r>
          </w:p>
        </w:tc>
      </w:tr>
      <w:tr w:rsidR="007D3B69" w:rsidTr="007D3B69">
        <w:tc>
          <w:tcPr>
            <w:tcW w:w="1440" w:type="dxa"/>
          </w:tcPr>
          <w:p w:rsidR="007D3B69" w:rsidRDefault="00C91545">
            <w:r>
              <w:t>slvcmden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endinten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txfifointen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rxfifointen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txfifourinte</w:t>
            </w:r>
            <w:r>
              <w:lastRenderedPageBreak/>
              <w:t>n</w:t>
            </w:r>
          </w:p>
        </w:tc>
        <w:tc>
          <w:tcPr>
            <w:tcW w:w="1008" w:type="dxa"/>
          </w:tcPr>
          <w:p w:rsidR="007D3B69" w:rsidRDefault="00C91545">
            <w:r>
              <w:lastRenderedPageBreak/>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rxfifoorinten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INTRST</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31:6</w:t>
            </w:r>
          </w:p>
        </w:tc>
        <w:tc>
          <w:tcPr>
            <w:tcW w:w="864" w:type="dxa"/>
          </w:tcPr>
          <w:p w:rsidR="007D3B69" w:rsidRDefault="00C91545">
            <w:r>
              <w:t>RO</w:t>
            </w:r>
          </w:p>
        </w:tc>
        <w:tc>
          <w:tcPr>
            <w:tcW w:w="5040" w:type="dxa"/>
          </w:tcPr>
          <w:p w:rsidR="007D3B69" w:rsidRDefault="007D3B69"/>
        </w:tc>
        <w:tc>
          <w:tcPr>
            <w:tcW w:w="1008" w:type="dxa"/>
          </w:tcPr>
          <w:p w:rsidR="007D3B69" w:rsidRDefault="00C91545">
            <w:r>
              <w:t>26'h0</w:t>
            </w:r>
          </w:p>
        </w:tc>
      </w:tr>
      <w:tr w:rsidR="007D3B69" w:rsidTr="007D3B69">
        <w:tc>
          <w:tcPr>
            <w:tcW w:w="1440" w:type="dxa"/>
          </w:tcPr>
          <w:p w:rsidR="007D3B69" w:rsidRDefault="00C91545">
            <w:r>
              <w:t>slvcmdint</w:t>
            </w:r>
          </w:p>
        </w:tc>
        <w:tc>
          <w:tcPr>
            <w:tcW w:w="1008" w:type="dxa"/>
          </w:tcPr>
          <w:p w:rsidR="007D3B69" w:rsidRDefault="00C91545">
            <w:r>
              <w:t>5:5</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endint</w:t>
            </w:r>
          </w:p>
        </w:tc>
        <w:tc>
          <w:tcPr>
            <w:tcW w:w="1008" w:type="dxa"/>
          </w:tcPr>
          <w:p w:rsidR="007D3B69" w:rsidRDefault="00C91545">
            <w:r>
              <w:t>4:4</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txfifoint</w:t>
            </w:r>
          </w:p>
        </w:tc>
        <w:tc>
          <w:tcPr>
            <w:tcW w:w="1008" w:type="dxa"/>
          </w:tcPr>
          <w:p w:rsidR="007D3B69" w:rsidRDefault="00C91545">
            <w:r>
              <w:t>3:3</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rxfifoint</w:t>
            </w:r>
          </w:p>
        </w:tc>
        <w:tc>
          <w:tcPr>
            <w:tcW w:w="1008" w:type="dxa"/>
          </w:tcPr>
          <w:p w:rsidR="007D3B69" w:rsidRDefault="00C91545">
            <w:r>
              <w:t>2:2</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txfifourint</w:t>
            </w:r>
          </w:p>
        </w:tc>
        <w:tc>
          <w:tcPr>
            <w:tcW w:w="1008" w:type="dxa"/>
          </w:tcPr>
          <w:p w:rsidR="007D3B69" w:rsidRDefault="00C91545">
            <w:r>
              <w:t>1:1</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rxfifoorint</w:t>
            </w:r>
          </w:p>
        </w:tc>
        <w:tc>
          <w:tcPr>
            <w:tcW w:w="1008" w:type="dxa"/>
          </w:tcPr>
          <w:p w:rsidR="007D3B69" w:rsidRDefault="00C91545">
            <w:r>
              <w:t>0:0</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TIMING</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31:14</w:t>
            </w:r>
          </w:p>
        </w:tc>
        <w:tc>
          <w:tcPr>
            <w:tcW w:w="864" w:type="dxa"/>
          </w:tcPr>
          <w:p w:rsidR="007D3B69" w:rsidRDefault="00C91545">
            <w:r>
              <w:t>RO</w:t>
            </w:r>
          </w:p>
        </w:tc>
        <w:tc>
          <w:tcPr>
            <w:tcW w:w="5040" w:type="dxa"/>
          </w:tcPr>
          <w:p w:rsidR="007D3B69" w:rsidRDefault="007D3B69"/>
        </w:tc>
        <w:tc>
          <w:tcPr>
            <w:tcW w:w="1008" w:type="dxa"/>
          </w:tcPr>
          <w:p w:rsidR="007D3B69" w:rsidRDefault="00C91545">
            <w:r>
              <w:t>18'h0</w:t>
            </w:r>
          </w:p>
        </w:tc>
      </w:tr>
      <w:tr w:rsidR="007D3B69" w:rsidTr="007D3B69">
        <w:tc>
          <w:tcPr>
            <w:tcW w:w="1440" w:type="dxa"/>
          </w:tcPr>
          <w:p w:rsidR="007D3B69" w:rsidRDefault="00C91545">
            <w:r>
              <w:t>cs2sclk</w:t>
            </w:r>
          </w:p>
        </w:tc>
        <w:tc>
          <w:tcPr>
            <w:tcW w:w="1008" w:type="dxa"/>
          </w:tcPr>
          <w:p w:rsidR="007D3B69" w:rsidRDefault="00C91545">
            <w:r>
              <w:t>13:12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csht</w:t>
            </w:r>
          </w:p>
        </w:tc>
        <w:tc>
          <w:tcPr>
            <w:tcW w:w="1008" w:type="dxa"/>
          </w:tcPr>
          <w:p w:rsidR="007D3B69" w:rsidRDefault="00C91545">
            <w:r>
              <w:t>11:8</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sclk_div</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t>MEMCTRL</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memctrlchg</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7:4</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memrdcmd</w:t>
            </w:r>
          </w:p>
        </w:tc>
        <w:tc>
          <w:tcPr>
            <w:tcW w:w="1008" w:type="dxa"/>
          </w:tcPr>
          <w:p w:rsidR="007D3B69" w:rsidRDefault="00C91545">
            <w:r>
              <w:t>3:0</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bl>
    <w:p w:rsidR="007D3B69" w:rsidRDefault="00C91545" w:rsidP="000C4E2D">
      <w:pPr>
        <w:pStyle w:val="3"/>
        <w:spacing w:before="156" w:after="156"/>
        <w:ind w:left="964" w:hanging="964"/>
      </w:pPr>
      <w:r>
        <w:t>SLVST</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7D3B69"/>
        </w:tc>
        <w:tc>
          <w:tcPr>
            <w:tcW w:w="1008" w:type="dxa"/>
          </w:tcPr>
          <w:p w:rsidR="007D3B69" w:rsidRDefault="00C91545">
            <w:r>
              <w:t>13'h0</w:t>
            </w:r>
          </w:p>
        </w:tc>
      </w:tr>
      <w:tr w:rsidR="007D3B69" w:rsidTr="007D3B69">
        <w:tc>
          <w:tcPr>
            <w:tcW w:w="1440" w:type="dxa"/>
          </w:tcPr>
          <w:p w:rsidR="007D3B69" w:rsidRDefault="00C91545">
            <w:r>
              <w:t>underrun</w:t>
            </w:r>
          </w:p>
        </w:tc>
        <w:tc>
          <w:tcPr>
            <w:tcW w:w="1008" w:type="dxa"/>
          </w:tcPr>
          <w:p w:rsidR="007D3B69" w:rsidRDefault="00C91545">
            <w:r>
              <w:t>18:18</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overrun</w:t>
            </w:r>
          </w:p>
        </w:tc>
        <w:tc>
          <w:tcPr>
            <w:tcW w:w="1008" w:type="dxa"/>
          </w:tcPr>
          <w:p w:rsidR="007D3B69" w:rsidRDefault="00C91545">
            <w:r>
              <w:t>17:17</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ready</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usr_status</w:t>
            </w:r>
          </w:p>
        </w:tc>
        <w:tc>
          <w:tcPr>
            <w:tcW w:w="1008" w:type="dxa"/>
          </w:tcPr>
          <w:p w:rsidR="007D3B69" w:rsidRDefault="00C91545">
            <w:r>
              <w:t>15:0</w:t>
            </w:r>
          </w:p>
        </w:tc>
        <w:tc>
          <w:tcPr>
            <w:tcW w:w="864" w:type="dxa"/>
          </w:tcPr>
          <w:p w:rsidR="007D3B69" w:rsidRDefault="00C91545">
            <w:r>
              <w:t>RW</w:t>
            </w:r>
          </w:p>
        </w:tc>
        <w:tc>
          <w:tcPr>
            <w:tcW w:w="5040" w:type="dxa"/>
          </w:tcPr>
          <w:p w:rsidR="007D3B69" w:rsidRDefault="007D3B69"/>
        </w:tc>
        <w:tc>
          <w:tcPr>
            <w:tcW w:w="1008" w:type="dxa"/>
          </w:tcPr>
          <w:p w:rsidR="007D3B69" w:rsidRDefault="00C91545">
            <w:r>
              <w:t>16'h0</w:t>
            </w:r>
          </w:p>
        </w:tc>
      </w:tr>
    </w:tbl>
    <w:p w:rsidR="007D3B69" w:rsidRDefault="00C91545" w:rsidP="000C4E2D">
      <w:pPr>
        <w:pStyle w:val="3"/>
        <w:spacing w:before="156" w:after="156"/>
        <w:ind w:left="964" w:hanging="964"/>
      </w:pPr>
      <w:r>
        <w:t>SLVDATACNT</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wcnt_clr</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wcnt counter clear. High active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30:26</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wcnt</w:t>
            </w:r>
          </w:p>
        </w:tc>
        <w:tc>
          <w:tcPr>
            <w:tcW w:w="1008" w:type="dxa"/>
          </w:tcPr>
          <w:p w:rsidR="007D3B69" w:rsidRDefault="00C91545">
            <w:r>
              <w:t>25:16</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r w:rsidR="007D3B69" w:rsidTr="007D3B69">
        <w:tc>
          <w:tcPr>
            <w:tcW w:w="1440" w:type="dxa"/>
          </w:tcPr>
          <w:p w:rsidR="007D3B69" w:rsidRDefault="00C91545">
            <w:r>
              <w:t>rcnt_clr</w:t>
            </w:r>
          </w:p>
        </w:tc>
        <w:tc>
          <w:tcPr>
            <w:tcW w:w="1008" w:type="dxa"/>
          </w:tcPr>
          <w:p w:rsidR="007D3B69" w:rsidRDefault="00C91545">
            <w:r>
              <w:t>15:15</w:t>
            </w:r>
          </w:p>
        </w:tc>
        <w:tc>
          <w:tcPr>
            <w:tcW w:w="864" w:type="dxa"/>
          </w:tcPr>
          <w:p w:rsidR="007D3B69" w:rsidRDefault="00C91545">
            <w:r>
              <w:t>RO</w:t>
            </w:r>
          </w:p>
        </w:tc>
        <w:tc>
          <w:tcPr>
            <w:tcW w:w="5040" w:type="dxa"/>
          </w:tcPr>
          <w:p w:rsidR="007D3B69" w:rsidRDefault="00C91545">
            <w:r>
              <w:t>rcnt counter clear. High active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14:10</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rcnt</w:t>
            </w:r>
          </w:p>
        </w:tc>
        <w:tc>
          <w:tcPr>
            <w:tcW w:w="1008" w:type="dxa"/>
          </w:tcPr>
          <w:p w:rsidR="007D3B69" w:rsidRDefault="00C91545">
            <w:r>
              <w:t>9:0</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bl>
    <w:p w:rsidR="007D3B69" w:rsidRDefault="00C91545" w:rsidP="000C4E2D">
      <w:pPr>
        <w:pStyle w:val="3"/>
        <w:spacing w:before="156" w:after="156"/>
        <w:ind w:left="964" w:hanging="964"/>
      </w:pPr>
      <w:r>
        <w:t>CONFIG</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31:15</w:t>
            </w:r>
          </w:p>
        </w:tc>
        <w:tc>
          <w:tcPr>
            <w:tcW w:w="864" w:type="dxa"/>
          </w:tcPr>
          <w:p w:rsidR="007D3B69" w:rsidRDefault="00C91545">
            <w:r>
              <w:t>RO</w:t>
            </w:r>
          </w:p>
        </w:tc>
        <w:tc>
          <w:tcPr>
            <w:tcW w:w="5040" w:type="dxa"/>
          </w:tcPr>
          <w:p w:rsidR="007D3B69" w:rsidRDefault="007D3B69"/>
        </w:tc>
        <w:tc>
          <w:tcPr>
            <w:tcW w:w="1008" w:type="dxa"/>
          </w:tcPr>
          <w:p w:rsidR="007D3B69" w:rsidRDefault="00C91545">
            <w:r>
              <w:t>17'h0</w:t>
            </w:r>
          </w:p>
        </w:tc>
      </w:tr>
      <w:tr w:rsidR="007D3B69" w:rsidTr="007D3B69">
        <w:tc>
          <w:tcPr>
            <w:tcW w:w="1440" w:type="dxa"/>
          </w:tcPr>
          <w:p w:rsidR="007D3B69" w:rsidRDefault="00C91545">
            <w:r>
              <w:t>slave</w:t>
            </w:r>
          </w:p>
        </w:tc>
        <w:tc>
          <w:tcPr>
            <w:tcW w:w="1008" w:type="dxa"/>
          </w:tcPr>
          <w:p w:rsidR="007D3B69" w:rsidRDefault="00C91545">
            <w:r>
              <w:t>14:14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eilmmem</w:t>
            </w:r>
          </w:p>
        </w:tc>
        <w:tc>
          <w:tcPr>
            <w:tcW w:w="1008" w:type="dxa"/>
          </w:tcPr>
          <w:p w:rsidR="007D3B69" w:rsidRDefault="00C91545">
            <w:r>
              <w:t>13:13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AHBmem</w:t>
            </w:r>
          </w:p>
        </w:tc>
        <w:tc>
          <w:tcPr>
            <w:tcW w:w="1008" w:type="dxa"/>
          </w:tcPr>
          <w:p w:rsidR="007D3B69" w:rsidRDefault="00C91545">
            <w:r>
              <w:t>12:12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directio</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quadspi</w:t>
            </w:r>
          </w:p>
        </w:tc>
        <w:tc>
          <w:tcPr>
            <w:tcW w:w="1008" w:type="dxa"/>
          </w:tcPr>
          <w:p w:rsidR="007D3B69" w:rsidRDefault="00C91545">
            <w:r>
              <w:t>9:9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dualspi</w:t>
            </w:r>
          </w:p>
        </w:tc>
        <w:tc>
          <w:tcPr>
            <w:tcW w:w="1008" w:type="dxa"/>
          </w:tcPr>
          <w:p w:rsidR="007D3B69" w:rsidRDefault="00C91545">
            <w:r>
              <w:t>8:8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txfifosize</w:t>
            </w:r>
          </w:p>
        </w:tc>
        <w:tc>
          <w:tcPr>
            <w:tcW w:w="1008" w:type="dxa"/>
          </w:tcPr>
          <w:p w:rsidR="007D3B69" w:rsidRDefault="00C91545">
            <w:r>
              <w:t>5:4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3:2</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rxfifosize</w:t>
            </w:r>
          </w:p>
        </w:tc>
        <w:tc>
          <w:tcPr>
            <w:tcW w:w="1008" w:type="dxa"/>
          </w:tcPr>
          <w:p w:rsidR="007D3B69" w:rsidRDefault="00C91545">
            <w:r>
              <w:t>1:0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bl>
    <w:p w:rsidR="007D3B69" w:rsidRDefault="00C91545">
      <w:r>
        <w:br w:type="page"/>
      </w:r>
    </w:p>
    <w:p w:rsidR="007D3B69" w:rsidRDefault="00C91545" w:rsidP="00FF6CDC">
      <w:pPr>
        <w:pStyle w:val="10"/>
        <w:spacing w:before="156" w:after="156"/>
        <w:ind w:left="643" w:hanging="643"/>
      </w:pPr>
      <w:r>
        <w:lastRenderedPageBreak/>
        <w:t>CRYPTO</w:t>
      </w:r>
    </w:p>
    <w:p w:rsidR="007D3B69" w:rsidRDefault="00C91545" w:rsidP="00FF6CDC">
      <w:pPr>
        <w:pStyle w:val="2"/>
        <w:spacing w:before="156" w:after="156"/>
        <w:ind w:left="843" w:hanging="843"/>
      </w:pPr>
      <w:r>
        <w:t>Introduction</w:t>
      </w:r>
    </w:p>
    <w:p w:rsidR="00E76101" w:rsidRPr="00E76101" w:rsidRDefault="00E76101" w:rsidP="00E76101">
      <w:pPr>
        <w:ind w:firstLine="420"/>
      </w:pPr>
      <w:r>
        <w:rPr>
          <w:rFonts w:hint="eastAsia"/>
        </w:rPr>
        <w:t>CR</w:t>
      </w:r>
      <w:r>
        <w:t xml:space="preserve">YPTO </w:t>
      </w:r>
      <w:r>
        <w:rPr>
          <w:rFonts w:hint="eastAsia"/>
        </w:rPr>
        <w:t>模块主要用于</w:t>
      </w:r>
      <w:r>
        <w:rPr>
          <w:rFonts w:hint="eastAsia"/>
        </w:rPr>
        <w:t>AES</w:t>
      </w:r>
      <w:r>
        <w:rPr>
          <w:rFonts w:hint="eastAsia"/>
        </w:rPr>
        <w:t>加解密和</w:t>
      </w:r>
      <w:r>
        <w:rPr>
          <w:rFonts w:hint="eastAsia"/>
        </w:rPr>
        <w:t>SHA</w:t>
      </w:r>
      <w:r>
        <w:rPr>
          <w:rFonts w:hint="eastAsia"/>
        </w:rPr>
        <w:t>运算</w:t>
      </w:r>
    </w:p>
    <w:p w:rsidR="007D3B69" w:rsidRDefault="00C91545" w:rsidP="00FF6CDC">
      <w:pPr>
        <w:pStyle w:val="2"/>
        <w:spacing w:before="156" w:after="156"/>
        <w:ind w:left="843" w:hanging="843"/>
      </w:pPr>
      <w:r>
        <w:t>Main Features</w:t>
      </w:r>
    </w:p>
    <w:p w:rsidR="00E76101" w:rsidRDefault="00E76101" w:rsidP="00E76101">
      <w:r>
        <w:rPr>
          <w:rFonts w:hint="eastAsia"/>
        </w:rPr>
        <w:t>AES</w:t>
      </w:r>
      <w:r>
        <w:rPr>
          <w:rFonts w:hint="eastAsia"/>
        </w:rPr>
        <w:t>只支持</w:t>
      </w:r>
      <w:r>
        <w:rPr>
          <w:rFonts w:hint="eastAsia"/>
        </w:rPr>
        <w:t>AES</w:t>
      </w:r>
      <w:r>
        <w:t>128</w:t>
      </w:r>
      <w:r>
        <w:rPr>
          <w:rFonts w:hint="eastAsia"/>
        </w:rPr>
        <w:t>，密钥</w:t>
      </w:r>
      <w:r>
        <w:t>128</w:t>
      </w:r>
      <w:r>
        <w:rPr>
          <w:rFonts w:hint="eastAsia"/>
        </w:rPr>
        <w:t>比特，每次处理一个</w:t>
      </w:r>
      <w:r>
        <w:rPr>
          <w:rFonts w:hint="eastAsia"/>
        </w:rPr>
        <w:t>4 words</w:t>
      </w:r>
      <w:r>
        <w:rPr>
          <w:rFonts w:hint="eastAsia"/>
        </w:rPr>
        <w:t>块。</w:t>
      </w:r>
    </w:p>
    <w:p w:rsidR="00E76101" w:rsidRDefault="00E76101" w:rsidP="00E76101">
      <w:r>
        <w:rPr>
          <w:rFonts w:hint="eastAsia"/>
        </w:rPr>
        <w:t>AES</w:t>
      </w:r>
      <w:r>
        <w:rPr>
          <w:rFonts w:hint="eastAsia"/>
        </w:rPr>
        <w:t>支持</w:t>
      </w:r>
      <w:r>
        <w:rPr>
          <w:rFonts w:hint="eastAsia"/>
        </w:rPr>
        <w:t>ECB</w:t>
      </w:r>
      <w:r>
        <w:rPr>
          <w:rFonts w:hint="eastAsia"/>
        </w:rPr>
        <w:t>，</w:t>
      </w:r>
      <w:r>
        <w:rPr>
          <w:rFonts w:hint="eastAsia"/>
        </w:rPr>
        <w:t>CBC</w:t>
      </w:r>
      <w:r>
        <w:rPr>
          <w:rFonts w:hint="eastAsia"/>
        </w:rPr>
        <w:t>模式</w:t>
      </w:r>
    </w:p>
    <w:p w:rsidR="00E76101" w:rsidRDefault="00E76101" w:rsidP="00E76101">
      <w:r>
        <w:rPr>
          <w:rFonts w:hint="eastAsia"/>
        </w:rPr>
        <w:t>AES</w:t>
      </w:r>
      <w:r>
        <w:rPr>
          <w:rFonts w:hint="eastAsia"/>
        </w:rPr>
        <w:t>加解密一个块需要</w:t>
      </w:r>
      <w:r>
        <w:rPr>
          <w:rFonts w:hint="eastAsia"/>
        </w:rPr>
        <w:t>22</w:t>
      </w:r>
      <w:r>
        <w:rPr>
          <w:rFonts w:hint="eastAsia"/>
        </w:rPr>
        <w:t>周期</w:t>
      </w:r>
    </w:p>
    <w:p w:rsidR="00E76101" w:rsidRDefault="00E76101" w:rsidP="00E76101">
      <w:r>
        <w:rPr>
          <w:rFonts w:hint="eastAsia"/>
        </w:rPr>
        <w:t>SHA</w:t>
      </w:r>
      <w:r>
        <w:rPr>
          <w:rFonts w:hint="eastAsia"/>
        </w:rPr>
        <w:t>为</w:t>
      </w:r>
      <w:r>
        <w:rPr>
          <w:rFonts w:hint="eastAsia"/>
        </w:rPr>
        <w:t>SHA</w:t>
      </w:r>
      <w:r>
        <w:t>256</w:t>
      </w:r>
      <w:r>
        <w:rPr>
          <w:rFonts w:hint="eastAsia"/>
        </w:rPr>
        <w:t>运算器，每次处理一个</w:t>
      </w:r>
      <w:r>
        <w:rPr>
          <w:rFonts w:hint="eastAsia"/>
        </w:rPr>
        <w:t>16words</w:t>
      </w:r>
      <w:r>
        <w:rPr>
          <w:rFonts w:hint="eastAsia"/>
        </w:rPr>
        <w:t>块，结果为</w:t>
      </w:r>
      <w:r>
        <w:rPr>
          <w:rFonts w:hint="eastAsia"/>
        </w:rPr>
        <w:t>256bits</w:t>
      </w:r>
      <w:r>
        <w:t xml:space="preserve"> </w:t>
      </w:r>
      <w:r>
        <w:rPr>
          <w:rFonts w:hint="eastAsia"/>
        </w:rPr>
        <w:t>hash</w:t>
      </w:r>
      <w:r>
        <w:rPr>
          <w:rFonts w:hint="eastAsia"/>
        </w:rPr>
        <w:t>。</w:t>
      </w:r>
    </w:p>
    <w:p w:rsidR="00E76101" w:rsidRDefault="00E76101" w:rsidP="00E76101">
      <w:r>
        <w:rPr>
          <w:rFonts w:hint="eastAsia"/>
        </w:rPr>
        <w:t>SHA</w:t>
      </w:r>
      <w:r>
        <w:rPr>
          <w:rFonts w:hint="eastAsia"/>
        </w:rPr>
        <w:t>处理一个块需要</w:t>
      </w:r>
      <w:r>
        <w:rPr>
          <w:rFonts w:hint="eastAsia"/>
        </w:rPr>
        <w:t>67</w:t>
      </w:r>
      <w:r>
        <w:rPr>
          <w:rFonts w:hint="eastAsia"/>
        </w:rPr>
        <w:t>周期</w:t>
      </w:r>
    </w:p>
    <w:p w:rsidR="00E76101" w:rsidRDefault="00E76101" w:rsidP="00E76101">
      <w:r>
        <w:rPr>
          <w:rFonts w:hint="eastAsia"/>
        </w:rPr>
        <w:t>CRYPTO</w:t>
      </w:r>
      <w:r>
        <w:rPr>
          <w:rFonts w:hint="eastAsia"/>
        </w:rPr>
        <w:t>工作模式有以下几种</w:t>
      </w:r>
    </w:p>
    <w:p w:rsidR="00E76101" w:rsidRDefault="00E76101" w:rsidP="001875FA">
      <w:pPr>
        <w:pStyle w:val="a9"/>
        <w:numPr>
          <w:ilvl w:val="0"/>
          <w:numId w:val="4"/>
        </w:numPr>
        <w:ind w:firstLineChars="0"/>
      </w:pPr>
      <w:r>
        <w:rPr>
          <w:rFonts w:hint="eastAsia"/>
        </w:rPr>
        <w:t>AES</w:t>
      </w:r>
      <w:r>
        <w:t xml:space="preserve"> </w:t>
      </w:r>
      <w:r>
        <w:rPr>
          <w:rFonts w:hint="eastAsia"/>
        </w:rPr>
        <w:t>encrypt only</w:t>
      </w:r>
    </w:p>
    <w:p w:rsidR="00E76101" w:rsidRDefault="00E76101" w:rsidP="001875FA">
      <w:pPr>
        <w:pStyle w:val="a9"/>
        <w:numPr>
          <w:ilvl w:val="0"/>
          <w:numId w:val="4"/>
        </w:numPr>
        <w:ind w:firstLineChars="0"/>
      </w:pPr>
      <w:r>
        <w:rPr>
          <w:rFonts w:hint="eastAsia"/>
        </w:rPr>
        <w:t>AES decrypt only</w:t>
      </w:r>
    </w:p>
    <w:p w:rsidR="00E76101" w:rsidRDefault="00E76101" w:rsidP="001875FA">
      <w:pPr>
        <w:pStyle w:val="a9"/>
        <w:numPr>
          <w:ilvl w:val="0"/>
          <w:numId w:val="4"/>
        </w:numPr>
        <w:ind w:firstLineChars="0"/>
      </w:pPr>
      <w:r>
        <w:t>SHA only</w:t>
      </w:r>
    </w:p>
    <w:p w:rsidR="00E76101" w:rsidRDefault="00E76101" w:rsidP="001875FA">
      <w:pPr>
        <w:pStyle w:val="a9"/>
        <w:numPr>
          <w:ilvl w:val="0"/>
          <w:numId w:val="4"/>
        </w:numPr>
        <w:ind w:firstLineChars="0"/>
      </w:pPr>
      <w:r>
        <w:t>AES encrypt with S</w:t>
      </w:r>
      <w:r>
        <w:rPr>
          <w:rFonts w:hint="eastAsia"/>
        </w:rPr>
        <w:t>HA</w:t>
      </w:r>
    </w:p>
    <w:p w:rsidR="00E76101" w:rsidRDefault="00E76101" w:rsidP="001875FA">
      <w:pPr>
        <w:pStyle w:val="a9"/>
        <w:numPr>
          <w:ilvl w:val="0"/>
          <w:numId w:val="4"/>
        </w:numPr>
        <w:ind w:firstLineChars="0"/>
      </w:pPr>
      <w:r>
        <w:t>AES decrypt with SHA</w:t>
      </w:r>
    </w:p>
    <w:p w:rsidR="007D3B69" w:rsidRDefault="00C91545" w:rsidP="00FF6CDC">
      <w:pPr>
        <w:pStyle w:val="2"/>
        <w:spacing w:before="156" w:after="156"/>
        <w:ind w:left="843" w:hanging="843"/>
      </w:pPr>
      <w:r>
        <w:lastRenderedPageBreak/>
        <w:t>Function Description</w:t>
      </w:r>
    </w:p>
    <w:p w:rsidR="007D3B69" w:rsidRDefault="00C91545" w:rsidP="00FF6CDC">
      <w:pPr>
        <w:pStyle w:val="2"/>
        <w:spacing w:before="156" w:after="156"/>
        <w:ind w:left="843" w:hanging="843"/>
      </w:pPr>
      <w:r>
        <w:t>Basic Block Diagram</w:t>
      </w:r>
    </w:p>
    <w:p w:rsidR="00354152" w:rsidRDefault="00354152" w:rsidP="00354152">
      <w:pPr>
        <w:pStyle w:val="3"/>
        <w:spacing w:before="156" w:after="156"/>
        <w:ind w:left="964" w:hanging="964"/>
      </w:pPr>
      <w:r>
        <w:rPr>
          <w:rFonts w:hint="eastAsia"/>
        </w:rPr>
        <w:t>AES</w:t>
      </w:r>
      <w:r>
        <w:rPr>
          <w:rFonts w:hint="eastAsia"/>
        </w:rPr>
        <w:t>加解密流程</w:t>
      </w:r>
    </w:p>
    <w:p w:rsidR="00354152" w:rsidRDefault="00354152" w:rsidP="00354152">
      <w:r>
        <w:rPr>
          <w:noProof/>
        </w:rPr>
        <w:drawing>
          <wp:inline distT="0" distB="0" distL="0" distR="0" wp14:anchorId="33796A09" wp14:editId="53E5B99A">
            <wp:extent cx="3408058" cy="4258101"/>
            <wp:effectExtent l="0" t="0" r="1905" b="9525"/>
            <wp:docPr id="18" name="图片 2" descr="技术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技术分享"/>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413179" cy="4264499"/>
                    </a:xfrm>
                    <a:prstGeom prst="rect">
                      <a:avLst/>
                    </a:prstGeom>
                    <a:noFill/>
                  </pic:spPr>
                </pic:pic>
              </a:graphicData>
            </a:graphic>
          </wp:inline>
        </w:drawing>
      </w:r>
    </w:p>
    <w:p w:rsidR="00354152" w:rsidRDefault="00354152" w:rsidP="00354152">
      <w:pPr>
        <w:pStyle w:val="3"/>
        <w:spacing w:before="156" w:after="156"/>
        <w:ind w:left="964" w:hanging="964"/>
      </w:pPr>
      <w:r>
        <w:rPr>
          <w:rFonts w:hint="eastAsia"/>
        </w:rPr>
        <w:t>AES mode</w:t>
      </w:r>
    </w:p>
    <w:p w:rsidR="00354152" w:rsidRDefault="00354152" w:rsidP="00354152">
      <w:r>
        <w:rPr>
          <w:rFonts w:hint="eastAsia"/>
        </w:rPr>
        <w:t>目前</w:t>
      </w:r>
      <w:r>
        <w:rPr>
          <w:rFonts w:hint="eastAsia"/>
        </w:rPr>
        <w:t>AES</w:t>
      </w:r>
      <w:r>
        <w:t>128</w:t>
      </w:r>
      <w:r>
        <w:rPr>
          <w:rFonts w:hint="eastAsia"/>
        </w:rPr>
        <w:t>只支持</w:t>
      </w:r>
      <w:r>
        <w:rPr>
          <w:rFonts w:hint="eastAsia"/>
        </w:rPr>
        <w:t>ECB</w:t>
      </w:r>
      <w:r>
        <w:rPr>
          <w:rFonts w:hint="eastAsia"/>
        </w:rPr>
        <w:t>和</w:t>
      </w:r>
      <w:r>
        <w:rPr>
          <w:rFonts w:hint="eastAsia"/>
        </w:rPr>
        <w:t>CBC</w:t>
      </w:r>
      <w:r>
        <w:rPr>
          <w:rFonts w:hint="eastAsia"/>
        </w:rPr>
        <w:t>模式</w:t>
      </w:r>
    </w:p>
    <w:p w:rsidR="00354152" w:rsidRDefault="00354152" w:rsidP="00354152">
      <w:r>
        <w:rPr>
          <w:rFonts w:hint="eastAsia"/>
        </w:rPr>
        <w:t>AES</w:t>
      </w:r>
      <w:r>
        <w:t xml:space="preserve"> ECB mode</w:t>
      </w:r>
    </w:p>
    <w:p w:rsidR="00354152" w:rsidRDefault="00354152" w:rsidP="00354152">
      <w:pPr>
        <w:rPr>
          <w:rFonts w:asciiTheme="majorHAnsi" w:hAnsiTheme="majorHAnsi"/>
          <w:sz w:val="40"/>
        </w:rPr>
      </w:pPr>
      <w:r>
        <w:rPr>
          <w:noProof/>
        </w:rPr>
        <w:drawing>
          <wp:inline distT="0" distB="0" distL="0" distR="0" wp14:anchorId="06A780F7" wp14:editId="630B2585">
            <wp:extent cx="5486400" cy="19754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tretch>
                      <a:fillRect/>
                    </a:stretch>
                  </pic:blipFill>
                  <pic:spPr>
                    <a:xfrm>
                      <a:off x="0" y="0"/>
                      <a:ext cx="5486400" cy="1975485"/>
                    </a:xfrm>
                    <a:prstGeom prst="rect">
                      <a:avLst/>
                    </a:prstGeom>
                  </pic:spPr>
                </pic:pic>
              </a:graphicData>
            </a:graphic>
          </wp:inline>
        </w:drawing>
      </w:r>
    </w:p>
    <w:p w:rsidR="00354152" w:rsidRDefault="00354152" w:rsidP="00354152">
      <w:pPr>
        <w:rPr>
          <w:rFonts w:asciiTheme="majorHAnsi" w:hAnsiTheme="majorHAnsi"/>
          <w:sz w:val="40"/>
        </w:rPr>
      </w:pPr>
      <w:r>
        <w:rPr>
          <w:noProof/>
        </w:rPr>
        <w:lastRenderedPageBreak/>
        <w:drawing>
          <wp:inline distT="0" distB="0" distL="0" distR="0" wp14:anchorId="3DAB5C72" wp14:editId="7206684A">
            <wp:extent cx="5486400" cy="19202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3"/>
                    <a:stretch>
                      <a:fillRect/>
                    </a:stretch>
                  </pic:blipFill>
                  <pic:spPr>
                    <a:xfrm>
                      <a:off x="0" y="0"/>
                      <a:ext cx="5486400" cy="1920240"/>
                    </a:xfrm>
                    <a:prstGeom prst="rect">
                      <a:avLst/>
                    </a:prstGeom>
                  </pic:spPr>
                </pic:pic>
              </a:graphicData>
            </a:graphic>
          </wp:inline>
        </w:drawing>
      </w:r>
    </w:p>
    <w:p w:rsidR="00354152" w:rsidRDefault="00354152" w:rsidP="00354152"/>
    <w:p w:rsidR="00354152" w:rsidRDefault="00354152" w:rsidP="00354152">
      <w:r>
        <w:rPr>
          <w:rFonts w:hint="eastAsia"/>
        </w:rPr>
        <w:t>AES</w:t>
      </w:r>
      <w:r>
        <w:t xml:space="preserve"> CBC mode</w:t>
      </w:r>
    </w:p>
    <w:p w:rsidR="00354152" w:rsidRDefault="00354152" w:rsidP="00354152">
      <w:pPr>
        <w:rPr>
          <w:rFonts w:asciiTheme="majorHAnsi" w:hAnsiTheme="majorHAnsi"/>
          <w:sz w:val="40"/>
        </w:rPr>
      </w:pPr>
      <w:r>
        <w:rPr>
          <w:noProof/>
        </w:rPr>
        <w:drawing>
          <wp:inline distT="0" distB="0" distL="0" distR="0" wp14:anchorId="6E6F8523" wp14:editId="47538846">
            <wp:extent cx="5486400" cy="2113280"/>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4"/>
                    <a:stretch>
                      <a:fillRect/>
                    </a:stretch>
                  </pic:blipFill>
                  <pic:spPr>
                    <a:xfrm>
                      <a:off x="0" y="0"/>
                      <a:ext cx="5486400" cy="2113280"/>
                    </a:xfrm>
                    <a:prstGeom prst="rect">
                      <a:avLst/>
                    </a:prstGeom>
                  </pic:spPr>
                </pic:pic>
              </a:graphicData>
            </a:graphic>
          </wp:inline>
        </w:drawing>
      </w:r>
    </w:p>
    <w:p w:rsidR="00354152" w:rsidRDefault="00354152" w:rsidP="00354152">
      <w:pPr>
        <w:rPr>
          <w:rFonts w:asciiTheme="majorHAnsi" w:hAnsiTheme="majorHAnsi"/>
          <w:sz w:val="40"/>
        </w:rPr>
      </w:pPr>
      <w:r>
        <w:rPr>
          <w:noProof/>
        </w:rPr>
        <w:drawing>
          <wp:inline distT="0" distB="0" distL="0" distR="0" wp14:anchorId="6A9FC94F" wp14:editId="0EFABA69">
            <wp:extent cx="5486400" cy="17773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5"/>
                    <a:stretch>
                      <a:fillRect/>
                    </a:stretch>
                  </pic:blipFill>
                  <pic:spPr>
                    <a:xfrm>
                      <a:off x="0" y="0"/>
                      <a:ext cx="5486400" cy="1777365"/>
                    </a:xfrm>
                    <a:prstGeom prst="rect">
                      <a:avLst/>
                    </a:prstGeom>
                  </pic:spPr>
                </pic:pic>
              </a:graphicData>
            </a:graphic>
          </wp:inline>
        </w:drawing>
      </w:r>
    </w:p>
    <w:p w:rsidR="00354152" w:rsidRDefault="00354152" w:rsidP="00354152">
      <w:pPr>
        <w:rPr>
          <w:rFonts w:asciiTheme="majorHAnsi" w:hAnsiTheme="majorHAnsi"/>
          <w:sz w:val="40"/>
        </w:rPr>
      </w:pPr>
    </w:p>
    <w:p w:rsidR="00354152" w:rsidRDefault="00354152" w:rsidP="00354152"/>
    <w:p w:rsidR="00354152" w:rsidRPr="00354152" w:rsidRDefault="00354152" w:rsidP="00354152"/>
    <w:p w:rsidR="007D3B69" w:rsidRDefault="00C91545" w:rsidP="00FF6CDC">
      <w:pPr>
        <w:pStyle w:val="2"/>
        <w:spacing w:before="156" w:after="156"/>
        <w:ind w:left="843" w:hanging="843"/>
      </w:pPr>
      <w:r>
        <w:t>CRYPTO Register</w:t>
      </w:r>
    </w:p>
    <w:p w:rsidR="007D3B69" w:rsidRDefault="00C91545" w:rsidP="000C4E2D">
      <w:pPr>
        <w:pStyle w:val="3"/>
        <w:spacing w:before="156" w:after="156"/>
        <w:ind w:left="964" w:hanging="964"/>
      </w:pPr>
      <w:r>
        <w:t>CPT_CTRL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KEY_PRO</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Write protect KEY = 0xF5</w:t>
            </w:r>
          </w:p>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23:1</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CPT_START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1:start the CRYPTO engine</w:t>
            </w:r>
            <w:r>
              <w:br/>
              <w:t>0:stop the CRYPTO engine</w:t>
            </w:r>
          </w:p>
        </w:tc>
        <w:tc>
          <w:tcPr>
            <w:tcW w:w="1008" w:type="dxa"/>
          </w:tcPr>
          <w:p w:rsidR="007D3B69" w:rsidRDefault="00C91545">
            <w:r>
              <w:t>1'h0</w:t>
            </w:r>
          </w:p>
        </w:tc>
      </w:tr>
    </w:tbl>
    <w:p w:rsidR="007D3B69" w:rsidRDefault="00C91545" w:rsidP="000C4E2D">
      <w:pPr>
        <w:pStyle w:val="3"/>
        <w:spacing w:before="156" w:after="156"/>
        <w:ind w:left="964" w:hanging="964"/>
      </w:pPr>
      <w:r>
        <w:t>CPT_MODE</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KEY_PRO</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Write protect KEY = 0xF5</w:t>
            </w:r>
          </w:p>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23:17</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KEY_UPDATE</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 xml:space="preserve">1:start the update derived key procedure, </w:t>
            </w:r>
            <w:r>
              <w:br/>
              <w:t>When the conditions below meet: In AES mode  SHA mode disabled AES Decrypt Key_sel == 0x3</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15:10</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KEY_SEL</w:t>
            </w:r>
          </w:p>
        </w:tc>
        <w:tc>
          <w:tcPr>
            <w:tcW w:w="1008" w:type="dxa"/>
          </w:tcPr>
          <w:p w:rsidR="007D3B69" w:rsidRDefault="00C91545">
            <w:r>
              <w:t>9:8</w:t>
            </w:r>
          </w:p>
        </w:tc>
        <w:tc>
          <w:tcPr>
            <w:tcW w:w="864" w:type="dxa"/>
          </w:tcPr>
          <w:p w:rsidR="007D3B69" w:rsidRDefault="00C91545">
            <w:r>
              <w:t>RW</w:t>
            </w:r>
          </w:p>
        </w:tc>
        <w:tc>
          <w:tcPr>
            <w:tcW w:w="5040" w:type="dxa"/>
          </w:tcPr>
          <w:p w:rsidR="007D3B69" w:rsidRDefault="00C91545">
            <w:r>
              <w:t>AES key selection:</w:t>
            </w:r>
            <w:r>
              <w:br/>
              <w:t>0: user_key</w:t>
            </w:r>
            <w:r>
              <w:br/>
              <w:t>1: derived_key, cannot be read</w:t>
            </w:r>
            <w:r>
              <w:br/>
              <w:t>2: fixed test_key</w:t>
            </w:r>
            <w:r>
              <w:br/>
              <w:t>0x3:root_key, only used in update_derived_key procedure</w:t>
            </w:r>
          </w:p>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7:6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AES_MODE</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0:AES in ECB mode</w:t>
            </w:r>
            <w:r>
              <w:br/>
              <w:t>1:AES in CBC mode</w:t>
            </w:r>
            <w:r>
              <w:br/>
              <w:t>2:reserved</w:t>
            </w:r>
            <w:r>
              <w:br/>
              <w:t>3:reserved</w:t>
            </w:r>
          </w:p>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AES_DEC</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1: AES in decrypt mode,  0:AES in encrypt mode</w:t>
            </w:r>
          </w:p>
        </w:tc>
        <w:tc>
          <w:tcPr>
            <w:tcW w:w="1008" w:type="dxa"/>
          </w:tcPr>
          <w:p w:rsidR="007D3B69" w:rsidRDefault="00C91545">
            <w:r>
              <w:t>1'h0</w:t>
            </w:r>
          </w:p>
        </w:tc>
      </w:tr>
      <w:tr w:rsidR="007D3B69" w:rsidTr="007D3B69">
        <w:tc>
          <w:tcPr>
            <w:tcW w:w="1440" w:type="dxa"/>
          </w:tcPr>
          <w:p w:rsidR="007D3B69" w:rsidRDefault="00C91545">
            <w:r>
              <w:t>SHA_EN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 SHA enabled, 0:SHA disabled</w:t>
            </w:r>
          </w:p>
        </w:tc>
        <w:tc>
          <w:tcPr>
            <w:tcW w:w="1008" w:type="dxa"/>
          </w:tcPr>
          <w:p w:rsidR="007D3B69" w:rsidRDefault="00C91545">
            <w:r>
              <w:t>1'h0</w:t>
            </w:r>
          </w:p>
        </w:tc>
      </w:tr>
      <w:tr w:rsidR="007D3B69" w:rsidTr="007D3B69">
        <w:tc>
          <w:tcPr>
            <w:tcW w:w="1440" w:type="dxa"/>
          </w:tcPr>
          <w:p w:rsidR="007D3B69" w:rsidRDefault="00C91545">
            <w:r>
              <w:t>AES_EN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AES enabled,  0: AES disabled</w:t>
            </w:r>
          </w:p>
        </w:tc>
        <w:tc>
          <w:tcPr>
            <w:tcW w:w="1008" w:type="dxa"/>
          </w:tcPr>
          <w:p w:rsidR="007D3B69" w:rsidRDefault="00C91545">
            <w:r>
              <w:t>1'h0</w:t>
            </w:r>
          </w:p>
        </w:tc>
      </w:tr>
    </w:tbl>
    <w:p w:rsidR="007D3B69" w:rsidRDefault="00C91545" w:rsidP="000C4E2D">
      <w:pPr>
        <w:pStyle w:val="3"/>
        <w:spacing w:before="156" w:after="156"/>
        <w:ind w:left="964" w:hanging="964"/>
      </w:pPr>
      <w:r>
        <w:t>CPT_STATUS</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SIZE_ERROR</w:t>
            </w:r>
          </w:p>
        </w:tc>
        <w:tc>
          <w:tcPr>
            <w:tcW w:w="1008" w:type="dxa"/>
          </w:tcPr>
          <w:p w:rsidR="007D3B69" w:rsidRDefault="00C91545">
            <w:r>
              <w:t>3:3</w:t>
            </w:r>
          </w:p>
        </w:tc>
        <w:tc>
          <w:tcPr>
            <w:tcW w:w="864" w:type="dxa"/>
          </w:tcPr>
          <w:p w:rsidR="007D3B69" w:rsidRDefault="00C91545">
            <w:r>
              <w:t>RO</w:t>
            </w:r>
          </w:p>
        </w:tc>
        <w:tc>
          <w:tcPr>
            <w:tcW w:w="5040" w:type="dxa"/>
          </w:tcPr>
          <w:p w:rsidR="007D3B69" w:rsidRDefault="00C91545">
            <w:r>
              <w:t>1: size is not 4 word aligned</w:t>
            </w:r>
            <w:r>
              <w:br/>
              <w:t>0: OK</w:t>
            </w:r>
          </w:p>
        </w:tc>
        <w:tc>
          <w:tcPr>
            <w:tcW w:w="1008" w:type="dxa"/>
          </w:tcPr>
          <w:p w:rsidR="007D3B69" w:rsidRDefault="00C91545">
            <w:r>
              <w:t>1'h0</w:t>
            </w:r>
          </w:p>
        </w:tc>
      </w:tr>
      <w:tr w:rsidR="007D3B69" w:rsidTr="007D3B69">
        <w:tc>
          <w:tcPr>
            <w:tcW w:w="1440" w:type="dxa"/>
          </w:tcPr>
          <w:p w:rsidR="007D3B69" w:rsidRDefault="00C91545">
            <w:r>
              <w:t>DST_ADDR_ERROR</w:t>
            </w:r>
          </w:p>
        </w:tc>
        <w:tc>
          <w:tcPr>
            <w:tcW w:w="1008" w:type="dxa"/>
          </w:tcPr>
          <w:p w:rsidR="007D3B69" w:rsidRDefault="00C91545">
            <w:r>
              <w:t>2:2</w:t>
            </w:r>
          </w:p>
        </w:tc>
        <w:tc>
          <w:tcPr>
            <w:tcW w:w="864" w:type="dxa"/>
          </w:tcPr>
          <w:p w:rsidR="007D3B69" w:rsidRDefault="00C91545">
            <w:r>
              <w:t>RO</w:t>
            </w:r>
          </w:p>
        </w:tc>
        <w:tc>
          <w:tcPr>
            <w:tcW w:w="5040" w:type="dxa"/>
          </w:tcPr>
          <w:p w:rsidR="007D3B69" w:rsidRDefault="00C91545">
            <w:r>
              <w:t>1: destination address not word aligned</w:t>
            </w:r>
            <w:r>
              <w:br/>
              <w:t>0: no error</w:t>
            </w:r>
          </w:p>
        </w:tc>
        <w:tc>
          <w:tcPr>
            <w:tcW w:w="1008" w:type="dxa"/>
          </w:tcPr>
          <w:p w:rsidR="007D3B69" w:rsidRDefault="00C91545">
            <w:r>
              <w:t>1'h0</w:t>
            </w:r>
          </w:p>
        </w:tc>
      </w:tr>
      <w:tr w:rsidR="007D3B69" w:rsidTr="007D3B69">
        <w:tc>
          <w:tcPr>
            <w:tcW w:w="1440" w:type="dxa"/>
          </w:tcPr>
          <w:p w:rsidR="007D3B69" w:rsidRDefault="00C91545">
            <w:r>
              <w:t>ERROR</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1: there is some error occurred. Error source is reported by Error_id,  cleared when a new start 0: No error</w:t>
            </w:r>
          </w:p>
        </w:tc>
        <w:tc>
          <w:tcPr>
            <w:tcW w:w="1008" w:type="dxa"/>
          </w:tcPr>
          <w:p w:rsidR="007D3B69" w:rsidRDefault="00C91545">
            <w:r>
              <w:t>1'h0</w:t>
            </w:r>
          </w:p>
        </w:tc>
      </w:tr>
      <w:tr w:rsidR="007D3B69" w:rsidTr="007D3B69">
        <w:tc>
          <w:tcPr>
            <w:tcW w:w="1440" w:type="dxa"/>
          </w:tcPr>
          <w:p w:rsidR="007D3B69" w:rsidRDefault="00C91545">
            <w:r>
              <w:t>DONE</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1: Operation done or not started 0: the FCC is in operation, then some registers (CPT_SRC_ADDR)can’t be written</w:t>
            </w:r>
          </w:p>
        </w:tc>
        <w:tc>
          <w:tcPr>
            <w:tcW w:w="1008" w:type="dxa"/>
          </w:tcPr>
          <w:p w:rsidR="007D3B69" w:rsidRDefault="00C91545">
            <w:r>
              <w:t>1'h1</w:t>
            </w:r>
          </w:p>
        </w:tc>
      </w:tr>
    </w:tbl>
    <w:p w:rsidR="007D3B69" w:rsidRDefault="00C91545" w:rsidP="000C4E2D">
      <w:pPr>
        <w:pStyle w:val="3"/>
        <w:spacing w:before="156" w:after="156"/>
        <w:ind w:left="964" w:hanging="964"/>
      </w:pPr>
      <w:r>
        <w:t>CPT_INT_EN</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7D3B69"/>
        </w:tc>
        <w:tc>
          <w:tcPr>
            <w:tcW w:w="1008" w:type="dxa"/>
          </w:tcPr>
          <w:p w:rsidR="007D3B69" w:rsidRDefault="00C91545">
            <w:r>
              <w:t>30'h0</w:t>
            </w:r>
          </w:p>
        </w:tc>
      </w:tr>
      <w:tr w:rsidR="007D3B69" w:rsidTr="007D3B69">
        <w:tc>
          <w:tcPr>
            <w:tcW w:w="1440" w:type="dxa"/>
          </w:tcPr>
          <w:p w:rsidR="007D3B69" w:rsidRDefault="00C91545">
            <w:r>
              <w:t>ERROR</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1:enable error report interrupt.</w:t>
            </w:r>
            <w:r>
              <w:br/>
              <w:t>0:ignore</w:t>
            </w:r>
          </w:p>
        </w:tc>
        <w:tc>
          <w:tcPr>
            <w:tcW w:w="1008" w:type="dxa"/>
          </w:tcPr>
          <w:p w:rsidR="007D3B69" w:rsidRDefault="00C91545">
            <w:r>
              <w:t>1'h0</w:t>
            </w:r>
          </w:p>
        </w:tc>
      </w:tr>
      <w:tr w:rsidR="007D3B69" w:rsidTr="007D3B69">
        <w:tc>
          <w:tcPr>
            <w:tcW w:w="1440" w:type="dxa"/>
          </w:tcPr>
          <w:p w:rsidR="007D3B69" w:rsidRDefault="00C91545">
            <w:r>
              <w:t>DONE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enable done interrupt.</w:t>
            </w:r>
            <w:r>
              <w:br/>
              <w:t>0: ignore</w:t>
            </w:r>
          </w:p>
        </w:tc>
        <w:tc>
          <w:tcPr>
            <w:tcW w:w="1008" w:type="dxa"/>
          </w:tcPr>
          <w:p w:rsidR="007D3B69" w:rsidRDefault="00C91545">
            <w:r>
              <w:t>1'h0</w:t>
            </w:r>
          </w:p>
        </w:tc>
      </w:tr>
    </w:tbl>
    <w:p w:rsidR="007D3B69" w:rsidRDefault="00C91545" w:rsidP="000C4E2D">
      <w:pPr>
        <w:pStyle w:val="3"/>
        <w:spacing w:before="156" w:after="156"/>
        <w:ind w:left="964" w:hanging="964"/>
      </w:pPr>
      <w:r>
        <w:t>CPT_INT_DIS</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7D3B69"/>
        </w:tc>
        <w:tc>
          <w:tcPr>
            <w:tcW w:w="1008" w:type="dxa"/>
          </w:tcPr>
          <w:p w:rsidR="007D3B69" w:rsidRDefault="00C91545">
            <w:r>
              <w:t>30'h0</w:t>
            </w:r>
          </w:p>
        </w:tc>
      </w:tr>
      <w:tr w:rsidR="007D3B69" w:rsidTr="007D3B69">
        <w:tc>
          <w:tcPr>
            <w:tcW w:w="1440" w:type="dxa"/>
          </w:tcPr>
          <w:p w:rsidR="007D3B69" w:rsidRDefault="00C91545">
            <w:r>
              <w:t>ERROR</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1:enable error report interrupt.</w:t>
            </w:r>
            <w:r>
              <w:br/>
              <w:t>0:ignore</w:t>
            </w:r>
          </w:p>
        </w:tc>
        <w:tc>
          <w:tcPr>
            <w:tcW w:w="1008" w:type="dxa"/>
          </w:tcPr>
          <w:p w:rsidR="007D3B69" w:rsidRDefault="00C91545">
            <w:r>
              <w:t>1'h0</w:t>
            </w:r>
          </w:p>
        </w:tc>
      </w:tr>
      <w:tr w:rsidR="007D3B69" w:rsidTr="007D3B69">
        <w:tc>
          <w:tcPr>
            <w:tcW w:w="1440" w:type="dxa"/>
          </w:tcPr>
          <w:p w:rsidR="007D3B69" w:rsidRDefault="00C91545">
            <w:r>
              <w:t>DONE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enable done interrupt.</w:t>
            </w:r>
            <w:r>
              <w:br/>
              <w:t>0: ignore</w:t>
            </w:r>
          </w:p>
        </w:tc>
        <w:tc>
          <w:tcPr>
            <w:tcW w:w="1008" w:type="dxa"/>
          </w:tcPr>
          <w:p w:rsidR="007D3B69" w:rsidRDefault="00C91545">
            <w:r>
              <w:t>1'h0</w:t>
            </w:r>
          </w:p>
        </w:tc>
      </w:tr>
    </w:tbl>
    <w:p w:rsidR="007D3B69" w:rsidRDefault="00C91545" w:rsidP="000C4E2D">
      <w:pPr>
        <w:pStyle w:val="3"/>
        <w:spacing w:before="156" w:after="156"/>
        <w:ind w:left="964" w:hanging="964"/>
      </w:pPr>
      <w:r>
        <w:t>CPT_INT_MASK</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RO</w:t>
            </w:r>
          </w:p>
        </w:tc>
        <w:tc>
          <w:tcPr>
            <w:tcW w:w="5040" w:type="dxa"/>
          </w:tcPr>
          <w:p w:rsidR="007D3B69" w:rsidRDefault="007D3B69"/>
        </w:tc>
        <w:tc>
          <w:tcPr>
            <w:tcW w:w="1008" w:type="dxa"/>
          </w:tcPr>
          <w:p w:rsidR="007D3B69" w:rsidRDefault="00C91545">
            <w:r>
              <w:t>30'h0</w:t>
            </w:r>
          </w:p>
        </w:tc>
      </w:tr>
      <w:tr w:rsidR="007D3B69" w:rsidTr="007D3B69">
        <w:tc>
          <w:tcPr>
            <w:tcW w:w="1440" w:type="dxa"/>
          </w:tcPr>
          <w:p w:rsidR="007D3B69" w:rsidRDefault="00C91545">
            <w:r>
              <w:lastRenderedPageBreak/>
              <w:t>ERROR</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1:enable error report interrupt.</w:t>
            </w:r>
            <w:r>
              <w:br/>
              <w:t>0:ignore</w:t>
            </w:r>
          </w:p>
        </w:tc>
        <w:tc>
          <w:tcPr>
            <w:tcW w:w="1008" w:type="dxa"/>
          </w:tcPr>
          <w:p w:rsidR="007D3B69" w:rsidRDefault="00C91545">
            <w:r>
              <w:t>1'h0</w:t>
            </w:r>
          </w:p>
        </w:tc>
      </w:tr>
      <w:tr w:rsidR="007D3B69" w:rsidTr="007D3B69">
        <w:tc>
          <w:tcPr>
            <w:tcW w:w="1440" w:type="dxa"/>
          </w:tcPr>
          <w:p w:rsidR="007D3B69" w:rsidRDefault="00C91545">
            <w:r>
              <w:t>DONE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enable done interrupt.</w:t>
            </w:r>
            <w:r>
              <w:br/>
              <w:t>0: ignore</w:t>
            </w:r>
          </w:p>
        </w:tc>
        <w:tc>
          <w:tcPr>
            <w:tcW w:w="1008" w:type="dxa"/>
          </w:tcPr>
          <w:p w:rsidR="007D3B69" w:rsidRDefault="00C91545">
            <w:r>
              <w:t>1'h0</w:t>
            </w:r>
          </w:p>
        </w:tc>
      </w:tr>
    </w:tbl>
    <w:p w:rsidR="007D3B69" w:rsidRDefault="00C91545" w:rsidP="000C4E2D">
      <w:pPr>
        <w:pStyle w:val="3"/>
        <w:spacing w:before="156" w:after="156"/>
        <w:ind w:left="964" w:hanging="964"/>
      </w:pPr>
      <w:r>
        <w:t>CPT_SRC_ADDR</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SRC_ADDR</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The start address of data to be processed</w:t>
            </w:r>
          </w:p>
        </w:tc>
        <w:tc>
          <w:tcPr>
            <w:tcW w:w="1008" w:type="dxa"/>
          </w:tcPr>
          <w:p w:rsidR="007D3B69" w:rsidRDefault="00C91545">
            <w:r>
              <w:t>32'h0</w:t>
            </w:r>
          </w:p>
        </w:tc>
      </w:tr>
    </w:tbl>
    <w:p w:rsidR="007D3B69" w:rsidRDefault="00C91545" w:rsidP="000C4E2D">
      <w:pPr>
        <w:pStyle w:val="3"/>
        <w:spacing w:before="156" w:after="156"/>
        <w:ind w:left="964" w:hanging="964"/>
      </w:pPr>
      <w:r>
        <w:t>CPT_SRC_SIZE</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SRC_SIZE</w:t>
            </w:r>
          </w:p>
        </w:tc>
        <w:tc>
          <w:tcPr>
            <w:tcW w:w="1008" w:type="dxa"/>
          </w:tcPr>
          <w:p w:rsidR="007D3B69" w:rsidRDefault="00C91545">
            <w:r>
              <w:t>25:4</w:t>
            </w:r>
          </w:p>
        </w:tc>
        <w:tc>
          <w:tcPr>
            <w:tcW w:w="864" w:type="dxa"/>
          </w:tcPr>
          <w:p w:rsidR="007D3B69" w:rsidRDefault="00C91545">
            <w:r>
              <w:t>RW</w:t>
            </w:r>
          </w:p>
        </w:tc>
        <w:tc>
          <w:tcPr>
            <w:tcW w:w="5040" w:type="dxa"/>
          </w:tcPr>
          <w:p w:rsidR="007D3B69" w:rsidRDefault="00C91545">
            <w:r>
              <w:t>If SHA is enabled, the SIZE must multiple of 16 WORDS</w:t>
            </w:r>
            <w:r>
              <w:br/>
              <w:t>Else</w:t>
            </w:r>
            <w:r>
              <w:br/>
              <w:t>Must multiple of 4 WORDS(for AES)</w:t>
            </w:r>
          </w:p>
        </w:tc>
        <w:tc>
          <w:tcPr>
            <w:tcW w:w="1008" w:type="dxa"/>
          </w:tcPr>
          <w:p w:rsidR="007D3B69" w:rsidRDefault="00C91545">
            <w:r>
              <w:t>22'h0</w:t>
            </w:r>
          </w:p>
        </w:tc>
      </w:tr>
      <w:tr w:rsidR="007D3B69" w:rsidTr="007D3B69">
        <w:tc>
          <w:tcPr>
            <w:tcW w:w="1440" w:type="dxa"/>
          </w:tcPr>
          <w:p w:rsidR="007D3B69" w:rsidRDefault="00C91545">
            <w:r>
              <w:t>Reserved</w:t>
            </w:r>
          </w:p>
        </w:tc>
        <w:tc>
          <w:tcPr>
            <w:tcW w:w="1008" w:type="dxa"/>
          </w:tcPr>
          <w:p w:rsidR="007D3B69" w:rsidRDefault="00C91545">
            <w:r>
              <w:t>3:0</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bl>
    <w:p w:rsidR="007D3B69" w:rsidRDefault="00C91545" w:rsidP="000C4E2D">
      <w:pPr>
        <w:pStyle w:val="3"/>
        <w:spacing w:before="156" w:after="156"/>
        <w:ind w:left="964" w:hanging="964"/>
      </w:pPr>
      <w:r>
        <w:t>CPT_DST_ADDR</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DST_ADDR</w:t>
            </w:r>
          </w:p>
        </w:tc>
        <w:tc>
          <w:tcPr>
            <w:tcW w:w="1008" w:type="dxa"/>
          </w:tcPr>
          <w:p w:rsidR="007D3B69" w:rsidRDefault="00C91545">
            <w:r>
              <w:t>31:2</w:t>
            </w:r>
          </w:p>
        </w:tc>
        <w:tc>
          <w:tcPr>
            <w:tcW w:w="864" w:type="dxa"/>
          </w:tcPr>
          <w:p w:rsidR="007D3B69" w:rsidRDefault="00C91545">
            <w:r>
              <w:t>RW</w:t>
            </w:r>
          </w:p>
        </w:tc>
        <w:tc>
          <w:tcPr>
            <w:tcW w:w="5040" w:type="dxa"/>
          </w:tcPr>
          <w:p w:rsidR="007D3B69" w:rsidRDefault="00C91545">
            <w:r>
              <w:t>The start address of AES result, must be word aligned</w:t>
            </w:r>
          </w:p>
        </w:tc>
        <w:tc>
          <w:tcPr>
            <w:tcW w:w="1008" w:type="dxa"/>
          </w:tcPr>
          <w:p w:rsidR="007D3B69" w:rsidRDefault="00C91545">
            <w:r>
              <w:t>30'h0</w:t>
            </w:r>
          </w:p>
        </w:tc>
      </w:tr>
      <w:tr w:rsidR="007D3B69" w:rsidTr="007D3B69">
        <w:tc>
          <w:tcPr>
            <w:tcW w:w="1440" w:type="dxa"/>
          </w:tcPr>
          <w:p w:rsidR="007D3B69" w:rsidRDefault="00C91545">
            <w:r>
              <w:t>Reserved</w:t>
            </w:r>
          </w:p>
        </w:tc>
        <w:tc>
          <w:tcPr>
            <w:tcW w:w="1008" w:type="dxa"/>
          </w:tcPr>
          <w:p w:rsidR="007D3B69" w:rsidRDefault="00C91545">
            <w:r>
              <w:t>1:0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CPT_SHA_ST0</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SHA_ST0</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0</w:t>
            </w:r>
          </w:p>
        </w:tc>
        <w:tc>
          <w:tcPr>
            <w:tcW w:w="1008" w:type="dxa"/>
          </w:tcPr>
          <w:p w:rsidR="007D3B69" w:rsidRDefault="00C91545">
            <w:r>
              <w:t>32'h0</w:t>
            </w:r>
          </w:p>
        </w:tc>
      </w:tr>
    </w:tbl>
    <w:p w:rsidR="007D3B69" w:rsidRDefault="00C91545" w:rsidP="000C4E2D">
      <w:pPr>
        <w:pStyle w:val="3"/>
        <w:spacing w:before="156" w:after="156"/>
        <w:ind w:left="964" w:hanging="964"/>
      </w:pPr>
      <w:r>
        <w:t>CPT_SHA_ST1</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SHA_ST1</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1</w:t>
            </w:r>
          </w:p>
        </w:tc>
        <w:tc>
          <w:tcPr>
            <w:tcW w:w="1008" w:type="dxa"/>
          </w:tcPr>
          <w:p w:rsidR="007D3B69" w:rsidRDefault="00C91545">
            <w:r>
              <w:t>32'h0</w:t>
            </w:r>
          </w:p>
        </w:tc>
      </w:tr>
    </w:tbl>
    <w:p w:rsidR="007D3B69" w:rsidRDefault="00C91545" w:rsidP="000C4E2D">
      <w:pPr>
        <w:pStyle w:val="3"/>
        <w:spacing w:before="156" w:after="156"/>
        <w:ind w:left="964" w:hanging="964"/>
      </w:pPr>
      <w:r>
        <w:t>CPT_SHA_ST2</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SHA_ST2</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2</w:t>
            </w:r>
          </w:p>
        </w:tc>
        <w:tc>
          <w:tcPr>
            <w:tcW w:w="1008" w:type="dxa"/>
          </w:tcPr>
          <w:p w:rsidR="007D3B69" w:rsidRDefault="00C91545">
            <w:r>
              <w:t>32'h0</w:t>
            </w:r>
          </w:p>
        </w:tc>
      </w:tr>
    </w:tbl>
    <w:p w:rsidR="007D3B69" w:rsidRDefault="00C91545" w:rsidP="000C4E2D">
      <w:pPr>
        <w:pStyle w:val="3"/>
        <w:spacing w:before="156" w:after="156"/>
        <w:ind w:left="964" w:hanging="964"/>
      </w:pPr>
      <w:r>
        <w:t>CPT_SHA_ST3</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SHA_ST3</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3</w:t>
            </w:r>
          </w:p>
        </w:tc>
        <w:tc>
          <w:tcPr>
            <w:tcW w:w="1008" w:type="dxa"/>
          </w:tcPr>
          <w:p w:rsidR="007D3B69" w:rsidRDefault="00C91545">
            <w:r>
              <w:t>32'h0</w:t>
            </w:r>
          </w:p>
        </w:tc>
      </w:tr>
    </w:tbl>
    <w:p w:rsidR="007D3B69" w:rsidRDefault="00C91545" w:rsidP="000C4E2D">
      <w:pPr>
        <w:pStyle w:val="3"/>
        <w:spacing w:before="156" w:after="156"/>
        <w:ind w:left="964" w:hanging="964"/>
      </w:pPr>
      <w:r>
        <w:t>CPT_SHA_ST4</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SHA_ST4</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4</w:t>
            </w:r>
          </w:p>
        </w:tc>
        <w:tc>
          <w:tcPr>
            <w:tcW w:w="1008" w:type="dxa"/>
          </w:tcPr>
          <w:p w:rsidR="007D3B69" w:rsidRDefault="00C91545">
            <w:r>
              <w:t>32'h0</w:t>
            </w:r>
          </w:p>
        </w:tc>
      </w:tr>
    </w:tbl>
    <w:p w:rsidR="007D3B69" w:rsidRDefault="00C91545" w:rsidP="000C4E2D">
      <w:pPr>
        <w:pStyle w:val="3"/>
        <w:spacing w:before="156" w:after="156"/>
        <w:ind w:left="964" w:hanging="964"/>
      </w:pPr>
      <w:r>
        <w:t>CPT_SHA_ST5</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SHA_ST5</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5</w:t>
            </w:r>
          </w:p>
        </w:tc>
        <w:tc>
          <w:tcPr>
            <w:tcW w:w="1008" w:type="dxa"/>
          </w:tcPr>
          <w:p w:rsidR="007D3B69" w:rsidRDefault="00C91545">
            <w:r>
              <w:t>32'h0</w:t>
            </w:r>
          </w:p>
        </w:tc>
      </w:tr>
    </w:tbl>
    <w:p w:rsidR="007D3B69" w:rsidRDefault="00C91545" w:rsidP="000C4E2D">
      <w:pPr>
        <w:pStyle w:val="3"/>
        <w:spacing w:before="156" w:after="156"/>
        <w:ind w:left="964" w:hanging="964"/>
      </w:pPr>
      <w:r>
        <w:t>CPT_SHA_ST6</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SHA_ST6</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6</w:t>
            </w:r>
          </w:p>
        </w:tc>
        <w:tc>
          <w:tcPr>
            <w:tcW w:w="1008" w:type="dxa"/>
          </w:tcPr>
          <w:p w:rsidR="007D3B69" w:rsidRDefault="00C91545">
            <w:r>
              <w:t>32'h0</w:t>
            </w:r>
          </w:p>
        </w:tc>
      </w:tr>
    </w:tbl>
    <w:p w:rsidR="007D3B69" w:rsidRDefault="00C91545" w:rsidP="000C4E2D">
      <w:pPr>
        <w:pStyle w:val="3"/>
        <w:spacing w:before="156" w:after="156"/>
        <w:ind w:left="964" w:hanging="964"/>
      </w:pPr>
      <w:r>
        <w:t>CPT_SHA_ST7</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SHA_ST7</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SHA256 status 7</w:t>
            </w:r>
          </w:p>
        </w:tc>
        <w:tc>
          <w:tcPr>
            <w:tcW w:w="1008" w:type="dxa"/>
          </w:tcPr>
          <w:p w:rsidR="007D3B69" w:rsidRDefault="00C91545">
            <w:r>
              <w:t>32'h0</w:t>
            </w:r>
          </w:p>
        </w:tc>
      </w:tr>
    </w:tbl>
    <w:p w:rsidR="007D3B69" w:rsidRDefault="00C91545" w:rsidP="000C4E2D">
      <w:pPr>
        <w:pStyle w:val="3"/>
        <w:spacing w:before="156" w:after="156"/>
        <w:ind w:left="964" w:hanging="964"/>
      </w:pPr>
      <w:r>
        <w:t>CPT_AES_IV0</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AES_IV0</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initialization vector 0</w:t>
            </w:r>
          </w:p>
        </w:tc>
        <w:tc>
          <w:tcPr>
            <w:tcW w:w="1008" w:type="dxa"/>
          </w:tcPr>
          <w:p w:rsidR="007D3B69" w:rsidRDefault="00C91545">
            <w:r>
              <w:t>32'h0</w:t>
            </w:r>
          </w:p>
        </w:tc>
      </w:tr>
    </w:tbl>
    <w:p w:rsidR="007D3B69" w:rsidRDefault="00C91545" w:rsidP="000C4E2D">
      <w:pPr>
        <w:pStyle w:val="3"/>
        <w:spacing w:before="156" w:after="156"/>
        <w:ind w:left="964" w:hanging="964"/>
      </w:pPr>
      <w:r>
        <w:t>CPT_AES_IV1</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AES_IV1</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initialization vector 1</w:t>
            </w:r>
          </w:p>
        </w:tc>
        <w:tc>
          <w:tcPr>
            <w:tcW w:w="1008" w:type="dxa"/>
          </w:tcPr>
          <w:p w:rsidR="007D3B69" w:rsidRDefault="00C91545">
            <w:r>
              <w:t>32'h0</w:t>
            </w:r>
          </w:p>
        </w:tc>
      </w:tr>
    </w:tbl>
    <w:p w:rsidR="007D3B69" w:rsidRDefault="00C91545" w:rsidP="000C4E2D">
      <w:pPr>
        <w:pStyle w:val="3"/>
        <w:spacing w:before="156" w:after="156"/>
        <w:ind w:left="964" w:hanging="964"/>
      </w:pPr>
      <w:r>
        <w:t>CPT_AES_IV2</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AES_IV2</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initialization vector 2</w:t>
            </w:r>
          </w:p>
        </w:tc>
        <w:tc>
          <w:tcPr>
            <w:tcW w:w="1008" w:type="dxa"/>
          </w:tcPr>
          <w:p w:rsidR="007D3B69" w:rsidRDefault="00C91545">
            <w:r>
              <w:t>32'h0</w:t>
            </w:r>
          </w:p>
        </w:tc>
      </w:tr>
    </w:tbl>
    <w:p w:rsidR="007D3B69" w:rsidRDefault="00C91545" w:rsidP="000C4E2D">
      <w:pPr>
        <w:pStyle w:val="3"/>
        <w:spacing w:before="156" w:after="156"/>
        <w:ind w:left="964" w:hanging="964"/>
      </w:pPr>
      <w:r>
        <w:t>CPT_AES_IV3</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AES_IV3</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initialization vector 3</w:t>
            </w:r>
          </w:p>
        </w:tc>
        <w:tc>
          <w:tcPr>
            <w:tcW w:w="1008" w:type="dxa"/>
          </w:tcPr>
          <w:p w:rsidR="007D3B69" w:rsidRDefault="00C91545">
            <w:r>
              <w:t>32'h0</w:t>
            </w:r>
          </w:p>
        </w:tc>
      </w:tr>
    </w:tbl>
    <w:p w:rsidR="007D3B69" w:rsidRDefault="00C91545" w:rsidP="000C4E2D">
      <w:pPr>
        <w:pStyle w:val="3"/>
        <w:spacing w:before="156" w:after="156"/>
        <w:ind w:left="964" w:hanging="964"/>
      </w:pPr>
      <w:r>
        <w:t>CPT_AES_KEY0</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AES_KEY0</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userkey  0</w:t>
            </w:r>
            <w:r>
              <w:br/>
              <w:t>The key is used when key_sel == 0x0</w:t>
            </w:r>
          </w:p>
        </w:tc>
        <w:tc>
          <w:tcPr>
            <w:tcW w:w="1008" w:type="dxa"/>
          </w:tcPr>
          <w:p w:rsidR="007D3B69" w:rsidRDefault="00C91545">
            <w:r>
              <w:t>32'h0</w:t>
            </w:r>
          </w:p>
        </w:tc>
      </w:tr>
    </w:tbl>
    <w:p w:rsidR="007D3B69" w:rsidRDefault="00C91545" w:rsidP="000C4E2D">
      <w:pPr>
        <w:pStyle w:val="3"/>
        <w:spacing w:before="156" w:after="156"/>
        <w:ind w:left="964" w:hanging="964"/>
      </w:pPr>
      <w:r>
        <w:t>CPT_AES_KEY1</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AES_KEY1</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userkey 1</w:t>
            </w:r>
            <w:r>
              <w:br/>
              <w:t>The key is used when key_sel == 0x1</w:t>
            </w:r>
          </w:p>
        </w:tc>
        <w:tc>
          <w:tcPr>
            <w:tcW w:w="1008" w:type="dxa"/>
          </w:tcPr>
          <w:p w:rsidR="007D3B69" w:rsidRDefault="00C91545">
            <w:r>
              <w:t>32'h0</w:t>
            </w:r>
          </w:p>
        </w:tc>
      </w:tr>
    </w:tbl>
    <w:p w:rsidR="007D3B69" w:rsidRDefault="00C91545" w:rsidP="000C4E2D">
      <w:pPr>
        <w:pStyle w:val="3"/>
        <w:spacing w:before="156" w:after="156"/>
        <w:ind w:left="964" w:hanging="964"/>
      </w:pPr>
      <w:r>
        <w:t>CPT_AES_KEY2</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AES_KEY2</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userkey 2</w:t>
            </w:r>
            <w:r>
              <w:br/>
              <w:t>The key is used when key_sel == 0x2</w:t>
            </w:r>
          </w:p>
        </w:tc>
        <w:tc>
          <w:tcPr>
            <w:tcW w:w="1008" w:type="dxa"/>
          </w:tcPr>
          <w:p w:rsidR="007D3B69" w:rsidRDefault="00C91545">
            <w:r>
              <w:t>32'h0</w:t>
            </w:r>
          </w:p>
        </w:tc>
      </w:tr>
    </w:tbl>
    <w:p w:rsidR="007D3B69" w:rsidRDefault="00C91545" w:rsidP="000C4E2D">
      <w:pPr>
        <w:pStyle w:val="3"/>
        <w:spacing w:before="156" w:after="156"/>
        <w:ind w:left="964" w:hanging="964"/>
      </w:pPr>
      <w:r>
        <w:lastRenderedPageBreak/>
        <w:t>CPT_AES_KEY3</w:t>
      </w:r>
    </w:p>
    <w:p w:rsidR="007D3B69" w:rsidRDefault="00C91545">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AES_KEY3</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AES userkey 3</w:t>
            </w:r>
            <w:r>
              <w:br/>
              <w:t>The key is used when key_sel == 0x3</w:t>
            </w:r>
          </w:p>
        </w:tc>
        <w:tc>
          <w:tcPr>
            <w:tcW w:w="1008" w:type="dxa"/>
          </w:tcPr>
          <w:p w:rsidR="007D3B69" w:rsidRDefault="00C91545">
            <w:r>
              <w:t>32'h0</w:t>
            </w:r>
          </w:p>
        </w:tc>
      </w:tr>
    </w:tbl>
    <w:p w:rsidR="007D3B69" w:rsidRDefault="00C91545" w:rsidP="000C4E2D">
      <w:pPr>
        <w:pStyle w:val="3"/>
        <w:spacing w:before="156" w:after="156"/>
        <w:ind w:left="964" w:hanging="964"/>
      </w:pPr>
      <w:r>
        <w:t>CPT_CONFIG</w:t>
      </w:r>
    </w:p>
    <w:p w:rsidR="007D3B69" w:rsidRDefault="00C91545">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IV_WORD_INV</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Inv inside 4 words for initial vector only</w:t>
            </w:r>
          </w:p>
        </w:tc>
        <w:tc>
          <w:tcPr>
            <w:tcW w:w="1008" w:type="dxa"/>
          </w:tcPr>
          <w:p w:rsidR="007D3B69" w:rsidRDefault="00C91545">
            <w:r>
              <w:t>1'h0</w:t>
            </w:r>
          </w:p>
        </w:tc>
      </w:tr>
      <w:tr w:rsidR="007D3B69" w:rsidTr="007D3B69">
        <w:tc>
          <w:tcPr>
            <w:tcW w:w="1440" w:type="dxa"/>
          </w:tcPr>
          <w:p w:rsidR="007D3B69" w:rsidRDefault="00C91545">
            <w:r>
              <w:t>IV_BYTE_INV</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Inv inside a word for initial vector only</w:t>
            </w:r>
          </w:p>
        </w:tc>
        <w:tc>
          <w:tcPr>
            <w:tcW w:w="1008" w:type="dxa"/>
          </w:tcPr>
          <w:p w:rsidR="007D3B69" w:rsidRDefault="00C91545">
            <w:r>
              <w:t>1'h0</w:t>
            </w:r>
          </w:p>
        </w:tc>
      </w:tr>
      <w:tr w:rsidR="007D3B69" w:rsidTr="007D3B69">
        <w:tc>
          <w:tcPr>
            <w:tcW w:w="1440" w:type="dxa"/>
          </w:tcPr>
          <w:p w:rsidR="007D3B69" w:rsidRDefault="00C91545">
            <w:r>
              <w:t>KEY_WORD_INV</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Inv inside 4 words for key only</w:t>
            </w:r>
          </w:p>
        </w:tc>
        <w:tc>
          <w:tcPr>
            <w:tcW w:w="1008" w:type="dxa"/>
          </w:tcPr>
          <w:p w:rsidR="007D3B69" w:rsidRDefault="00C91545">
            <w:r>
              <w:t>1'h0</w:t>
            </w:r>
          </w:p>
        </w:tc>
      </w:tr>
      <w:tr w:rsidR="007D3B69" w:rsidTr="007D3B69">
        <w:tc>
          <w:tcPr>
            <w:tcW w:w="1440" w:type="dxa"/>
          </w:tcPr>
          <w:p w:rsidR="007D3B69" w:rsidRDefault="00C91545">
            <w:r>
              <w:t>KEY_BYTE_INV</w:t>
            </w:r>
          </w:p>
        </w:tc>
        <w:tc>
          <w:tcPr>
            <w:tcW w:w="1008" w:type="dxa"/>
          </w:tcPr>
          <w:p w:rsidR="007D3B69" w:rsidRDefault="00C91545">
            <w:r>
              <w:t>28:28</w:t>
            </w:r>
          </w:p>
        </w:tc>
        <w:tc>
          <w:tcPr>
            <w:tcW w:w="864" w:type="dxa"/>
          </w:tcPr>
          <w:p w:rsidR="007D3B69" w:rsidRDefault="00C91545">
            <w:r>
              <w:t>RW</w:t>
            </w:r>
          </w:p>
        </w:tc>
        <w:tc>
          <w:tcPr>
            <w:tcW w:w="5040" w:type="dxa"/>
          </w:tcPr>
          <w:p w:rsidR="007D3B69" w:rsidRDefault="00C91545">
            <w:r>
              <w:t>Inv inside a word for key only</w:t>
            </w:r>
          </w:p>
        </w:tc>
        <w:tc>
          <w:tcPr>
            <w:tcW w:w="1008" w:type="dxa"/>
          </w:tcPr>
          <w:p w:rsidR="007D3B69" w:rsidRDefault="00C91545">
            <w:r>
              <w:t>1'h0</w:t>
            </w:r>
          </w:p>
        </w:tc>
      </w:tr>
      <w:tr w:rsidR="007D3B69" w:rsidTr="007D3B69">
        <w:tc>
          <w:tcPr>
            <w:tcW w:w="1440" w:type="dxa"/>
          </w:tcPr>
          <w:p w:rsidR="007D3B69" w:rsidRDefault="00C91545">
            <w:r>
              <w:t>OUT_WORD_INV</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Inv inside 4 words for AES result output</w:t>
            </w:r>
          </w:p>
        </w:tc>
        <w:tc>
          <w:tcPr>
            <w:tcW w:w="1008" w:type="dxa"/>
          </w:tcPr>
          <w:p w:rsidR="007D3B69" w:rsidRDefault="00C91545">
            <w:r>
              <w:t>1'h0</w:t>
            </w:r>
          </w:p>
        </w:tc>
      </w:tr>
      <w:tr w:rsidR="007D3B69" w:rsidTr="007D3B69">
        <w:tc>
          <w:tcPr>
            <w:tcW w:w="1440" w:type="dxa"/>
          </w:tcPr>
          <w:p w:rsidR="007D3B69" w:rsidRDefault="00C91545">
            <w:r>
              <w:t>OUT_BYTE_INV</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Inv the bytes in output word</w:t>
            </w:r>
          </w:p>
        </w:tc>
        <w:tc>
          <w:tcPr>
            <w:tcW w:w="1008" w:type="dxa"/>
          </w:tcPr>
          <w:p w:rsidR="007D3B69" w:rsidRDefault="00C91545">
            <w:r>
              <w:t>1'h0</w:t>
            </w:r>
          </w:p>
        </w:tc>
      </w:tr>
      <w:tr w:rsidR="007D3B69" w:rsidTr="007D3B69">
        <w:tc>
          <w:tcPr>
            <w:tcW w:w="1440" w:type="dxa"/>
          </w:tcPr>
          <w:p w:rsidR="007D3B69" w:rsidRDefault="00C91545">
            <w:r>
              <w:t>WORD_INV</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Inv inside 4 words for input</w:t>
            </w:r>
          </w:p>
        </w:tc>
        <w:tc>
          <w:tcPr>
            <w:tcW w:w="1008" w:type="dxa"/>
          </w:tcPr>
          <w:p w:rsidR="007D3B69" w:rsidRDefault="00C91545">
            <w:r>
              <w:t>1'h0</w:t>
            </w:r>
          </w:p>
        </w:tc>
      </w:tr>
      <w:tr w:rsidR="007D3B69" w:rsidTr="007D3B69">
        <w:tc>
          <w:tcPr>
            <w:tcW w:w="1440" w:type="dxa"/>
          </w:tcPr>
          <w:p w:rsidR="007D3B69" w:rsidRDefault="00C91545">
            <w:r>
              <w:t>BYTE_INV</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Inv inside a word for input</w:t>
            </w:r>
          </w:p>
        </w:tc>
        <w:tc>
          <w:tcPr>
            <w:tcW w:w="1008" w:type="dxa"/>
          </w:tcPr>
          <w:p w:rsidR="007D3B69" w:rsidRDefault="00C91545">
            <w:r>
              <w:t>1'h0</w:t>
            </w:r>
          </w:p>
        </w:tc>
      </w:tr>
      <w:tr w:rsidR="007D3B69" w:rsidTr="007D3B69">
        <w:tc>
          <w:tcPr>
            <w:tcW w:w="1440" w:type="dxa"/>
          </w:tcPr>
          <w:p w:rsidR="007D3B69" w:rsidRDefault="00C91545">
            <w:r>
              <w:t>SHA_INV</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Inv inside a word for SHA status register only</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22:18</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READ_LOCK</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0: the aes_userkey can be read out through apb</w:t>
            </w:r>
            <w:r>
              <w:br/>
              <w:t>1: return 0 when read the aes_userkey</w:t>
            </w:r>
          </w:p>
        </w:tc>
        <w:tc>
          <w:tcPr>
            <w:tcW w:w="1008" w:type="dxa"/>
          </w:tcPr>
          <w:p w:rsidR="007D3B69" w:rsidRDefault="00C91545">
            <w:r>
              <w:t>1'h0</w:t>
            </w:r>
          </w:p>
        </w:tc>
      </w:tr>
      <w:tr w:rsidR="007D3B69" w:rsidTr="007D3B69">
        <w:tc>
          <w:tcPr>
            <w:tcW w:w="1440" w:type="dxa"/>
          </w:tcPr>
          <w:p w:rsidR="007D3B69" w:rsidRDefault="00C91545">
            <w:r>
              <w:t>WRITE_LOCK</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0: the aes_userkey can be written</w:t>
            </w:r>
            <w:r>
              <w:br/>
              <w:t>1:the aes_userkey can not be written</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15:10</w:t>
            </w:r>
          </w:p>
        </w:tc>
        <w:tc>
          <w:tcPr>
            <w:tcW w:w="864" w:type="dxa"/>
          </w:tcPr>
          <w:p w:rsidR="007D3B69" w:rsidRDefault="00C91545">
            <w:r>
              <w:t>RW</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SHA_CG_DIS</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1:SHA global clock gated disable</w:t>
            </w:r>
          </w:p>
        </w:tc>
        <w:tc>
          <w:tcPr>
            <w:tcW w:w="1008" w:type="dxa"/>
          </w:tcPr>
          <w:p w:rsidR="007D3B69" w:rsidRDefault="00C91545">
            <w:r>
              <w:t>1'h0</w:t>
            </w:r>
          </w:p>
        </w:tc>
      </w:tr>
      <w:tr w:rsidR="007D3B69" w:rsidTr="007D3B69">
        <w:tc>
          <w:tcPr>
            <w:tcW w:w="1440" w:type="dxa"/>
          </w:tcPr>
          <w:p w:rsidR="007D3B69" w:rsidRDefault="00C91545">
            <w:r>
              <w:t>AES_CG_</w:t>
            </w:r>
            <w:r>
              <w:lastRenderedPageBreak/>
              <w:t>DIS</w:t>
            </w:r>
          </w:p>
        </w:tc>
        <w:tc>
          <w:tcPr>
            <w:tcW w:w="1008" w:type="dxa"/>
          </w:tcPr>
          <w:p w:rsidR="007D3B69" w:rsidRDefault="00C91545">
            <w:r>
              <w:lastRenderedPageBreak/>
              <w:t>8:8</w:t>
            </w:r>
          </w:p>
        </w:tc>
        <w:tc>
          <w:tcPr>
            <w:tcW w:w="864" w:type="dxa"/>
          </w:tcPr>
          <w:p w:rsidR="007D3B69" w:rsidRDefault="00C91545">
            <w:r>
              <w:t>RW</w:t>
            </w:r>
          </w:p>
        </w:tc>
        <w:tc>
          <w:tcPr>
            <w:tcW w:w="5040" w:type="dxa"/>
          </w:tcPr>
          <w:p w:rsidR="007D3B69" w:rsidRDefault="00C91545">
            <w:r>
              <w:t>1:AES global clock gater disable</w:t>
            </w:r>
          </w:p>
        </w:tc>
        <w:tc>
          <w:tcPr>
            <w:tcW w:w="1008" w:type="dxa"/>
          </w:tcPr>
          <w:p w:rsidR="007D3B69" w:rsidRDefault="00C91545">
            <w:r>
              <w:t>1'h0</w:t>
            </w:r>
          </w:p>
        </w:tc>
      </w:tr>
      <w:tr w:rsidR="007D3B69" w:rsidTr="007D3B69">
        <w:tc>
          <w:tcPr>
            <w:tcW w:w="1440" w:type="dxa"/>
          </w:tcPr>
          <w:p w:rsidR="007D3B69" w:rsidRDefault="00C91545">
            <w:r>
              <w:lastRenderedPageBreak/>
              <w:t>Reserved</w:t>
            </w:r>
          </w:p>
        </w:tc>
        <w:tc>
          <w:tcPr>
            <w:tcW w:w="1008" w:type="dxa"/>
          </w:tcPr>
          <w:p w:rsidR="007D3B69" w:rsidRDefault="00C91545">
            <w:r>
              <w:t>7:2</w:t>
            </w:r>
          </w:p>
        </w:tc>
        <w:tc>
          <w:tcPr>
            <w:tcW w:w="864" w:type="dxa"/>
          </w:tcPr>
          <w:p w:rsidR="007D3B69" w:rsidRDefault="00C91545">
            <w:r>
              <w:t>RW</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CROSS_1K</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1:don’t care the 1k boundary 0:split the req during across 1k boundary</w:t>
            </w:r>
          </w:p>
        </w:tc>
        <w:tc>
          <w:tcPr>
            <w:tcW w:w="1008" w:type="dxa"/>
          </w:tcPr>
          <w:p w:rsidR="007D3B69" w:rsidRDefault="00C91545">
            <w:r>
              <w:t>1'h0</w:t>
            </w:r>
          </w:p>
        </w:tc>
      </w:tr>
      <w:tr w:rsidR="007D3B69" w:rsidTr="007D3B69">
        <w:tc>
          <w:tcPr>
            <w:tcW w:w="1440" w:type="dxa"/>
          </w:tcPr>
          <w:p w:rsidR="007D3B69" w:rsidRDefault="00C91545">
            <w:r>
              <w:t>BUFFABLE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1:AHB req with buffable 0:AHB req with non-buffable</w:t>
            </w:r>
          </w:p>
        </w:tc>
        <w:tc>
          <w:tcPr>
            <w:tcW w:w="1008" w:type="dxa"/>
          </w:tcPr>
          <w:p w:rsidR="007D3B69" w:rsidRDefault="00C91545">
            <w:r>
              <w:t>1'h0</w:t>
            </w:r>
          </w:p>
        </w:tc>
      </w:tr>
    </w:tbl>
    <w:p w:rsidR="007D3B69" w:rsidRDefault="00C91545" w:rsidP="000C4E2D">
      <w:pPr>
        <w:pStyle w:val="3"/>
        <w:spacing w:before="156" w:after="156"/>
        <w:ind w:left="964" w:hanging="964"/>
      </w:pPr>
      <w:r>
        <w:t>CPT_VERSION</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VERSION_MINOR</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The current CRYPTO MINOR version</w:t>
            </w:r>
            <w:r>
              <w:br/>
              <w:t>ECO version</w:t>
            </w:r>
          </w:p>
        </w:tc>
        <w:tc>
          <w:tcPr>
            <w:tcW w:w="1008" w:type="dxa"/>
          </w:tcPr>
          <w:p w:rsidR="007D3B69" w:rsidRDefault="00C91545">
            <w:r>
              <w:t>16'h0</w:t>
            </w:r>
          </w:p>
        </w:tc>
      </w:tr>
      <w:tr w:rsidR="007D3B69" w:rsidTr="007D3B69">
        <w:tc>
          <w:tcPr>
            <w:tcW w:w="1440" w:type="dxa"/>
          </w:tcPr>
          <w:p w:rsidR="007D3B69" w:rsidRDefault="00C91545">
            <w:r>
              <w:t>VERSION_MAJOR</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The current CRYPTO MAJOR version</w:t>
            </w:r>
            <w:r>
              <w:br/>
              <w:t>0x200:Venus</w:t>
            </w:r>
          </w:p>
        </w:tc>
        <w:tc>
          <w:tcPr>
            <w:tcW w:w="1008" w:type="dxa"/>
          </w:tcPr>
          <w:p w:rsidR="007D3B69" w:rsidRDefault="00C91545">
            <w:r>
              <w:t>16'h200</w:t>
            </w:r>
          </w:p>
        </w:tc>
      </w:tr>
    </w:tbl>
    <w:p w:rsidR="007D3B69" w:rsidRDefault="00C91545" w:rsidP="000C4E2D">
      <w:pPr>
        <w:pStyle w:val="3"/>
        <w:spacing w:before="156" w:after="156"/>
        <w:ind w:left="964" w:hanging="964"/>
      </w:pPr>
      <w:r>
        <w:t>CPT_FEATURE</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
        <w:br w:type="page"/>
      </w:r>
    </w:p>
    <w:p w:rsidR="007D3B69" w:rsidRDefault="00C91545" w:rsidP="00FF6CDC">
      <w:pPr>
        <w:pStyle w:val="10"/>
        <w:spacing w:before="156" w:after="156"/>
        <w:ind w:left="643" w:hanging="643"/>
      </w:pPr>
      <w:r>
        <w:lastRenderedPageBreak/>
        <w:t>WDT</w:t>
      </w:r>
    </w:p>
    <w:p w:rsidR="007D3B69" w:rsidRDefault="00C91545" w:rsidP="00FF6CDC">
      <w:pPr>
        <w:pStyle w:val="2"/>
        <w:spacing w:before="156" w:after="156"/>
        <w:ind w:left="843" w:hanging="843"/>
      </w:pPr>
      <w:r>
        <w:t>Introduction</w:t>
      </w:r>
    </w:p>
    <w:p w:rsidR="007C005D" w:rsidRPr="007C005D" w:rsidRDefault="007C005D" w:rsidP="007C005D">
      <w:pPr>
        <w:ind w:left="420"/>
      </w:pPr>
      <w:r>
        <w:rPr>
          <w:rFonts w:hint="eastAsia"/>
        </w:rPr>
        <w:t>从</w:t>
      </w:r>
      <w:r>
        <w:rPr>
          <w:rFonts w:hint="eastAsia"/>
        </w:rPr>
        <w:t>IP</w:t>
      </w:r>
      <w:r>
        <w:rPr>
          <w:rFonts w:hint="eastAsia"/>
        </w:rPr>
        <w:t>中来，需要把</w:t>
      </w:r>
      <w:r>
        <w:rPr>
          <w:rFonts w:hint="eastAsia"/>
        </w:rPr>
        <w:t>PDF</w:t>
      </w:r>
      <w:r>
        <w:rPr>
          <w:rFonts w:hint="eastAsia"/>
        </w:rPr>
        <w:t>转成</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WDT Register</w:t>
      </w:r>
    </w:p>
    <w:p w:rsidR="007D3B69" w:rsidRDefault="00C91545" w:rsidP="000C4E2D">
      <w:pPr>
        <w:pStyle w:val="3"/>
        <w:spacing w:before="156" w:after="156"/>
        <w:ind w:left="964" w:hanging="964"/>
      </w:pPr>
      <w:r>
        <w:t>IDREV</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id</w:t>
            </w:r>
          </w:p>
        </w:tc>
        <w:tc>
          <w:tcPr>
            <w:tcW w:w="1008" w:type="dxa"/>
          </w:tcPr>
          <w:p w:rsidR="007D3B69" w:rsidRDefault="00C91545">
            <w:r>
              <w:t>31:12</w:t>
            </w:r>
          </w:p>
        </w:tc>
        <w:tc>
          <w:tcPr>
            <w:tcW w:w="864" w:type="dxa"/>
          </w:tcPr>
          <w:p w:rsidR="007D3B69" w:rsidRDefault="00C91545">
            <w:r>
              <w:t>RO</w:t>
            </w:r>
          </w:p>
        </w:tc>
        <w:tc>
          <w:tcPr>
            <w:tcW w:w="5040" w:type="dxa"/>
          </w:tcPr>
          <w:p w:rsidR="007D3B69" w:rsidRDefault="007D3B69"/>
        </w:tc>
        <w:tc>
          <w:tcPr>
            <w:tcW w:w="1008" w:type="dxa"/>
          </w:tcPr>
          <w:p w:rsidR="007D3B69" w:rsidRDefault="00C91545">
            <w:r>
              <w:t>20'h3002</w:t>
            </w:r>
          </w:p>
        </w:tc>
      </w:tr>
      <w:tr w:rsidR="007D3B69" w:rsidTr="007D3B69">
        <w:tc>
          <w:tcPr>
            <w:tcW w:w="1440" w:type="dxa"/>
          </w:tcPr>
          <w:p w:rsidR="007D3B69" w:rsidRDefault="00C91545">
            <w:r>
              <w:t>revmajor</w:t>
            </w:r>
          </w:p>
        </w:tc>
        <w:tc>
          <w:tcPr>
            <w:tcW w:w="1008" w:type="dxa"/>
          </w:tcPr>
          <w:p w:rsidR="007D3B69" w:rsidRDefault="00C91545">
            <w:r>
              <w:t>11:4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revminor</w:t>
            </w:r>
          </w:p>
        </w:tc>
        <w:tc>
          <w:tcPr>
            <w:tcW w:w="1008" w:type="dxa"/>
          </w:tcPr>
          <w:p w:rsidR="007D3B69" w:rsidRDefault="00C91545">
            <w:r>
              <w:t>3:0</w:t>
            </w:r>
          </w:p>
        </w:tc>
        <w:tc>
          <w:tcPr>
            <w:tcW w:w="864" w:type="dxa"/>
          </w:tcPr>
          <w:p w:rsidR="007D3B69" w:rsidRDefault="00C91545">
            <w:r>
              <w:t>RO</w:t>
            </w:r>
          </w:p>
        </w:tc>
        <w:tc>
          <w:tcPr>
            <w:tcW w:w="5040" w:type="dxa"/>
          </w:tcPr>
          <w:p w:rsidR="007D3B69" w:rsidRDefault="007D3B69"/>
        </w:tc>
        <w:tc>
          <w:tcPr>
            <w:tcW w:w="1008" w:type="dxa"/>
          </w:tcPr>
          <w:p w:rsidR="007D3B69" w:rsidRDefault="00C91545">
            <w:r>
              <w:t>4'h1</w:t>
            </w:r>
          </w:p>
        </w:tc>
      </w:tr>
    </w:tbl>
    <w:p w:rsidR="007D3B69" w:rsidRDefault="00C91545" w:rsidP="000C4E2D">
      <w:pPr>
        <w:pStyle w:val="3"/>
        <w:spacing w:before="156" w:after="156"/>
        <w:ind w:left="964" w:hanging="964"/>
      </w:pPr>
      <w:r>
        <w:t>CTRL</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RO</w:t>
            </w:r>
          </w:p>
        </w:tc>
        <w:tc>
          <w:tcPr>
            <w:tcW w:w="5040" w:type="dxa"/>
          </w:tcPr>
          <w:p w:rsidR="007D3B69" w:rsidRDefault="007D3B69"/>
        </w:tc>
        <w:tc>
          <w:tcPr>
            <w:tcW w:w="1008" w:type="dxa"/>
          </w:tcPr>
          <w:p w:rsidR="007D3B69" w:rsidRDefault="00C91545">
            <w:r>
              <w:t>21'h0</w:t>
            </w:r>
          </w:p>
        </w:tc>
      </w:tr>
      <w:tr w:rsidR="007D3B69" w:rsidTr="007D3B69">
        <w:tc>
          <w:tcPr>
            <w:tcW w:w="1440" w:type="dxa"/>
          </w:tcPr>
          <w:p w:rsidR="007D3B69" w:rsidRDefault="00C91545">
            <w:r>
              <w:t>rsttime</w:t>
            </w:r>
          </w:p>
        </w:tc>
        <w:tc>
          <w:tcPr>
            <w:tcW w:w="1008" w:type="dxa"/>
          </w:tcPr>
          <w:p w:rsidR="007D3B69" w:rsidRDefault="00C91545">
            <w:r>
              <w:t>10:8</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inttime</w:t>
            </w:r>
          </w:p>
        </w:tc>
        <w:tc>
          <w:tcPr>
            <w:tcW w:w="1008" w:type="dxa"/>
          </w:tcPr>
          <w:p w:rsidR="007D3B69" w:rsidRDefault="00C91545">
            <w:r>
              <w:t>7:4</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rsten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clksel</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RESTART</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restart</w:t>
            </w:r>
          </w:p>
        </w:tc>
        <w:tc>
          <w:tcPr>
            <w:tcW w:w="1008" w:type="dxa"/>
          </w:tcPr>
          <w:p w:rsidR="007D3B69" w:rsidRDefault="00C91545">
            <w:r>
              <w:t>15:0</w:t>
            </w:r>
          </w:p>
        </w:tc>
        <w:tc>
          <w:tcPr>
            <w:tcW w:w="864" w:type="dxa"/>
          </w:tcPr>
          <w:p w:rsidR="007D3B69" w:rsidRDefault="00C91545">
            <w:r>
              <w:t>WO</w:t>
            </w:r>
          </w:p>
        </w:tc>
        <w:tc>
          <w:tcPr>
            <w:tcW w:w="5040" w:type="dxa"/>
          </w:tcPr>
          <w:p w:rsidR="007D3B69" w:rsidRDefault="00C91545">
            <w:r>
              <w:t>ATCWDT200_RESTART_NUM : 16'hcafe</w:t>
            </w:r>
          </w:p>
        </w:tc>
        <w:tc>
          <w:tcPr>
            <w:tcW w:w="1008" w:type="dxa"/>
          </w:tcPr>
          <w:p w:rsidR="007D3B69" w:rsidRDefault="00C91545">
            <w:r>
              <w:t>16'h0</w:t>
            </w:r>
          </w:p>
        </w:tc>
      </w:tr>
    </w:tbl>
    <w:p w:rsidR="007D3B69" w:rsidRDefault="00C91545" w:rsidP="000C4E2D">
      <w:pPr>
        <w:pStyle w:val="3"/>
        <w:spacing w:before="156" w:after="156"/>
        <w:ind w:left="964" w:hanging="964"/>
      </w:pPr>
      <w:r>
        <w:t>WREN</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wen</w:t>
            </w:r>
          </w:p>
        </w:tc>
        <w:tc>
          <w:tcPr>
            <w:tcW w:w="1008" w:type="dxa"/>
          </w:tcPr>
          <w:p w:rsidR="007D3B69" w:rsidRDefault="00C91545">
            <w:r>
              <w:t>15:0</w:t>
            </w:r>
          </w:p>
        </w:tc>
        <w:tc>
          <w:tcPr>
            <w:tcW w:w="864" w:type="dxa"/>
          </w:tcPr>
          <w:p w:rsidR="007D3B69" w:rsidRDefault="00C91545">
            <w:r>
              <w:t>WO</w:t>
            </w:r>
          </w:p>
        </w:tc>
        <w:tc>
          <w:tcPr>
            <w:tcW w:w="5040" w:type="dxa"/>
          </w:tcPr>
          <w:p w:rsidR="007D3B69" w:rsidRDefault="00C91545">
            <w:r>
              <w:t>ATCWDT200_WP_NUM : 16'h5aa5</w:t>
            </w:r>
          </w:p>
        </w:tc>
        <w:tc>
          <w:tcPr>
            <w:tcW w:w="1008" w:type="dxa"/>
          </w:tcPr>
          <w:p w:rsidR="007D3B69" w:rsidRDefault="00C91545">
            <w:r>
              <w:t>16'h0</w:t>
            </w:r>
          </w:p>
        </w:tc>
      </w:tr>
    </w:tbl>
    <w:p w:rsidR="007D3B69" w:rsidRDefault="00C91545" w:rsidP="000C4E2D">
      <w:pPr>
        <w:pStyle w:val="3"/>
        <w:spacing w:before="156" w:after="156"/>
        <w:ind w:left="964" w:hanging="964"/>
      </w:pPr>
      <w:r>
        <w:t>ST</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intexpired</w:t>
            </w:r>
          </w:p>
        </w:tc>
        <w:tc>
          <w:tcPr>
            <w:tcW w:w="1008" w:type="dxa"/>
          </w:tcPr>
          <w:p w:rsidR="007D3B69" w:rsidRDefault="00C91545">
            <w:r>
              <w:t>0:0</w:t>
            </w:r>
          </w:p>
        </w:tc>
        <w:tc>
          <w:tcPr>
            <w:tcW w:w="864" w:type="dxa"/>
          </w:tcPr>
          <w:p w:rsidR="007D3B69" w:rsidRDefault="00C91545">
            <w:r>
              <w:t>W1C</w:t>
            </w:r>
          </w:p>
        </w:tc>
        <w:tc>
          <w:tcPr>
            <w:tcW w:w="5040" w:type="dxa"/>
          </w:tcPr>
          <w:p w:rsidR="007D3B69" w:rsidRDefault="007D3B69"/>
        </w:tc>
        <w:tc>
          <w:tcPr>
            <w:tcW w:w="1008" w:type="dxa"/>
          </w:tcPr>
          <w:p w:rsidR="007D3B69" w:rsidRDefault="00C91545">
            <w:r>
              <w:t>1'h0</w:t>
            </w:r>
          </w:p>
        </w:tc>
      </w:tr>
    </w:tbl>
    <w:p w:rsidR="007D3B69" w:rsidRDefault="00C91545">
      <w:r>
        <w:br w:type="page"/>
      </w:r>
    </w:p>
    <w:p w:rsidR="007D3B69" w:rsidRDefault="00C91545" w:rsidP="00FF6CDC">
      <w:pPr>
        <w:pStyle w:val="10"/>
        <w:spacing w:before="156" w:after="156"/>
        <w:ind w:left="643" w:hanging="643"/>
      </w:pPr>
      <w:r>
        <w:lastRenderedPageBreak/>
        <w:t>IR</w:t>
      </w:r>
    </w:p>
    <w:p w:rsidR="007D3B69" w:rsidRDefault="00C91545" w:rsidP="00FF6CDC">
      <w:pPr>
        <w:pStyle w:val="2"/>
        <w:spacing w:before="156" w:after="156"/>
        <w:ind w:left="843" w:hanging="843"/>
      </w:pPr>
      <w:r>
        <w:t>Introduction</w:t>
      </w:r>
    </w:p>
    <w:p w:rsidR="0040500F" w:rsidRDefault="0040500F" w:rsidP="0040500F">
      <w:pPr>
        <w:ind w:firstLine="420"/>
      </w:pPr>
      <w:r>
        <w:t>IR (Infrared Radiation) module is designed to send and receive infrared remote control signals.</w:t>
      </w:r>
    </w:p>
    <w:p w:rsidR="0040500F" w:rsidRDefault="0040500F" w:rsidP="0040500F">
      <w:r>
        <w:rPr>
          <w:rFonts w:hint="eastAsia"/>
        </w:rPr>
        <w:t xml:space="preserve">　　</w:t>
      </w:r>
      <w:r>
        <w:rPr>
          <w:rFonts w:hint="eastAsia"/>
        </w:rPr>
        <w:t>It supports NEC, Toshiba 9012 and Philips RC5 protocols in hardware mode. It also supports other protocols when configured in software mode. The transmitted signals are modulated with carrier frequency. The typical frequency of carrier wave is 38KHz, and</w:t>
      </w:r>
      <w:r>
        <w:t xml:space="preserve"> duty cycle is 1/3.</w:t>
      </w:r>
    </w:p>
    <w:p w:rsidR="007D3B69" w:rsidRDefault="00C91545" w:rsidP="00FF6CDC">
      <w:pPr>
        <w:pStyle w:val="2"/>
        <w:spacing w:before="156" w:after="156"/>
        <w:ind w:left="843" w:hanging="843"/>
      </w:pPr>
      <w:r>
        <w:t>Main Features</w:t>
      </w:r>
    </w:p>
    <w:p w:rsidR="00D06A2E" w:rsidRDefault="00D06A2E" w:rsidP="00D06A2E">
      <w:r>
        <w:t>- Support AMBA APB bus access</w:t>
      </w:r>
    </w:p>
    <w:p w:rsidR="00D06A2E" w:rsidRDefault="00D06A2E" w:rsidP="00D06A2E">
      <w:r>
        <w:t>- Support IR transmitting and receiving</w:t>
      </w:r>
    </w:p>
    <w:p w:rsidR="00D06A2E" w:rsidRDefault="00D06A2E" w:rsidP="00D06A2E">
      <w:r>
        <w:t>- Support NEC, Toshiba 9012 and Philips RC5 protocols in hardware mode</w:t>
      </w:r>
    </w:p>
    <w:p w:rsidR="00D06A2E" w:rsidRDefault="00D06A2E" w:rsidP="00D06A2E">
      <w:r>
        <w:t>- Support other IR protocols with software programming</w:t>
      </w:r>
    </w:p>
    <w:p w:rsidR="00D06A2E" w:rsidRDefault="00D06A2E" w:rsidP="00D06A2E">
      <w:r>
        <w:t>- Support programmable carrier frequency and duty cycle</w:t>
      </w:r>
    </w:p>
    <w:p w:rsidR="00D06A2E" w:rsidRDefault="00D06A2E" w:rsidP="00D06A2E">
      <w:r>
        <w:t>- Support two independent 32*8 FIFOs</w:t>
      </w:r>
    </w:p>
    <w:p w:rsidR="00D06A2E" w:rsidRDefault="00D06A2E" w:rsidP="00D06A2E">
      <w:r>
        <w:t>- Use clk_ir as function clock, pclk as apb clock, and clk_tx_ir to generate carrier clock</w:t>
      </w:r>
    </w:p>
    <w:p w:rsidR="00D06A2E" w:rsidRPr="00D06A2E" w:rsidRDefault="00D06A2E" w:rsidP="00D06A2E">
      <w:r>
        <w:t>- Support DMA transfer in software program mode</w:t>
      </w:r>
    </w:p>
    <w:p w:rsidR="007D3B69" w:rsidRDefault="00C91545" w:rsidP="00FF6CDC">
      <w:pPr>
        <w:pStyle w:val="2"/>
        <w:spacing w:before="156" w:after="156"/>
        <w:ind w:left="843" w:hanging="843"/>
      </w:pPr>
      <w:r>
        <w:t>Function Description</w:t>
      </w:r>
    </w:p>
    <w:p w:rsidR="00B83BC5" w:rsidRDefault="001C2E67" w:rsidP="001C2E67">
      <w:pPr>
        <w:pStyle w:val="3"/>
        <w:spacing w:before="156" w:after="156"/>
        <w:ind w:left="964" w:hanging="964"/>
      </w:pPr>
      <w:r>
        <w:rPr>
          <w:rFonts w:hint="eastAsia"/>
        </w:rPr>
        <w:t>Carrier</w:t>
      </w:r>
    </w:p>
    <w:p w:rsidR="001C2E67" w:rsidRDefault="001C2E67" w:rsidP="001C2E67">
      <w:pPr>
        <w:ind w:firstLine="420"/>
      </w:pPr>
      <w:r>
        <w:t>Why we need carrier? There are many source of Infra-Red light. The sun is the brightest source of all, while light bulbs, candles, central heating system are also the sources of Infra-Red light. Even our bodies radiate Infra-Red light. In fact everything radiates heat, and Infra-Red light.</w:t>
      </w:r>
    </w:p>
    <w:p w:rsidR="001C2E67" w:rsidRDefault="001C2E67" w:rsidP="001C2E67">
      <w:r>
        <w:rPr>
          <w:rFonts w:hint="eastAsia"/>
        </w:rPr>
        <w:t xml:space="preserve">　　</w:t>
      </w:r>
      <w:r>
        <w:rPr>
          <w:rFonts w:hint="eastAsia"/>
        </w:rPr>
        <w:t xml:space="preserve">To make sure our IR message receiving without errors, modulation is needed. With modulation we make IR light source blink in a particular frequency. The IR receiver will be turned to that frequency, and ignore others. In modulation, "marks" represent IR </w:t>
      </w:r>
      <w:r>
        <w:t>light pulsing on and off in a particular frequency. While "space" is the off state, no light emitted.</w:t>
      </w:r>
    </w:p>
    <w:p w:rsidR="001C2E67" w:rsidRDefault="001C2E67" w:rsidP="001C2E67">
      <w:r>
        <w:rPr>
          <w:rFonts w:hint="eastAsia"/>
        </w:rPr>
        <w:t xml:space="preserve">　　</w:t>
      </w:r>
      <w:r>
        <w:rPr>
          <w:rFonts w:hint="eastAsia"/>
        </w:rPr>
        <w:t xml:space="preserve">The carrier frequency regularly used are 38KHz, 39.2KHz, 37.916KHz, 42KHz, 40KHz, 44KHz, 38.38KHz and so on. Among them, 38KHz is the most widely used </w:t>
      </w:r>
      <w:r>
        <w:rPr>
          <w:rFonts w:hint="eastAsia"/>
        </w:rPr>
        <w:lastRenderedPageBreak/>
        <w:t>one. 90% infrared radiation transmitters/receivers use 38KHz frequency.</w:t>
      </w:r>
    </w:p>
    <w:p w:rsidR="005E1B30" w:rsidRDefault="005E1B30" w:rsidP="005E1B30">
      <w:pPr>
        <w:pStyle w:val="3"/>
        <w:spacing w:before="156" w:after="156"/>
        <w:ind w:left="964" w:hanging="964"/>
      </w:pPr>
      <w:r>
        <w:rPr>
          <w:rFonts w:hint="eastAsia"/>
        </w:rPr>
        <w:t>Protocol</w:t>
      </w:r>
    </w:p>
    <w:p w:rsidR="001C2E67" w:rsidRDefault="00646711" w:rsidP="00646711">
      <w:pPr>
        <w:ind w:firstLine="420"/>
      </w:pPr>
      <w:r>
        <w:rPr>
          <w:rFonts w:ascii="Helvetica" w:hAnsi="Helvetica"/>
          <w:color w:val="333333"/>
          <w:shd w:val="clear" w:color="auto" w:fill="FFFFFF"/>
        </w:rPr>
        <w:t>The design support 3 IR protocols: NEC, Toshiba 9012 and Philips RC5.</w:t>
      </w:r>
    </w:p>
    <w:p w:rsidR="001C2E67" w:rsidRPr="00646711" w:rsidRDefault="00646711" w:rsidP="00A25F4E">
      <w:pPr>
        <w:pStyle w:val="4"/>
        <w:spacing w:before="156" w:after="156"/>
        <w:ind w:left="1205" w:hanging="1205"/>
      </w:pPr>
      <w:r w:rsidRPr="00646711">
        <w:t>Hardware NEC mode</w:t>
      </w:r>
    </w:p>
    <w:p w:rsidR="00646711" w:rsidRPr="00646711" w:rsidRDefault="00646711" w:rsidP="00646711">
      <w:pPr>
        <w:widowControl/>
        <w:spacing w:before="192" w:after="192" w:line="240" w:lineRule="auto"/>
      </w:pPr>
      <w:r w:rsidRPr="00646711">
        <w:t xml:space="preserve">　</w:t>
      </w:r>
      <w:r w:rsidRPr="00646711">
        <w:t xml:space="preserve">The NEC protocol contains 8-bit address and 8-bit command. Both address and command are tranmitted twice for reliability. The carrier frequency is 38KHz. Bit time of logic "1" is 2.25ms, and bit time of logic "0" is 1.12ms. </w:t>
      </w:r>
    </w:p>
    <w:p w:rsidR="00646711" w:rsidRPr="00646711" w:rsidRDefault="00646711" w:rsidP="00646711">
      <w:pPr>
        <w:widowControl/>
        <w:spacing w:before="192" w:after="192" w:line="240" w:lineRule="auto"/>
      </w:pPr>
      <w:r w:rsidRPr="00646711">
        <w:t xml:space="preserve">　　</w:t>
      </w:r>
      <w:r w:rsidRPr="00646711">
        <w:t>The NEC protocol shows below. A message is started with 9ms pulse and 4.5ms space. It's the header of a frame of a message. After that the address and command are both transmitted twice. The second time all bits are inverted and can be used for verification of the received message. The total transmission time is constant because every bit is repeated with its inverted length. During transmission the LSB is transmitted first.</w:t>
      </w:r>
    </w:p>
    <w:p w:rsidR="001C2E67" w:rsidRDefault="00646711" w:rsidP="001C2E67">
      <w:r>
        <w:rPr>
          <w:noProof/>
        </w:rPr>
        <w:drawing>
          <wp:inline distT="0" distB="0" distL="0" distR="0" wp14:anchorId="4C4B1658" wp14:editId="0D36FA68">
            <wp:extent cx="5486400" cy="12160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216025"/>
                    </a:xfrm>
                    <a:prstGeom prst="rect">
                      <a:avLst/>
                    </a:prstGeom>
                  </pic:spPr>
                </pic:pic>
              </a:graphicData>
            </a:graphic>
          </wp:inline>
        </w:drawing>
      </w:r>
    </w:p>
    <w:p w:rsidR="001C2E67" w:rsidRDefault="00646711" w:rsidP="00646711">
      <w:pPr>
        <w:ind w:firstLine="420"/>
      </w:pPr>
      <w:r w:rsidRPr="00646711">
        <w:t>Logic "1" transmitted with 0.56ms pulse first, and total period is 2.25ms. Logic "0" transmitted with 0.56ms pulse first, and total period is 1.12ms. The picture below shows logic "1" and logic "0".</w:t>
      </w:r>
    </w:p>
    <w:p w:rsidR="00646711" w:rsidRPr="00646711" w:rsidRDefault="00646711" w:rsidP="001C2E67">
      <w:r>
        <w:rPr>
          <w:noProof/>
        </w:rPr>
        <w:drawing>
          <wp:inline distT="0" distB="0" distL="0" distR="0" wp14:anchorId="7E7B3C21" wp14:editId="27489E59">
            <wp:extent cx="5486400" cy="1947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947545"/>
                    </a:xfrm>
                    <a:prstGeom prst="rect">
                      <a:avLst/>
                    </a:prstGeom>
                  </pic:spPr>
                </pic:pic>
              </a:graphicData>
            </a:graphic>
          </wp:inline>
        </w:drawing>
      </w:r>
    </w:p>
    <w:p w:rsidR="00646711" w:rsidRDefault="00646711" w:rsidP="00646711">
      <w:pPr>
        <w:ind w:firstLine="420"/>
        <w:rPr>
          <w:rFonts w:ascii="Helvetica" w:hAnsi="Helvetica"/>
          <w:color w:val="333333"/>
          <w:shd w:val="clear" w:color="auto" w:fill="FFFFFF"/>
        </w:rPr>
      </w:pPr>
      <w:r>
        <w:rPr>
          <w:rFonts w:ascii="Helvetica" w:hAnsi="Helvetica"/>
          <w:color w:val="333333"/>
          <w:shd w:val="clear" w:color="auto" w:fill="FFFFFF"/>
        </w:rPr>
        <w:t>To be noticed, the "pulse" is recognized as level low, while "space" is represented as level high in our IR receivers. The logic "0" and logic "1" in our receiver is recognized as the following picture.</w:t>
      </w:r>
    </w:p>
    <w:p w:rsidR="00646711" w:rsidRDefault="00646711" w:rsidP="00646711">
      <w:pPr>
        <w:ind w:firstLine="420"/>
      </w:pPr>
      <w:r>
        <w:rPr>
          <w:noProof/>
        </w:rPr>
        <w:lastRenderedPageBreak/>
        <w:drawing>
          <wp:inline distT="0" distB="0" distL="0" distR="0" wp14:anchorId="2CFB7BD1" wp14:editId="44CF916F">
            <wp:extent cx="5486400" cy="34905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86400" cy="3490595"/>
                    </a:xfrm>
                    <a:prstGeom prst="rect">
                      <a:avLst/>
                    </a:prstGeom>
                  </pic:spPr>
                </pic:pic>
              </a:graphicData>
            </a:graphic>
          </wp:inline>
        </w:drawing>
      </w:r>
    </w:p>
    <w:p w:rsidR="00646711" w:rsidRDefault="00646711" w:rsidP="00646711">
      <w:pPr>
        <w:ind w:firstLine="420"/>
      </w:pPr>
    </w:p>
    <w:p w:rsidR="00646711" w:rsidRDefault="00646711" w:rsidP="00646711">
      <w:pPr>
        <w:ind w:firstLine="420"/>
      </w:pPr>
      <w:r>
        <w:rPr>
          <w:rFonts w:ascii="Helvetica" w:hAnsi="Helvetica"/>
          <w:color w:val="333333"/>
          <w:shd w:val="clear" w:color="auto" w:fill="FFFFFF"/>
        </w:rPr>
        <w:t>In IR transmitter the output is transmitted with carrier, and the polarity is controlled by register "ir_tx_pol". When "ir_tx_pol" is "1", the output is just the same as IR protocol. When "ir_tx_pol" is "0", the output "mark" and "space" is reversed. Take logic "0" as an example.</w:t>
      </w:r>
    </w:p>
    <w:p w:rsidR="00646711" w:rsidRDefault="00646711" w:rsidP="00646711">
      <w:pPr>
        <w:ind w:firstLine="420"/>
      </w:pPr>
      <w:r>
        <w:rPr>
          <w:noProof/>
        </w:rPr>
        <w:lastRenderedPageBreak/>
        <w:drawing>
          <wp:inline distT="0" distB="0" distL="0" distR="0" wp14:anchorId="34EB6377" wp14:editId="5FD3490E">
            <wp:extent cx="5486400" cy="4819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4819015"/>
                    </a:xfrm>
                    <a:prstGeom prst="rect">
                      <a:avLst/>
                    </a:prstGeom>
                  </pic:spPr>
                </pic:pic>
              </a:graphicData>
            </a:graphic>
          </wp:inline>
        </w:drawing>
      </w:r>
    </w:p>
    <w:p w:rsidR="00646711" w:rsidRDefault="00646711" w:rsidP="00646711">
      <w:pPr>
        <w:ind w:firstLine="420"/>
      </w:pPr>
      <w:r>
        <w:t>In our design the 8-bit address and 8-bit reversed address are called "usercode". To be honesty, you can write 8-bit address + 8 bit reversed bits into this register, or you can just write 16 bits. It's controlled by software. The 8-bit command and 8-bit reversed command are named as "datacode". Like the usercode, you can also write expand 16 bits or 8-bit + 8-bit reversed.</w:t>
      </w:r>
    </w:p>
    <w:p w:rsidR="00646711" w:rsidRDefault="00646711" w:rsidP="00646711">
      <w:pPr>
        <w:ind w:firstLine="420"/>
      </w:pPr>
    </w:p>
    <w:p w:rsidR="00646711" w:rsidRDefault="00646711" w:rsidP="00646711">
      <w:pPr>
        <w:ind w:firstLine="420"/>
      </w:pPr>
      <w:r>
        <w:rPr>
          <w:rFonts w:hint="eastAsia"/>
        </w:rPr>
        <w:t xml:space="preserve">　　</w:t>
      </w:r>
      <w:r>
        <w:rPr>
          <w:rFonts w:hint="eastAsia"/>
        </w:rPr>
        <w:t>We also support repeat mode in NEC protocol. If the key on the remote control remains pressed, the repeat mode is triggered. Every 110ms a repeat code is transmitted as long as the key remains pressed. The repeat code is simply 9ms pulse followed by a 2.</w:t>
      </w:r>
      <w:r>
        <w:t>25ms space and 560us pulse.</w:t>
      </w:r>
    </w:p>
    <w:p w:rsidR="00646711" w:rsidRDefault="00646711" w:rsidP="00646711">
      <w:pPr>
        <w:ind w:firstLine="420"/>
      </w:pPr>
      <w:r>
        <w:rPr>
          <w:noProof/>
        </w:rPr>
        <w:lastRenderedPageBreak/>
        <w:drawing>
          <wp:inline distT="0" distB="0" distL="0" distR="0" wp14:anchorId="1646A0AC" wp14:editId="30BAD846">
            <wp:extent cx="3114675" cy="29432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14675" cy="2943225"/>
                    </a:xfrm>
                    <a:prstGeom prst="rect">
                      <a:avLst/>
                    </a:prstGeom>
                  </pic:spPr>
                </pic:pic>
              </a:graphicData>
            </a:graphic>
          </wp:inline>
        </w:drawing>
      </w:r>
    </w:p>
    <w:p w:rsidR="00646711" w:rsidRDefault="00646711" w:rsidP="00646711">
      <w:pPr>
        <w:ind w:firstLine="420"/>
      </w:pPr>
    </w:p>
    <w:p w:rsidR="00646711" w:rsidRPr="00646711" w:rsidRDefault="00646711" w:rsidP="00A25F4E">
      <w:pPr>
        <w:pStyle w:val="4"/>
        <w:spacing w:before="156" w:after="156"/>
        <w:ind w:left="1205" w:hanging="1205"/>
      </w:pPr>
      <w:r w:rsidRPr="00646711">
        <w:t>Toshiba</w:t>
      </w:r>
    </w:p>
    <w:p w:rsidR="00646711" w:rsidRDefault="00646711" w:rsidP="00646711">
      <w:pPr>
        <w:ind w:firstLine="420"/>
      </w:pPr>
      <w:r w:rsidRPr="00646711">
        <w:t>Toshiba 9012 is very similar to NEC mode, it also contains header, usercode and datacode.  Unlike NEC protocol, the header of Toshiba 9012 is 4.5ms "mark" + 4.5ms "space".</w:t>
      </w:r>
    </w:p>
    <w:p w:rsidR="00646711" w:rsidRDefault="00646711" w:rsidP="00646711">
      <w:pPr>
        <w:ind w:firstLine="420"/>
      </w:pPr>
      <w:r>
        <w:rPr>
          <w:noProof/>
        </w:rPr>
        <w:drawing>
          <wp:inline distT="0" distB="0" distL="0" distR="0" wp14:anchorId="0CE17CE9" wp14:editId="2828A4C3">
            <wp:extent cx="3895725" cy="28289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95725" cy="2828925"/>
                    </a:xfrm>
                    <a:prstGeom prst="rect">
                      <a:avLst/>
                    </a:prstGeom>
                  </pic:spPr>
                </pic:pic>
              </a:graphicData>
            </a:graphic>
          </wp:inline>
        </w:drawing>
      </w:r>
    </w:p>
    <w:p w:rsidR="00646711" w:rsidRDefault="00646711" w:rsidP="00646711">
      <w:pPr>
        <w:ind w:firstLine="420"/>
      </w:pPr>
      <w:r w:rsidRPr="00646711">
        <w:t>After the header usercode and datacode are transmitted with LSB first. The logic "0" and logic "1" are represented just same as NEC protocol.</w:t>
      </w:r>
    </w:p>
    <w:p w:rsidR="00646711" w:rsidRPr="00646711" w:rsidRDefault="00646711" w:rsidP="00A25F4E">
      <w:pPr>
        <w:pStyle w:val="4"/>
        <w:spacing w:before="156" w:after="156"/>
        <w:ind w:left="1205" w:hanging="1205"/>
      </w:pPr>
      <w:r w:rsidRPr="00646711">
        <w:t>Philips RC5</w:t>
      </w:r>
    </w:p>
    <w:p w:rsidR="00646711" w:rsidRDefault="00646711" w:rsidP="00646711">
      <w:pPr>
        <w:ind w:firstLine="420"/>
      </w:pPr>
      <w:r w:rsidRPr="00646711">
        <w:t xml:space="preserve">The RC-5 code from Philips is possibly the most used protocol by hobbyists, probably because of the wide availability of cheap remote controls. It contains 5-bit </w:t>
      </w:r>
      <w:r w:rsidRPr="00646711">
        <w:lastRenderedPageBreak/>
        <w:t>address and 6-bit command length. Typical carrier frequency is 36kHz, and constant bit time is 1.778ms.</w:t>
      </w:r>
    </w:p>
    <w:p w:rsidR="007D3B69" w:rsidRDefault="00C91545" w:rsidP="00FF6CDC">
      <w:pPr>
        <w:pStyle w:val="2"/>
        <w:spacing w:before="156" w:after="156"/>
        <w:ind w:left="843" w:hanging="843"/>
      </w:pPr>
      <w:r>
        <w:t>Basic Block Diagram</w:t>
      </w:r>
    </w:p>
    <w:p w:rsidR="00B83BC5" w:rsidRDefault="00B83BC5" w:rsidP="00B83BC5">
      <w:r>
        <w:rPr>
          <w:noProof/>
        </w:rPr>
        <w:drawing>
          <wp:inline distT="0" distB="0" distL="0" distR="0" wp14:anchorId="29566F4F" wp14:editId="303AF723">
            <wp:extent cx="5486400" cy="28581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2858135"/>
                    </a:xfrm>
                    <a:prstGeom prst="rect">
                      <a:avLst/>
                    </a:prstGeom>
                  </pic:spPr>
                </pic:pic>
              </a:graphicData>
            </a:graphic>
          </wp:inline>
        </w:drawing>
      </w:r>
    </w:p>
    <w:p w:rsidR="00B00D90" w:rsidRDefault="00B00D90" w:rsidP="00B00D90">
      <w:pPr>
        <w:ind w:firstLine="420"/>
      </w:pPr>
      <w:r>
        <w:t>The IR module owns a receiver and a transmitter, both could be configured to software control mode or hardware control mode. In other words, the IR module could be configured into software TX mode, hardware TX mode, software RX mode, hardware RX mode.</w:t>
      </w:r>
    </w:p>
    <w:p w:rsidR="00B00D90" w:rsidRDefault="00B00D90" w:rsidP="00B00D90">
      <w:r>
        <w:rPr>
          <w:rFonts w:hint="eastAsia"/>
        </w:rPr>
        <w:t xml:space="preserve">　　</w:t>
      </w:r>
      <w:r>
        <w:rPr>
          <w:rFonts w:hint="eastAsia"/>
        </w:rPr>
        <w:t>In software mode, it performs serial-to-parallel conversion on data received from input pad, and parallel-to-serial conversion on data transmitted to output pad. CPU or DMA is responsible for dealing with parallel data between IR FIFO and external memory</w:t>
      </w:r>
      <w:r>
        <w:t>.</w:t>
      </w:r>
    </w:p>
    <w:p w:rsidR="00B00D90" w:rsidRDefault="00B00D90" w:rsidP="00B00D90">
      <w:r>
        <w:rPr>
          <w:rFonts w:hint="eastAsia"/>
        </w:rPr>
        <w:t xml:space="preserve">　　</w:t>
      </w:r>
      <w:r>
        <w:rPr>
          <w:rFonts w:hint="eastAsia"/>
        </w:rPr>
        <w:t>The RX FIFO and TX FIFO are both 32*8, which could be written and read by the processor core over APB bus. CPU can directly write or read these entries. However, DMA operation is more recommended.</w:t>
      </w:r>
    </w:p>
    <w:p w:rsidR="00B00D90" w:rsidRDefault="00B00D90" w:rsidP="00B00D90">
      <w:r>
        <w:rPr>
          <w:noProof/>
        </w:rPr>
        <w:drawing>
          <wp:inline distT="0" distB="0" distL="0" distR="0" wp14:anchorId="527B15AC" wp14:editId="56FB47B1">
            <wp:extent cx="5486400" cy="590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590550"/>
                    </a:xfrm>
                    <a:prstGeom prst="rect">
                      <a:avLst/>
                    </a:prstGeom>
                  </pic:spPr>
                </pic:pic>
              </a:graphicData>
            </a:graphic>
          </wp:inline>
        </w:drawing>
      </w:r>
    </w:p>
    <w:p w:rsidR="00B00D90" w:rsidRDefault="00B00D90" w:rsidP="00B00D90">
      <w:r>
        <w:rPr>
          <w:rFonts w:hint="eastAsia"/>
        </w:rPr>
        <w:t xml:space="preserve">　　　　　　　　　　　　　　　　</w:t>
      </w:r>
      <w:r>
        <w:rPr>
          <w:rFonts w:hint="eastAsia"/>
        </w:rPr>
        <w:t>Figure 2 Data Structure</w:t>
      </w:r>
    </w:p>
    <w:p w:rsidR="00B00D90" w:rsidRDefault="00B00D90" w:rsidP="00B00D90">
      <w:r>
        <w:rPr>
          <w:rFonts w:hint="eastAsia"/>
        </w:rPr>
        <w:t xml:space="preserve">　　</w:t>
      </w:r>
      <w:r>
        <w:rPr>
          <w:rFonts w:hint="eastAsia"/>
        </w:rPr>
        <w:t>The data structure is shown in Figure 2. Each 32-bit value contains two field, "level" indicates whether a high/low level value was received or is going to be transmitted, and "period"  is the duration (numbers of clk_ir clk cycles) for which the level l</w:t>
      </w:r>
      <w:r>
        <w:t xml:space="preserve">asts. As in transmit mode, a zero period is interpreted as an end-marker. The transmitter will transmit "thres" (in register "ir_idle_thres") instead once it reads this </w:t>
      </w:r>
      <w:r>
        <w:lastRenderedPageBreak/>
        <w:t>value, and generated transmit ok interrupt.</w:t>
      </w:r>
    </w:p>
    <w:p w:rsidR="00B00D90" w:rsidRDefault="00B00D90" w:rsidP="00B00D90">
      <w:r>
        <w:rPr>
          <w:rFonts w:hint="eastAsia"/>
        </w:rPr>
        <w:t xml:space="preserve">　　</w:t>
      </w:r>
      <w:r>
        <w:rPr>
          <w:rFonts w:hint="eastAsia"/>
        </w:rPr>
        <w:t>Once the receiver is enable, it measures the duration between input signal edges. The duration measured by clk_ir clock cycle will be written as "period", the input signal level will also be written into "level" field. The  data structure is the same wit</w:t>
      </w:r>
      <w:r>
        <w:t>h transmitting. When receiver detects no change in signal level for more than "thres" clock cycle in register "ir_idle_thres", the receiver interrupt will be generated.</w:t>
      </w:r>
    </w:p>
    <w:p w:rsidR="00B00D90" w:rsidRDefault="00B00D90" w:rsidP="00B00D90">
      <w:r>
        <w:rPr>
          <w:rFonts w:hint="eastAsia"/>
        </w:rPr>
        <w:t xml:space="preserve">　　</w:t>
      </w:r>
      <w:r>
        <w:rPr>
          <w:rFonts w:hint="eastAsia"/>
        </w:rPr>
        <w:t xml:space="preserve">The carrier is generated with input clock clk_tx_ir, eg 6MHz, "ir_carrier_high" and "ir_carrier_low" in register "ir_carrier_config" are used to configure the numbers of clk_tx_ir clock cycles of output high and output level respectively. "ir_tx_pol" in </w:t>
      </w:r>
      <w:r>
        <w:t>register "ir_tx_config" controls the polarity of ir transmit output.</w:t>
      </w:r>
    </w:p>
    <w:p w:rsidR="00B00D90" w:rsidRDefault="00B00D90" w:rsidP="00B00D90">
      <w:r>
        <w:rPr>
          <w:rFonts w:hint="eastAsia"/>
        </w:rPr>
        <w:t xml:space="preserve">　　</w:t>
      </w:r>
      <w:r>
        <w:rPr>
          <w:rFonts w:hint="eastAsia"/>
        </w:rPr>
        <w:t>After IR transmitted or recevied, an interrupt will be raised. In hardware received mode, an interrupt generated after a complete NEC, Toshiba 9012 or Philips RC5 signals detected. In hardware transmit mode , an interrupt generated after signals transmit</w:t>
      </w:r>
      <w:r>
        <w:t>ted. In software recevied mode, after idle threshold clock cycles of no edge detected, an interrupt is generated. In software transmit mode, a transmit data of zero length indicates the end of transmission (notice: set *txdata_hi_lo* to "1"), and an interrupt will be generated.</w:t>
      </w:r>
    </w:p>
    <w:p w:rsidR="00B83BC5" w:rsidRDefault="00BD0867" w:rsidP="00BD0867">
      <w:pPr>
        <w:pStyle w:val="2"/>
        <w:spacing w:before="156" w:after="156"/>
        <w:ind w:left="843" w:hanging="843"/>
      </w:pPr>
      <w:r>
        <w:t>Programming</w:t>
      </w:r>
      <w:r>
        <w:rPr>
          <w:rFonts w:hint="eastAsia"/>
        </w:rPr>
        <w:t xml:space="preserve"> Guide</w:t>
      </w:r>
    </w:p>
    <w:p w:rsidR="00BD0867" w:rsidRDefault="00614FAE" w:rsidP="00614FAE">
      <w:pPr>
        <w:pStyle w:val="3"/>
        <w:spacing w:before="156" w:after="156"/>
        <w:ind w:left="964" w:hanging="964"/>
      </w:pPr>
      <w:r w:rsidRPr="00614FAE">
        <w:t>NEC receive</w:t>
      </w:r>
    </w:p>
    <w:p w:rsidR="00614FAE" w:rsidRDefault="00614FAE" w:rsidP="00614FAE">
      <w:r>
        <w:t>- Configure GPIO</w:t>
      </w:r>
    </w:p>
    <w:p w:rsidR="00614FAE" w:rsidRDefault="00614FAE" w:rsidP="00614FAE">
      <w:r>
        <w:t>- IR module enable</w:t>
      </w:r>
    </w:p>
    <w:p w:rsidR="00614FAE" w:rsidRDefault="00614FAE" w:rsidP="00614FAE">
      <w:r>
        <w:t>- Set NEC mode</w:t>
      </w:r>
    </w:p>
    <w:p w:rsidR="00614FAE" w:rsidRDefault="00614FAE" w:rsidP="00614FAE">
      <w:r>
        <w:t>- Set RX mode</w:t>
      </w:r>
    </w:p>
    <w:p w:rsidR="00614FAE" w:rsidRDefault="00614FAE" w:rsidP="00614FAE">
      <w:r>
        <w:t>- Enable interrupt</w:t>
      </w:r>
    </w:p>
    <w:p w:rsidR="00614FAE" w:rsidRDefault="00614FAE" w:rsidP="00614FAE">
      <w:r>
        <w:t>- Enable IR</w:t>
      </w:r>
    </w:p>
    <w:p w:rsidR="00614FAE" w:rsidRDefault="00614FAE" w:rsidP="00614FAE">
      <w:r>
        <w:t>- Wait for interrupt</w:t>
      </w:r>
    </w:p>
    <w:p w:rsidR="00BD0867" w:rsidRDefault="00614FAE" w:rsidP="00614FAE">
      <w:r>
        <w:t>- Check IR received_ok status, clear interrupt</w:t>
      </w:r>
    </w:p>
    <w:p w:rsidR="00D10AFB" w:rsidRDefault="00D10AFB" w:rsidP="00D10AFB">
      <w:pPr>
        <w:pStyle w:val="3"/>
        <w:spacing w:before="156" w:after="156"/>
        <w:ind w:left="964" w:hanging="964"/>
      </w:pPr>
      <w:r w:rsidRPr="00D10AFB">
        <w:t>NEC transmit</w:t>
      </w:r>
    </w:p>
    <w:p w:rsidR="00D10AFB" w:rsidRDefault="00D10AFB" w:rsidP="00D10AFB">
      <w:r>
        <w:t>- Configure GPIO</w:t>
      </w:r>
    </w:p>
    <w:p w:rsidR="00D10AFB" w:rsidRDefault="00D10AFB" w:rsidP="00D10AFB">
      <w:r>
        <w:t>- IR module enable</w:t>
      </w:r>
    </w:p>
    <w:p w:rsidR="00D10AFB" w:rsidRDefault="00D10AFB" w:rsidP="00D10AFB">
      <w:r>
        <w:t>- Set NEC mode</w:t>
      </w:r>
    </w:p>
    <w:p w:rsidR="00D10AFB" w:rsidRDefault="00D10AFB" w:rsidP="00D10AFB">
      <w:r>
        <w:t>- Set TX mode</w:t>
      </w:r>
    </w:p>
    <w:p w:rsidR="00D10AFB" w:rsidRDefault="00D10AFB" w:rsidP="00D10AFB">
      <w:r>
        <w:t>- Configure carry high and carry low</w:t>
      </w:r>
    </w:p>
    <w:p w:rsidR="00D10AFB" w:rsidRDefault="00D10AFB" w:rsidP="00D10AFB">
      <w:r>
        <w:lastRenderedPageBreak/>
        <w:t>- Set time s1, s3, bit time 1, 2 and bit cycle</w:t>
      </w:r>
    </w:p>
    <w:p w:rsidR="00D10AFB" w:rsidRDefault="00D10AFB" w:rsidP="00D10AFB">
      <w:r>
        <w:t>- Set tx usercode and datacode</w:t>
      </w:r>
    </w:p>
    <w:p w:rsidR="00D10AFB" w:rsidRDefault="00D10AFB" w:rsidP="00D10AFB">
      <w:r>
        <w:t>- Set tx polarity</w:t>
      </w:r>
    </w:p>
    <w:p w:rsidR="00D10AFB" w:rsidRDefault="00D10AFB" w:rsidP="00D10AFB">
      <w:r>
        <w:t>- Enable interrupt</w:t>
      </w:r>
    </w:p>
    <w:p w:rsidR="00D10AFB" w:rsidRDefault="00D10AFB" w:rsidP="00D10AFB">
      <w:r>
        <w:t>- Enable IR</w:t>
      </w:r>
    </w:p>
    <w:p w:rsidR="00D10AFB" w:rsidRDefault="00D10AFB" w:rsidP="00D10AFB">
      <w:r>
        <w:t>- Set tx_start</w:t>
      </w:r>
    </w:p>
    <w:p w:rsidR="00D10AFB" w:rsidRDefault="00D10AFB" w:rsidP="00D10AFB">
      <w:r>
        <w:t>- Wait for interrupt</w:t>
      </w:r>
    </w:p>
    <w:p w:rsidR="001A1842" w:rsidRDefault="00D10AFB" w:rsidP="00D10AFB">
      <w:r>
        <w:t>- Check IR transmit_ok status, clear interrupt</w:t>
      </w:r>
    </w:p>
    <w:p w:rsidR="00D20735" w:rsidRDefault="00D20735" w:rsidP="00D20735">
      <w:pPr>
        <w:pStyle w:val="3"/>
        <w:spacing w:before="156" w:after="156"/>
        <w:ind w:left="964" w:hanging="964"/>
      </w:pPr>
      <w:r w:rsidRPr="00D10AFB">
        <w:t xml:space="preserve">NEC </w:t>
      </w:r>
      <w:r w:rsidRPr="00D20735">
        <w:t>repeat receive</w:t>
      </w:r>
    </w:p>
    <w:p w:rsidR="00D20735" w:rsidRDefault="00D20735" w:rsidP="00D20735">
      <w:r>
        <w:t>- Configure GPIO</w:t>
      </w:r>
    </w:p>
    <w:p w:rsidR="00D20735" w:rsidRDefault="00D20735" w:rsidP="00D20735">
      <w:r>
        <w:t>- IR module enable</w:t>
      </w:r>
    </w:p>
    <w:p w:rsidR="00D20735" w:rsidRDefault="00D20735" w:rsidP="00D20735">
      <w:r>
        <w:t>- Set NEC mode</w:t>
      </w:r>
    </w:p>
    <w:p w:rsidR="00D20735" w:rsidRDefault="00D20735" w:rsidP="00D20735">
      <w:r>
        <w:t>- Set RX mode</w:t>
      </w:r>
    </w:p>
    <w:p w:rsidR="00D20735" w:rsidRDefault="00D20735" w:rsidP="00D20735">
      <w:r>
        <w:t>- Enable interrupt</w:t>
      </w:r>
    </w:p>
    <w:p w:rsidR="00D20735" w:rsidRDefault="00D20735" w:rsidP="00D20735">
      <w:r>
        <w:t>- Enable IR</w:t>
      </w:r>
    </w:p>
    <w:p w:rsidR="00D20735" w:rsidRDefault="00D20735" w:rsidP="00D20735">
      <w:r>
        <w:t>- Wait for interrupt</w:t>
      </w:r>
    </w:p>
    <w:p w:rsidR="00D20735" w:rsidRDefault="00D20735" w:rsidP="00D20735">
      <w:r>
        <w:t>- Check IR received_ok status, clear interrupt</w:t>
      </w:r>
    </w:p>
    <w:p w:rsidR="00D20735" w:rsidRDefault="00D20735" w:rsidP="00D20735">
      <w:r>
        <w:t>- Enable interrupt</w:t>
      </w:r>
    </w:p>
    <w:p w:rsidR="001A1842" w:rsidRDefault="00D20735" w:rsidP="00D20735">
      <w:r>
        <w:t>- Check IR repest status, clear interrupt</w:t>
      </w:r>
    </w:p>
    <w:p w:rsidR="00AF09F0" w:rsidRDefault="00AF09F0" w:rsidP="00AF09F0">
      <w:pPr>
        <w:pStyle w:val="3"/>
        <w:spacing w:before="156" w:after="156"/>
        <w:ind w:left="964" w:hanging="964"/>
      </w:pPr>
      <w:r w:rsidRPr="00AF09F0">
        <w:t>NEC repeat transmit</w:t>
      </w:r>
    </w:p>
    <w:p w:rsidR="00AF09F0" w:rsidRDefault="00AF09F0" w:rsidP="00AF09F0">
      <w:r>
        <w:t>- Configure GPIO</w:t>
      </w:r>
    </w:p>
    <w:p w:rsidR="00AF09F0" w:rsidRDefault="00AF09F0" w:rsidP="00AF09F0">
      <w:r>
        <w:t>- IR module enable</w:t>
      </w:r>
    </w:p>
    <w:p w:rsidR="00AF09F0" w:rsidRDefault="00AF09F0" w:rsidP="00AF09F0">
      <w:r>
        <w:t>- Set NEC mode</w:t>
      </w:r>
    </w:p>
    <w:p w:rsidR="00AF09F0" w:rsidRDefault="00AF09F0" w:rsidP="00AF09F0">
      <w:r>
        <w:t>- Set TX mode</w:t>
      </w:r>
    </w:p>
    <w:p w:rsidR="00AF09F0" w:rsidRDefault="00AF09F0" w:rsidP="00AF09F0">
      <w:r>
        <w:t>- Configure carry high and carry low</w:t>
      </w:r>
    </w:p>
    <w:p w:rsidR="00AF09F0" w:rsidRDefault="00AF09F0" w:rsidP="00AF09F0">
      <w:r>
        <w:t>- Set time s1, s3, bit time 1, 2 and bit cycle</w:t>
      </w:r>
    </w:p>
    <w:p w:rsidR="00AF09F0" w:rsidRDefault="00AF09F0" w:rsidP="00AF09F0">
      <w:r>
        <w:t>- Set tx usercode and datacode</w:t>
      </w:r>
    </w:p>
    <w:p w:rsidR="00AF09F0" w:rsidRDefault="00AF09F0" w:rsidP="00AF09F0">
      <w:r>
        <w:t>- Set tx polarity</w:t>
      </w:r>
    </w:p>
    <w:p w:rsidR="00AF09F0" w:rsidRDefault="00AF09F0" w:rsidP="00AF09F0">
      <w:r>
        <w:t>- Enable interrupt</w:t>
      </w:r>
    </w:p>
    <w:p w:rsidR="00AF09F0" w:rsidRDefault="00AF09F0" w:rsidP="00AF09F0">
      <w:r>
        <w:t>- Enable IR</w:t>
      </w:r>
    </w:p>
    <w:p w:rsidR="00AF09F0" w:rsidRDefault="00AF09F0" w:rsidP="00AF09F0">
      <w:r>
        <w:t>- Set tx_start</w:t>
      </w:r>
    </w:p>
    <w:p w:rsidR="00AF09F0" w:rsidRDefault="00AF09F0" w:rsidP="00AF09F0">
      <w:r>
        <w:t>- Wait for interrupt</w:t>
      </w:r>
    </w:p>
    <w:p w:rsidR="00AF09F0" w:rsidRDefault="00AF09F0" w:rsidP="00AF09F0">
      <w:r>
        <w:t>- Check IR transmit_ok status, clear interrupt</w:t>
      </w:r>
    </w:p>
    <w:p w:rsidR="00AF09F0" w:rsidRDefault="00AF09F0" w:rsidP="00AF09F0">
      <w:r>
        <w:t>- Set time s2, s4</w:t>
      </w:r>
    </w:p>
    <w:p w:rsidR="00AF09F0" w:rsidRDefault="00AF09F0" w:rsidP="00AF09F0">
      <w:r>
        <w:lastRenderedPageBreak/>
        <w:t>- Set tx repeat mode</w:t>
      </w:r>
    </w:p>
    <w:p w:rsidR="00AF09F0" w:rsidRDefault="00AF09F0" w:rsidP="00AF09F0">
      <w:r>
        <w:t>- Set tx_start</w:t>
      </w:r>
    </w:p>
    <w:p w:rsidR="00AF09F0" w:rsidRDefault="00AF09F0" w:rsidP="00AF09F0">
      <w:r>
        <w:t>- Wait for interrupt</w:t>
      </w:r>
    </w:p>
    <w:p w:rsidR="00D20735" w:rsidRPr="00D20735" w:rsidRDefault="00AF09F0" w:rsidP="00AF09F0">
      <w:r>
        <w:t>- Check IR repest status, clear interrupt</w:t>
      </w:r>
    </w:p>
    <w:p w:rsidR="004E7856" w:rsidRDefault="004E7856" w:rsidP="004E7856">
      <w:pPr>
        <w:pStyle w:val="3"/>
        <w:spacing w:before="156" w:after="156"/>
        <w:ind w:left="964" w:hanging="964"/>
      </w:pPr>
      <w:r w:rsidRPr="004E7856">
        <w:t>Toshiba 9012 receive</w:t>
      </w:r>
    </w:p>
    <w:p w:rsidR="004E7856" w:rsidRDefault="004E7856" w:rsidP="004E7856">
      <w:r>
        <w:t>- Configure GPIO</w:t>
      </w:r>
    </w:p>
    <w:p w:rsidR="004E7856" w:rsidRDefault="004E7856" w:rsidP="004E7856">
      <w:r>
        <w:t>- IR module enable</w:t>
      </w:r>
    </w:p>
    <w:p w:rsidR="004E7856" w:rsidRDefault="004E7856" w:rsidP="004E7856">
      <w:r>
        <w:t>- Set 9012  mode</w:t>
      </w:r>
    </w:p>
    <w:p w:rsidR="004E7856" w:rsidRDefault="004E7856" w:rsidP="004E7856">
      <w:r>
        <w:t>- Set RX mode</w:t>
      </w:r>
    </w:p>
    <w:p w:rsidR="004E7856" w:rsidRDefault="004E7856" w:rsidP="004E7856">
      <w:r>
        <w:t>- Set time s1, s2, s3, s4</w:t>
      </w:r>
    </w:p>
    <w:p w:rsidR="004E7856" w:rsidRDefault="004E7856" w:rsidP="004E7856">
      <w:r>
        <w:t>- Enable interrupt</w:t>
      </w:r>
    </w:p>
    <w:p w:rsidR="004E7856" w:rsidRDefault="004E7856" w:rsidP="004E7856">
      <w:r>
        <w:t>- Enable IR</w:t>
      </w:r>
    </w:p>
    <w:p w:rsidR="004E7856" w:rsidRDefault="004E7856" w:rsidP="004E7856">
      <w:r>
        <w:t>- Wait for interrupt</w:t>
      </w:r>
    </w:p>
    <w:p w:rsidR="00D20735" w:rsidRPr="00AF09F0" w:rsidRDefault="004E7856" w:rsidP="004E7856">
      <w:r>
        <w:t>- Check IR received_ok status, clear interrupt</w:t>
      </w:r>
    </w:p>
    <w:p w:rsidR="00D20735" w:rsidRDefault="00D20735" w:rsidP="00614FAE"/>
    <w:p w:rsidR="002542D2" w:rsidRDefault="00667D38" w:rsidP="00667D38">
      <w:pPr>
        <w:pStyle w:val="3"/>
        <w:spacing w:before="156" w:after="156"/>
        <w:ind w:left="964" w:hanging="964"/>
      </w:pPr>
      <w:r>
        <w:rPr>
          <w:rFonts w:hint="eastAsia"/>
        </w:rPr>
        <w:t>Toshiba 9012 transmit</w:t>
      </w:r>
    </w:p>
    <w:p w:rsidR="002E15FA" w:rsidRDefault="002E15FA" w:rsidP="002E15FA">
      <w:r>
        <w:t>- Configure GPIO</w:t>
      </w:r>
    </w:p>
    <w:p w:rsidR="002E15FA" w:rsidRDefault="002E15FA" w:rsidP="002E15FA">
      <w:r>
        <w:t>- IR module enable</w:t>
      </w:r>
    </w:p>
    <w:p w:rsidR="002E15FA" w:rsidRDefault="002E15FA" w:rsidP="002E15FA">
      <w:r>
        <w:t>- Set 9012 mode</w:t>
      </w:r>
    </w:p>
    <w:p w:rsidR="002E15FA" w:rsidRDefault="002E15FA" w:rsidP="002E15FA">
      <w:r>
        <w:t>- Set TX mode</w:t>
      </w:r>
    </w:p>
    <w:p w:rsidR="002E15FA" w:rsidRDefault="002E15FA" w:rsidP="002E15FA">
      <w:r>
        <w:t>- Configure carry high and carry low</w:t>
      </w:r>
    </w:p>
    <w:p w:rsidR="002E15FA" w:rsidRDefault="002E15FA" w:rsidP="002E15FA">
      <w:r>
        <w:t>- Set time s1, s3, bit time 1, 2 and bit cycle</w:t>
      </w:r>
    </w:p>
    <w:p w:rsidR="002E15FA" w:rsidRDefault="002E15FA" w:rsidP="002E15FA">
      <w:r>
        <w:t>- Set tx usercode and datacode</w:t>
      </w:r>
    </w:p>
    <w:p w:rsidR="002E15FA" w:rsidRDefault="002E15FA" w:rsidP="002E15FA">
      <w:r>
        <w:t>- Set tx polarity</w:t>
      </w:r>
    </w:p>
    <w:p w:rsidR="002E15FA" w:rsidRDefault="002E15FA" w:rsidP="002E15FA">
      <w:r>
        <w:t>- Enable interrupt</w:t>
      </w:r>
    </w:p>
    <w:p w:rsidR="002E15FA" w:rsidRDefault="002E15FA" w:rsidP="002E15FA">
      <w:r>
        <w:t>- Enable IR</w:t>
      </w:r>
    </w:p>
    <w:p w:rsidR="002E15FA" w:rsidRDefault="002E15FA" w:rsidP="002E15FA">
      <w:r>
        <w:t>- Set tx_start</w:t>
      </w:r>
    </w:p>
    <w:p w:rsidR="002E15FA" w:rsidRDefault="002E15FA" w:rsidP="002E15FA">
      <w:r>
        <w:t>- Wait for interrupt</w:t>
      </w:r>
    </w:p>
    <w:p w:rsidR="00DD3542" w:rsidRDefault="002E15FA" w:rsidP="002E15FA">
      <w:r>
        <w:t>- Check IR transmit_ok status, clear interrupt</w:t>
      </w:r>
    </w:p>
    <w:p w:rsidR="00DD3542" w:rsidRPr="002E15FA" w:rsidRDefault="00DD3542" w:rsidP="00614FAE"/>
    <w:p w:rsidR="00E3469F" w:rsidRDefault="00E3469F" w:rsidP="00E3469F">
      <w:pPr>
        <w:pStyle w:val="3"/>
        <w:spacing w:before="156" w:after="156"/>
        <w:ind w:left="964" w:hanging="964"/>
      </w:pPr>
      <w:r>
        <w:rPr>
          <w:rFonts w:hint="eastAsia"/>
        </w:rPr>
        <w:t>P</w:t>
      </w:r>
      <w:r w:rsidRPr="00E3469F">
        <w:t>hilips RC5 receive</w:t>
      </w:r>
    </w:p>
    <w:p w:rsidR="00E3469F" w:rsidRDefault="00E3469F" w:rsidP="00E3469F">
      <w:r>
        <w:t>- Configure GPIO</w:t>
      </w:r>
    </w:p>
    <w:p w:rsidR="00E3469F" w:rsidRDefault="00E3469F" w:rsidP="00E3469F">
      <w:r>
        <w:t>- IR module enable</w:t>
      </w:r>
    </w:p>
    <w:p w:rsidR="00E3469F" w:rsidRDefault="00E3469F" w:rsidP="00E3469F">
      <w:r>
        <w:lastRenderedPageBreak/>
        <w:t>- Set RC5  mode</w:t>
      </w:r>
    </w:p>
    <w:p w:rsidR="00E3469F" w:rsidRDefault="00E3469F" w:rsidP="00E3469F">
      <w:r>
        <w:t>- Set RX mode</w:t>
      </w:r>
    </w:p>
    <w:p w:rsidR="00E3469F" w:rsidRDefault="00E3469F" w:rsidP="00E3469F">
      <w:r>
        <w:t>- Set time s1, s2, s3, s4</w:t>
      </w:r>
    </w:p>
    <w:p w:rsidR="00E3469F" w:rsidRDefault="00E3469F" w:rsidP="00E3469F">
      <w:r>
        <w:t>- Enable interrupt</w:t>
      </w:r>
    </w:p>
    <w:p w:rsidR="00E3469F" w:rsidRDefault="00E3469F" w:rsidP="00E3469F">
      <w:r>
        <w:t>- Enable IR</w:t>
      </w:r>
    </w:p>
    <w:p w:rsidR="00E3469F" w:rsidRDefault="00E3469F" w:rsidP="00E3469F">
      <w:r>
        <w:t>- Wait for interrupt</w:t>
      </w:r>
    </w:p>
    <w:p w:rsidR="00DD3542" w:rsidRDefault="00E3469F" w:rsidP="00E3469F">
      <w:r>
        <w:t>- Check IR received_ok status, clear interrupt</w:t>
      </w:r>
    </w:p>
    <w:p w:rsidR="00DD3542" w:rsidRPr="00E3469F" w:rsidRDefault="00DD3542" w:rsidP="00614FAE"/>
    <w:p w:rsidR="001A1842" w:rsidRDefault="00CD7967" w:rsidP="00CD7967">
      <w:pPr>
        <w:pStyle w:val="3"/>
        <w:spacing w:before="156" w:after="156"/>
        <w:ind w:left="964" w:hanging="964"/>
      </w:pPr>
      <w:r>
        <w:rPr>
          <w:rFonts w:hint="eastAsia"/>
        </w:rPr>
        <w:t>P</w:t>
      </w:r>
      <w:r w:rsidRPr="00E3469F">
        <w:t xml:space="preserve">hilips RC5 </w:t>
      </w:r>
      <w:r>
        <w:rPr>
          <w:rFonts w:hint="eastAsia"/>
        </w:rPr>
        <w:t>transmit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Configure GPIO</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IR module enable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RC5 mode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TX mode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Configure carry high and carry low</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time s1, bit time 1 and bit cycle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tx usercode and datacode</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tx polarity</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Enable interrupt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Enable IR</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Set tx_start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Wait for interrupt</w:t>
      </w:r>
    </w:p>
    <w:p w:rsidR="00D8032D" w:rsidRPr="00D8032D" w:rsidRDefault="00D8032D" w:rsidP="001875FA">
      <w:pPr>
        <w:widowControl/>
        <w:numPr>
          <w:ilvl w:val="0"/>
          <w:numId w:val="5"/>
        </w:numPr>
        <w:spacing w:before="100" w:beforeAutospacing="1" w:after="100" w:afterAutospacing="1" w:line="240" w:lineRule="auto"/>
        <w:ind w:left="0"/>
        <w:rPr>
          <w:rFonts w:ascii="Helvetica" w:hAnsi="Helvetica" w:cs="宋体"/>
          <w:color w:val="333333"/>
          <w:kern w:val="0"/>
          <w:szCs w:val="24"/>
        </w:rPr>
      </w:pPr>
      <w:r w:rsidRPr="00D8032D">
        <w:rPr>
          <w:rFonts w:ascii="Helvetica" w:hAnsi="Helvetica" w:cs="宋体"/>
          <w:color w:val="333333"/>
          <w:kern w:val="0"/>
          <w:szCs w:val="24"/>
        </w:rPr>
        <w:t>Check IR transmit_ok status, clear interrupt</w:t>
      </w:r>
    </w:p>
    <w:p w:rsidR="00CD7967" w:rsidRPr="00D8032D" w:rsidRDefault="00C756A6" w:rsidP="00C756A6">
      <w:pPr>
        <w:pStyle w:val="3"/>
        <w:spacing w:before="156" w:after="156"/>
        <w:ind w:left="964" w:hanging="964"/>
      </w:pPr>
      <w:r>
        <w:rPr>
          <w:rFonts w:hint="eastAsia"/>
        </w:rPr>
        <w:t>s</w:t>
      </w:r>
      <w:r w:rsidRPr="00C756A6">
        <w:t>oftware receive</w:t>
      </w:r>
    </w:p>
    <w:p w:rsidR="00C756A6" w:rsidRDefault="00C756A6" w:rsidP="00C756A6">
      <w:r>
        <w:t>- Configure DMA for ir software receiving</w:t>
      </w:r>
    </w:p>
    <w:p w:rsidR="00C756A6" w:rsidRDefault="00C756A6" w:rsidP="00C756A6">
      <w:r>
        <w:t>- IR module enable</w:t>
      </w:r>
    </w:p>
    <w:p w:rsidR="00C756A6" w:rsidRDefault="00C756A6" w:rsidP="00C756A6">
      <w:r>
        <w:t>- Set software  mode</w:t>
      </w:r>
    </w:p>
    <w:p w:rsidR="00C756A6" w:rsidRDefault="00C756A6" w:rsidP="00C756A6">
      <w:r>
        <w:t>- Set RX mode</w:t>
      </w:r>
    </w:p>
    <w:p w:rsidR="00C756A6" w:rsidRDefault="00C756A6" w:rsidP="00C756A6">
      <w:r>
        <w:t>- Configure rx DMA reg condition</w:t>
      </w:r>
    </w:p>
    <w:p w:rsidR="00C756A6" w:rsidRDefault="00C756A6" w:rsidP="00C756A6">
      <w:r>
        <w:t>- Enable rx DMA</w:t>
      </w:r>
    </w:p>
    <w:p w:rsidR="00C756A6" w:rsidRDefault="00C756A6" w:rsidP="00C756A6">
      <w:r>
        <w:t>- Enable interrupt</w:t>
      </w:r>
    </w:p>
    <w:p w:rsidR="00C756A6" w:rsidRDefault="00C756A6" w:rsidP="00C756A6">
      <w:r>
        <w:t>- Enable IR</w:t>
      </w:r>
    </w:p>
    <w:p w:rsidR="00C756A6" w:rsidRDefault="00C756A6" w:rsidP="00C756A6">
      <w:r>
        <w:t>- Wait for interrupt</w:t>
      </w:r>
    </w:p>
    <w:p w:rsidR="00CD7967" w:rsidRDefault="00C756A6" w:rsidP="00C756A6">
      <w:r>
        <w:t>- Check IR received_ok status, clear interrupt</w:t>
      </w:r>
    </w:p>
    <w:p w:rsidR="00075E9D" w:rsidRDefault="00075E9D" w:rsidP="00C756A6"/>
    <w:p w:rsidR="003E62E7" w:rsidRPr="00D8032D" w:rsidRDefault="003E62E7" w:rsidP="003E62E7">
      <w:pPr>
        <w:pStyle w:val="3"/>
        <w:spacing w:before="156" w:after="156"/>
        <w:ind w:left="964" w:hanging="964"/>
      </w:pPr>
      <w:r>
        <w:rPr>
          <w:rFonts w:hint="eastAsia"/>
        </w:rPr>
        <w:lastRenderedPageBreak/>
        <w:t>s</w:t>
      </w:r>
      <w:r>
        <w:t xml:space="preserve">oftware </w:t>
      </w:r>
      <w:r>
        <w:rPr>
          <w:rFonts w:hint="eastAsia"/>
        </w:rPr>
        <w:t>transmit</w:t>
      </w:r>
    </w:p>
    <w:p w:rsidR="00C60931" w:rsidRDefault="00C60931" w:rsidP="00C60931">
      <w:r>
        <w:t>- preparing data to be transmitted</w:t>
      </w:r>
    </w:p>
    <w:p w:rsidR="00C60931" w:rsidRDefault="00C60931" w:rsidP="00C60931">
      <w:r>
        <w:t>- Configure DMA for ir software transmitting</w:t>
      </w:r>
    </w:p>
    <w:p w:rsidR="00C60931" w:rsidRDefault="00C60931" w:rsidP="00C60931">
      <w:r>
        <w:t>- IR module enable</w:t>
      </w:r>
    </w:p>
    <w:p w:rsidR="00C60931" w:rsidRDefault="00C60931" w:rsidP="00C60931">
      <w:r>
        <w:t>- Set software mode</w:t>
      </w:r>
    </w:p>
    <w:p w:rsidR="00C60931" w:rsidRDefault="00C60931" w:rsidP="00C60931">
      <w:r>
        <w:t>- Set TX mode</w:t>
      </w:r>
    </w:p>
    <w:p w:rsidR="00C60931" w:rsidRDefault="00C60931" w:rsidP="00C60931">
      <w:r>
        <w:t>- Configure carry high and carry low</w:t>
      </w:r>
    </w:p>
    <w:p w:rsidR="00C60931" w:rsidRDefault="00C60931" w:rsidP="00C60931">
      <w:r>
        <w:t>- Set time s1, bit time 1 and bit cycle</w:t>
      </w:r>
    </w:p>
    <w:p w:rsidR="00C60931" w:rsidRDefault="00C60931" w:rsidP="00C60931">
      <w:r>
        <w:t>- Set tx usercode and datacode</w:t>
      </w:r>
    </w:p>
    <w:p w:rsidR="00C60931" w:rsidRDefault="00C60931" w:rsidP="00C60931">
      <w:r>
        <w:t>- Set tx polarity</w:t>
      </w:r>
    </w:p>
    <w:p w:rsidR="00C60931" w:rsidRDefault="00C60931" w:rsidP="00C60931">
      <w:r>
        <w:t>- Configure tx DMA reg condition</w:t>
      </w:r>
    </w:p>
    <w:p w:rsidR="00C60931" w:rsidRDefault="00C60931" w:rsidP="00C60931">
      <w:r>
        <w:t>- Enable tx DMA</w:t>
      </w:r>
    </w:p>
    <w:p w:rsidR="00C60931" w:rsidRDefault="00C60931" w:rsidP="00C60931">
      <w:r>
        <w:t>- Enable interrupt</w:t>
      </w:r>
    </w:p>
    <w:p w:rsidR="00C60931" w:rsidRDefault="00C60931" w:rsidP="00C60931">
      <w:r>
        <w:t>- Enable IR</w:t>
      </w:r>
    </w:p>
    <w:p w:rsidR="00C60931" w:rsidRDefault="00C60931" w:rsidP="00C60931">
      <w:r>
        <w:t>- Wait for interrupt</w:t>
      </w:r>
    </w:p>
    <w:p w:rsidR="00075E9D" w:rsidRDefault="00C60931" w:rsidP="00C60931">
      <w:r>
        <w:t>- Check IR transmit_ok status, clear interrupt</w:t>
      </w:r>
    </w:p>
    <w:p w:rsidR="00075E9D" w:rsidRPr="00BD0867" w:rsidRDefault="00075E9D" w:rsidP="00C756A6"/>
    <w:p w:rsidR="007D3B69" w:rsidRDefault="00C91545" w:rsidP="00FF6CDC">
      <w:pPr>
        <w:pStyle w:val="2"/>
        <w:spacing w:before="156" w:after="156"/>
        <w:ind w:left="843" w:hanging="843"/>
      </w:pPr>
      <w:r>
        <w:t>IR Register</w:t>
      </w:r>
    </w:p>
    <w:p w:rsidR="007D3B69" w:rsidRDefault="00C91545" w:rsidP="000C4E2D">
      <w:pPr>
        <w:pStyle w:val="3"/>
        <w:spacing w:before="156" w:after="156"/>
        <w:ind w:left="964" w:hanging="964"/>
      </w:pPr>
      <w:r>
        <w:t>IR_CTRL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sw_hw_mode</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control ir in software or hardware mode</w:t>
            </w:r>
            <w:r>
              <w:br/>
              <w:t>0: hardware mode</w:t>
            </w:r>
            <w:r>
              <w:br/>
              <w:t>1: software mode</w:t>
            </w:r>
          </w:p>
        </w:tc>
        <w:tc>
          <w:tcPr>
            <w:tcW w:w="1008" w:type="dxa"/>
          </w:tcPr>
          <w:p w:rsidR="007D3B69" w:rsidRDefault="00C91545">
            <w:r>
              <w:t>1'h0</w:t>
            </w:r>
          </w:p>
        </w:tc>
      </w:tr>
      <w:tr w:rsidR="007D3B69" w:rsidTr="007D3B69">
        <w:tc>
          <w:tcPr>
            <w:tcW w:w="1440" w:type="dxa"/>
          </w:tcPr>
          <w:p w:rsidR="007D3B69" w:rsidRDefault="00C91545">
            <w:r>
              <w:t>ir_bit_cycle</w:t>
            </w:r>
          </w:p>
        </w:tc>
        <w:tc>
          <w:tcPr>
            <w:tcW w:w="1008" w:type="dxa"/>
          </w:tcPr>
          <w:p w:rsidR="007D3B69" w:rsidRDefault="00C91545">
            <w:r>
              <w:t>30:24</w:t>
            </w:r>
          </w:p>
        </w:tc>
        <w:tc>
          <w:tcPr>
            <w:tcW w:w="864" w:type="dxa"/>
          </w:tcPr>
          <w:p w:rsidR="007D3B69" w:rsidRDefault="00C91545">
            <w:r>
              <w:t>RW</w:t>
            </w:r>
          </w:p>
        </w:tc>
        <w:tc>
          <w:tcPr>
            <w:tcW w:w="5040" w:type="dxa"/>
          </w:tcPr>
          <w:p w:rsidR="007D3B69" w:rsidRDefault="00C91545">
            <w:r>
              <w:t>bit cycle in NEC/9012 tx mode, it represents 0.56ms in bit sending.</w:t>
            </w:r>
            <w:r>
              <w:br/>
              <w:t>In RC5 tx mode, it represents 0.9ms, that is half cycle of one bit.</w:t>
            </w:r>
          </w:p>
        </w:tc>
        <w:tc>
          <w:tcPr>
            <w:tcW w:w="1008" w:type="dxa"/>
          </w:tcPr>
          <w:p w:rsidR="007D3B69" w:rsidRDefault="00C91545">
            <w:r>
              <w:t>7'h49</w:t>
            </w:r>
          </w:p>
        </w:tc>
      </w:tr>
      <w:tr w:rsidR="007D3B69" w:rsidTr="007D3B69">
        <w:tc>
          <w:tcPr>
            <w:tcW w:w="1440" w:type="dxa"/>
          </w:tcPr>
          <w:p w:rsidR="007D3B69" w:rsidRDefault="00C91545">
            <w:r>
              <w:t>txrx_mode</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control tx rx mode</w:t>
            </w:r>
            <w:r>
              <w:br/>
              <w:t>0: rx mode enable</w:t>
            </w:r>
            <w:r>
              <w:br/>
              <w:t>1: tx mode enable</w:t>
            </w:r>
          </w:p>
        </w:tc>
        <w:tc>
          <w:tcPr>
            <w:tcW w:w="1008" w:type="dxa"/>
          </w:tcPr>
          <w:p w:rsidR="007D3B69" w:rsidRDefault="00C91545">
            <w:r>
              <w:t>1'h0</w:t>
            </w:r>
          </w:p>
        </w:tc>
      </w:tr>
      <w:tr w:rsidR="007D3B69" w:rsidTr="007D3B69">
        <w:tc>
          <w:tcPr>
            <w:tcW w:w="1440" w:type="dxa"/>
          </w:tcPr>
          <w:p w:rsidR="007D3B69" w:rsidRDefault="00C91545">
            <w:r>
              <w:t>bit_time_2</w:t>
            </w:r>
          </w:p>
        </w:tc>
        <w:tc>
          <w:tcPr>
            <w:tcW w:w="1008" w:type="dxa"/>
          </w:tcPr>
          <w:p w:rsidR="007D3B69" w:rsidRDefault="00C91545">
            <w:r>
              <w:t>22:16</w:t>
            </w:r>
          </w:p>
        </w:tc>
        <w:tc>
          <w:tcPr>
            <w:tcW w:w="864" w:type="dxa"/>
          </w:tcPr>
          <w:p w:rsidR="007D3B69" w:rsidRDefault="00C91545">
            <w:r>
              <w:t>RW</w:t>
            </w:r>
          </w:p>
        </w:tc>
        <w:tc>
          <w:tcPr>
            <w:tcW w:w="5040" w:type="dxa"/>
          </w:tcPr>
          <w:p w:rsidR="007D3B69" w:rsidRDefault="00C91545">
            <w:r>
              <w:t>in NEC/9012, it represents cycle numbers in transmitting logic 1.</w:t>
            </w:r>
          </w:p>
        </w:tc>
        <w:tc>
          <w:tcPr>
            <w:tcW w:w="1008" w:type="dxa"/>
          </w:tcPr>
          <w:p w:rsidR="007D3B69" w:rsidRDefault="00C91545">
            <w:r>
              <w:t>7'h26</w:t>
            </w:r>
          </w:p>
        </w:tc>
      </w:tr>
      <w:tr w:rsidR="007D3B69" w:rsidTr="007D3B69">
        <w:tc>
          <w:tcPr>
            <w:tcW w:w="1440" w:type="dxa"/>
          </w:tcPr>
          <w:p w:rsidR="007D3B69" w:rsidRDefault="00C91545">
            <w:r>
              <w:lastRenderedPageBreak/>
              <w:t>tx_repeat_mode</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0: disable tx repeat mode</w:t>
            </w:r>
            <w:r>
              <w:br/>
              <w:t>1: enable tx repeat mode</w:t>
            </w:r>
          </w:p>
        </w:tc>
        <w:tc>
          <w:tcPr>
            <w:tcW w:w="1008" w:type="dxa"/>
          </w:tcPr>
          <w:p w:rsidR="007D3B69" w:rsidRDefault="00C91545">
            <w:r>
              <w:t>1'h0</w:t>
            </w:r>
          </w:p>
        </w:tc>
      </w:tr>
      <w:tr w:rsidR="007D3B69" w:rsidTr="007D3B69">
        <w:tc>
          <w:tcPr>
            <w:tcW w:w="1440" w:type="dxa"/>
          </w:tcPr>
          <w:p w:rsidR="007D3B69" w:rsidRDefault="00C91545">
            <w:r>
              <w:t>bit_time_1</w:t>
            </w:r>
          </w:p>
        </w:tc>
        <w:tc>
          <w:tcPr>
            <w:tcW w:w="1008" w:type="dxa"/>
          </w:tcPr>
          <w:p w:rsidR="007D3B69" w:rsidRDefault="00C91545">
            <w:r>
              <w:t>14:8</w:t>
            </w:r>
          </w:p>
        </w:tc>
        <w:tc>
          <w:tcPr>
            <w:tcW w:w="864" w:type="dxa"/>
          </w:tcPr>
          <w:p w:rsidR="007D3B69" w:rsidRDefault="00C91545">
            <w:r>
              <w:t>RW</w:t>
            </w:r>
          </w:p>
        </w:tc>
        <w:tc>
          <w:tcPr>
            <w:tcW w:w="5040" w:type="dxa"/>
          </w:tcPr>
          <w:p w:rsidR="007D3B69" w:rsidRDefault="00C91545">
            <w:r>
              <w:t>in NEC/9012, it represents cycle numbers in transmitting logic 0.</w:t>
            </w:r>
            <w:r>
              <w:br/>
              <w:t>in RC5, it represents cycle numbers in transmitting one bit, either logic 0 or logic 1.</w:t>
            </w:r>
          </w:p>
        </w:tc>
        <w:tc>
          <w:tcPr>
            <w:tcW w:w="1008" w:type="dxa"/>
          </w:tcPr>
          <w:p w:rsidR="007D3B69" w:rsidRDefault="00C91545">
            <w:r>
              <w:t>7'ha</w:t>
            </w:r>
          </w:p>
        </w:tc>
      </w:tr>
      <w:tr w:rsidR="007D3B69" w:rsidTr="007D3B69">
        <w:tc>
          <w:tcPr>
            <w:tcW w:w="1440" w:type="dxa"/>
          </w:tcPr>
          <w:p w:rsidR="007D3B69" w:rsidRDefault="00C91545">
            <w:r>
              <w:t>ir_datacode_verify</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disable verify datacode</w:t>
            </w:r>
            <w:r>
              <w:br/>
              <w:t>1: enable verify datacode</w:t>
            </w:r>
          </w:p>
        </w:tc>
        <w:tc>
          <w:tcPr>
            <w:tcW w:w="1008" w:type="dxa"/>
          </w:tcPr>
          <w:p w:rsidR="007D3B69" w:rsidRDefault="00C91545">
            <w:r>
              <w:t>1'h0</w:t>
            </w:r>
          </w:p>
        </w:tc>
      </w:tr>
      <w:tr w:rsidR="007D3B69" w:rsidTr="007D3B69">
        <w:tc>
          <w:tcPr>
            <w:tcW w:w="1440" w:type="dxa"/>
          </w:tcPr>
          <w:p w:rsidR="007D3B69" w:rsidRDefault="00C91545">
            <w:r>
              <w:t>ir_usercode_verify</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0: disable verify usercode</w:t>
            </w:r>
            <w:r>
              <w:br/>
              <w:t>1: enable verify usercode</w:t>
            </w:r>
          </w:p>
        </w:tc>
        <w:tc>
          <w:tcPr>
            <w:tcW w:w="1008" w:type="dxa"/>
          </w:tcPr>
          <w:p w:rsidR="007D3B69" w:rsidRDefault="00C91545">
            <w:r>
              <w:t>1'h0</w:t>
            </w:r>
          </w:p>
        </w:tc>
      </w:tr>
      <w:tr w:rsidR="007D3B69" w:rsidTr="007D3B69">
        <w:tc>
          <w:tcPr>
            <w:tcW w:w="1440" w:type="dxa"/>
          </w:tcPr>
          <w:p w:rsidR="007D3B69" w:rsidRDefault="00C91545">
            <w:r>
              <w:t>ir_int_verify_en</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0: disable ir interrupt generation by verify</w:t>
            </w:r>
            <w:r>
              <w:br/>
              <w:t>1: enable  ir interrupt generation by verify</w:t>
            </w:r>
          </w:p>
        </w:tc>
        <w:tc>
          <w:tcPr>
            <w:tcW w:w="1008" w:type="dxa"/>
          </w:tcPr>
          <w:p w:rsidR="007D3B69" w:rsidRDefault="00C91545">
            <w:r>
              <w:t>1'h0</w:t>
            </w:r>
          </w:p>
        </w:tc>
      </w:tr>
      <w:tr w:rsidR="007D3B69" w:rsidTr="007D3B69">
        <w:tc>
          <w:tcPr>
            <w:tcW w:w="1440" w:type="dxa"/>
          </w:tcPr>
          <w:p w:rsidR="007D3B69" w:rsidRDefault="00C91545">
            <w:r>
              <w:t>ir_int_en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0: disable ir interrupt generation</w:t>
            </w:r>
            <w:r>
              <w:br/>
              <w:t>1: enable  ir interrupt generation</w:t>
            </w:r>
          </w:p>
        </w:tc>
        <w:tc>
          <w:tcPr>
            <w:tcW w:w="1008" w:type="dxa"/>
          </w:tcPr>
          <w:p w:rsidR="007D3B69" w:rsidRDefault="00C91545">
            <w:r>
              <w:t>1'h1</w:t>
            </w:r>
          </w:p>
        </w:tc>
      </w:tr>
      <w:tr w:rsidR="007D3B69" w:rsidTr="007D3B69">
        <w:tc>
          <w:tcPr>
            <w:tcW w:w="1440" w:type="dxa"/>
          </w:tcPr>
          <w:p w:rsidR="007D3B69" w:rsidRDefault="00C91545">
            <w:r>
              <w:t>ir_end_detect_en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0: disable ir detect end bit</w:t>
            </w:r>
            <w:r>
              <w:br/>
              <w:t>1: disable ir detect end bit</w:t>
            </w:r>
          </w:p>
        </w:tc>
        <w:tc>
          <w:tcPr>
            <w:tcW w:w="1008" w:type="dxa"/>
          </w:tcPr>
          <w:p w:rsidR="007D3B69" w:rsidRDefault="00C91545">
            <w:r>
              <w:t>1'h0</w:t>
            </w:r>
          </w:p>
        </w:tc>
      </w:tr>
      <w:tr w:rsidR="007D3B69" w:rsidTr="007D3B69">
        <w:tc>
          <w:tcPr>
            <w:tcW w:w="1440" w:type="dxa"/>
          </w:tcPr>
          <w:p w:rsidR="007D3B69" w:rsidRDefault="00C91545">
            <w:r>
              <w:t>ir_mode</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0: NEC mode</w:t>
            </w:r>
            <w:r>
              <w:br/>
              <w:t>1: 9012 mode</w:t>
            </w:r>
            <w:r>
              <w:br/>
              <w:t>2: RC5 mode</w:t>
            </w:r>
          </w:p>
        </w:tc>
        <w:tc>
          <w:tcPr>
            <w:tcW w:w="1008" w:type="dxa"/>
          </w:tcPr>
          <w:p w:rsidR="007D3B69" w:rsidRDefault="00C91545">
            <w:r>
              <w:t>2'h0</w:t>
            </w:r>
          </w:p>
        </w:tc>
      </w:tr>
      <w:tr w:rsidR="007D3B69" w:rsidTr="007D3B69">
        <w:tc>
          <w:tcPr>
            <w:tcW w:w="1440" w:type="dxa"/>
          </w:tcPr>
          <w:p w:rsidR="007D3B69" w:rsidRDefault="00C91545">
            <w:r>
              <w:t>ir_en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0: disable ir function</w:t>
            </w:r>
            <w:r>
              <w:br/>
              <w:t>1: enable ir function</w:t>
            </w:r>
          </w:p>
        </w:tc>
        <w:tc>
          <w:tcPr>
            <w:tcW w:w="1008" w:type="dxa"/>
          </w:tcPr>
          <w:p w:rsidR="007D3B69" w:rsidRDefault="00C91545">
            <w:r>
              <w:t>1'h1</w:t>
            </w:r>
          </w:p>
        </w:tc>
      </w:tr>
    </w:tbl>
    <w:p w:rsidR="007D3B69" w:rsidRDefault="00C91545" w:rsidP="000C4E2D">
      <w:pPr>
        <w:pStyle w:val="3"/>
        <w:spacing w:before="156" w:after="156"/>
        <w:ind w:left="964" w:hanging="964"/>
      </w:pPr>
      <w:r>
        <w:t>IR_TX_CONFIG</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carrier_cnt_clr</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write 1 clear carrier counter to 0</w:t>
            </w:r>
          </w:p>
        </w:tc>
        <w:tc>
          <w:tcPr>
            <w:tcW w:w="1008" w:type="dxa"/>
          </w:tcPr>
          <w:p w:rsidR="007D3B69" w:rsidRDefault="00C91545">
            <w:r>
              <w:t>1'h0</w:t>
            </w:r>
          </w:p>
        </w:tc>
      </w:tr>
      <w:tr w:rsidR="007D3B69" w:rsidTr="007D3B69">
        <w:tc>
          <w:tcPr>
            <w:tcW w:w="1440" w:type="dxa"/>
          </w:tcPr>
          <w:p w:rsidR="007D3B69" w:rsidRDefault="00C91545">
            <w:r>
              <w:t>ir_debug_sel</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ir debug mux signal sel</w:t>
            </w:r>
            <w:r>
              <w:br/>
              <w:t>0: {5'h0, ir_tx_out, ir_tx_cst}</w:t>
            </w:r>
            <w:r>
              <w:br/>
              <w:t>1: {14'h0, ir_tx_out_sync, ir_tx_carry}</w:t>
            </w:r>
          </w:p>
        </w:tc>
        <w:tc>
          <w:tcPr>
            <w:tcW w:w="1008" w:type="dxa"/>
          </w:tcPr>
          <w:p w:rsidR="007D3B69" w:rsidRDefault="00C91545">
            <w:r>
              <w:t>1'h0</w:t>
            </w:r>
          </w:p>
        </w:tc>
      </w:tr>
      <w:tr w:rsidR="007D3B69" w:rsidTr="007D3B69">
        <w:tc>
          <w:tcPr>
            <w:tcW w:w="1440" w:type="dxa"/>
          </w:tcPr>
          <w:p w:rsidR="007D3B69" w:rsidRDefault="00C91545">
            <w:r>
              <w:t>ir_tx_pol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0: change polarity</w:t>
            </w:r>
            <w:r>
              <w:br/>
              <w:t>1: default</w:t>
            </w:r>
          </w:p>
        </w:tc>
        <w:tc>
          <w:tcPr>
            <w:tcW w:w="1008" w:type="dxa"/>
          </w:tcPr>
          <w:p w:rsidR="007D3B69" w:rsidRDefault="00C91545">
            <w:r>
              <w:t>1'h1</w:t>
            </w:r>
          </w:p>
        </w:tc>
      </w:tr>
      <w:tr w:rsidR="007D3B69" w:rsidTr="007D3B69">
        <w:tc>
          <w:tcPr>
            <w:tcW w:w="1440" w:type="dxa"/>
          </w:tcPr>
          <w:p w:rsidR="007D3B69" w:rsidRDefault="00C91545">
            <w:r>
              <w:t>tx_start</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 xml:space="preserve">in ir hardware mode, write 1 to this bit will </w:t>
            </w:r>
            <w:r>
              <w:lastRenderedPageBreak/>
              <w:t>start ir transmit, in hardware repeat mode, will start a repeat.</w:t>
            </w:r>
            <w:r>
              <w:br/>
              <w:t>In software mode, no need to set this bit.</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IR_CARRY_CONFIG</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14'h0</w:t>
            </w:r>
          </w:p>
        </w:tc>
      </w:tr>
      <w:tr w:rsidR="007D3B69" w:rsidTr="007D3B69">
        <w:tc>
          <w:tcPr>
            <w:tcW w:w="1440" w:type="dxa"/>
          </w:tcPr>
          <w:p w:rsidR="007D3B69" w:rsidRDefault="00C91545">
            <w:r>
              <w:t>ir_carry_high</w:t>
            </w:r>
          </w:p>
        </w:tc>
        <w:tc>
          <w:tcPr>
            <w:tcW w:w="1008" w:type="dxa"/>
          </w:tcPr>
          <w:p w:rsidR="007D3B69" w:rsidRDefault="00C91545">
            <w:r>
              <w:t>17:9</w:t>
            </w:r>
          </w:p>
        </w:tc>
        <w:tc>
          <w:tcPr>
            <w:tcW w:w="864" w:type="dxa"/>
          </w:tcPr>
          <w:p w:rsidR="007D3B69" w:rsidRDefault="00C91545">
            <w:r>
              <w:t>RW</w:t>
            </w:r>
          </w:p>
        </w:tc>
        <w:tc>
          <w:tcPr>
            <w:tcW w:w="5040" w:type="dxa"/>
          </w:tcPr>
          <w:p w:rsidR="007D3B69" w:rsidRDefault="00C91545">
            <w:r>
              <w:t>config numbers of ir clk cycles of high carry</w:t>
            </w:r>
          </w:p>
        </w:tc>
        <w:tc>
          <w:tcPr>
            <w:tcW w:w="1008" w:type="dxa"/>
          </w:tcPr>
          <w:p w:rsidR="007D3B69" w:rsidRDefault="00C91545">
            <w:r>
              <w:t>9'he4</w:t>
            </w:r>
          </w:p>
        </w:tc>
      </w:tr>
      <w:tr w:rsidR="007D3B69" w:rsidTr="007D3B69">
        <w:tc>
          <w:tcPr>
            <w:tcW w:w="1440" w:type="dxa"/>
          </w:tcPr>
          <w:p w:rsidR="007D3B69" w:rsidRDefault="00C91545">
            <w:r>
              <w:t>ir_carry_low</w:t>
            </w:r>
          </w:p>
        </w:tc>
        <w:tc>
          <w:tcPr>
            <w:tcW w:w="1008" w:type="dxa"/>
          </w:tcPr>
          <w:p w:rsidR="007D3B69" w:rsidRDefault="00C91545">
            <w:r>
              <w:t>8:0</w:t>
            </w:r>
          </w:p>
        </w:tc>
        <w:tc>
          <w:tcPr>
            <w:tcW w:w="864" w:type="dxa"/>
          </w:tcPr>
          <w:p w:rsidR="007D3B69" w:rsidRDefault="00C91545">
            <w:r>
              <w:t>RW</w:t>
            </w:r>
          </w:p>
        </w:tc>
        <w:tc>
          <w:tcPr>
            <w:tcW w:w="5040" w:type="dxa"/>
          </w:tcPr>
          <w:p w:rsidR="007D3B69" w:rsidRDefault="00C91545">
            <w:r>
              <w:t>config numbers of ir clk cycles of low carry</w:t>
            </w:r>
          </w:p>
        </w:tc>
        <w:tc>
          <w:tcPr>
            <w:tcW w:w="1008" w:type="dxa"/>
          </w:tcPr>
          <w:p w:rsidR="007D3B69" w:rsidRDefault="00C91545">
            <w:r>
              <w:t>9'h72</w:t>
            </w:r>
          </w:p>
        </w:tc>
      </w:tr>
    </w:tbl>
    <w:p w:rsidR="007D3B69" w:rsidRDefault="00C91545" w:rsidP="000C4E2D">
      <w:pPr>
        <w:pStyle w:val="3"/>
        <w:spacing w:before="156" w:after="156"/>
        <w:ind w:left="964" w:hanging="964"/>
      </w:pPr>
      <w:r>
        <w:t>IR_TIME_1</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ir_time_s1</w:t>
            </w:r>
          </w:p>
        </w:tc>
        <w:tc>
          <w:tcPr>
            <w:tcW w:w="1008" w:type="dxa"/>
          </w:tcPr>
          <w:p w:rsidR="007D3B69" w:rsidRDefault="00C91545">
            <w:r>
              <w:t>11:0</w:t>
            </w:r>
          </w:p>
        </w:tc>
        <w:tc>
          <w:tcPr>
            <w:tcW w:w="864" w:type="dxa"/>
          </w:tcPr>
          <w:p w:rsidR="007D3B69" w:rsidRDefault="00C91545">
            <w:r>
              <w:t>RW</w:t>
            </w:r>
          </w:p>
        </w:tc>
        <w:tc>
          <w:tcPr>
            <w:tcW w:w="5040" w:type="dxa"/>
          </w:tcPr>
          <w:p w:rsidR="007D3B69" w:rsidRDefault="00C91545">
            <w:r>
              <w:t>9ms high time in NEC/9012 tx mode, it represents cycle numbers in state s1.</w:t>
            </w:r>
            <w:r>
              <w:br/>
              <w:t>in RC5 tx mode, it represents cycle numbers sending a bit, either logic 0 or logic 1, in state s1, s2 and toggle</w:t>
            </w:r>
          </w:p>
        </w:tc>
        <w:tc>
          <w:tcPr>
            <w:tcW w:w="1008" w:type="dxa"/>
          </w:tcPr>
          <w:p w:rsidR="007D3B69" w:rsidRDefault="00C91545">
            <w:r>
              <w:t>12'hff</w:t>
            </w:r>
          </w:p>
        </w:tc>
      </w:tr>
    </w:tbl>
    <w:p w:rsidR="007D3B69" w:rsidRDefault="00C91545" w:rsidP="000C4E2D">
      <w:pPr>
        <w:pStyle w:val="3"/>
        <w:spacing w:before="156" w:after="156"/>
        <w:ind w:left="964" w:hanging="964"/>
      </w:pPr>
      <w:r>
        <w:t>IR_TIME_2</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ir_time_s2</w:t>
            </w:r>
          </w:p>
        </w:tc>
        <w:tc>
          <w:tcPr>
            <w:tcW w:w="1008" w:type="dxa"/>
          </w:tcPr>
          <w:p w:rsidR="007D3B69" w:rsidRDefault="00C91545">
            <w:r>
              <w:t>11:0</w:t>
            </w:r>
          </w:p>
        </w:tc>
        <w:tc>
          <w:tcPr>
            <w:tcW w:w="864" w:type="dxa"/>
          </w:tcPr>
          <w:p w:rsidR="007D3B69" w:rsidRDefault="00C91545">
            <w:r>
              <w:t>RW</w:t>
            </w:r>
          </w:p>
        </w:tc>
        <w:tc>
          <w:tcPr>
            <w:tcW w:w="5040" w:type="dxa"/>
          </w:tcPr>
          <w:p w:rsidR="007D3B69" w:rsidRDefault="00C91545">
            <w:r>
              <w:t>2.25ms low time</w:t>
            </w:r>
          </w:p>
        </w:tc>
        <w:tc>
          <w:tcPr>
            <w:tcW w:w="1008" w:type="dxa"/>
          </w:tcPr>
          <w:p w:rsidR="007D3B69" w:rsidRDefault="00C91545">
            <w:r>
              <w:t>12'h13f</w:t>
            </w:r>
          </w:p>
        </w:tc>
      </w:tr>
    </w:tbl>
    <w:p w:rsidR="007D3B69" w:rsidRDefault="00C91545" w:rsidP="000C4E2D">
      <w:pPr>
        <w:pStyle w:val="3"/>
        <w:spacing w:before="156" w:after="156"/>
        <w:ind w:left="964" w:hanging="964"/>
      </w:pPr>
      <w:r>
        <w:t>IR_TIME_3</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ir_time_s3</w:t>
            </w:r>
          </w:p>
        </w:tc>
        <w:tc>
          <w:tcPr>
            <w:tcW w:w="1008" w:type="dxa"/>
          </w:tcPr>
          <w:p w:rsidR="007D3B69" w:rsidRDefault="00C91545">
            <w:r>
              <w:t>11:0</w:t>
            </w:r>
          </w:p>
        </w:tc>
        <w:tc>
          <w:tcPr>
            <w:tcW w:w="864" w:type="dxa"/>
          </w:tcPr>
          <w:p w:rsidR="007D3B69" w:rsidRDefault="00C91545">
            <w:r>
              <w:t>RW</w:t>
            </w:r>
          </w:p>
        </w:tc>
        <w:tc>
          <w:tcPr>
            <w:tcW w:w="5040" w:type="dxa"/>
          </w:tcPr>
          <w:p w:rsidR="007D3B69" w:rsidRDefault="00C91545">
            <w:r>
              <w:t>4.5ms low time in  NEC/9012 tx mode, it represents cycle numbers in state s2.</w:t>
            </w:r>
          </w:p>
        </w:tc>
        <w:tc>
          <w:tcPr>
            <w:tcW w:w="1008" w:type="dxa"/>
          </w:tcPr>
          <w:p w:rsidR="007D3B69" w:rsidRDefault="00C91545">
            <w:r>
              <w:t>12'h19f</w:t>
            </w:r>
          </w:p>
        </w:tc>
      </w:tr>
    </w:tbl>
    <w:p w:rsidR="007D3B69" w:rsidRDefault="00C91545" w:rsidP="000C4E2D">
      <w:pPr>
        <w:pStyle w:val="3"/>
        <w:spacing w:before="156" w:after="156"/>
        <w:ind w:left="964" w:hanging="964"/>
      </w:pPr>
      <w:r>
        <w:lastRenderedPageBreak/>
        <w:t>IR_TIME_4</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ir_time_s4</w:t>
            </w:r>
          </w:p>
        </w:tc>
        <w:tc>
          <w:tcPr>
            <w:tcW w:w="1008" w:type="dxa"/>
          </w:tcPr>
          <w:p w:rsidR="007D3B69" w:rsidRDefault="00C91545">
            <w:r>
              <w:t>11:0</w:t>
            </w:r>
          </w:p>
        </w:tc>
        <w:tc>
          <w:tcPr>
            <w:tcW w:w="864" w:type="dxa"/>
          </w:tcPr>
          <w:p w:rsidR="007D3B69" w:rsidRDefault="00C91545">
            <w:r>
              <w:t>RW</w:t>
            </w:r>
          </w:p>
        </w:tc>
        <w:tc>
          <w:tcPr>
            <w:tcW w:w="5040" w:type="dxa"/>
          </w:tcPr>
          <w:p w:rsidR="007D3B69" w:rsidRDefault="00C91545">
            <w:r>
              <w:t>s3 max value</w:t>
            </w:r>
          </w:p>
        </w:tc>
        <w:tc>
          <w:tcPr>
            <w:tcW w:w="1008" w:type="dxa"/>
          </w:tcPr>
          <w:p w:rsidR="007D3B69" w:rsidRDefault="00C91545">
            <w:r>
              <w:t>12'h1bf</w:t>
            </w:r>
          </w:p>
        </w:tc>
      </w:tr>
    </w:tbl>
    <w:p w:rsidR="007D3B69" w:rsidRDefault="00C91545" w:rsidP="000C4E2D">
      <w:pPr>
        <w:pStyle w:val="3"/>
        <w:spacing w:before="156" w:after="156"/>
        <w:ind w:left="964" w:hanging="964"/>
      </w:pPr>
      <w:r>
        <w:t>IR_TIME_5</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ir_time_s5</w:t>
            </w:r>
          </w:p>
        </w:tc>
        <w:tc>
          <w:tcPr>
            <w:tcW w:w="1008" w:type="dxa"/>
          </w:tcPr>
          <w:p w:rsidR="007D3B69" w:rsidRDefault="00C91545">
            <w:r>
              <w:t>11:0</w:t>
            </w:r>
          </w:p>
        </w:tc>
        <w:tc>
          <w:tcPr>
            <w:tcW w:w="864" w:type="dxa"/>
          </w:tcPr>
          <w:p w:rsidR="007D3B69" w:rsidRDefault="00C91545">
            <w:r>
              <w:t>RW</w:t>
            </w:r>
          </w:p>
        </w:tc>
        <w:tc>
          <w:tcPr>
            <w:tcW w:w="5040" w:type="dxa"/>
          </w:tcPr>
          <w:p w:rsidR="007D3B69" w:rsidRDefault="00C91545">
            <w:r>
              <w:t>one frame time</w:t>
            </w:r>
          </w:p>
        </w:tc>
        <w:tc>
          <w:tcPr>
            <w:tcW w:w="1008" w:type="dxa"/>
          </w:tcPr>
          <w:p w:rsidR="007D3B69" w:rsidRDefault="00C91545">
            <w:r>
              <w:t>12'hc7f</w:t>
            </w:r>
          </w:p>
        </w:tc>
      </w:tr>
    </w:tbl>
    <w:p w:rsidR="007D3B69" w:rsidRDefault="00C91545" w:rsidP="000C4E2D">
      <w:pPr>
        <w:pStyle w:val="3"/>
        <w:spacing w:before="156" w:after="156"/>
        <w:ind w:left="964" w:hanging="964"/>
      </w:pPr>
      <w:r>
        <w:t>IR_RX_CODE</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ir_rx_datacode</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ir rx data code (command)</w:t>
            </w:r>
          </w:p>
        </w:tc>
        <w:tc>
          <w:tcPr>
            <w:tcW w:w="1008" w:type="dxa"/>
          </w:tcPr>
          <w:p w:rsidR="007D3B69" w:rsidRDefault="00C91545">
            <w:r>
              <w:t>16'h0</w:t>
            </w:r>
          </w:p>
        </w:tc>
      </w:tr>
      <w:tr w:rsidR="007D3B69" w:rsidTr="007D3B69">
        <w:tc>
          <w:tcPr>
            <w:tcW w:w="1440" w:type="dxa"/>
          </w:tcPr>
          <w:p w:rsidR="007D3B69" w:rsidRDefault="00C91545">
            <w:r>
              <w:t>ir_rx_usercode</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ir rx user code (address)</w:t>
            </w:r>
          </w:p>
        </w:tc>
        <w:tc>
          <w:tcPr>
            <w:tcW w:w="1008" w:type="dxa"/>
          </w:tcPr>
          <w:p w:rsidR="007D3B69" w:rsidRDefault="00C91545">
            <w:r>
              <w:t>16'h0</w:t>
            </w:r>
          </w:p>
        </w:tc>
      </w:tr>
    </w:tbl>
    <w:p w:rsidR="007D3B69" w:rsidRDefault="00C91545" w:rsidP="000C4E2D">
      <w:pPr>
        <w:pStyle w:val="3"/>
        <w:spacing w:before="156" w:after="156"/>
        <w:ind w:left="964" w:hanging="964"/>
      </w:pPr>
      <w:r>
        <w:t>IR_TX_CODE</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ir_tx_datacode</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ir tx data code (command)</w:t>
            </w:r>
          </w:p>
        </w:tc>
        <w:tc>
          <w:tcPr>
            <w:tcW w:w="1008" w:type="dxa"/>
          </w:tcPr>
          <w:p w:rsidR="007D3B69" w:rsidRDefault="00C91545">
            <w:r>
              <w:t>16'h0</w:t>
            </w:r>
          </w:p>
        </w:tc>
      </w:tr>
      <w:tr w:rsidR="007D3B69" w:rsidTr="007D3B69">
        <w:tc>
          <w:tcPr>
            <w:tcW w:w="1440" w:type="dxa"/>
          </w:tcPr>
          <w:p w:rsidR="007D3B69" w:rsidRDefault="00C91545">
            <w:r>
              <w:t>ir_tx_usercode</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ir tx user code (address)</w:t>
            </w:r>
          </w:p>
        </w:tc>
        <w:tc>
          <w:tcPr>
            <w:tcW w:w="1008" w:type="dxa"/>
          </w:tcPr>
          <w:p w:rsidR="007D3B69" w:rsidRDefault="00C91545">
            <w:r>
              <w:t>16'h0</w:t>
            </w:r>
          </w:p>
        </w:tc>
      </w:tr>
    </w:tbl>
    <w:p w:rsidR="007D3B69" w:rsidRDefault="00C91545" w:rsidP="000C4E2D">
      <w:pPr>
        <w:pStyle w:val="3"/>
        <w:spacing w:before="156" w:after="156"/>
        <w:ind w:left="964" w:hanging="964"/>
      </w:pPr>
      <w:r>
        <w:t>IR_FSM</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ir_rx_fifo_wrclr_done</w:t>
            </w:r>
          </w:p>
        </w:tc>
        <w:tc>
          <w:tcPr>
            <w:tcW w:w="1008" w:type="dxa"/>
          </w:tcPr>
          <w:p w:rsidR="007D3B69" w:rsidRDefault="00C91545">
            <w:r>
              <w:t>21:21</w:t>
            </w:r>
          </w:p>
        </w:tc>
        <w:tc>
          <w:tcPr>
            <w:tcW w:w="864" w:type="dxa"/>
          </w:tcPr>
          <w:p w:rsidR="007D3B69" w:rsidRDefault="00C91545">
            <w:r>
              <w:t>RO</w:t>
            </w:r>
          </w:p>
        </w:tc>
        <w:tc>
          <w:tcPr>
            <w:tcW w:w="5040" w:type="dxa"/>
          </w:tcPr>
          <w:p w:rsidR="007D3B69" w:rsidRDefault="00C91545">
            <w:r>
              <w:t>set rx_fifo_wr_clr will sync rx_fifo_wrclr signal to ir clk domain, when wrclr signal done, sync back to pclk domain, and this field will be set.</w:t>
            </w:r>
          </w:p>
        </w:tc>
        <w:tc>
          <w:tcPr>
            <w:tcW w:w="1008" w:type="dxa"/>
          </w:tcPr>
          <w:p w:rsidR="007D3B69" w:rsidRDefault="00C91545">
            <w:r>
              <w:t>1'h0</w:t>
            </w:r>
          </w:p>
        </w:tc>
      </w:tr>
      <w:tr w:rsidR="007D3B69" w:rsidTr="007D3B69">
        <w:tc>
          <w:tcPr>
            <w:tcW w:w="1440" w:type="dxa"/>
          </w:tcPr>
          <w:p w:rsidR="007D3B69" w:rsidRDefault="00C91545">
            <w:r>
              <w:lastRenderedPageBreak/>
              <w:t>ir_tx_fifo_rdclr_done</w:t>
            </w:r>
          </w:p>
        </w:tc>
        <w:tc>
          <w:tcPr>
            <w:tcW w:w="1008" w:type="dxa"/>
          </w:tcPr>
          <w:p w:rsidR="007D3B69" w:rsidRDefault="00C91545">
            <w:r>
              <w:t>20:20</w:t>
            </w:r>
          </w:p>
        </w:tc>
        <w:tc>
          <w:tcPr>
            <w:tcW w:w="864" w:type="dxa"/>
          </w:tcPr>
          <w:p w:rsidR="007D3B69" w:rsidRDefault="00C91545">
            <w:r>
              <w:t>RO</w:t>
            </w:r>
          </w:p>
        </w:tc>
        <w:tc>
          <w:tcPr>
            <w:tcW w:w="5040" w:type="dxa"/>
          </w:tcPr>
          <w:p w:rsidR="007D3B69" w:rsidRDefault="00C91545">
            <w:r>
              <w:t>set rx_fifo_rd_clr will sync tx_fifo_rdclr signal to ir clk domain, when rdclr signal done, sync back to pclk domain, and this field will be set.</w:t>
            </w:r>
          </w:p>
        </w:tc>
        <w:tc>
          <w:tcPr>
            <w:tcW w:w="1008" w:type="dxa"/>
          </w:tcPr>
          <w:p w:rsidR="007D3B69" w:rsidRDefault="00C91545">
            <w:r>
              <w:t>1'h0</w:t>
            </w:r>
          </w:p>
        </w:tc>
      </w:tr>
      <w:tr w:rsidR="007D3B69" w:rsidTr="007D3B69">
        <w:tc>
          <w:tcPr>
            <w:tcW w:w="1440" w:type="dxa"/>
          </w:tcPr>
          <w:p w:rsidR="007D3B69" w:rsidRDefault="00C91545">
            <w:r>
              <w:t>ir_rx_dma_done</w:t>
            </w:r>
          </w:p>
        </w:tc>
        <w:tc>
          <w:tcPr>
            <w:tcW w:w="1008" w:type="dxa"/>
          </w:tcPr>
          <w:p w:rsidR="007D3B69" w:rsidRDefault="00C91545">
            <w:r>
              <w:t>19:19</w:t>
            </w:r>
          </w:p>
        </w:tc>
        <w:tc>
          <w:tcPr>
            <w:tcW w:w="864" w:type="dxa"/>
          </w:tcPr>
          <w:p w:rsidR="007D3B69" w:rsidRDefault="00C91545">
            <w:r>
              <w:t>RO</w:t>
            </w:r>
          </w:p>
        </w:tc>
        <w:tc>
          <w:tcPr>
            <w:tcW w:w="5040" w:type="dxa"/>
          </w:tcPr>
          <w:p w:rsidR="007D3B69" w:rsidRDefault="00C91545">
            <w:r>
              <w:t>indicate if rx dma transfer is done</w:t>
            </w:r>
          </w:p>
        </w:tc>
        <w:tc>
          <w:tcPr>
            <w:tcW w:w="1008" w:type="dxa"/>
          </w:tcPr>
          <w:p w:rsidR="007D3B69" w:rsidRDefault="00C91545">
            <w:r>
              <w:t>1'h0</w:t>
            </w:r>
          </w:p>
        </w:tc>
      </w:tr>
      <w:tr w:rsidR="007D3B69" w:rsidTr="007D3B69">
        <w:tc>
          <w:tcPr>
            <w:tcW w:w="1440" w:type="dxa"/>
          </w:tcPr>
          <w:p w:rsidR="007D3B69" w:rsidRDefault="00C91545">
            <w:r>
              <w:t>ir_tx_dma_done</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indicate if tx dma transfer is done</w:t>
            </w:r>
          </w:p>
        </w:tc>
        <w:tc>
          <w:tcPr>
            <w:tcW w:w="1008" w:type="dxa"/>
          </w:tcPr>
          <w:p w:rsidR="007D3B69" w:rsidRDefault="00C91545">
            <w:r>
              <w:t>1'h0</w:t>
            </w:r>
          </w:p>
        </w:tc>
      </w:tr>
      <w:tr w:rsidR="007D3B69" w:rsidTr="007D3B69">
        <w:tc>
          <w:tcPr>
            <w:tcW w:w="1440" w:type="dxa"/>
          </w:tcPr>
          <w:p w:rsidR="007D3B69" w:rsidRDefault="00C91545">
            <w:r>
              <w:t>ir_rx_fifo_usedw</w:t>
            </w:r>
          </w:p>
        </w:tc>
        <w:tc>
          <w:tcPr>
            <w:tcW w:w="1008" w:type="dxa"/>
          </w:tcPr>
          <w:p w:rsidR="007D3B69" w:rsidRDefault="00C91545">
            <w:r>
              <w:t>17:14</w:t>
            </w:r>
          </w:p>
        </w:tc>
        <w:tc>
          <w:tcPr>
            <w:tcW w:w="864" w:type="dxa"/>
          </w:tcPr>
          <w:p w:rsidR="007D3B69" w:rsidRDefault="00C91545">
            <w:r>
              <w:t>RO</w:t>
            </w:r>
          </w:p>
        </w:tc>
        <w:tc>
          <w:tcPr>
            <w:tcW w:w="5040" w:type="dxa"/>
          </w:tcPr>
          <w:p w:rsidR="007D3B69" w:rsidRDefault="00C91545">
            <w:r>
              <w:t>indicate write fifo used data</w:t>
            </w:r>
          </w:p>
        </w:tc>
        <w:tc>
          <w:tcPr>
            <w:tcW w:w="1008" w:type="dxa"/>
          </w:tcPr>
          <w:p w:rsidR="007D3B69" w:rsidRDefault="00C91545">
            <w:r>
              <w:t>4'h0</w:t>
            </w:r>
          </w:p>
        </w:tc>
      </w:tr>
      <w:tr w:rsidR="007D3B69" w:rsidTr="007D3B69">
        <w:tc>
          <w:tcPr>
            <w:tcW w:w="1440" w:type="dxa"/>
          </w:tcPr>
          <w:p w:rsidR="007D3B69" w:rsidRDefault="00C91545">
            <w:r>
              <w:t>ir_rx_fifo_full</w:t>
            </w:r>
          </w:p>
        </w:tc>
        <w:tc>
          <w:tcPr>
            <w:tcW w:w="1008" w:type="dxa"/>
          </w:tcPr>
          <w:p w:rsidR="007D3B69" w:rsidRDefault="00C91545">
            <w:r>
              <w:t>13:13</w:t>
            </w:r>
          </w:p>
        </w:tc>
        <w:tc>
          <w:tcPr>
            <w:tcW w:w="864" w:type="dxa"/>
          </w:tcPr>
          <w:p w:rsidR="007D3B69" w:rsidRDefault="00C91545">
            <w:r>
              <w:t>RO</w:t>
            </w:r>
          </w:p>
        </w:tc>
        <w:tc>
          <w:tcPr>
            <w:tcW w:w="5040" w:type="dxa"/>
          </w:tcPr>
          <w:p w:rsidR="007D3B69" w:rsidRDefault="00C91545">
            <w:r>
              <w:t>indicate if write fifo is full</w:t>
            </w:r>
          </w:p>
        </w:tc>
        <w:tc>
          <w:tcPr>
            <w:tcW w:w="1008" w:type="dxa"/>
          </w:tcPr>
          <w:p w:rsidR="007D3B69" w:rsidRDefault="00C91545">
            <w:r>
              <w:t>1'h0</w:t>
            </w:r>
          </w:p>
        </w:tc>
      </w:tr>
      <w:tr w:rsidR="007D3B69" w:rsidTr="007D3B69">
        <w:tc>
          <w:tcPr>
            <w:tcW w:w="1440" w:type="dxa"/>
          </w:tcPr>
          <w:p w:rsidR="007D3B69" w:rsidRDefault="00C91545">
            <w:r>
              <w:t>ir_rx_fifo_empty</w:t>
            </w:r>
          </w:p>
        </w:tc>
        <w:tc>
          <w:tcPr>
            <w:tcW w:w="1008" w:type="dxa"/>
          </w:tcPr>
          <w:p w:rsidR="007D3B69" w:rsidRDefault="00C91545">
            <w:r>
              <w:t>12:12</w:t>
            </w:r>
          </w:p>
        </w:tc>
        <w:tc>
          <w:tcPr>
            <w:tcW w:w="864" w:type="dxa"/>
          </w:tcPr>
          <w:p w:rsidR="007D3B69" w:rsidRDefault="00C91545">
            <w:r>
              <w:t>RO</w:t>
            </w:r>
          </w:p>
        </w:tc>
        <w:tc>
          <w:tcPr>
            <w:tcW w:w="5040" w:type="dxa"/>
          </w:tcPr>
          <w:p w:rsidR="007D3B69" w:rsidRDefault="00C91545">
            <w:r>
              <w:t>indicate if write fifo is empty</w:t>
            </w:r>
          </w:p>
        </w:tc>
        <w:tc>
          <w:tcPr>
            <w:tcW w:w="1008" w:type="dxa"/>
          </w:tcPr>
          <w:p w:rsidR="007D3B69" w:rsidRDefault="00C91545">
            <w:r>
              <w:t>1'h1</w:t>
            </w:r>
          </w:p>
        </w:tc>
      </w:tr>
      <w:tr w:rsidR="007D3B69" w:rsidTr="007D3B69">
        <w:tc>
          <w:tcPr>
            <w:tcW w:w="1440" w:type="dxa"/>
          </w:tcPr>
          <w:p w:rsidR="007D3B69" w:rsidRDefault="00C91545">
            <w:r>
              <w:t>ir_tx_fifo_usedw</w:t>
            </w:r>
          </w:p>
        </w:tc>
        <w:tc>
          <w:tcPr>
            <w:tcW w:w="1008" w:type="dxa"/>
          </w:tcPr>
          <w:p w:rsidR="007D3B69" w:rsidRDefault="00C91545">
            <w:r>
              <w:t>11:8</w:t>
            </w:r>
          </w:p>
        </w:tc>
        <w:tc>
          <w:tcPr>
            <w:tcW w:w="864" w:type="dxa"/>
          </w:tcPr>
          <w:p w:rsidR="007D3B69" w:rsidRDefault="00C91545">
            <w:r>
              <w:t>RO</w:t>
            </w:r>
          </w:p>
        </w:tc>
        <w:tc>
          <w:tcPr>
            <w:tcW w:w="5040" w:type="dxa"/>
          </w:tcPr>
          <w:p w:rsidR="007D3B69" w:rsidRDefault="00C91545">
            <w:r>
              <w:t>indicate read fifo used data</w:t>
            </w:r>
          </w:p>
        </w:tc>
        <w:tc>
          <w:tcPr>
            <w:tcW w:w="1008" w:type="dxa"/>
          </w:tcPr>
          <w:p w:rsidR="007D3B69" w:rsidRDefault="00C91545">
            <w:r>
              <w:t>4'h0</w:t>
            </w:r>
          </w:p>
        </w:tc>
      </w:tr>
      <w:tr w:rsidR="007D3B69" w:rsidTr="007D3B69">
        <w:tc>
          <w:tcPr>
            <w:tcW w:w="1440" w:type="dxa"/>
          </w:tcPr>
          <w:p w:rsidR="007D3B69" w:rsidRDefault="00C91545">
            <w:r>
              <w:t>ir_tx_fifo_full</w:t>
            </w:r>
          </w:p>
        </w:tc>
        <w:tc>
          <w:tcPr>
            <w:tcW w:w="1008" w:type="dxa"/>
          </w:tcPr>
          <w:p w:rsidR="007D3B69" w:rsidRDefault="00C91545">
            <w:r>
              <w:t>7:7</w:t>
            </w:r>
          </w:p>
        </w:tc>
        <w:tc>
          <w:tcPr>
            <w:tcW w:w="864" w:type="dxa"/>
          </w:tcPr>
          <w:p w:rsidR="007D3B69" w:rsidRDefault="00C91545">
            <w:r>
              <w:t>RO</w:t>
            </w:r>
          </w:p>
        </w:tc>
        <w:tc>
          <w:tcPr>
            <w:tcW w:w="5040" w:type="dxa"/>
          </w:tcPr>
          <w:p w:rsidR="007D3B69" w:rsidRDefault="00C91545">
            <w:r>
              <w:t>indicate if read fifo is full</w:t>
            </w:r>
          </w:p>
        </w:tc>
        <w:tc>
          <w:tcPr>
            <w:tcW w:w="1008" w:type="dxa"/>
          </w:tcPr>
          <w:p w:rsidR="007D3B69" w:rsidRDefault="00C91545">
            <w:r>
              <w:t>1'h0</w:t>
            </w:r>
          </w:p>
        </w:tc>
      </w:tr>
      <w:tr w:rsidR="007D3B69" w:rsidTr="007D3B69">
        <w:tc>
          <w:tcPr>
            <w:tcW w:w="1440" w:type="dxa"/>
          </w:tcPr>
          <w:p w:rsidR="007D3B69" w:rsidRDefault="00C91545">
            <w:r>
              <w:t>ir_tx_fifo_empty</w:t>
            </w:r>
          </w:p>
        </w:tc>
        <w:tc>
          <w:tcPr>
            <w:tcW w:w="1008" w:type="dxa"/>
          </w:tcPr>
          <w:p w:rsidR="007D3B69" w:rsidRDefault="00C91545">
            <w:r>
              <w:t>6:6</w:t>
            </w:r>
          </w:p>
        </w:tc>
        <w:tc>
          <w:tcPr>
            <w:tcW w:w="864" w:type="dxa"/>
          </w:tcPr>
          <w:p w:rsidR="007D3B69" w:rsidRDefault="00C91545">
            <w:r>
              <w:t>RO</w:t>
            </w:r>
          </w:p>
        </w:tc>
        <w:tc>
          <w:tcPr>
            <w:tcW w:w="5040" w:type="dxa"/>
          </w:tcPr>
          <w:p w:rsidR="007D3B69" w:rsidRDefault="00C91545">
            <w:r>
              <w:t>indicate if read fifo is empty</w:t>
            </w:r>
          </w:p>
        </w:tc>
        <w:tc>
          <w:tcPr>
            <w:tcW w:w="1008" w:type="dxa"/>
          </w:tcPr>
          <w:p w:rsidR="007D3B69" w:rsidRDefault="00C91545">
            <w:r>
              <w:t>1'h1</w:t>
            </w:r>
          </w:p>
        </w:tc>
      </w:tr>
      <w:tr w:rsidR="007D3B69" w:rsidTr="007D3B69">
        <w:tc>
          <w:tcPr>
            <w:tcW w:w="1440" w:type="dxa"/>
          </w:tcPr>
          <w:p w:rsidR="007D3B69" w:rsidRDefault="00C91545">
            <w:r>
              <w:t>ir_tx_repeat</w:t>
            </w:r>
          </w:p>
        </w:tc>
        <w:tc>
          <w:tcPr>
            <w:tcW w:w="1008" w:type="dxa"/>
          </w:tcPr>
          <w:p w:rsidR="007D3B69" w:rsidRDefault="00C91545">
            <w:r>
              <w:t>5:5</w:t>
            </w:r>
          </w:p>
        </w:tc>
        <w:tc>
          <w:tcPr>
            <w:tcW w:w="864" w:type="dxa"/>
          </w:tcPr>
          <w:p w:rsidR="007D3B69" w:rsidRDefault="00C91545">
            <w:r>
              <w:t>RO</w:t>
            </w:r>
          </w:p>
        </w:tc>
        <w:tc>
          <w:tcPr>
            <w:tcW w:w="5040" w:type="dxa"/>
          </w:tcPr>
          <w:p w:rsidR="007D3B69" w:rsidRDefault="00C91545">
            <w:r>
              <w:t>indicate if ir in hardware transmit repeat mode</w:t>
            </w:r>
          </w:p>
        </w:tc>
        <w:tc>
          <w:tcPr>
            <w:tcW w:w="1008" w:type="dxa"/>
          </w:tcPr>
          <w:p w:rsidR="007D3B69" w:rsidRDefault="00C91545">
            <w:r>
              <w:t>1'h0</w:t>
            </w:r>
          </w:p>
        </w:tc>
      </w:tr>
      <w:tr w:rsidR="007D3B69" w:rsidTr="007D3B69">
        <w:tc>
          <w:tcPr>
            <w:tcW w:w="1440" w:type="dxa"/>
          </w:tcPr>
          <w:p w:rsidR="007D3B69" w:rsidRDefault="00C91545">
            <w:r>
              <w:t>ir_transmit_ok</w:t>
            </w:r>
          </w:p>
        </w:tc>
        <w:tc>
          <w:tcPr>
            <w:tcW w:w="1008" w:type="dxa"/>
          </w:tcPr>
          <w:p w:rsidR="007D3B69" w:rsidRDefault="00C91545">
            <w:r>
              <w:t>4:4</w:t>
            </w:r>
          </w:p>
        </w:tc>
        <w:tc>
          <w:tcPr>
            <w:tcW w:w="864" w:type="dxa"/>
          </w:tcPr>
          <w:p w:rsidR="007D3B69" w:rsidRDefault="00C91545">
            <w:r>
              <w:t>RO</w:t>
            </w:r>
          </w:p>
        </w:tc>
        <w:tc>
          <w:tcPr>
            <w:tcW w:w="5040" w:type="dxa"/>
          </w:tcPr>
          <w:p w:rsidR="007D3B69" w:rsidRDefault="00C91545">
            <w:r>
              <w:t>indicate if ir transmit is ok</w:t>
            </w:r>
          </w:p>
        </w:tc>
        <w:tc>
          <w:tcPr>
            <w:tcW w:w="1008" w:type="dxa"/>
          </w:tcPr>
          <w:p w:rsidR="007D3B69" w:rsidRDefault="00C91545">
            <w:r>
              <w:t>1'h0</w:t>
            </w:r>
          </w:p>
        </w:tc>
      </w:tr>
      <w:tr w:rsidR="007D3B69" w:rsidTr="007D3B69">
        <w:tc>
          <w:tcPr>
            <w:tcW w:w="1440" w:type="dxa"/>
          </w:tcPr>
          <w:p w:rsidR="007D3B69" w:rsidRDefault="00C91545">
            <w:r>
              <w:t>ir_repeat</w:t>
            </w:r>
          </w:p>
        </w:tc>
        <w:tc>
          <w:tcPr>
            <w:tcW w:w="1008" w:type="dxa"/>
          </w:tcPr>
          <w:p w:rsidR="007D3B69" w:rsidRDefault="00C91545">
            <w:r>
              <w:t>3:3</w:t>
            </w:r>
          </w:p>
        </w:tc>
        <w:tc>
          <w:tcPr>
            <w:tcW w:w="864" w:type="dxa"/>
          </w:tcPr>
          <w:p w:rsidR="007D3B69" w:rsidRDefault="00C91545">
            <w:r>
              <w:t>RO</w:t>
            </w:r>
          </w:p>
        </w:tc>
        <w:tc>
          <w:tcPr>
            <w:tcW w:w="5040" w:type="dxa"/>
          </w:tcPr>
          <w:p w:rsidR="007D3B69" w:rsidRDefault="00C91545">
            <w:r>
              <w:t>indicate if ir in hardware receive mode</w:t>
            </w:r>
          </w:p>
        </w:tc>
        <w:tc>
          <w:tcPr>
            <w:tcW w:w="1008" w:type="dxa"/>
          </w:tcPr>
          <w:p w:rsidR="007D3B69" w:rsidRDefault="00C91545">
            <w:r>
              <w:t>1'h0</w:t>
            </w:r>
          </w:p>
        </w:tc>
      </w:tr>
      <w:tr w:rsidR="007D3B69" w:rsidTr="007D3B69">
        <w:tc>
          <w:tcPr>
            <w:tcW w:w="1440" w:type="dxa"/>
          </w:tcPr>
          <w:p w:rsidR="007D3B69" w:rsidRDefault="00C91545">
            <w:r>
              <w:t>ir_datacode_verify</w:t>
            </w:r>
          </w:p>
        </w:tc>
        <w:tc>
          <w:tcPr>
            <w:tcW w:w="1008" w:type="dxa"/>
          </w:tcPr>
          <w:p w:rsidR="007D3B69" w:rsidRDefault="00C91545">
            <w:r>
              <w:t>2:2</w:t>
            </w:r>
          </w:p>
        </w:tc>
        <w:tc>
          <w:tcPr>
            <w:tcW w:w="864" w:type="dxa"/>
          </w:tcPr>
          <w:p w:rsidR="007D3B69" w:rsidRDefault="00C91545">
            <w:r>
              <w:t>RO</w:t>
            </w:r>
          </w:p>
        </w:tc>
        <w:tc>
          <w:tcPr>
            <w:tcW w:w="5040" w:type="dxa"/>
          </w:tcPr>
          <w:p w:rsidR="007D3B69" w:rsidRDefault="00C91545">
            <w:r>
              <w:t>indicate if datacode is verified</w:t>
            </w:r>
          </w:p>
        </w:tc>
        <w:tc>
          <w:tcPr>
            <w:tcW w:w="1008" w:type="dxa"/>
          </w:tcPr>
          <w:p w:rsidR="007D3B69" w:rsidRDefault="00C91545">
            <w:r>
              <w:t>1'h0</w:t>
            </w:r>
          </w:p>
        </w:tc>
      </w:tr>
      <w:tr w:rsidR="007D3B69" w:rsidTr="007D3B69">
        <w:tc>
          <w:tcPr>
            <w:tcW w:w="1440" w:type="dxa"/>
          </w:tcPr>
          <w:p w:rsidR="007D3B69" w:rsidRDefault="00C91545">
            <w:r>
              <w:t>ir_usercode_verify</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indicate if usercode is verified</w:t>
            </w:r>
          </w:p>
        </w:tc>
        <w:tc>
          <w:tcPr>
            <w:tcW w:w="1008" w:type="dxa"/>
          </w:tcPr>
          <w:p w:rsidR="007D3B69" w:rsidRDefault="00C91545">
            <w:r>
              <w:t>1'h0</w:t>
            </w:r>
          </w:p>
        </w:tc>
      </w:tr>
      <w:tr w:rsidR="007D3B69" w:rsidTr="007D3B69">
        <w:tc>
          <w:tcPr>
            <w:tcW w:w="1440" w:type="dxa"/>
          </w:tcPr>
          <w:p w:rsidR="007D3B69" w:rsidRDefault="00C91545">
            <w:r>
              <w:t>ir_received_ok</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indicate if ir receive is ok</w:t>
            </w:r>
          </w:p>
        </w:tc>
        <w:tc>
          <w:tcPr>
            <w:tcW w:w="1008" w:type="dxa"/>
          </w:tcPr>
          <w:p w:rsidR="007D3B69" w:rsidRDefault="00C91545">
            <w:r>
              <w:t>1'h0</w:t>
            </w:r>
          </w:p>
        </w:tc>
      </w:tr>
    </w:tbl>
    <w:p w:rsidR="007D3B69" w:rsidRDefault="00C91545" w:rsidP="000C4E2D">
      <w:pPr>
        <w:pStyle w:val="3"/>
        <w:spacing w:before="156" w:after="156"/>
        <w:ind w:left="964" w:hanging="964"/>
      </w:pPr>
      <w:r>
        <w:t>IR_TX_FIFO</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txdata_hi_lo</w:t>
            </w:r>
          </w:p>
        </w:tc>
        <w:tc>
          <w:tcPr>
            <w:tcW w:w="1008" w:type="dxa"/>
          </w:tcPr>
          <w:p w:rsidR="007D3B69" w:rsidRDefault="00C91545">
            <w:r>
              <w:t>31:31</w:t>
            </w:r>
          </w:p>
        </w:tc>
        <w:tc>
          <w:tcPr>
            <w:tcW w:w="864" w:type="dxa"/>
          </w:tcPr>
          <w:p w:rsidR="007D3B69" w:rsidRDefault="00C91545">
            <w:r>
              <w:t>WO</w:t>
            </w:r>
          </w:p>
        </w:tc>
        <w:tc>
          <w:tcPr>
            <w:tcW w:w="5040" w:type="dxa"/>
          </w:tcPr>
          <w:p w:rsidR="007D3B69" w:rsidRDefault="00C91545">
            <w:r>
              <w:t>indicate high or low of transmit trans</w:t>
            </w:r>
          </w:p>
        </w:tc>
        <w:tc>
          <w:tcPr>
            <w:tcW w:w="1008" w:type="dxa"/>
          </w:tcPr>
          <w:p w:rsidR="007D3B69" w:rsidRDefault="00C91545">
            <w:r>
              <w:t>1'h0</w:t>
            </w:r>
          </w:p>
        </w:tc>
      </w:tr>
      <w:tr w:rsidR="007D3B69" w:rsidTr="007D3B69">
        <w:tc>
          <w:tcPr>
            <w:tcW w:w="1440" w:type="dxa"/>
          </w:tcPr>
          <w:p w:rsidR="007D3B69" w:rsidRDefault="00C91545">
            <w:r>
              <w:t>tx_data_len</w:t>
            </w:r>
          </w:p>
        </w:tc>
        <w:tc>
          <w:tcPr>
            <w:tcW w:w="1008" w:type="dxa"/>
          </w:tcPr>
          <w:p w:rsidR="007D3B69" w:rsidRDefault="00C91545">
            <w:r>
              <w:t>30:0</w:t>
            </w:r>
          </w:p>
        </w:tc>
        <w:tc>
          <w:tcPr>
            <w:tcW w:w="864" w:type="dxa"/>
          </w:tcPr>
          <w:p w:rsidR="007D3B69" w:rsidRDefault="00C91545">
            <w:r>
              <w:t>WO</w:t>
            </w:r>
          </w:p>
        </w:tc>
        <w:tc>
          <w:tcPr>
            <w:tcW w:w="5040" w:type="dxa"/>
          </w:tcPr>
          <w:p w:rsidR="007D3B69" w:rsidRDefault="00C91545">
            <w:r>
              <w:t>tx_data_len * ir_clock_cycle = actual data length</w:t>
            </w:r>
          </w:p>
        </w:tc>
        <w:tc>
          <w:tcPr>
            <w:tcW w:w="1008" w:type="dxa"/>
          </w:tcPr>
          <w:p w:rsidR="007D3B69" w:rsidRDefault="00C91545">
            <w:r>
              <w:t>31'h0</w:t>
            </w:r>
          </w:p>
        </w:tc>
      </w:tr>
    </w:tbl>
    <w:p w:rsidR="007D3B69" w:rsidRDefault="00C91545" w:rsidP="000C4E2D">
      <w:pPr>
        <w:pStyle w:val="3"/>
        <w:spacing w:before="156" w:after="156"/>
        <w:ind w:left="964" w:hanging="964"/>
      </w:pPr>
      <w:r>
        <w:t>IR_RX_FIFO</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rxdata_hi_lo</w:t>
            </w:r>
          </w:p>
        </w:tc>
        <w:tc>
          <w:tcPr>
            <w:tcW w:w="1008" w:type="dxa"/>
          </w:tcPr>
          <w:p w:rsidR="007D3B69" w:rsidRDefault="00C91545">
            <w:r>
              <w:t>31:31</w:t>
            </w:r>
          </w:p>
        </w:tc>
        <w:tc>
          <w:tcPr>
            <w:tcW w:w="864" w:type="dxa"/>
          </w:tcPr>
          <w:p w:rsidR="007D3B69" w:rsidRDefault="00C91545">
            <w:r>
              <w:t>RO</w:t>
            </w:r>
          </w:p>
        </w:tc>
        <w:tc>
          <w:tcPr>
            <w:tcW w:w="5040" w:type="dxa"/>
          </w:tcPr>
          <w:p w:rsidR="007D3B69" w:rsidRDefault="00C91545">
            <w:r>
              <w:t>indicate high or low of receive trans</w:t>
            </w:r>
          </w:p>
        </w:tc>
        <w:tc>
          <w:tcPr>
            <w:tcW w:w="1008" w:type="dxa"/>
          </w:tcPr>
          <w:p w:rsidR="007D3B69" w:rsidRDefault="00C91545">
            <w:r>
              <w:t>1'h0</w:t>
            </w:r>
          </w:p>
        </w:tc>
      </w:tr>
      <w:tr w:rsidR="007D3B69" w:rsidTr="007D3B69">
        <w:tc>
          <w:tcPr>
            <w:tcW w:w="1440" w:type="dxa"/>
          </w:tcPr>
          <w:p w:rsidR="007D3B69" w:rsidRDefault="00C91545">
            <w:r>
              <w:t>rx_data_len</w:t>
            </w:r>
          </w:p>
        </w:tc>
        <w:tc>
          <w:tcPr>
            <w:tcW w:w="1008" w:type="dxa"/>
          </w:tcPr>
          <w:p w:rsidR="007D3B69" w:rsidRDefault="00C91545">
            <w:r>
              <w:t>30:0</w:t>
            </w:r>
          </w:p>
        </w:tc>
        <w:tc>
          <w:tcPr>
            <w:tcW w:w="864" w:type="dxa"/>
          </w:tcPr>
          <w:p w:rsidR="007D3B69" w:rsidRDefault="00C91545">
            <w:r>
              <w:t>RO</w:t>
            </w:r>
          </w:p>
        </w:tc>
        <w:tc>
          <w:tcPr>
            <w:tcW w:w="5040" w:type="dxa"/>
          </w:tcPr>
          <w:p w:rsidR="007D3B69" w:rsidRDefault="00C91545">
            <w:r>
              <w:t>rx_data_len * ir_clock_cycle = actual data length</w:t>
            </w:r>
          </w:p>
        </w:tc>
        <w:tc>
          <w:tcPr>
            <w:tcW w:w="1008" w:type="dxa"/>
          </w:tcPr>
          <w:p w:rsidR="007D3B69" w:rsidRDefault="00C91545">
            <w:r>
              <w:t>31'h0</w:t>
            </w:r>
          </w:p>
        </w:tc>
      </w:tr>
    </w:tbl>
    <w:p w:rsidR="007D3B69" w:rsidRDefault="00C91545" w:rsidP="000C4E2D">
      <w:pPr>
        <w:pStyle w:val="3"/>
        <w:spacing w:before="156" w:after="156"/>
        <w:ind w:left="964" w:hanging="964"/>
      </w:pPr>
      <w:r>
        <w:t>IR_DMA_CONFIG</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rx_dma_thres_sel</w:t>
            </w:r>
          </w:p>
        </w:tc>
        <w:tc>
          <w:tcPr>
            <w:tcW w:w="1008" w:type="dxa"/>
          </w:tcPr>
          <w:p w:rsidR="007D3B69" w:rsidRDefault="00C91545">
            <w:r>
              <w:t>9:6</w:t>
            </w:r>
          </w:p>
        </w:tc>
        <w:tc>
          <w:tcPr>
            <w:tcW w:w="864" w:type="dxa"/>
          </w:tcPr>
          <w:p w:rsidR="007D3B69" w:rsidRDefault="00C91545">
            <w:r>
              <w:t>RW</w:t>
            </w:r>
          </w:p>
        </w:tc>
        <w:tc>
          <w:tcPr>
            <w:tcW w:w="5040" w:type="dxa"/>
          </w:tcPr>
          <w:p w:rsidR="007D3B69" w:rsidRDefault="00C91545">
            <w:r>
              <w:t xml:space="preserve">dma requst trigger condition, </w:t>
            </w:r>
            <w:r>
              <w:br/>
              <w:t>dma req will be triggered when fifo_usedw &gt;= thres_sel</w:t>
            </w:r>
          </w:p>
        </w:tc>
        <w:tc>
          <w:tcPr>
            <w:tcW w:w="1008" w:type="dxa"/>
          </w:tcPr>
          <w:p w:rsidR="007D3B69" w:rsidRDefault="00C91545">
            <w:r>
              <w:t>4'h8</w:t>
            </w:r>
          </w:p>
        </w:tc>
      </w:tr>
      <w:tr w:rsidR="007D3B69" w:rsidTr="007D3B69">
        <w:tc>
          <w:tcPr>
            <w:tcW w:w="1440" w:type="dxa"/>
          </w:tcPr>
          <w:p w:rsidR="007D3B69" w:rsidRDefault="00C91545">
            <w:r>
              <w:t>tx_dma_thres_sel</w:t>
            </w:r>
          </w:p>
        </w:tc>
        <w:tc>
          <w:tcPr>
            <w:tcW w:w="1008" w:type="dxa"/>
          </w:tcPr>
          <w:p w:rsidR="007D3B69" w:rsidRDefault="00C91545">
            <w:r>
              <w:t>5:2</w:t>
            </w:r>
          </w:p>
        </w:tc>
        <w:tc>
          <w:tcPr>
            <w:tcW w:w="864" w:type="dxa"/>
          </w:tcPr>
          <w:p w:rsidR="007D3B69" w:rsidRDefault="00C91545">
            <w:r>
              <w:t>RW</w:t>
            </w:r>
          </w:p>
        </w:tc>
        <w:tc>
          <w:tcPr>
            <w:tcW w:w="5040" w:type="dxa"/>
          </w:tcPr>
          <w:p w:rsidR="007D3B69" w:rsidRDefault="00C91545">
            <w:r>
              <w:t xml:space="preserve">dma requst trigger condition, </w:t>
            </w:r>
            <w:r>
              <w:br/>
              <w:t>dma req will be triggered when (8- fifo_usedw) &gt;= thres_sel</w:t>
            </w:r>
          </w:p>
        </w:tc>
        <w:tc>
          <w:tcPr>
            <w:tcW w:w="1008" w:type="dxa"/>
          </w:tcPr>
          <w:p w:rsidR="007D3B69" w:rsidRDefault="00C91545">
            <w:r>
              <w:t>4'h8</w:t>
            </w:r>
          </w:p>
        </w:tc>
      </w:tr>
      <w:tr w:rsidR="007D3B69" w:rsidTr="007D3B69">
        <w:tc>
          <w:tcPr>
            <w:tcW w:w="1440" w:type="dxa"/>
          </w:tcPr>
          <w:p w:rsidR="007D3B69" w:rsidRDefault="00C91545">
            <w:r>
              <w:t>rx_dma_enable</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0: disable dma receive mode</w:t>
            </w:r>
            <w:r>
              <w:br/>
              <w:t>1: enable dma receive mode</w:t>
            </w:r>
          </w:p>
        </w:tc>
        <w:tc>
          <w:tcPr>
            <w:tcW w:w="1008" w:type="dxa"/>
          </w:tcPr>
          <w:p w:rsidR="007D3B69" w:rsidRDefault="00C91545">
            <w:r>
              <w:t>1'h0</w:t>
            </w:r>
          </w:p>
        </w:tc>
      </w:tr>
      <w:tr w:rsidR="007D3B69" w:rsidTr="007D3B69">
        <w:tc>
          <w:tcPr>
            <w:tcW w:w="1440" w:type="dxa"/>
          </w:tcPr>
          <w:p w:rsidR="007D3B69" w:rsidRDefault="00C91545">
            <w:r>
              <w:t>tx_dma_enable</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0: disable dma transfer mode</w:t>
            </w:r>
            <w:r>
              <w:br/>
              <w:t>1: enable dma transfer mode</w:t>
            </w:r>
          </w:p>
        </w:tc>
        <w:tc>
          <w:tcPr>
            <w:tcW w:w="1008" w:type="dxa"/>
          </w:tcPr>
          <w:p w:rsidR="007D3B69" w:rsidRDefault="00C91545">
            <w:r>
              <w:t>1'h0</w:t>
            </w:r>
          </w:p>
        </w:tc>
      </w:tr>
    </w:tbl>
    <w:p w:rsidR="007D3B69" w:rsidRDefault="00C91545" w:rsidP="000C4E2D">
      <w:pPr>
        <w:pStyle w:val="3"/>
        <w:spacing w:before="156" w:after="156"/>
        <w:ind w:left="964" w:hanging="964"/>
      </w:pPr>
      <w:r>
        <w:t>IR_FIFO_CONFIG</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rx_fifo_wr_clr</w:t>
            </w:r>
          </w:p>
        </w:tc>
        <w:tc>
          <w:tcPr>
            <w:tcW w:w="1008" w:type="dxa"/>
          </w:tcPr>
          <w:p w:rsidR="007D3B69" w:rsidRDefault="00C91545">
            <w:r>
              <w:t>3:3</w:t>
            </w:r>
          </w:p>
        </w:tc>
        <w:tc>
          <w:tcPr>
            <w:tcW w:w="864" w:type="dxa"/>
          </w:tcPr>
          <w:p w:rsidR="007D3B69" w:rsidRDefault="00C91545">
            <w:r>
              <w:t>W1S</w:t>
            </w:r>
          </w:p>
        </w:tc>
        <w:tc>
          <w:tcPr>
            <w:tcW w:w="5040" w:type="dxa"/>
          </w:tcPr>
          <w:p w:rsidR="007D3B69" w:rsidRDefault="00C91545">
            <w:r>
              <w:t>set 1 to clear rx fifo wr pointer</w:t>
            </w:r>
          </w:p>
        </w:tc>
        <w:tc>
          <w:tcPr>
            <w:tcW w:w="1008" w:type="dxa"/>
          </w:tcPr>
          <w:p w:rsidR="007D3B69" w:rsidRDefault="00C91545">
            <w:r>
              <w:t>1'h0</w:t>
            </w:r>
          </w:p>
        </w:tc>
      </w:tr>
      <w:tr w:rsidR="007D3B69" w:rsidTr="007D3B69">
        <w:tc>
          <w:tcPr>
            <w:tcW w:w="1440" w:type="dxa"/>
          </w:tcPr>
          <w:p w:rsidR="007D3B69" w:rsidRDefault="00C91545">
            <w:r>
              <w:lastRenderedPageBreak/>
              <w:t>rx_fifo_rd_clr</w:t>
            </w:r>
          </w:p>
        </w:tc>
        <w:tc>
          <w:tcPr>
            <w:tcW w:w="1008" w:type="dxa"/>
          </w:tcPr>
          <w:p w:rsidR="007D3B69" w:rsidRDefault="00C91545">
            <w:r>
              <w:t>2:2</w:t>
            </w:r>
          </w:p>
        </w:tc>
        <w:tc>
          <w:tcPr>
            <w:tcW w:w="864" w:type="dxa"/>
          </w:tcPr>
          <w:p w:rsidR="007D3B69" w:rsidRDefault="00C91545">
            <w:r>
              <w:t>W1S</w:t>
            </w:r>
          </w:p>
        </w:tc>
        <w:tc>
          <w:tcPr>
            <w:tcW w:w="5040" w:type="dxa"/>
          </w:tcPr>
          <w:p w:rsidR="007D3B69" w:rsidRDefault="00C91545">
            <w:r>
              <w:t>set 1 to clear rx fifo rd pointer</w:t>
            </w:r>
          </w:p>
        </w:tc>
        <w:tc>
          <w:tcPr>
            <w:tcW w:w="1008" w:type="dxa"/>
          </w:tcPr>
          <w:p w:rsidR="007D3B69" w:rsidRDefault="00C91545">
            <w:r>
              <w:t>1'h0</w:t>
            </w:r>
          </w:p>
        </w:tc>
      </w:tr>
      <w:tr w:rsidR="007D3B69" w:rsidTr="007D3B69">
        <w:tc>
          <w:tcPr>
            <w:tcW w:w="1440" w:type="dxa"/>
          </w:tcPr>
          <w:p w:rsidR="007D3B69" w:rsidRDefault="00C91545">
            <w:r>
              <w:t>tx_fifo_wr_clr</w:t>
            </w:r>
          </w:p>
        </w:tc>
        <w:tc>
          <w:tcPr>
            <w:tcW w:w="1008" w:type="dxa"/>
          </w:tcPr>
          <w:p w:rsidR="007D3B69" w:rsidRDefault="00C91545">
            <w:r>
              <w:t>1:1</w:t>
            </w:r>
          </w:p>
        </w:tc>
        <w:tc>
          <w:tcPr>
            <w:tcW w:w="864" w:type="dxa"/>
          </w:tcPr>
          <w:p w:rsidR="007D3B69" w:rsidRDefault="00C91545">
            <w:r>
              <w:t>W1S</w:t>
            </w:r>
          </w:p>
        </w:tc>
        <w:tc>
          <w:tcPr>
            <w:tcW w:w="5040" w:type="dxa"/>
          </w:tcPr>
          <w:p w:rsidR="007D3B69" w:rsidRDefault="00C91545">
            <w:r>
              <w:t>set 1 to clear tx fifo wr pointer</w:t>
            </w:r>
          </w:p>
        </w:tc>
        <w:tc>
          <w:tcPr>
            <w:tcW w:w="1008" w:type="dxa"/>
          </w:tcPr>
          <w:p w:rsidR="007D3B69" w:rsidRDefault="00C91545">
            <w:r>
              <w:t>1'h0</w:t>
            </w:r>
          </w:p>
        </w:tc>
      </w:tr>
      <w:tr w:rsidR="007D3B69" w:rsidTr="007D3B69">
        <w:tc>
          <w:tcPr>
            <w:tcW w:w="1440" w:type="dxa"/>
          </w:tcPr>
          <w:p w:rsidR="007D3B69" w:rsidRDefault="00C91545">
            <w:r>
              <w:t>tx_fifo_rd_clr</w:t>
            </w:r>
          </w:p>
        </w:tc>
        <w:tc>
          <w:tcPr>
            <w:tcW w:w="1008" w:type="dxa"/>
          </w:tcPr>
          <w:p w:rsidR="007D3B69" w:rsidRDefault="00C91545">
            <w:r>
              <w:t>0:0</w:t>
            </w:r>
          </w:p>
        </w:tc>
        <w:tc>
          <w:tcPr>
            <w:tcW w:w="864" w:type="dxa"/>
          </w:tcPr>
          <w:p w:rsidR="007D3B69" w:rsidRDefault="00C91545">
            <w:r>
              <w:t>W1S</w:t>
            </w:r>
          </w:p>
        </w:tc>
        <w:tc>
          <w:tcPr>
            <w:tcW w:w="5040" w:type="dxa"/>
          </w:tcPr>
          <w:p w:rsidR="007D3B69" w:rsidRDefault="00C91545">
            <w:r>
              <w:t>set 1 to clear tx fifo rd pointer</w:t>
            </w:r>
          </w:p>
        </w:tc>
        <w:tc>
          <w:tcPr>
            <w:tcW w:w="1008" w:type="dxa"/>
          </w:tcPr>
          <w:p w:rsidR="007D3B69" w:rsidRDefault="00C91545">
            <w:r>
              <w:t>1'h0</w:t>
            </w:r>
          </w:p>
        </w:tc>
      </w:tr>
    </w:tbl>
    <w:p w:rsidR="007D3B69" w:rsidRDefault="00C91545" w:rsidP="000C4E2D">
      <w:pPr>
        <w:pStyle w:val="3"/>
        <w:spacing w:before="156" w:after="156"/>
        <w:ind w:left="964" w:hanging="964"/>
      </w:pPr>
      <w:r>
        <w:t>IR_CLEAR_STATUS</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25'h0</w:t>
            </w:r>
          </w:p>
        </w:tc>
      </w:tr>
      <w:tr w:rsidR="007D3B69" w:rsidTr="007D3B69">
        <w:tc>
          <w:tcPr>
            <w:tcW w:w="1440" w:type="dxa"/>
          </w:tcPr>
          <w:p w:rsidR="007D3B69" w:rsidRDefault="00C91545">
            <w:r>
              <w:t>ir_int_clr</w:t>
            </w:r>
          </w:p>
        </w:tc>
        <w:tc>
          <w:tcPr>
            <w:tcW w:w="1008" w:type="dxa"/>
          </w:tcPr>
          <w:p w:rsidR="007D3B69" w:rsidRDefault="00C91545">
            <w:r>
              <w:t>6:6</w:t>
            </w:r>
          </w:p>
        </w:tc>
        <w:tc>
          <w:tcPr>
            <w:tcW w:w="864" w:type="dxa"/>
          </w:tcPr>
          <w:p w:rsidR="007D3B69" w:rsidRDefault="00C91545">
            <w:r>
              <w:t>W1S</w:t>
            </w:r>
          </w:p>
        </w:tc>
        <w:tc>
          <w:tcPr>
            <w:tcW w:w="5040" w:type="dxa"/>
          </w:tcPr>
          <w:p w:rsidR="007D3B69" w:rsidRDefault="00C91545">
            <w:r>
              <w:t>set 1 to clear ir interrupt</w:t>
            </w:r>
          </w:p>
        </w:tc>
        <w:tc>
          <w:tcPr>
            <w:tcW w:w="1008" w:type="dxa"/>
          </w:tcPr>
          <w:p w:rsidR="007D3B69" w:rsidRDefault="00C91545">
            <w:r>
              <w:t>1'h0</w:t>
            </w:r>
          </w:p>
        </w:tc>
      </w:tr>
      <w:tr w:rsidR="007D3B69" w:rsidTr="007D3B69">
        <w:tc>
          <w:tcPr>
            <w:tcW w:w="1440" w:type="dxa"/>
          </w:tcPr>
          <w:p w:rsidR="007D3B69" w:rsidRDefault="00C91545">
            <w:r>
              <w:t>ir_rx_dma_done_clr</w:t>
            </w:r>
          </w:p>
        </w:tc>
        <w:tc>
          <w:tcPr>
            <w:tcW w:w="1008" w:type="dxa"/>
          </w:tcPr>
          <w:p w:rsidR="007D3B69" w:rsidRDefault="00C91545">
            <w:r>
              <w:t>5:5</w:t>
            </w:r>
          </w:p>
        </w:tc>
        <w:tc>
          <w:tcPr>
            <w:tcW w:w="864" w:type="dxa"/>
          </w:tcPr>
          <w:p w:rsidR="007D3B69" w:rsidRDefault="00C91545">
            <w:r>
              <w:t>W1S</w:t>
            </w:r>
          </w:p>
        </w:tc>
        <w:tc>
          <w:tcPr>
            <w:tcW w:w="5040" w:type="dxa"/>
          </w:tcPr>
          <w:p w:rsidR="007D3B69" w:rsidRDefault="00C91545">
            <w:r>
              <w:t>set 1 to clear rx_dma_done</w:t>
            </w:r>
          </w:p>
        </w:tc>
        <w:tc>
          <w:tcPr>
            <w:tcW w:w="1008" w:type="dxa"/>
          </w:tcPr>
          <w:p w:rsidR="007D3B69" w:rsidRDefault="00C91545">
            <w:r>
              <w:t>1'h0</w:t>
            </w:r>
          </w:p>
        </w:tc>
      </w:tr>
      <w:tr w:rsidR="007D3B69" w:rsidTr="007D3B69">
        <w:tc>
          <w:tcPr>
            <w:tcW w:w="1440" w:type="dxa"/>
          </w:tcPr>
          <w:p w:rsidR="007D3B69" w:rsidRDefault="00C91545">
            <w:r>
              <w:t>ir_tx_dma_done_clr</w:t>
            </w:r>
          </w:p>
        </w:tc>
        <w:tc>
          <w:tcPr>
            <w:tcW w:w="1008" w:type="dxa"/>
          </w:tcPr>
          <w:p w:rsidR="007D3B69" w:rsidRDefault="00C91545">
            <w:r>
              <w:t>4:4</w:t>
            </w:r>
          </w:p>
        </w:tc>
        <w:tc>
          <w:tcPr>
            <w:tcW w:w="864" w:type="dxa"/>
          </w:tcPr>
          <w:p w:rsidR="007D3B69" w:rsidRDefault="00C91545">
            <w:r>
              <w:t>W1S</w:t>
            </w:r>
          </w:p>
        </w:tc>
        <w:tc>
          <w:tcPr>
            <w:tcW w:w="5040" w:type="dxa"/>
          </w:tcPr>
          <w:p w:rsidR="007D3B69" w:rsidRDefault="00C91545">
            <w:r>
              <w:t>set 1 to clear tx_dma_done</w:t>
            </w:r>
          </w:p>
        </w:tc>
        <w:tc>
          <w:tcPr>
            <w:tcW w:w="1008" w:type="dxa"/>
          </w:tcPr>
          <w:p w:rsidR="007D3B69" w:rsidRDefault="00C91545">
            <w:r>
              <w:t>1'h0</w:t>
            </w:r>
          </w:p>
        </w:tc>
      </w:tr>
      <w:tr w:rsidR="007D3B69" w:rsidTr="007D3B69">
        <w:tc>
          <w:tcPr>
            <w:tcW w:w="1440" w:type="dxa"/>
          </w:tcPr>
          <w:p w:rsidR="007D3B69" w:rsidRDefault="00C91545">
            <w:r>
              <w:t>ir_tx_repeat_clr</w:t>
            </w:r>
          </w:p>
        </w:tc>
        <w:tc>
          <w:tcPr>
            <w:tcW w:w="1008" w:type="dxa"/>
          </w:tcPr>
          <w:p w:rsidR="007D3B69" w:rsidRDefault="00C91545">
            <w:r>
              <w:t>3:3</w:t>
            </w:r>
          </w:p>
        </w:tc>
        <w:tc>
          <w:tcPr>
            <w:tcW w:w="864" w:type="dxa"/>
          </w:tcPr>
          <w:p w:rsidR="007D3B69" w:rsidRDefault="00C91545">
            <w:r>
              <w:t>W1S</w:t>
            </w:r>
          </w:p>
        </w:tc>
        <w:tc>
          <w:tcPr>
            <w:tcW w:w="5040" w:type="dxa"/>
          </w:tcPr>
          <w:p w:rsidR="007D3B69" w:rsidRDefault="00C91545">
            <w:r>
              <w:t>set 1 to clear tx repeat status</w:t>
            </w:r>
          </w:p>
        </w:tc>
        <w:tc>
          <w:tcPr>
            <w:tcW w:w="1008" w:type="dxa"/>
          </w:tcPr>
          <w:p w:rsidR="007D3B69" w:rsidRDefault="00C91545">
            <w:r>
              <w:t>1'h0</w:t>
            </w:r>
          </w:p>
        </w:tc>
      </w:tr>
      <w:tr w:rsidR="007D3B69" w:rsidTr="007D3B69">
        <w:tc>
          <w:tcPr>
            <w:tcW w:w="1440" w:type="dxa"/>
          </w:tcPr>
          <w:p w:rsidR="007D3B69" w:rsidRDefault="00C91545">
            <w:r>
              <w:t>ir_transmit_ok_clr</w:t>
            </w:r>
          </w:p>
        </w:tc>
        <w:tc>
          <w:tcPr>
            <w:tcW w:w="1008" w:type="dxa"/>
          </w:tcPr>
          <w:p w:rsidR="007D3B69" w:rsidRDefault="00C91545">
            <w:r>
              <w:t>2:2</w:t>
            </w:r>
          </w:p>
        </w:tc>
        <w:tc>
          <w:tcPr>
            <w:tcW w:w="864" w:type="dxa"/>
          </w:tcPr>
          <w:p w:rsidR="007D3B69" w:rsidRDefault="00C91545">
            <w:r>
              <w:t>W1S</w:t>
            </w:r>
          </w:p>
        </w:tc>
        <w:tc>
          <w:tcPr>
            <w:tcW w:w="5040" w:type="dxa"/>
          </w:tcPr>
          <w:p w:rsidR="007D3B69" w:rsidRDefault="00C91545">
            <w:r>
              <w:t>set 1 to clear transmit ok status</w:t>
            </w:r>
          </w:p>
        </w:tc>
        <w:tc>
          <w:tcPr>
            <w:tcW w:w="1008" w:type="dxa"/>
          </w:tcPr>
          <w:p w:rsidR="007D3B69" w:rsidRDefault="00C91545">
            <w:r>
              <w:t>1'h0</w:t>
            </w:r>
          </w:p>
        </w:tc>
      </w:tr>
      <w:tr w:rsidR="007D3B69" w:rsidTr="007D3B69">
        <w:tc>
          <w:tcPr>
            <w:tcW w:w="1440" w:type="dxa"/>
          </w:tcPr>
          <w:p w:rsidR="007D3B69" w:rsidRDefault="00C91545">
            <w:r>
              <w:t>ir_repeat_clr</w:t>
            </w:r>
          </w:p>
        </w:tc>
        <w:tc>
          <w:tcPr>
            <w:tcW w:w="1008" w:type="dxa"/>
          </w:tcPr>
          <w:p w:rsidR="007D3B69" w:rsidRDefault="00C91545">
            <w:r>
              <w:t>1:1</w:t>
            </w:r>
          </w:p>
        </w:tc>
        <w:tc>
          <w:tcPr>
            <w:tcW w:w="864" w:type="dxa"/>
          </w:tcPr>
          <w:p w:rsidR="007D3B69" w:rsidRDefault="00C91545">
            <w:r>
              <w:t>W1S</w:t>
            </w:r>
          </w:p>
        </w:tc>
        <w:tc>
          <w:tcPr>
            <w:tcW w:w="5040" w:type="dxa"/>
          </w:tcPr>
          <w:p w:rsidR="007D3B69" w:rsidRDefault="00C91545">
            <w:r>
              <w:t>set 1 to clear rx repeat status</w:t>
            </w:r>
          </w:p>
        </w:tc>
        <w:tc>
          <w:tcPr>
            <w:tcW w:w="1008" w:type="dxa"/>
          </w:tcPr>
          <w:p w:rsidR="007D3B69" w:rsidRDefault="00C91545">
            <w:r>
              <w:t>1'h0</w:t>
            </w:r>
          </w:p>
        </w:tc>
      </w:tr>
      <w:tr w:rsidR="007D3B69" w:rsidTr="007D3B69">
        <w:tc>
          <w:tcPr>
            <w:tcW w:w="1440" w:type="dxa"/>
          </w:tcPr>
          <w:p w:rsidR="007D3B69" w:rsidRDefault="00C91545">
            <w:r>
              <w:t>ir_received_ok_clr</w:t>
            </w:r>
          </w:p>
        </w:tc>
        <w:tc>
          <w:tcPr>
            <w:tcW w:w="1008" w:type="dxa"/>
          </w:tcPr>
          <w:p w:rsidR="007D3B69" w:rsidRDefault="00C91545">
            <w:r>
              <w:t>0:0</w:t>
            </w:r>
          </w:p>
        </w:tc>
        <w:tc>
          <w:tcPr>
            <w:tcW w:w="864" w:type="dxa"/>
          </w:tcPr>
          <w:p w:rsidR="007D3B69" w:rsidRDefault="00C91545">
            <w:r>
              <w:t>W1S</w:t>
            </w:r>
          </w:p>
        </w:tc>
        <w:tc>
          <w:tcPr>
            <w:tcW w:w="5040" w:type="dxa"/>
          </w:tcPr>
          <w:p w:rsidR="007D3B69" w:rsidRDefault="00C91545">
            <w:r>
              <w:t>set 1 to clear receive ok status</w:t>
            </w:r>
          </w:p>
        </w:tc>
        <w:tc>
          <w:tcPr>
            <w:tcW w:w="1008" w:type="dxa"/>
          </w:tcPr>
          <w:p w:rsidR="007D3B69" w:rsidRDefault="00C91545">
            <w:r>
              <w:t>1'h0</w:t>
            </w:r>
          </w:p>
        </w:tc>
      </w:tr>
    </w:tbl>
    <w:p w:rsidR="007D3B69" w:rsidRDefault="00C91545" w:rsidP="000C4E2D">
      <w:pPr>
        <w:pStyle w:val="3"/>
        <w:spacing w:before="156" w:after="156"/>
        <w:ind w:left="964" w:hanging="964"/>
      </w:pPr>
      <w:r>
        <w:t>IR_IDLE_THRES</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thres</w:t>
            </w:r>
          </w:p>
        </w:tc>
        <w:tc>
          <w:tcPr>
            <w:tcW w:w="1008" w:type="dxa"/>
          </w:tcPr>
          <w:p w:rsidR="007D3B69" w:rsidRDefault="00C91545">
            <w:r>
              <w:t>30:0</w:t>
            </w:r>
          </w:p>
        </w:tc>
        <w:tc>
          <w:tcPr>
            <w:tcW w:w="864" w:type="dxa"/>
          </w:tcPr>
          <w:p w:rsidR="007D3B69" w:rsidRDefault="00C91545">
            <w:r>
              <w:t>RW</w:t>
            </w:r>
          </w:p>
        </w:tc>
        <w:tc>
          <w:tcPr>
            <w:tcW w:w="5040" w:type="dxa"/>
          </w:tcPr>
          <w:p w:rsidR="007D3B69" w:rsidRDefault="00C91545">
            <w:r>
              <w:t>config this threshold to identify the cycles of idle/end state during software transmitting or receiving</w:t>
            </w:r>
          </w:p>
        </w:tc>
        <w:tc>
          <w:tcPr>
            <w:tcW w:w="1008" w:type="dxa"/>
          </w:tcPr>
          <w:p w:rsidR="007D3B69" w:rsidRDefault="00C91545">
            <w:r>
              <w:t>31'h500</w:t>
            </w:r>
          </w:p>
        </w:tc>
      </w:tr>
    </w:tbl>
    <w:p w:rsidR="007D3B69" w:rsidRDefault="00C91545">
      <w:r>
        <w:br w:type="page"/>
      </w:r>
    </w:p>
    <w:p w:rsidR="007D3B69" w:rsidRDefault="00C91545" w:rsidP="00FF6CDC">
      <w:pPr>
        <w:pStyle w:val="10"/>
        <w:spacing w:before="156" w:after="156"/>
        <w:ind w:left="643" w:hanging="643"/>
      </w:pPr>
      <w:r>
        <w:lastRenderedPageBreak/>
        <w:t>I2C</w:t>
      </w:r>
    </w:p>
    <w:p w:rsidR="007D3B69" w:rsidRDefault="00C91545" w:rsidP="00FF6CDC">
      <w:pPr>
        <w:pStyle w:val="2"/>
        <w:spacing w:before="156" w:after="156"/>
        <w:ind w:left="843" w:hanging="843"/>
      </w:pPr>
      <w:r>
        <w:t>Introduction</w:t>
      </w:r>
    </w:p>
    <w:p w:rsidR="00A919D1" w:rsidRPr="00A919D1" w:rsidRDefault="00A919D1" w:rsidP="00A919D1">
      <w:r>
        <w:rPr>
          <w:rFonts w:hint="eastAsia"/>
        </w:rPr>
        <w:t xml:space="preserve">Andes IP </w:t>
      </w:r>
      <w:r>
        <w:rPr>
          <w:rFonts w:hint="eastAsia"/>
        </w:rPr>
        <w:t>需要</w:t>
      </w:r>
      <w:r>
        <w:rPr>
          <w:rFonts w:hint="eastAsia"/>
        </w:rPr>
        <w:t>PDF</w:t>
      </w:r>
      <w:r>
        <w:rPr>
          <w:rFonts w:hint="eastAsia"/>
        </w:rPr>
        <w:t>转</w:t>
      </w:r>
      <w:r>
        <w:rPr>
          <w:rFonts w:hint="eastAsia"/>
        </w:rPr>
        <w:t>word</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I2C Register</w:t>
      </w:r>
    </w:p>
    <w:p w:rsidR="007D3B69" w:rsidRDefault="00C91545" w:rsidP="000C4E2D">
      <w:pPr>
        <w:pStyle w:val="3"/>
        <w:spacing w:before="156" w:after="156"/>
        <w:ind w:left="964" w:hanging="964"/>
      </w:pPr>
      <w:r>
        <w:t>IDREV</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ID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ID number</w:t>
            </w:r>
          </w:p>
        </w:tc>
        <w:tc>
          <w:tcPr>
            <w:tcW w:w="1008" w:type="dxa"/>
          </w:tcPr>
          <w:p w:rsidR="007D3B69" w:rsidRDefault="00C91545">
            <w:r>
              <w:t>20'h20021</w:t>
            </w:r>
          </w:p>
        </w:tc>
      </w:tr>
      <w:tr w:rsidR="007D3B69" w:rsidTr="007D3B69">
        <w:tc>
          <w:tcPr>
            <w:tcW w:w="1440" w:type="dxa"/>
          </w:tcPr>
          <w:p w:rsidR="007D3B69" w:rsidRDefault="00C91545">
            <w:r>
              <w:t>RevMajor</w:t>
            </w:r>
          </w:p>
        </w:tc>
        <w:tc>
          <w:tcPr>
            <w:tcW w:w="1008" w:type="dxa"/>
          </w:tcPr>
          <w:p w:rsidR="007D3B69" w:rsidRDefault="00C91545">
            <w:r>
              <w:t>11:4</w:t>
            </w:r>
          </w:p>
        </w:tc>
        <w:tc>
          <w:tcPr>
            <w:tcW w:w="864" w:type="dxa"/>
          </w:tcPr>
          <w:p w:rsidR="007D3B69" w:rsidRDefault="00C91545">
            <w:r>
              <w:t>RO</w:t>
            </w:r>
          </w:p>
        </w:tc>
        <w:tc>
          <w:tcPr>
            <w:tcW w:w="5040" w:type="dxa"/>
          </w:tcPr>
          <w:p w:rsidR="007D3B69" w:rsidRDefault="00C91545">
            <w:r>
              <w:t>Major revision number</w:t>
            </w:r>
          </w:p>
        </w:tc>
        <w:tc>
          <w:tcPr>
            <w:tcW w:w="1008" w:type="dxa"/>
          </w:tcPr>
          <w:p w:rsidR="007D3B69" w:rsidRDefault="00C91545">
            <w:r>
              <w:t>8'h0</w:t>
            </w:r>
          </w:p>
        </w:tc>
      </w:tr>
      <w:tr w:rsidR="007D3B69" w:rsidTr="007D3B69">
        <w:tc>
          <w:tcPr>
            <w:tcW w:w="1440" w:type="dxa"/>
          </w:tcPr>
          <w:p w:rsidR="007D3B69" w:rsidRDefault="00C91545">
            <w:r>
              <w:t>RevMinor</w:t>
            </w:r>
          </w:p>
        </w:tc>
        <w:tc>
          <w:tcPr>
            <w:tcW w:w="1008" w:type="dxa"/>
          </w:tcPr>
          <w:p w:rsidR="007D3B69" w:rsidRDefault="00C91545">
            <w:r>
              <w:t>3:0</w:t>
            </w:r>
          </w:p>
        </w:tc>
        <w:tc>
          <w:tcPr>
            <w:tcW w:w="864" w:type="dxa"/>
          </w:tcPr>
          <w:p w:rsidR="007D3B69" w:rsidRDefault="00C91545">
            <w:r>
              <w:t>RO</w:t>
            </w:r>
          </w:p>
        </w:tc>
        <w:tc>
          <w:tcPr>
            <w:tcW w:w="5040" w:type="dxa"/>
          </w:tcPr>
          <w:p w:rsidR="007D3B69" w:rsidRDefault="00C91545">
            <w:r>
              <w:t>Minor revision number</w:t>
            </w:r>
          </w:p>
        </w:tc>
        <w:tc>
          <w:tcPr>
            <w:tcW w:w="1008" w:type="dxa"/>
          </w:tcPr>
          <w:p w:rsidR="007D3B69" w:rsidRDefault="00C91545">
            <w:r>
              <w:t>4'h0</w:t>
            </w:r>
          </w:p>
        </w:tc>
      </w:tr>
    </w:tbl>
    <w:p w:rsidR="007D3B69" w:rsidRDefault="00C91545" w:rsidP="000C4E2D">
      <w:pPr>
        <w:pStyle w:val="3"/>
        <w:spacing w:before="156" w:after="156"/>
        <w:ind w:left="964" w:hanging="964"/>
      </w:pPr>
      <w:r>
        <w:t>CFG</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30'h0</w:t>
            </w:r>
          </w:p>
        </w:tc>
      </w:tr>
      <w:tr w:rsidR="007D3B69" w:rsidTr="007D3B69">
        <w:tc>
          <w:tcPr>
            <w:tcW w:w="1440" w:type="dxa"/>
          </w:tcPr>
          <w:p w:rsidR="007D3B69" w:rsidRDefault="00C91545">
            <w:r>
              <w:t>FIFOSIZE</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FIFO size</w:t>
            </w:r>
          </w:p>
        </w:tc>
        <w:tc>
          <w:tcPr>
            <w:tcW w:w="1008" w:type="dxa"/>
          </w:tcPr>
          <w:p w:rsidR="007D3B69" w:rsidRDefault="00C91545">
            <w:r>
              <w:t>2'h3</w:t>
            </w:r>
          </w:p>
        </w:tc>
      </w:tr>
    </w:tbl>
    <w:p w:rsidR="007D3B69" w:rsidRDefault="00C91545" w:rsidP="000C4E2D">
      <w:pPr>
        <w:pStyle w:val="3"/>
        <w:spacing w:before="156" w:after="156"/>
        <w:ind w:left="964" w:hanging="964"/>
      </w:pPr>
      <w:r>
        <w:t>INTEN</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CMPL</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Set to enable the Completion Interrupt.</w:t>
            </w:r>
            <w:r>
              <w:br/>
              <w:t>Master: interrupts when a transaction is issued</w:t>
            </w:r>
            <w:r>
              <w:br/>
              <w:t xml:space="preserve">from this master and completed without </w:t>
            </w:r>
            <w:r>
              <w:lastRenderedPageBreak/>
              <w:t>losing</w:t>
            </w:r>
            <w:r>
              <w:br/>
              <w:t>the bus arbitration.</w:t>
            </w:r>
            <w:r>
              <w:br/>
              <w:t>Slave: interrupts when a transaction addressing</w:t>
            </w:r>
            <w:r>
              <w:br/>
              <w:t>the controller is completed.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ByteRecv</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Set to enable the Byte Receive Interrupt.</w:t>
            </w:r>
            <w:r>
              <w:br/>
              <w:t>Interrupts when a byte of data is received</w:t>
            </w:r>
            <w:r>
              <w:br/>
              <w:t>Auto-ACK will be disabled if this interrupt is</w:t>
            </w:r>
            <w:r>
              <w:br/>
              <w:t>enabled, that is, the software needs to</w:t>
            </w:r>
            <w:r>
              <w:br/>
              <w:t>ACK/NACK the received byte manually.</w:t>
            </w:r>
          </w:p>
        </w:tc>
        <w:tc>
          <w:tcPr>
            <w:tcW w:w="1008" w:type="dxa"/>
          </w:tcPr>
          <w:p w:rsidR="007D3B69" w:rsidRDefault="00C91545">
            <w:r>
              <w:t>1'h0</w:t>
            </w:r>
          </w:p>
        </w:tc>
      </w:tr>
      <w:tr w:rsidR="007D3B69" w:rsidTr="007D3B69">
        <w:tc>
          <w:tcPr>
            <w:tcW w:w="1440" w:type="dxa"/>
          </w:tcPr>
          <w:p w:rsidR="007D3B69" w:rsidRDefault="00C91545">
            <w:r>
              <w:t>ByteTrans</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Set to enable the Byte Transmit Interrupt.</w:t>
            </w:r>
            <w:r>
              <w:br/>
              <w:t>Interrupts when a byte of data is transmitted.</w:t>
            </w:r>
          </w:p>
        </w:tc>
        <w:tc>
          <w:tcPr>
            <w:tcW w:w="1008" w:type="dxa"/>
          </w:tcPr>
          <w:p w:rsidR="007D3B69" w:rsidRDefault="00C91545">
            <w:r>
              <w:t>1'h0</w:t>
            </w:r>
          </w:p>
        </w:tc>
      </w:tr>
      <w:tr w:rsidR="007D3B69" w:rsidTr="007D3B69">
        <w:tc>
          <w:tcPr>
            <w:tcW w:w="1440" w:type="dxa"/>
          </w:tcPr>
          <w:p w:rsidR="007D3B69" w:rsidRDefault="00C91545">
            <w:r>
              <w:t>Start</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Set to enable the STOP Condition Interrupt.</w:t>
            </w:r>
            <w:r>
              <w:br/>
              <w:t>Interrupts when a STOP condition is detected.</w:t>
            </w:r>
          </w:p>
        </w:tc>
        <w:tc>
          <w:tcPr>
            <w:tcW w:w="1008" w:type="dxa"/>
          </w:tcPr>
          <w:p w:rsidR="007D3B69" w:rsidRDefault="00C91545">
            <w:r>
              <w:t>1'h0</w:t>
            </w:r>
          </w:p>
        </w:tc>
      </w:tr>
      <w:tr w:rsidR="007D3B69" w:rsidTr="007D3B69">
        <w:tc>
          <w:tcPr>
            <w:tcW w:w="1440" w:type="dxa"/>
          </w:tcPr>
          <w:p w:rsidR="007D3B69" w:rsidRDefault="00C91545">
            <w:r>
              <w:t>Stop</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Set to enable the STOP Condition Interrupt.</w:t>
            </w:r>
            <w:r>
              <w:br/>
              <w:t>Interrupts when a STOP condition is detected.</w:t>
            </w:r>
          </w:p>
        </w:tc>
        <w:tc>
          <w:tcPr>
            <w:tcW w:w="1008" w:type="dxa"/>
          </w:tcPr>
          <w:p w:rsidR="007D3B69" w:rsidRDefault="00C91545">
            <w:r>
              <w:t>1'h0</w:t>
            </w:r>
          </w:p>
        </w:tc>
      </w:tr>
      <w:tr w:rsidR="007D3B69" w:rsidTr="007D3B69">
        <w:tc>
          <w:tcPr>
            <w:tcW w:w="1440" w:type="dxa"/>
          </w:tcPr>
          <w:p w:rsidR="007D3B69" w:rsidRDefault="00C91545">
            <w:r>
              <w:t>ArbLos</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Set to enable the Arbitration Lose Interrupt.</w:t>
            </w:r>
            <w:r>
              <w:br/>
              <w:t>Master: interrupts when the controller loses the</w:t>
            </w:r>
            <w:r>
              <w:br/>
              <w:t>bus arbitration</w:t>
            </w:r>
            <w:r>
              <w:br/>
              <w:t>Slave: not available in this mode</w:t>
            </w:r>
          </w:p>
        </w:tc>
        <w:tc>
          <w:tcPr>
            <w:tcW w:w="1008" w:type="dxa"/>
          </w:tcPr>
          <w:p w:rsidR="007D3B69" w:rsidRDefault="00C91545">
            <w:r>
              <w:t>1'h0</w:t>
            </w:r>
          </w:p>
        </w:tc>
      </w:tr>
      <w:tr w:rsidR="007D3B69" w:rsidTr="007D3B69">
        <w:tc>
          <w:tcPr>
            <w:tcW w:w="1440" w:type="dxa"/>
          </w:tcPr>
          <w:p w:rsidR="007D3B69" w:rsidRDefault="00C91545">
            <w:r>
              <w:t>AddrHit</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Set to enable the Address Hit Interrupt.</w:t>
            </w:r>
            <w:r>
              <w:br/>
              <w:t>Master: interrupts when the addressed slave</w:t>
            </w:r>
            <w:r>
              <w:br/>
              <w:t>returned an ACK.</w:t>
            </w:r>
            <w:r>
              <w:br/>
              <w:t>Slave: interrupts when the controller is</w:t>
            </w:r>
            <w:r>
              <w:br/>
              <w:t>addressed.</w:t>
            </w:r>
          </w:p>
        </w:tc>
        <w:tc>
          <w:tcPr>
            <w:tcW w:w="1008" w:type="dxa"/>
          </w:tcPr>
          <w:p w:rsidR="007D3B69" w:rsidRDefault="00C91545">
            <w:r>
              <w:t>1'h0</w:t>
            </w:r>
          </w:p>
        </w:tc>
      </w:tr>
      <w:tr w:rsidR="007D3B69" w:rsidTr="007D3B69">
        <w:tc>
          <w:tcPr>
            <w:tcW w:w="1440" w:type="dxa"/>
          </w:tcPr>
          <w:p w:rsidR="007D3B69" w:rsidRDefault="00C91545">
            <w:r>
              <w:t>FIFOHALF</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Set to enable the FIFO Half Interrupt.</w:t>
            </w:r>
            <w:r>
              <w:br/>
              <w:t>Receiver: Interrupts when the FIFO is half-full</w:t>
            </w:r>
            <w:r>
              <w:br/>
              <w:t>Transmitter: Interrupts when the FIFO is</w:t>
            </w:r>
            <w:r>
              <w:br/>
              <w:t>half-empty</w:t>
            </w:r>
            <w:r>
              <w:br/>
              <w:t>This interrupt depends on the transaction</w:t>
            </w:r>
            <w:r>
              <w:br/>
              <w:t xml:space="preserve">direction; don’t enable this interrupt unless </w:t>
            </w:r>
            <w:r>
              <w:lastRenderedPageBreak/>
              <w:t>the</w:t>
            </w:r>
            <w:r>
              <w:br/>
              <w:t>transfer direction is determined, otherwise</w:t>
            </w:r>
            <w:r>
              <w:br/>
              <w:t>unintended interrupts may be triggered.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FIFOFULL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Set to enable the FIFO Full Interrupt.</w:t>
            </w:r>
            <w:r>
              <w:br/>
              <w:t>Interrupts when the FIFO is full.</w:t>
            </w:r>
          </w:p>
        </w:tc>
        <w:tc>
          <w:tcPr>
            <w:tcW w:w="1008" w:type="dxa"/>
          </w:tcPr>
          <w:p w:rsidR="007D3B69" w:rsidRDefault="00C91545">
            <w:r>
              <w:t>1'h0</w:t>
            </w:r>
          </w:p>
        </w:tc>
      </w:tr>
      <w:tr w:rsidR="007D3B69" w:rsidTr="007D3B69">
        <w:tc>
          <w:tcPr>
            <w:tcW w:w="1440" w:type="dxa"/>
          </w:tcPr>
          <w:p w:rsidR="007D3B69" w:rsidRDefault="00C91545">
            <w:r>
              <w:t>FIFOEMPTY</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Set to enable the FIFO Empty Interrupt.</w:t>
            </w:r>
            <w:r>
              <w:br/>
              <w:t>Interrupts when the FIFO is empty.</w:t>
            </w:r>
          </w:p>
        </w:tc>
        <w:tc>
          <w:tcPr>
            <w:tcW w:w="1008" w:type="dxa"/>
          </w:tcPr>
          <w:p w:rsidR="007D3B69" w:rsidRDefault="00C91545">
            <w:r>
              <w:t>1'h0</w:t>
            </w:r>
          </w:p>
        </w:tc>
      </w:tr>
    </w:tbl>
    <w:p w:rsidR="007D3B69" w:rsidRDefault="00C91545" w:rsidP="000C4E2D">
      <w:pPr>
        <w:pStyle w:val="3"/>
        <w:spacing w:before="156" w:after="156"/>
        <w:ind w:left="964" w:hanging="964"/>
      </w:pPr>
      <w:r>
        <w:t>STATUS</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17'h0</w:t>
            </w:r>
          </w:p>
        </w:tc>
      </w:tr>
      <w:tr w:rsidR="007D3B69" w:rsidTr="007D3B69">
        <w:tc>
          <w:tcPr>
            <w:tcW w:w="1440" w:type="dxa"/>
          </w:tcPr>
          <w:p w:rsidR="007D3B69" w:rsidRDefault="00C91545">
            <w:r>
              <w:t>LineSDA</w:t>
            </w:r>
          </w:p>
        </w:tc>
        <w:tc>
          <w:tcPr>
            <w:tcW w:w="1008" w:type="dxa"/>
          </w:tcPr>
          <w:p w:rsidR="007D3B69" w:rsidRDefault="00C91545">
            <w:r>
              <w:t>14:14</w:t>
            </w:r>
          </w:p>
        </w:tc>
        <w:tc>
          <w:tcPr>
            <w:tcW w:w="864" w:type="dxa"/>
          </w:tcPr>
          <w:p w:rsidR="007D3B69" w:rsidRDefault="00C91545">
            <w:r>
              <w:t>RO</w:t>
            </w:r>
          </w:p>
        </w:tc>
        <w:tc>
          <w:tcPr>
            <w:tcW w:w="5040" w:type="dxa"/>
          </w:tcPr>
          <w:p w:rsidR="007D3B69" w:rsidRDefault="00C91545">
            <w:r>
              <w:t>Indicates the current status of the SDA line on</w:t>
            </w:r>
            <w:r>
              <w:br/>
              <w:t>the bus.</w:t>
            </w:r>
            <w:r>
              <w:br/>
              <w:t>1: High</w:t>
            </w:r>
            <w:r>
              <w:br/>
              <w:t>0: Low</w:t>
            </w:r>
          </w:p>
        </w:tc>
        <w:tc>
          <w:tcPr>
            <w:tcW w:w="1008" w:type="dxa"/>
          </w:tcPr>
          <w:p w:rsidR="007D3B69" w:rsidRDefault="00C91545">
            <w:r>
              <w:t>1'h1</w:t>
            </w:r>
          </w:p>
        </w:tc>
      </w:tr>
      <w:tr w:rsidR="007D3B69" w:rsidTr="007D3B69">
        <w:tc>
          <w:tcPr>
            <w:tcW w:w="1440" w:type="dxa"/>
          </w:tcPr>
          <w:p w:rsidR="007D3B69" w:rsidRDefault="00C91545">
            <w:r>
              <w:t>LineSCL</w:t>
            </w:r>
          </w:p>
        </w:tc>
        <w:tc>
          <w:tcPr>
            <w:tcW w:w="1008" w:type="dxa"/>
          </w:tcPr>
          <w:p w:rsidR="007D3B69" w:rsidRDefault="00C91545">
            <w:r>
              <w:t>13:13</w:t>
            </w:r>
          </w:p>
        </w:tc>
        <w:tc>
          <w:tcPr>
            <w:tcW w:w="864" w:type="dxa"/>
          </w:tcPr>
          <w:p w:rsidR="007D3B69" w:rsidRDefault="00C91545">
            <w:r>
              <w:t>RO</w:t>
            </w:r>
          </w:p>
        </w:tc>
        <w:tc>
          <w:tcPr>
            <w:tcW w:w="5040" w:type="dxa"/>
          </w:tcPr>
          <w:p w:rsidR="007D3B69" w:rsidRDefault="00C91545">
            <w:r>
              <w:t>Indicates the current status of the SCL line on</w:t>
            </w:r>
            <w:r>
              <w:br/>
              <w:t>the bus.</w:t>
            </w:r>
            <w:r>
              <w:br/>
              <w:t>1: High</w:t>
            </w:r>
            <w:r>
              <w:br/>
              <w:t>0: Low</w:t>
            </w:r>
          </w:p>
        </w:tc>
        <w:tc>
          <w:tcPr>
            <w:tcW w:w="1008" w:type="dxa"/>
          </w:tcPr>
          <w:p w:rsidR="007D3B69" w:rsidRDefault="00C91545">
            <w:r>
              <w:t>1'h1</w:t>
            </w:r>
          </w:p>
        </w:tc>
      </w:tr>
      <w:tr w:rsidR="007D3B69" w:rsidTr="007D3B69">
        <w:tc>
          <w:tcPr>
            <w:tcW w:w="1440" w:type="dxa"/>
          </w:tcPr>
          <w:p w:rsidR="007D3B69" w:rsidRDefault="00C91545">
            <w:r>
              <w:t>GenCall</w:t>
            </w:r>
          </w:p>
        </w:tc>
        <w:tc>
          <w:tcPr>
            <w:tcW w:w="1008" w:type="dxa"/>
          </w:tcPr>
          <w:p w:rsidR="007D3B69" w:rsidRDefault="00C91545">
            <w:r>
              <w:t>12:12</w:t>
            </w:r>
          </w:p>
        </w:tc>
        <w:tc>
          <w:tcPr>
            <w:tcW w:w="864" w:type="dxa"/>
          </w:tcPr>
          <w:p w:rsidR="007D3B69" w:rsidRDefault="00C91545">
            <w:r>
              <w:t>RO</w:t>
            </w:r>
          </w:p>
        </w:tc>
        <w:tc>
          <w:tcPr>
            <w:tcW w:w="5040" w:type="dxa"/>
          </w:tcPr>
          <w:p w:rsidR="007D3B69" w:rsidRDefault="00C91545">
            <w:r>
              <w:t>Indicates that the address of the current</w:t>
            </w:r>
            <w:r>
              <w:br/>
              <w:t>transaction is a general call address.</w:t>
            </w:r>
            <w:r>
              <w:br/>
              <w:t>This status is only valid in slave mode.</w:t>
            </w:r>
            <w:r>
              <w:br/>
              <w:t>1: General call</w:t>
            </w:r>
            <w:r>
              <w:br/>
              <w:t>0: Not general call</w:t>
            </w:r>
          </w:p>
        </w:tc>
        <w:tc>
          <w:tcPr>
            <w:tcW w:w="1008" w:type="dxa"/>
          </w:tcPr>
          <w:p w:rsidR="007D3B69" w:rsidRDefault="00C91545">
            <w:r>
              <w:t>1'h0</w:t>
            </w:r>
          </w:p>
        </w:tc>
      </w:tr>
      <w:tr w:rsidR="007D3B69" w:rsidTr="007D3B69">
        <w:tc>
          <w:tcPr>
            <w:tcW w:w="1440" w:type="dxa"/>
          </w:tcPr>
          <w:p w:rsidR="007D3B69" w:rsidRDefault="00C91545">
            <w:r>
              <w:t>BusBusy</w:t>
            </w:r>
          </w:p>
        </w:tc>
        <w:tc>
          <w:tcPr>
            <w:tcW w:w="1008" w:type="dxa"/>
          </w:tcPr>
          <w:p w:rsidR="007D3B69" w:rsidRDefault="00C91545">
            <w:r>
              <w:t>11:11</w:t>
            </w:r>
          </w:p>
        </w:tc>
        <w:tc>
          <w:tcPr>
            <w:tcW w:w="864" w:type="dxa"/>
          </w:tcPr>
          <w:p w:rsidR="007D3B69" w:rsidRDefault="00C91545">
            <w:r>
              <w:t>RO</w:t>
            </w:r>
          </w:p>
        </w:tc>
        <w:tc>
          <w:tcPr>
            <w:tcW w:w="5040" w:type="dxa"/>
          </w:tcPr>
          <w:p w:rsidR="007D3B69" w:rsidRDefault="00C91545">
            <w:r>
              <w:t>Indicates that the bus is busy.</w:t>
            </w:r>
            <w:r>
              <w:br/>
              <w:t>The bus is busy when a START condition is on</w:t>
            </w:r>
            <w:r>
              <w:br/>
              <w:t>bus and it ends when a STOP condition is seen</w:t>
            </w:r>
            <w:r>
              <w:br/>
              <w:t>on bus.</w:t>
            </w:r>
            <w:r>
              <w:br/>
              <w:t>1: Busy</w:t>
            </w:r>
            <w:r>
              <w:br/>
              <w:t>0: Not busy</w:t>
            </w:r>
          </w:p>
        </w:tc>
        <w:tc>
          <w:tcPr>
            <w:tcW w:w="1008" w:type="dxa"/>
          </w:tcPr>
          <w:p w:rsidR="007D3B69" w:rsidRDefault="00C91545">
            <w:r>
              <w:t>1'h0</w:t>
            </w:r>
          </w:p>
        </w:tc>
      </w:tr>
      <w:tr w:rsidR="007D3B69" w:rsidTr="007D3B69">
        <w:tc>
          <w:tcPr>
            <w:tcW w:w="1440" w:type="dxa"/>
          </w:tcPr>
          <w:p w:rsidR="007D3B69" w:rsidRDefault="00C91545">
            <w:r>
              <w:t>ACK</w:t>
            </w:r>
          </w:p>
        </w:tc>
        <w:tc>
          <w:tcPr>
            <w:tcW w:w="1008" w:type="dxa"/>
          </w:tcPr>
          <w:p w:rsidR="007D3B69" w:rsidRDefault="00C91545">
            <w:r>
              <w:t>10:10</w:t>
            </w:r>
          </w:p>
        </w:tc>
        <w:tc>
          <w:tcPr>
            <w:tcW w:w="864" w:type="dxa"/>
          </w:tcPr>
          <w:p w:rsidR="007D3B69" w:rsidRDefault="00C91545">
            <w:r>
              <w:t>RO</w:t>
            </w:r>
          </w:p>
        </w:tc>
        <w:tc>
          <w:tcPr>
            <w:tcW w:w="5040" w:type="dxa"/>
          </w:tcPr>
          <w:p w:rsidR="007D3B69" w:rsidRDefault="00C91545">
            <w:r>
              <w:t>Indicates the type of the last</w:t>
            </w:r>
            <w:r>
              <w:br/>
            </w:r>
            <w:r>
              <w:lastRenderedPageBreak/>
              <w:t>received/transmitted acknowledgement bit.</w:t>
            </w:r>
            <w:r>
              <w:br/>
              <w:t>1: ACK</w:t>
            </w:r>
            <w:r>
              <w:br/>
              <w:t>0: NACK</w:t>
            </w:r>
          </w:p>
        </w:tc>
        <w:tc>
          <w:tcPr>
            <w:tcW w:w="1008" w:type="dxa"/>
          </w:tcPr>
          <w:p w:rsidR="007D3B69" w:rsidRDefault="00C91545">
            <w:r>
              <w:lastRenderedPageBreak/>
              <w:t>1'h0</w:t>
            </w:r>
          </w:p>
        </w:tc>
      </w:tr>
      <w:tr w:rsidR="007D3B69" w:rsidTr="007D3B69">
        <w:tc>
          <w:tcPr>
            <w:tcW w:w="1440" w:type="dxa"/>
          </w:tcPr>
          <w:p w:rsidR="007D3B69" w:rsidRDefault="00C91545">
            <w:r>
              <w:lastRenderedPageBreak/>
              <w:t>CMPL</w:t>
            </w:r>
          </w:p>
        </w:tc>
        <w:tc>
          <w:tcPr>
            <w:tcW w:w="1008" w:type="dxa"/>
          </w:tcPr>
          <w:p w:rsidR="007D3B69" w:rsidRDefault="00C91545">
            <w:r>
              <w:t>9:9</w:t>
            </w:r>
          </w:p>
        </w:tc>
        <w:tc>
          <w:tcPr>
            <w:tcW w:w="864" w:type="dxa"/>
          </w:tcPr>
          <w:p w:rsidR="007D3B69" w:rsidRDefault="00C91545">
            <w:r>
              <w:t>W1C</w:t>
            </w:r>
          </w:p>
        </w:tc>
        <w:tc>
          <w:tcPr>
            <w:tcW w:w="5040" w:type="dxa"/>
          </w:tcPr>
          <w:p w:rsidR="007D3B69" w:rsidRDefault="00C91545">
            <w:r>
              <w:t>Transaction Completion</w:t>
            </w:r>
            <w:r>
              <w:br/>
              <w:t>Master: Indicates that a transaction has been</w:t>
            </w:r>
            <w:r>
              <w:br/>
              <w:t>issued from this master and completed without</w:t>
            </w:r>
            <w:r>
              <w:br/>
              <w:t>losing the bus arbitration.</w:t>
            </w:r>
            <w:r>
              <w:br/>
              <w:t>Slave: Indicates that a transaction addressing</w:t>
            </w:r>
            <w:r>
              <w:br/>
              <w:t>the controller has been completed. This status</w:t>
            </w:r>
            <w:r>
              <w:br/>
              <w:t>bit must be cleared to receive the next</w:t>
            </w:r>
            <w:r>
              <w:br/>
              <w:t>transaction; otherwise, the next incoming</w:t>
            </w:r>
            <w:r>
              <w:br/>
              <w:t>transaction will be blocked.</w:t>
            </w:r>
          </w:p>
        </w:tc>
        <w:tc>
          <w:tcPr>
            <w:tcW w:w="1008" w:type="dxa"/>
          </w:tcPr>
          <w:p w:rsidR="007D3B69" w:rsidRDefault="00C91545">
            <w:r>
              <w:t>1'h0</w:t>
            </w:r>
          </w:p>
        </w:tc>
      </w:tr>
      <w:tr w:rsidR="007D3B69" w:rsidTr="007D3B69">
        <w:tc>
          <w:tcPr>
            <w:tcW w:w="1440" w:type="dxa"/>
          </w:tcPr>
          <w:p w:rsidR="007D3B69" w:rsidRDefault="00C91545">
            <w:r>
              <w:t>ByteRevc</w:t>
            </w:r>
          </w:p>
        </w:tc>
        <w:tc>
          <w:tcPr>
            <w:tcW w:w="1008" w:type="dxa"/>
          </w:tcPr>
          <w:p w:rsidR="007D3B69" w:rsidRDefault="00C91545">
            <w:r>
              <w:t>8:8</w:t>
            </w:r>
          </w:p>
        </w:tc>
        <w:tc>
          <w:tcPr>
            <w:tcW w:w="864" w:type="dxa"/>
          </w:tcPr>
          <w:p w:rsidR="007D3B69" w:rsidRDefault="00C91545">
            <w:r>
              <w:t>W1C</w:t>
            </w:r>
          </w:p>
        </w:tc>
        <w:tc>
          <w:tcPr>
            <w:tcW w:w="5040" w:type="dxa"/>
          </w:tcPr>
          <w:p w:rsidR="007D3B69" w:rsidRDefault="00C91545">
            <w:r>
              <w:t>Indicates that a byte of data has been received.</w:t>
            </w:r>
          </w:p>
        </w:tc>
        <w:tc>
          <w:tcPr>
            <w:tcW w:w="1008" w:type="dxa"/>
          </w:tcPr>
          <w:p w:rsidR="007D3B69" w:rsidRDefault="00C91545">
            <w:r>
              <w:t>1'h0</w:t>
            </w:r>
          </w:p>
        </w:tc>
      </w:tr>
      <w:tr w:rsidR="007D3B69" w:rsidTr="007D3B69">
        <w:tc>
          <w:tcPr>
            <w:tcW w:w="1440" w:type="dxa"/>
          </w:tcPr>
          <w:p w:rsidR="007D3B69" w:rsidRDefault="00C91545">
            <w:r>
              <w:t>ByteTrans</w:t>
            </w:r>
          </w:p>
        </w:tc>
        <w:tc>
          <w:tcPr>
            <w:tcW w:w="1008" w:type="dxa"/>
          </w:tcPr>
          <w:p w:rsidR="007D3B69" w:rsidRDefault="00C91545">
            <w:r>
              <w:t>7:7</w:t>
            </w:r>
          </w:p>
        </w:tc>
        <w:tc>
          <w:tcPr>
            <w:tcW w:w="864" w:type="dxa"/>
          </w:tcPr>
          <w:p w:rsidR="007D3B69" w:rsidRDefault="00C91545">
            <w:r>
              <w:t>W1C</w:t>
            </w:r>
          </w:p>
        </w:tc>
        <w:tc>
          <w:tcPr>
            <w:tcW w:w="5040" w:type="dxa"/>
          </w:tcPr>
          <w:p w:rsidR="007D3B69" w:rsidRDefault="00C91545">
            <w:r>
              <w:t>Indicates that a byte of data has been</w:t>
            </w:r>
            <w:r>
              <w:br/>
              <w:t>transmitted.</w:t>
            </w:r>
          </w:p>
        </w:tc>
        <w:tc>
          <w:tcPr>
            <w:tcW w:w="1008" w:type="dxa"/>
          </w:tcPr>
          <w:p w:rsidR="007D3B69" w:rsidRDefault="00C91545">
            <w:r>
              <w:t>1'h0</w:t>
            </w:r>
          </w:p>
        </w:tc>
      </w:tr>
      <w:tr w:rsidR="007D3B69" w:rsidTr="007D3B69">
        <w:tc>
          <w:tcPr>
            <w:tcW w:w="1440" w:type="dxa"/>
          </w:tcPr>
          <w:p w:rsidR="007D3B69" w:rsidRDefault="00C91545">
            <w:r>
              <w:t>Start</w:t>
            </w:r>
          </w:p>
        </w:tc>
        <w:tc>
          <w:tcPr>
            <w:tcW w:w="1008" w:type="dxa"/>
          </w:tcPr>
          <w:p w:rsidR="007D3B69" w:rsidRDefault="00C91545">
            <w:r>
              <w:t>6:6</w:t>
            </w:r>
          </w:p>
        </w:tc>
        <w:tc>
          <w:tcPr>
            <w:tcW w:w="864" w:type="dxa"/>
          </w:tcPr>
          <w:p w:rsidR="007D3B69" w:rsidRDefault="00C91545">
            <w:r>
              <w:t>W1C</w:t>
            </w:r>
          </w:p>
        </w:tc>
        <w:tc>
          <w:tcPr>
            <w:tcW w:w="5040" w:type="dxa"/>
          </w:tcPr>
          <w:p w:rsidR="007D3B69" w:rsidRDefault="00C91545">
            <w:r>
              <w:t>Indicates that a START Condition or a repeated</w:t>
            </w:r>
            <w:r>
              <w:br/>
              <w:t>START condition has been</w:t>
            </w:r>
            <w:r>
              <w:br/>
              <w:t>transmitted/received.</w:t>
            </w:r>
          </w:p>
        </w:tc>
        <w:tc>
          <w:tcPr>
            <w:tcW w:w="1008" w:type="dxa"/>
          </w:tcPr>
          <w:p w:rsidR="007D3B69" w:rsidRDefault="00C91545">
            <w:r>
              <w:t>1'h0</w:t>
            </w:r>
          </w:p>
        </w:tc>
      </w:tr>
      <w:tr w:rsidR="007D3B69" w:rsidTr="007D3B69">
        <w:tc>
          <w:tcPr>
            <w:tcW w:w="1440" w:type="dxa"/>
          </w:tcPr>
          <w:p w:rsidR="007D3B69" w:rsidRDefault="00C91545">
            <w:r>
              <w:t>Stop</w:t>
            </w:r>
          </w:p>
        </w:tc>
        <w:tc>
          <w:tcPr>
            <w:tcW w:w="1008" w:type="dxa"/>
          </w:tcPr>
          <w:p w:rsidR="007D3B69" w:rsidRDefault="00C91545">
            <w:r>
              <w:t>5:5</w:t>
            </w:r>
          </w:p>
        </w:tc>
        <w:tc>
          <w:tcPr>
            <w:tcW w:w="864" w:type="dxa"/>
          </w:tcPr>
          <w:p w:rsidR="007D3B69" w:rsidRDefault="00C91545">
            <w:r>
              <w:t>W1C</w:t>
            </w:r>
          </w:p>
        </w:tc>
        <w:tc>
          <w:tcPr>
            <w:tcW w:w="5040" w:type="dxa"/>
          </w:tcPr>
          <w:p w:rsidR="007D3B69" w:rsidRDefault="00C91545">
            <w:r>
              <w:t>Indicates that a STOP Condition has been</w:t>
            </w:r>
            <w:r>
              <w:br/>
              <w:t>transmitted/received.</w:t>
            </w:r>
          </w:p>
        </w:tc>
        <w:tc>
          <w:tcPr>
            <w:tcW w:w="1008" w:type="dxa"/>
          </w:tcPr>
          <w:p w:rsidR="007D3B69" w:rsidRDefault="00C91545">
            <w:r>
              <w:t>1'h0</w:t>
            </w:r>
          </w:p>
        </w:tc>
      </w:tr>
      <w:tr w:rsidR="007D3B69" w:rsidTr="007D3B69">
        <w:tc>
          <w:tcPr>
            <w:tcW w:w="1440" w:type="dxa"/>
          </w:tcPr>
          <w:p w:rsidR="007D3B69" w:rsidRDefault="00C91545">
            <w:r>
              <w:t>ArbLos</w:t>
            </w:r>
          </w:p>
        </w:tc>
        <w:tc>
          <w:tcPr>
            <w:tcW w:w="1008" w:type="dxa"/>
          </w:tcPr>
          <w:p w:rsidR="007D3B69" w:rsidRDefault="00C91545">
            <w:r>
              <w:t>4:4</w:t>
            </w:r>
          </w:p>
        </w:tc>
        <w:tc>
          <w:tcPr>
            <w:tcW w:w="864" w:type="dxa"/>
          </w:tcPr>
          <w:p w:rsidR="007D3B69" w:rsidRDefault="00C91545">
            <w:r>
              <w:t>W1C</w:t>
            </w:r>
          </w:p>
        </w:tc>
        <w:tc>
          <w:tcPr>
            <w:tcW w:w="5040" w:type="dxa"/>
          </w:tcPr>
          <w:p w:rsidR="007D3B69" w:rsidRDefault="00C91545">
            <w:r>
              <w:t>Indicates that the controller has lost the bus</w:t>
            </w:r>
            <w:r>
              <w:br/>
              <w:t>arbitration (master mode only).</w:t>
            </w:r>
          </w:p>
        </w:tc>
        <w:tc>
          <w:tcPr>
            <w:tcW w:w="1008" w:type="dxa"/>
          </w:tcPr>
          <w:p w:rsidR="007D3B69" w:rsidRDefault="00C91545">
            <w:r>
              <w:t>1'h0</w:t>
            </w:r>
          </w:p>
        </w:tc>
      </w:tr>
      <w:tr w:rsidR="007D3B69" w:rsidTr="007D3B69">
        <w:tc>
          <w:tcPr>
            <w:tcW w:w="1440" w:type="dxa"/>
          </w:tcPr>
          <w:p w:rsidR="007D3B69" w:rsidRDefault="00C91545">
            <w:r>
              <w:t>AddrHit</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Master: indicates that a slave has responded to</w:t>
            </w:r>
            <w:r>
              <w:br/>
              <w:t>the transaction.</w:t>
            </w:r>
            <w:r>
              <w:br/>
              <w:t>Slave: indicates that a transaction is targeting</w:t>
            </w:r>
            <w:r>
              <w:br/>
              <w:t>the controller (including the General Call).</w:t>
            </w:r>
          </w:p>
        </w:tc>
        <w:tc>
          <w:tcPr>
            <w:tcW w:w="1008" w:type="dxa"/>
          </w:tcPr>
          <w:p w:rsidR="007D3B69" w:rsidRDefault="00C91545">
            <w:r>
              <w:t>1'h0</w:t>
            </w:r>
          </w:p>
        </w:tc>
      </w:tr>
      <w:tr w:rsidR="007D3B69" w:rsidTr="007D3B69">
        <w:tc>
          <w:tcPr>
            <w:tcW w:w="1440" w:type="dxa"/>
          </w:tcPr>
          <w:p w:rsidR="007D3B69" w:rsidRDefault="00C91545">
            <w:r>
              <w:t>FIFOHALF</w:t>
            </w:r>
          </w:p>
        </w:tc>
        <w:tc>
          <w:tcPr>
            <w:tcW w:w="1008" w:type="dxa"/>
          </w:tcPr>
          <w:p w:rsidR="007D3B69" w:rsidRDefault="00C91545">
            <w:r>
              <w:t>2:2</w:t>
            </w:r>
          </w:p>
        </w:tc>
        <w:tc>
          <w:tcPr>
            <w:tcW w:w="864" w:type="dxa"/>
          </w:tcPr>
          <w:p w:rsidR="007D3B69" w:rsidRDefault="00C91545">
            <w:r>
              <w:t>RO</w:t>
            </w:r>
          </w:p>
        </w:tc>
        <w:tc>
          <w:tcPr>
            <w:tcW w:w="5040" w:type="dxa"/>
          </w:tcPr>
          <w:p w:rsidR="007D3B69" w:rsidRDefault="00C91545">
            <w:r>
              <w:t>Transmitter: Indicates that the FIFO is</w:t>
            </w:r>
            <w:r>
              <w:br/>
              <w:t>half-full.</w:t>
            </w:r>
            <w:r>
              <w:br/>
              <w:t>Receiver: Indicates that the FIFO is</w:t>
            </w:r>
            <w:r>
              <w:br/>
            </w:r>
            <w:r>
              <w:lastRenderedPageBreak/>
              <w:t>half-empty.</w:t>
            </w:r>
          </w:p>
        </w:tc>
        <w:tc>
          <w:tcPr>
            <w:tcW w:w="1008" w:type="dxa"/>
          </w:tcPr>
          <w:p w:rsidR="007D3B69" w:rsidRDefault="00C91545">
            <w:r>
              <w:lastRenderedPageBreak/>
              <w:t>1'h0</w:t>
            </w:r>
          </w:p>
        </w:tc>
      </w:tr>
      <w:tr w:rsidR="007D3B69" w:rsidTr="007D3B69">
        <w:tc>
          <w:tcPr>
            <w:tcW w:w="1440" w:type="dxa"/>
          </w:tcPr>
          <w:p w:rsidR="007D3B69" w:rsidRDefault="00C91545">
            <w:r>
              <w:lastRenderedPageBreak/>
              <w:t>FIFOFULL</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Indicates that the FIFO is full.</w:t>
            </w:r>
          </w:p>
        </w:tc>
        <w:tc>
          <w:tcPr>
            <w:tcW w:w="1008" w:type="dxa"/>
          </w:tcPr>
          <w:p w:rsidR="007D3B69" w:rsidRDefault="00C91545">
            <w:r>
              <w:t>1'h0</w:t>
            </w:r>
          </w:p>
        </w:tc>
      </w:tr>
      <w:tr w:rsidR="007D3B69" w:rsidTr="007D3B69">
        <w:tc>
          <w:tcPr>
            <w:tcW w:w="1440" w:type="dxa"/>
          </w:tcPr>
          <w:p w:rsidR="007D3B69" w:rsidRDefault="00C91545">
            <w:r>
              <w:t>FIFO_EMPTY</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Indicates that the FIFO is empty.</w:t>
            </w:r>
          </w:p>
        </w:tc>
        <w:tc>
          <w:tcPr>
            <w:tcW w:w="1008" w:type="dxa"/>
          </w:tcPr>
          <w:p w:rsidR="007D3B69" w:rsidRDefault="00C91545">
            <w:r>
              <w:t>1'h1</w:t>
            </w:r>
          </w:p>
        </w:tc>
      </w:tr>
    </w:tbl>
    <w:p w:rsidR="007D3B69" w:rsidRDefault="00C91545" w:rsidP="000C4E2D">
      <w:pPr>
        <w:pStyle w:val="3"/>
        <w:spacing w:before="156" w:after="156"/>
        <w:ind w:left="964" w:hanging="964"/>
      </w:pPr>
      <w:r>
        <w:t>ADDR</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ADDR</w:t>
            </w:r>
          </w:p>
        </w:tc>
        <w:tc>
          <w:tcPr>
            <w:tcW w:w="1008" w:type="dxa"/>
          </w:tcPr>
          <w:p w:rsidR="007D3B69" w:rsidRDefault="00C91545">
            <w:r>
              <w:t>9:0</w:t>
            </w:r>
          </w:p>
        </w:tc>
        <w:tc>
          <w:tcPr>
            <w:tcW w:w="864" w:type="dxa"/>
          </w:tcPr>
          <w:p w:rsidR="007D3B69" w:rsidRDefault="00C91545">
            <w:r>
              <w:t>RW</w:t>
            </w:r>
          </w:p>
        </w:tc>
        <w:tc>
          <w:tcPr>
            <w:tcW w:w="5040" w:type="dxa"/>
          </w:tcPr>
          <w:p w:rsidR="007D3B69" w:rsidRDefault="00C91545">
            <w:r>
              <w:t>The slave address.</w:t>
            </w:r>
            <w:r>
              <w:br/>
              <w:t>For 7-bit addressing mode, the most significant</w:t>
            </w:r>
            <w:r>
              <w:br/>
              <w:t>3 bits are ignored and only the least-significant</w:t>
            </w:r>
            <w:r>
              <w:br/>
              <w:t>7 bits of Addr are valid.</w:t>
            </w:r>
          </w:p>
        </w:tc>
        <w:tc>
          <w:tcPr>
            <w:tcW w:w="1008" w:type="dxa"/>
          </w:tcPr>
          <w:p w:rsidR="007D3B69" w:rsidRDefault="00C91545">
            <w:r>
              <w:t>10'h0</w:t>
            </w:r>
          </w:p>
        </w:tc>
      </w:tr>
    </w:tbl>
    <w:p w:rsidR="007D3B69" w:rsidRDefault="00C91545" w:rsidP="000C4E2D">
      <w:pPr>
        <w:pStyle w:val="3"/>
        <w:spacing w:before="156" w:after="156"/>
        <w:ind w:left="964" w:hanging="964"/>
      </w:pPr>
      <w:r>
        <w:t>DATA</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Data</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Write this register to put one byte of data to the</w:t>
            </w:r>
            <w:r>
              <w:br/>
              <w:t>FIFO.</w:t>
            </w:r>
            <w:r>
              <w:br/>
              <w:t>Read this register to get one byte of data from</w:t>
            </w:r>
            <w:r>
              <w:br/>
              <w:t>the FIFO.</w:t>
            </w:r>
          </w:p>
        </w:tc>
        <w:tc>
          <w:tcPr>
            <w:tcW w:w="1008" w:type="dxa"/>
          </w:tcPr>
          <w:p w:rsidR="007D3B69" w:rsidRDefault="00C91545">
            <w:r>
              <w:t>8'h0</w:t>
            </w:r>
          </w:p>
        </w:tc>
      </w:tr>
    </w:tbl>
    <w:p w:rsidR="007D3B69" w:rsidRDefault="00C91545" w:rsidP="000C4E2D">
      <w:pPr>
        <w:pStyle w:val="3"/>
        <w:spacing w:before="156" w:after="156"/>
        <w:ind w:left="964" w:hanging="964"/>
      </w:pPr>
      <w:r>
        <w:t>CTRL</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19'h0</w:t>
            </w:r>
          </w:p>
        </w:tc>
      </w:tr>
      <w:tr w:rsidR="007D3B69" w:rsidTr="007D3B69">
        <w:tc>
          <w:tcPr>
            <w:tcW w:w="1440" w:type="dxa"/>
          </w:tcPr>
          <w:p w:rsidR="007D3B69" w:rsidRDefault="00C91545">
            <w:r>
              <w:t>Phase_start</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Enable this bit to send a START condition at the</w:t>
            </w:r>
            <w:r>
              <w:br/>
              <w:t>beginning of transaction.</w:t>
            </w:r>
            <w:r>
              <w:br/>
              <w:t>Master mode only.</w:t>
            </w:r>
          </w:p>
        </w:tc>
        <w:tc>
          <w:tcPr>
            <w:tcW w:w="1008" w:type="dxa"/>
          </w:tcPr>
          <w:p w:rsidR="007D3B69" w:rsidRDefault="00C91545">
            <w:r>
              <w:t>1'h1</w:t>
            </w:r>
          </w:p>
        </w:tc>
      </w:tr>
      <w:tr w:rsidR="007D3B69" w:rsidTr="007D3B69">
        <w:tc>
          <w:tcPr>
            <w:tcW w:w="1440" w:type="dxa"/>
          </w:tcPr>
          <w:p w:rsidR="007D3B69" w:rsidRDefault="00C91545">
            <w:r>
              <w:t>Phase_add</w:t>
            </w:r>
            <w:r>
              <w:lastRenderedPageBreak/>
              <w:t>r</w:t>
            </w:r>
          </w:p>
        </w:tc>
        <w:tc>
          <w:tcPr>
            <w:tcW w:w="1008" w:type="dxa"/>
          </w:tcPr>
          <w:p w:rsidR="007D3B69" w:rsidRDefault="00C91545">
            <w:r>
              <w:lastRenderedPageBreak/>
              <w:t>11:11</w:t>
            </w:r>
          </w:p>
        </w:tc>
        <w:tc>
          <w:tcPr>
            <w:tcW w:w="864" w:type="dxa"/>
          </w:tcPr>
          <w:p w:rsidR="007D3B69" w:rsidRDefault="00C91545">
            <w:r>
              <w:t>RW</w:t>
            </w:r>
          </w:p>
        </w:tc>
        <w:tc>
          <w:tcPr>
            <w:tcW w:w="5040" w:type="dxa"/>
          </w:tcPr>
          <w:p w:rsidR="007D3B69" w:rsidRDefault="00C91545">
            <w:r>
              <w:t xml:space="preserve">Enable this bit to send the address after </w:t>
            </w:r>
            <w:r>
              <w:lastRenderedPageBreak/>
              <w:t>START</w:t>
            </w:r>
            <w:r>
              <w:br/>
              <w:t>condition.</w:t>
            </w:r>
            <w:r>
              <w:br/>
              <w:t>Master mode only.</w:t>
            </w:r>
          </w:p>
        </w:tc>
        <w:tc>
          <w:tcPr>
            <w:tcW w:w="1008" w:type="dxa"/>
          </w:tcPr>
          <w:p w:rsidR="007D3B69" w:rsidRDefault="00C91545">
            <w:r>
              <w:lastRenderedPageBreak/>
              <w:t>1'h1</w:t>
            </w:r>
          </w:p>
        </w:tc>
      </w:tr>
      <w:tr w:rsidR="007D3B69" w:rsidTr="007D3B69">
        <w:tc>
          <w:tcPr>
            <w:tcW w:w="1440" w:type="dxa"/>
          </w:tcPr>
          <w:p w:rsidR="007D3B69" w:rsidRDefault="00C91545">
            <w:r>
              <w:lastRenderedPageBreak/>
              <w:t>Phase_data</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Enable this bit to send the data after Address</w:t>
            </w:r>
            <w:r>
              <w:br/>
              <w:t>phase.</w:t>
            </w:r>
            <w:r>
              <w:br/>
              <w:t>Master mode only.</w:t>
            </w:r>
          </w:p>
        </w:tc>
        <w:tc>
          <w:tcPr>
            <w:tcW w:w="1008" w:type="dxa"/>
          </w:tcPr>
          <w:p w:rsidR="007D3B69" w:rsidRDefault="00C91545">
            <w:r>
              <w:t>1'h1</w:t>
            </w:r>
          </w:p>
        </w:tc>
      </w:tr>
      <w:tr w:rsidR="007D3B69" w:rsidTr="007D3B69">
        <w:tc>
          <w:tcPr>
            <w:tcW w:w="1440" w:type="dxa"/>
          </w:tcPr>
          <w:p w:rsidR="007D3B69" w:rsidRDefault="00C91545">
            <w:r>
              <w:t>Phase_stop</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Enable this bit to send a STOP condition at the</w:t>
            </w:r>
            <w:r>
              <w:br/>
              <w:t>end of a transaction.</w:t>
            </w:r>
            <w:r>
              <w:br/>
              <w:t>Master mode only.</w:t>
            </w:r>
          </w:p>
        </w:tc>
        <w:tc>
          <w:tcPr>
            <w:tcW w:w="1008" w:type="dxa"/>
          </w:tcPr>
          <w:p w:rsidR="007D3B69" w:rsidRDefault="00C91545">
            <w:r>
              <w:t>1'h1</w:t>
            </w:r>
          </w:p>
        </w:tc>
      </w:tr>
      <w:tr w:rsidR="007D3B69" w:rsidTr="007D3B69">
        <w:tc>
          <w:tcPr>
            <w:tcW w:w="1440" w:type="dxa"/>
          </w:tcPr>
          <w:p w:rsidR="007D3B69" w:rsidRDefault="00C91545">
            <w:r>
              <w:t>Dir</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Transaction direction</w:t>
            </w:r>
            <w:r>
              <w:br/>
              <w:t>Master: Set this bit to determine the direction</w:t>
            </w:r>
            <w:r>
              <w:br/>
              <w:t>for the next transaction.</w:t>
            </w:r>
            <w:r>
              <w:br/>
              <w:t>0: Transmitter</w:t>
            </w:r>
            <w:r>
              <w:br/>
              <w:t>1: Receiver</w:t>
            </w:r>
            <w:r>
              <w:br/>
              <w:t>Slave: The direction of the last received</w:t>
            </w:r>
            <w:r>
              <w:br/>
              <w:t>transaction.</w:t>
            </w:r>
            <w:r>
              <w:br/>
              <w:t>0: Receiver</w:t>
            </w:r>
            <w:r>
              <w:br/>
              <w:t>1: Transmitter</w:t>
            </w:r>
          </w:p>
        </w:tc>
        <w:tc>
          <w:tcPr>
            <w:tcW w:w="1008" w:type="dxa"/>
          </w:tcPr>
          <w:p w:rsidR="007D3B69" w:rsidRDefault="00C91545">
            <w:r>
              <w:t>1'h0</w:t>
            </w:r>
          </w:p>
        </w:tc>
      </w:tr>
      <w:tr w:rsidR="007D3B69" w:rsidTr="007D3B69">
        <w:tc>
          <w:tcPr>
            <w:tcW w:w="1440" w:type="dxa"/>
          </w:tcPr>
          <w:p w:rsidR="007D3B69" w:rsidRDefault="00C91545">
            <w:r>
              <w:t>DataCnt</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Data counts in bytes.</w:t>
            </w:r>
            <w:r>
              <w:br/>
              <w:t>Master: The number of bytes to</w:t>
            </w:r>
            <w:r>
              <w:br/>
              <w:t>transmit/receive. 0 means 256 bytes. DataCnt</w:t>
            </w:r>
            <w:r>
              <w:br/>
              <w:t>will be decreased by one for each byte</w:t>
            </w:r>
            <w:r>
              <w:br/>
              <w:t>transmitted/received.</w:t>
            </w:r>
            <w:r>
              <w:br/>
              <w:t>Slave: the meaning of DataCnt depends on the</w:t>
            </w:r>
            <w:r>
              <w:br/>
              <w:t>DMA mode:</w:t>
            </w:r>
            <w:r>
              <w:br/>
              <w:t>If DMA is not enabled, DataCnt is the number of</w:t>
            </w:r>
            <w:r>
              <w:br/>
              <w:t>bytes transmitted/received from the bus master.</w:t>
            </w:r>
            <w:r>
              <w:br/>
              <w:t>It is reset to 0 when the controller is addressed</w:t>
            </w:r>
            <w:r>
              <w:br/>
            </w:r>
            <w:r>
              <w:lastRenderedPageBreak/>
              <w:t>and then increased by one for each byte of data</w:t>
            </w:r>
            <w:r>
              <w:br/>
              <w:t>transmitted/received.</w:t>
            </w:r>
            <w:r>
              <w:br/>
              <w:t>If DMA is enabled, DataCnt is the number of</w:t>
            </w:r>
            <w:r>
              <w:br/>
              <w:t>bytes to transmit/receive. It will not be reset to 0</w:t>
            </w:r>
            <w:r>
              <w:br/>
              <w:t>when the slave is addressed and it will be</w:t>
            </w:r>
            <w:r>
              <w:br/>
              <w:t>decreased by one for each byte of data</w:t>
            </w:r>
            <w:r>
              <w:br/>
              <w:t>transmitted/received.</w:t>
            </w:r>
          </w:p>
        </w:tc>
        <w:tc>
          <w:tcPr>
            <w:tcW w:w="1008" w:type="dxa"/>
          </w:tcPr>
          <w:p w:rsidR="007D3B69" w:rsidRDefault="00C91545">
            <w:r>
              <w:lastRenderedPageBreak/>
              <w:t>8'h0</w:t>
            </w:r>
          </w:p>
        </w:tc>
      </w:tr>
    </w:tbl>
    <w:p w:rsidR="007D3B69" w:rsidRDefault="00C91545" w:rsidP="000C4E2D">
      <w:pPr>
        <w:pStyle w:val="3"/>
        <w:spacing w:before="156" w:after="156"/>
        <w:ind w:left="964" w:hanging="964"/>
      </w:pPr>
      <w:r>
        <w:lastRenderedPageBreak/>
        <w:t>CMD</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29'h0</w:t>
            </w:r>
          </w:p>
        </w:tc>
      </w:tr>
      <w:tr w:rsidR="007D3B69" w:rsidTr="007D3B69">
        <w:tc>
          <w:tcPr>
            <w:tcW w:w="1440" w:type="dxa"/>
          </w:tcPr>
          <w:p w:rsidR="007D3B69" w:rsidRDefault="00C91545">
            <w:r>
              <w:t>CMD</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Write this register with the following values to</w:t>
            </w:r>
            <w:r>
              <w:br/>
              <w:t>perform the corresponding actions:</w:t>
            </w:r>
            <w:r>
              <w:br/>
              <w:t>0x0: no action</w:t>
            </w:r>
            <w:r>
              <w:br/>
              <w:t>0x1: issue a data transaction (Master only)</w:t>
            </w:r>
            <w:r>
              <w:br/>
              <w:t>0x2: respond with an ACK to the received byte</w:t>
            </w:r>
            <w:r>
              <w:br/>
              <w:t>0x3: respond with a NACK to the received byte</w:t>
            </w:r>
            <w:r>
              <w:br/>
              <w:t>0x4: clear the FIFO</w:t>
            </w:r>
            <w:r>
              <w:br/>
              <w:t>0x5: reset the I2C controller (abort current</w:t>
            </w:r>
            <w:r>
              <w:br/>
              <w:t>transaction, set the SDA and SCL line to the</w:t>
            </w:r>
            <w:r>
              <w:br/>
              <w:t>open-drain mode, reset the Status Register and</w:t>
            </w:r>
            <w:r>
              <w:br/>
              <w:t>the Interrupt Enable Register, and empty the</w:t>
            </w:r>
            <w:r>
              <w:br/>
              <w:t>FIFO)</w:t>
            </w:r>
            <w:r>
              <w:br/>
              <w:t>When issuing a data transaction by writing 0x1</w:t>
            </w:r>
            <w:r>
              <w:br/>
              <w:t>to this register, the CMD field stays at 0x1 for</w:t>
            </w:r>
            <w:r>
              <w:br/>
              <w:t>the duration of the entire transaction, and it is</w:t>
            </w:r>
            <w:r>
              <w:br/>
              <w:t>only cleared to 0x0 after when the transaction</w:t>
            </w:r>
            <w:r>
              <w:br/>
            </w:r>
            <w:r>
              <w:lastRenderedPageBreak/>
              <w:t>has completed or when the controller loses the</w:t>
            </w:r>
            <w:r>
              <w:br/>
              <w:t>arbitration.</w:t>
            </w:r>
            <w:r>
              <w:br/>
              <w:t>Note: No transaction will be issued by the</w:t>
            </w:r>
            <w:r>
              <w:br/>
              <w:t>controller when all phases (Start, Address, Data</w:t>
            </w:r>
            <w:r>
              <w:br/>
              <w:t>and Stop) are disabled.</w:t>
            </w:r>
          </w:p>
        </w:tc>
        <w:tc>
          <w:tcPr>
            <w:tcW w:w="1008" w:type="dxa"/>
          </w:tcPr>
          <w:p w:rsidR="007D3B69" w:rsidRDefault="00C91545">
            <w:r>
              <w:lastRenderedPageBreak/>
              <w:t>3'h0</w:t>
            </w:r>
          </w:p>
        </w:tc>
      </w:tr>
    </w:tbl>
    <w:p w:rsidR="007D3B69" w:rsidRDefault="00C91545" w:rsidP="000C4E2D">
      <w:pPr>
        <w:pStyle w:val="3"/>
        <w:spacing w:before="156" w:after="156"/>
        <w:ind w:left="964" w:hanging="964"/>
      </w:pPr>
      <w:r>
        <w:lastRenderedPageBreak/>
        <w:t>SETUP</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T_SUDAT</w:t>
            </w:r>
          </w:p>
        </w:tc>
        <w:tc>
          <w:tcPr>
            <w:tcW w:w="1008" w:type="dxa"/>
          </w:tcPr>
          <w:p w:rsidR="007D3B69" w:rsidRDefault="00C91545">
            <w:r>
              <w:t>28:24</w:t>
            </w:r>
          </w:p>
        </w:tc>
        <w:tc>
          <w:tcPr>
            <w:tcW w:w="864" w:type="dxa"/>
          </w:tcPr>
          <w:p w:rsidR="007D3B69" w:rsidRDefault="00C91545">
            <w:r>
              <w:t>RW</w:t>
            </w:r>
          </w:p>
        </w:tc>
        <w:tc>
          <w:tcPr>
            <w:tcW w:w="5040" w:type="dxa"/>
          </w:tcPr>
          <w:p w:rsidR="007D3B69" w:rsidRDefault="00C91545">
            <w:r>
              <w:t>T_SUDAT defines the data setup time before</w:t>
            </w:r>
            <w:r>
              <w:br/>
              <w:t>releasing the SCL.</w:t>
            </w:r>
            <w:r>
              <w:br/>
              <w:t>Setup time = (4 + T_SP + T_SUDAT) * tpclk</w:t>
            </w:r>
            <w:r>
              <w:br/>
              <w:t>tpclk = PCLK period</w:t>
            </w:r>
          </w:p>
        </w:tc>
        <w:tc>
          <w:tcPr>
            <w:tcW w:w="1008" w:type="dxa"/>
          </w:tcPr>
          <w:p w:rsidR="007D3B69" w:rsidRDefault="00C91545">
            <w:r>
              <w:t>5'h5</w:t>
            </w:r>
          </w:p>
        </w:tc>
      </w:tr>
      <w:tr w:rsidR="007D3B69" w:rsidTr="007D3B69">
        <w:tc>
          <w:tcPr>
            <w:tcW w:w="1440" w:type="dxa"/>
          </w:tcPr>
          <w:p w:rsidR="007D3B69" w:rsidRDefault="00C91545">
            <w:r>
              <w:t>T_SP</w:t>
            </w:r>
          </w:p>
        </w:tc>
        <w:tc>
          <w:tcPr>
            <w:tcW w:w="1008" w:type="dxa"/>
          </w:tcPr>
          <w:p w:rsidR="007D3B69" w:rsidRDefault="00C91545">
            <w:r>
              <w:t>23:21</w:t>
            </w:r>
          </w:p>
        </w:tc>
        <w:tc>
          <w:tcPr>
            <w:tcW w:w="864" w:type="dxa"/>
          </w:tcPr>
          <w:p w:rsidR="007D3B69" w:rsidRDefault="00C91545">
            <w:r>
              <w:t>RW</w:t>
            </w:r>
          </w:p>
        </w:tc>
        <w:tc>
          <w:tcPr>
            <w:tcW w:w="5040" w:type="dxa"/>
          </w:tcPr>
          <w:p w:rsidR="007D3B69" w:rsidRDefault="00C91545">
            <w:r>
              <w:t>T_SP defines the pulse width of spikes that</w:t>
            </w:r>
            <w:r>
              <w:br/>
              <w:t>must be suppressed by the input filter.</w:t>
            </w:r>
            <w:r>
              <w:br/>
              <w:t>Pulse width = T_SP * tpclk</w:t>
            </w:r>
          </w:p>
        </w:tc>
        <w:tc>
          <w:tcPr>
            <w:tcW w:w="1008" w:type="dxa"/>
          </w:tcPr>
          <w:p w:rsidR="007D3B69" w:rsidRDefault="00C91545">
            <w:r>
              <w:t>3'h1</w:t>
            </w:r>
          </w:p>
        </w:tc>
      </w:tr>
      <w:tr w:rsidR="007D3B69" w:rsidTr="007D3B69">
        <w:tc>
          <w:tcPr>
            <w:tcW w:w="1440" w:type="dxa"/>
          </w:tcPr>
          <w:p w:rsidR="007D3B69" w:rsidRDefault="00C91545">
            <w:r>
              <w:t>T_HDDAT</w:t>
            </w:r>
          </w:p>
        </w:tc>
        <w:tc>
          <w:tcPr>
            <w:tcW w:w="1008" w:type="dxa"/>
          </w:tcPr>
          <w:p w:rsidR="007D3B69" w:rsidRDefault="00C91545">
            <w:r>
              <w:t>20:16</w:t>
            </w:r>
          </w:p>
        </w:tc>
        <w:tc>
          <w:tcPr>
            <w:tcW w:w="864" w:type="dxa"/>
          </w:tcPr>
          <w:p w:rsidR="007D3B69" w:rsidRDefault="00C91545">
            <w:r>
              <w:t>RW</w:t>
            </w:r>
          </w:p>
        </w:tc>
        <w:tc>
          <w:tcPr>
            <w:tcW w:w="5040" w:type="dxa"/>
          </w:tcPr>
          <w:p w:rsidR="007D3B69" w:rsidRDefault="00C91545">
            <w:r>
              <w:t>T_SUDAT defines the data hold time after SCL</w:t>
            </w:r>
            <w:r>
              <w:br/>
              <w:t>goes LOW</w:t>
            </w:r>
            <w:r>
              <w:br/>
              <w:t>Hold time = (4 + T_SP + T_HDDAT) * tpclk</w:t>
            </w:r>
          </w:p>
        </w:tc>
        <w:tc>
          <w:tcPr>
            <w:tcW w:w="1008" w:type="dxa"/>
          </w:tcPr>
          <w:p w:rsidR="007D3B69" w:rsidRDefault="00C91545">
            <w:r>
              <w:t>5'h5</w:t>
            </w:r>
          </w:p>
        </w:tc>
      </w:tr>
      <w:tr w:rsidR="007D3B69" w:rsidTr="007D3B69">
        <w:tc>
          <w:tcPr>
            <w:tcW w:w="1440" w:type="dxa"/>
          </w:tcPr>
          <w:p w:rsidR="007D3B69" w:rsidRDefault="00C91545">
            <w:r>
              <w:t>Reserved</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T_SCLRatio</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The LOW period of the generated SCL clock is</w:t>
            </w:r>
            <w:r>
              <w:br/>
              <w:t>defined by the combination of T_SCLRatio and</w:t>
            </w:r>
            <w:r>
              <w:br/>
              <w:t>T_SCLHi values. When T_SCLRatio = 0, the</w:t>
            </w:r>
            <w:r>
              <w:br/>
              <w:t>LOW period is equal to HIGH period. When</w:t>
            </w:r>
            <w:r>
              <w:br/>
              <w:t>T_SCLRatio = 1, the LOW period is roughly</w:t>
            </w:r>
            <w:r>
              <w:br/>
              <w:t>two times of HIGH period.</w:t>
            </w:r>
            <w:r>
              <w:br/>
              <w:t>SCL LOW period = (4 + T_SP + T_SCLHi *</w:t>
            </w:r>
            <w:r>
              <w:br/>
              <w:t>ratio) * tpclk</w:t>
            </w:r>
            <w:r>
              <w:br/>
            </w:r>
            <w:r>
              <w:lastRenderedPageBreak/>
              <w:t>1: ratio = 2</w:t>
            </w:r>
            <w:r>
              <w:br/>
              <w:t>0: ratio = 1</w:t>
            </w:r>
            <w:r>
              <w:br/>
              <w:t>This field is only valid when the controller is in</w:t>
            </w:r>
            <w:r>
              <w:br/>
              <w:t>the master mode.</w:t>
            </w:r>
          </w:p>
        </w:tc>
        <w:tc>
          <w:tcPr>
            <w:tcW w:w="1008" w:type="dxa"/>
          </w:tcPr>
          <w:p w:rsidR="007D3B69" w:rsidRDefault="00C91545">
            <w:r>
              <w:lastRenderedPageBreak/>
              <w:t>1'h1</w:t>
            </w:r>
          </w:p>
        </w:tc>
      </w:tr>
      <w:tr w:rsidR="007D3B69" w:rsidTr="007D3B69">
        <w:tc>
          <w:tcPr>
            <w:tcW w:w="1440" w:type="dxa"/>
          </w:tcPr>
          <w:p w:rsidR="007D3B69" w:rsidRDefault="00C91545">
            <w:r>
              <w:lastRenderedPageBreak/>
              <w:t>T_SCLHi</w:t>
            </w:r>
          </w:p>
        </w:tc>
        <w:tc>
          <w:tcPr>
            <w:tcW w:w="1008" w:type="dxa"/>
          </w:tcPr>
          <w:p w:rsidR="007D3B69" w:rsidRDefault="00C91545">
            <w:r>
              <w:t>12:4</w:t>
            </w:r>
          </w:p>
        </w:tc>
        <w:tc>
          <w:tcPr>
            <w:tcW w:w="864" w:type="dxa"/>
          </w:tcPr>
          <w:p w:rsidR="007D3B69" w:rsidRDefault="00C91545">
            <w:r>
              <w:t>RW</w:t>
            </w:r>
          </w:p>
        </w:tc>
        <w:tc>
          <w:tcPr>
            <w:tcW w:w="5040" w:type="dxa"/>
          </w:tcPr>
          <w:p w:rsidR="007D3B69" w:rsidRDefault="00C91545">
            <w:r>
              <w:t>The HIGH period of generated SCL clock is</w:t>
            </w:r>
            <w:r>
              <w:br/>
              <w:t>defined by T_SCLHi.</w:t>
            </w:r>
            <w:r>
              <w:br/>
              <w:t>SCL HIGH period = (4 + T_SP + T_SCLHi) *</w:t>
            </w:r>
            <w:r>
              <w:br/>
              <w:t>tpclk</w:t>
            </w:r>
            <w:r>
              <w:br/>
              <w:t>The T_SCLHi value must be greater than T_SP</w:t>
            </w:r>
            <w:r>
              <w:br/>
              <w:t>and T_HDDAT values.</w:t>
            </w:r>
            <w:r>
              <w:br/>
              <w:t>This field is only valid when the controller is in</w:t>
            </w:r>
            <w:r>
              <w:br/>
              <w:t>the master mode.</w:t>
            </w:r>
          </w:p>
        </w:tc>
        <w:tc>
          <w:tcPr>
            <w:tcW w:w="1008" w:type="dxa"/>
          </w:tcPr>
          <w:p w:rsidR="007D3B69" w:rsidRDefault="00C91545">
            <w:r>
              <w:t>9'h10</w:t>
            </w:r>
          </w:p>
        </w:tc>
      </w:tr>
      <w:tr w:rsidR="007D3B69" w:rsidTr="007D3B69">
        <w:tc>
          <w:tcPr>
            <w:tcW w:w="1440" w:type="dxa"/>
          </w:tcPr>
          <w:p w:rsidR="007D3B69" w:rsidRDefault="00C91545">
            <w:r>
              <w:t>DMAEN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Enable the direct memory access mode data</w:t>
            </w:r>
            <w:r>
              <w:br/>
              <w:t>transfer.</w:t>
            </w:r>
            <w:r>
              <w:br/>
              <w:t>1: Enable</w:t>
            </w:r>
            <w:r>
              <w:br/>
              <w:t>0: Disable</w:t>
            </w:r>
          </w:p>
        </w:tc>
        <w:tc>
          <w:tcPr>
            <w:tcW w:w="1008" w:type="dxa"/>
          </w:tcPr>
          <w:p w:rsidR="007D3B69" w:rsidRDefault="00C91545">
            <w:r>
              <w:t>1'h0</w:t>
            </w:r>
          </w:p>
        </w:tc>
      </w:tr>
      <w:tr w:rsidR="007D3B69" w:rsidTr="007D3B69">
        <w:tc>
          <w:tcPr>
            <w:tcW w:w="1440" w:type="dxa"/>
          </w:tcPr>
          <w:p w:rsidR="007D3B69" w:rsidRDefault="00C91545">
            <w:r>
              <w:t>Master</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Configure this device as a master or a slave.</w:t>
            </w:r>
            <w:r>
              <w:br/>
              <w:t>1: Master mode</w:t>
            </w:r>
            <w:r>
              <w:br/>
              <w:t>0: Slave mode</w:t>
            </w:r>
          </w:p>
        </w:tc>
        <w:tc>
          <w:tcPr>
            <w:tcW w:w="1008" w:type="dxa"/>
          </w:tcPr>
          <w:p w:rsidR="007D3B69" w:rsidRDefault="00C91545">
            <w:r>
              <w:t>1'h0</w:t>
            </w:r>
          </w:p>
        </w:tc>
      </w:tr>
      <w:tr w:rsidR="007D3B69" w:rsidTr="007D3B69">
        <w:tc>
          <w:tcPr>
            <w:tcW w:w="1440" w:type="dxa"/>
          </w:tcPr>
          <w:p w:rsidR="007D3B69" w:rsidRDefault="00C91545">
            <w:r>
              <w:t>Addressing</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I2C addressing mode:</w:t>
            </w:r>
            <w:r>
              <w:br/>
              <w:t>1: 10-bit addressing mode</w:t>
            </w:r>
            <w:r>
              <w:br/>
              <w:t>0: 7-bit addressing mode</w:t>
            </w:r>
          </w:p>
        </w:tc>
        <w:tc>
          <w:tcPr>
            <w:tcW w:w="1008" w:type="dxa"/>
          </w:tcPr>
          <w:p w:rsidR="007D3B69" w:rsidRDefault="00C91545">
            <w:r>
              <w:t>1'h0</w:t>
            </w:r>
          </w:p>
        </w:tc>
      </w:tr>
      <w:tr w:rsidR="007D3B69" w:rsidTr="007D3B69">
        <w:tc>
          <w:tcPr>
            <w:tcW w:w="1440" w:type="dxa"/>
          </w:tcPr>
          <w:p w:rsidR="007D3B69" w:rsidRDefault="00C91545">
            <w:r>
              <w:t>IICEN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Enable the ATCIIC100 I2C controller.</w:t>
            </w:r>
            <w:r>
              <w:br/>
              <w:t>1: Enable</w:t>
            </w:r>
            <w:r>
              <w:br/>
              <w:t>0: Disable</w:t>
            </w:r>
          </w:p>
        </w:tc>
        <w:tc>
          <w:tcPr>
            <w:tcW w:w="1008" w:type="dxa"/>
          </w:tcPr>
          <w:p w:rsidR="007D3B69" w:rsidRDefault="00C91545">
            <w:r>
              <w:t>1'h0</w:t>
            </w:r>
          </w:p>
        </w:tc>
      </w:tr>
    </w:tbl>
    <w:p w:rsidR="007D3B69" w:rsidRDefault="00C91545">
      <w:r>
        <w:br w:type="page"/>
      </w:r>
    </w:p>
    <w:p w:rsidR="007D3B69" w:rsidRDefault="00C91545" w:rsidP="00FF6CDC">
      <w:pPr>
        <w:pStyle w:val="10"/>
        <w:spacing w:before="156" w:after="156"/>
        <w:ind w:left="643" w:hanging="643"/>
      </w:pPr>
      <w:r>
        <w:lastRenderedPageBreak/>
        <w:t>CP_UART0</w:t>
      </w:r>
    </w:p>
    <w:p w:rsidR="007D3B69" w:rsidRDefault="00C91545" w:rsidP="00FF6CDC">
      <w:pPr>
        <w:pStyle w:val="2"/>
        <w:spacing w:before="156" w:after="156"/>
        <w:ind w:left="843" w:hanging="843"/>
      </w:pPr>
      <w:r>
        <w:t>Introduction</w:t>
      </w:r>
    </w:p>
    <w:p w:rsidR="00131E06" w:rsidRPr="00131E06" w:rsidRDefault="00131E06" w:rsidP="00131E06">
      <w:pPr>
        <w:ind w:left="420"/>
      </w:pPr>
      <w:r>
        <w:rPr>
          <w:rFonts w:hint="eastAsia"/>
        </w:rPr>
        <w:t>CP</w:t>
      </w:r>
      <w:r>
        <w:rPr>
          <w:rFonts w:hint="eastAsia"/>
        </w:rPr>
        <w:t>的</w:t>
      </w:r>
      <w:r>
        <w:rPr>
          <w:rFonts w:hint="eastAsia"/>
        </w:rPr>
        <w:t>UART0</w:t>
      </w:r>
      <w:r>
        <w:rPr>
          <w:rFonts w:hint="eastAsia"/>
        </w:rPr>
        <w:t>，不开放</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CP_UART0 Register</w:t>
      </w:r>
    </w:p>
    <w:p w:rsidR="007D3B69" w:rsidRDefault="00C91545" w:rsidP="000C4E2D">
      <w:pPr>
        <w:pStyle w:val="3"/>
        <w:spacing w:before="156" w:after="156"/>
        <w:ind w:left="964" w:hanging="964"/>
      </w:pPr>
      <w:r>
        <w:t>DATA</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24'h0</w:t>
            </w:r>
          </w:p>
        </w:tc>
      </w:tr>
      <w:tr w:rsidR="007D3B69" w:rsidTr="007D3B69">
        <w:tc>
          <w:tcPr>
            <w:tcW w:w="1440" w:type="dxa"/>
          </w:tcPr>
          <w:p w:rsidR="007D3B69" w:rsidRDefault="00C91545">
            <w:r>
              <w:t>data</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Data value.</w:t>
            </w:r>
            <w:r>
              <w:br/>
              <w:t>Read  Received data.</w:t>
            </w:r>
            <w:r>
              <w:br/>
              <w:t>Write  Transmit data.</w:t>
            </w:r>
          </w:p>
        </w:tc>
        <w:tc>
          <w:tcPr>
            <w:tcW w:w="1008" w:type="dxa"/>
          </w:tcPr>
          <w:p w:rsidR="007D3B69" w:rsidRDefault="00C91545">
            <w:r>
              <w:t>8'h0</w:t>
            </w:r>
          </w:p>
        </w:tc>
      </w:tr>
    </w:tbl>
    <w:p w:rsidR="007D3B69" w:rsidRDefault="00C91545" w:rsidP="000C4E2D">
      <w:pPr>
        <w:pStyle w:val="3"/>
        <w:spacing w:before="156" w:after="156"/>
        <w:ind w:left="964" w:hanging="964"/>
      </w:pPr>
      <w:r>
        <w:t>STATE</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rx_buf_overrun</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RX buffer overrun, write 1 to clear.</w:t>
            </w:r>
          </w:p>
        </w:tc>
        <w:tc>
          <w:tcPr>
            <w:tcW w:w="1008" w:type="dxa"/>
          </w:tcPr>
          <w:p w:rsidR="007D3B69" w:rsidRDefault="00C91545">
            <w:r>
              <w:t>1'h0</w:t>
            </w:r>
          </w:p>
        </w:tc>
      </w:tr>
      <w:tr w:rsidR="007D3B69" w:rsidTr="007D3B69">
        <w:tc>
          <w:tcPr>
            <w:tcW w:w="1440" w:type="dxa"/>
          </w:tcPr>
          <w:p w:rsidR="007D3B69" w:rsidRDefault="00C91545">
            <w:r>
              <w:t>tx_buf_overrun</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TX buffer overrun, write 1 to clear.</w:t>
            </w:r>
          </w:p>
        </w:tc>
        <w:tc>
          <w:tcPr>
            <w:tcW w:w="1008" w:type="dxa"/>
          </w:tcPr>
          <w:p w:rsidR="007D3B69" w:rsidRDefault="00C91545">
            <w:r>
              <w:t>1'h0</w:t>
            </w:r>
          </w:p>
        </w:tc>
      </w:tr>
      <w:tr w:rsidR="007D3B69" w:rsidTr="007D3B69">
        <w:tc>
          <w:tcPr>
            <w:tcW w:w="1440" w:type="dxa"/>
          </w:tcPr>
          <w:p w:rsidR="007D3B69" w:rsidRDefault="00C91545">
            <w:r>
              <w:t>rx_buf_full</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RX buffer full, read-only.</w:t>
            </w:r>
          </w:p>
        </w:tc>
        <w:tc>
          <w:tcPr>
            <w:tcW w:w="1008" w:type="dxa"/>
          </w:tcPr>
          <w:p w:rsidR="007D3B69" w:rsidRDefault="00C91545">
            <w:r>
              <w:t>1'h0</w:t>
            </w:r>
          </w:p>
        </w:tc>
      </w:tr>
      <w:tr w:rsidR="007D3B69" w:rsidTr="007D3B69">
        <w:tc>
          <w:tcPr>
            <w:tcW w:w="1440" w:type="dxa"/>
          </w:tcPr>
          <w:p w:rsidR="007D3B69" w:rsidRDefault="00C91545">
            <w:r>
              <w:t>tx_buf_full</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TX buffer full, read-only.</w:t>
            </w:r>
          </w:p>
        </w:tc>
        <w:tc>
          <w:tcPr>
            <w:tcW w:w="1008" w:type="dxa"/>
          </w:tcPr>
          <w:p w:rsidR="007D3B69" w:rsidRDefault="00C91545">
            <w:r>
              <w:t>1'h0</w:t>
            </w:r>
          </w:p>
        </w:tc>
      </w:tr>
    </w:tbl>
    <w:p w:rsidR="007D3B69" w:rsidRDefault="00C91545" w:rsidP="000C4E2D">
      <w:pPr>
        <w:pStyle w:val="3"/>
        <w:spacing w:before="156" w:after="156"/>
        <w:ind w:left="964" w:hanging="964"/>
      </w:pPr>
      <w:r>
        <w:t>CTRL</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25'h0</w:t>
            </w:r>
          </w:p>
        </w:tc>
      </w:tr>
      <w:tr w:rsidR="007D3B69" w:rsidTr="007D3B69">
        <w:tc>
          <w:tcPr>
            <w:tcW w:w="1440" w:type="dxa"/>
          </w:tcPr>
          <w:p w:rsidR="007D3B69" w:rsidRDefault="00C91545">
            <w:r>
              <w:t>test_mode</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High-speed test mode for TX only.</w:t>
            </w:r>
          </w:p>
        </w:tc>
        <w:tc>
          <w:tcPr>
            <w:tcW w:w="1008" w:type="dxa"/>
          </w:tcPr>
          <w:p w:rsidR="007D3B69" w:rsidRDefault="00C91545">
            <w:r>
              <w:t>1'h0</w:t>
            </w:r>
          </w:p>
        </w:tc>
      </w:tr>
      <w:tr w:rsidR="007D3B69" w:rsidTr="007D3B69">
        <w:tc>
          <w:tcPr>
            <w:tcW w:w="1440" w:type="dxa"/>
          </w:tcPr>
          <w:p w:rsidR="007D3B69" w:rsidRDefault="00C91545">
            <w:r>
              <w:t>rx_overrun_inten</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RX overrun interrupt enable.</w:t>
            </w:r>
          </w:p>
        </w:tc>
        <w:tc>
          <w:tcPr>
            <w:tcW w:w="1008" w:type="dxa"/>
          </w:tcPr>
          <w:p w:rsidR="007D3B69" w:rsidRDefault="00C91545">
            <w:r>
              <w:t>1'h0</w:t>
            </w:r>
          </w:p>
        </w:tc>
      </w:tr>
      <w:tr w:rsidR="007D3B69" w:rsidTr="007D3B69">
        <w:tc>
          <w:tcPr>
            <w:tcW w:w="1440" w:type="dxa"/>
          </w:tcPr>
          <w:p w:rsidR="007D3B69" w:rsidRDefault="00C91545">
            <w:r>
              <w:t>tx_overrun_inten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TX overrun interrupt enable.</w:t>
            </w:r>
          </w:p>
        </w:tc>
        <w:tc>
          <w:tcPr>
            <w:tcW w:w="1008" w:type="dxa"/>
          </w:tcPr>
          <w:p w:rsidR="007D3B69" w:rsidRDefault="00C91545">
            <w:r>
              <w:t>1'h0</w:t>
            </w:r>
          </w:p>
        </w:tc>
      </w:tr>
      <w:tr w:rsidR="007D3B69" w:rsidTr="007D3B69">
        <w:tc>
          <w:tcPr>
            <w:tcW w:w="1440" w:type="dxa"/>
          </w:tcPr>
          <w:p w:rsidR="007D3B69" w:rsidRDefault="00C91545">
            <w:r>
              <w:t>rx_inten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RX interrupt enable.</w:t>
            </w:r>
          </w:p>
        </w:tc>
        <w:tc>
          <w:tcPr>
            <w:tcW w:w="1008" w:type="dxa"/>
          </w:tcPr>
          <w:p w:rsidR="007D3B69" w:rsidRDefault="00C91545">
            <w:r>
              <w:t>1'h0</w:t>
            </w:r>
          </w:p>
        </w:tc>
      </w:tr>
      <w:tr w:rsidR="007D3B69" w:rsidTr="007D3B69">
        <w:tc>
          <w:tcPr>
            <w:tcW w:w="1440" w:type="dxa"/>
          </w:tcPr>
          <w:p w:rsidR="007D3B69" w:rsidRDefault="00C91545">
            <w:r>
              <w:t>tx_inten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TX interrupt enable.</w:t>
            </w:r>
          </w:p>
        </w:tc>
        <w:tc>
          <w:tcPr>
            <w:tcW w:w="1008" w:type="dxa"/>
          </w:tcPr>
          <w:p w:rsidR="007D3B69" w:rsidRDefault="00C91545">
            <w:r>
              <w:t>1'h0</w:t>
            </w:r>
          </w:p>
        </w:tc>
      </w:tr>
      <w:tr w:rsidR="007D3B69" w:rsidTr="007D3B69">
        <w:tc>
          <w:tcPr>
            <w:tcW w:w="1440" w:type="dxa"/>
          </w:tcPr>
          <w:p w:rsidR="007D3B69" w:rsidRDefault="00C91545">
            <w:r>
              <w:t>rx_en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RX enable.</w:t>
            </w:r>
          </w:p>
        </w:tc>
        <w:tc>
          <w:tcPr>
            <w:tcW w:w="1008" w:type="dxa"/>
          </w:tcPr>
          <w:p w:rsidR="007D3B69" w:rsidRDefault="00C91545">
            <w:r>
              <w:t>1'h0</w:t>
            </w:r>
          </w:p>
        </w:tc>
      </w:tr>
      <w:tr w:rsidR="007D3B69" w:rsidTr="007D3B69">
        <w:tc>
          <w:tcPr>
            <w:tcW w:w="1440" w:type="dxa"/>
          </w:tcPr>
          <w:p w:rsidR="007D3B69" w:rsidRDefault="00C91545">
            <w:r>
              <w:t>tx_en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TX enable.</w:t>
            </w:r>
          </w:p>
        </w:tc>
        <w:tc>
          <w:tcPr>
            <w:tcW w:w="1008" w:type="dxa"/>
          </w:tcPr>
          <w:p w:rsidR="007D3B69" w:rsidRDefault="00C91545">
            <w:r>
              <w:t>1'h0</w:t>
            </w:r>
          </w:p>
        </w:tc>
      </w:tr>
    </w:tbl>
    <w:p w:rsidR="007D3B69" w:rsidRDefault="00C91545" w:rsidP="000C4E2D">
      <w:pPr>
        <w:pStyle w:val="3"/>
        <w:spacing w:before="156" w:after="156"/>
        <w:ind w:left="964" w:hanging="964"/>
      </w:pPr>
      <w:r>
        <w:t>INTSTATUS</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rx_overrun_int</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RX overrun interrupt. Write 1 to clear.</w:t>
            </w:r>
          </w:p>
        </w:tc>
        <w:tc>
          <w:tcPr>
            <w:tcW w:w="1008" w:type="dxa"/>
          </w:tcPr>
          <w:p w:rsidR="007D3B69" w:rsidRDefault="00C91545">
            <w:r>
              <w:t>1'h0</w:t>
            </w:r>
          </w:p>
        </w:tc>
      </w:tr>
      <w:tr w:rsidR="007D3B69" w:rsidTr="007D3B69">
        <w:tc>
          <w:tcPr>
            <w:tcW w:w="1440" w:type="dxa"/>
          </w:tcPr>
          <w:p w:rsidR="007D3B69" w:rsidRDefault="00C91545">
            <w:r>
              <w:t>tx_overrun_int</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TX overrun interrupt. Write 1 to clear.</w:t>
            </w:r>
          </w:p>
        </w:tc>
        <w:tc>
          <w:tcPr>
            <w:tcW w:w="1008" w:type="dxa"/>
          </w:tcPr>
          <w:p w:rsidR="007D3B69" w:rsidRDefault="00C91545">
            <w:r>
              <w:t>1'h0</w:t>
            </w:r>
          </w:p>
        </w:tc>
      </w:tr>
      <w:tr w:rsidR="007D3B69" w:rsidTr="007D3B69">
        <w:tc>
          <w:tcPr>
            <w:tcW w:w="1440" w:type="dxa"/>
          </w:tcPr>
          <w:p w:rsidR="007D3B69" w:rsidRDefault="00C91545">
            <w:r>
              <w:t>rx_int</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RX interrupt. Write 1 to clear.</w:t>
            </w:r>
          </w:p>
        </w:tc>
        <w:tc>
          <w:tcPr>
            <w:tcW w:w="1008" w:type="dxa"/>
          </w:tcPr>
          <w:p w:rsidR="007D3B69" w:rsidRDefault="00C91545">
            <w:r>
              <w:t>1'h0</w:t>
            </w:r>
          </w:p>
        </w:tc>
      </w:tr>
      <w:tr w:rsidR="007D3B69" w:rsidTr="007D3B69">
        <w:tc>
          <w:tcPr>
            <w:tcW w:w="1440" w:type="dxa"/>
          </w:tcPr>
          <w:p w:rsidR="007D3B69" w:rsidRDefault="00C91545">
            <w:r>
              <w:t>tx_int</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TX interrupt. Write 1 to clear.</w:t>
            </w:r>
          </w:p>
        </w:tc>
        <w:tc>
          <w:tcPr>
            <w:tcW w:w="1008" w:type="dxa"/>
          </w:tcPr>
          <w:p w:rsidR="007D3B69" w:rsidRDefault="00C91545">
            <w:r>
              <w:t>1'h0</w:t>
            </w:r>
          </w:p>
        </w:tc>
      </w:tr>
    </w:tbl>
    <w:p w:rsidR="007D3B69" w:rsidRDefault="00C91545" w:rsidP="000C4E2D">
      <w:pPr>
        <w:pStyle w:val="3"/>
        <w:spacing w:before="156" w:after="156"/>
        <w:ind w:left="964" w:hanging="964"/>
      </w:pPr>
      <w:r>
        <w:t>BAUDDIV</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bauddiv</w:t>
            </w:r>
          </w:p>
        </w:tc>
        <w:tc>
          <w:tcPr>
            <w:tcW w:w="1008" w:type="dxa"/>
          </w:tcPr>
          <w:p w:rsidR="007D3B69" w:rsidRDefault="00C91545">
            <w:r>
              <w:t>19:0</w:t>
            </w:r>
          </w:p>
        </w:tc>
        <w:tc>
          <w:tcPr>
            <w:tcW w:w="864" w:type="dxa"/>
          </w:tcPr>
          <w:p w:rsidR="007D3B69" w:rsidRDefault="00C91545">
            <w:r>
              <w:t>RW</w:t>
            </w:r>
          </w:p>
        </w:tc>
        <w:tc>
          <w:tcPr>
            <w:tcW w:w="5040" w:type="dxa"/>
          </w:tcPr>
          <w:p w:rsidR="007D3B69" w:rsidRDefault="00C91545">
            <w:r>
              <w:t>Baud rate divider. The minimum number is 16.</w:t>
            </w:r>
          </w:p>
        </w:tc>
        <w:tc>
          <w:tcPr>
            <w:tcW w:w="1008" w:type="dxa"/>
          </w:tcPr>
          <w:p w:rsidR="007D3B69" w:rsidRDefault="00C91545">
            <w:r>
              <w:t>20'h0</w:t>
            </w:r>
          </w:p>
        </w:tc>
      </w:tr>
    </w:tbl>
    <w:p w:rsidR="007D3B69" w:rsidRDefault="00C91545">
      <w:r>
        <w:br w:type="page"/>
      </w:r>
    </w:p>
    <w:p w:rsidR="007D3B69" w:rsidRDefault="00C91545" w:rsidP="00FF6CDC">
      <w:pPr>
        <w:pStyle w:val="10"/>
        <w:spacing w:before="156" w:after="156"/>
        <w:ind w:left="643" w:hanging="643"/>
      </w:pPr>
      <w:r>
        <w:lastRenderedPageBreak/>
        <w:t>SDIO</w:t>
      </w:r>
    </w:p>
    <w:p w:rsidR="007D3B69" w:rsidRDefault="00C91545" w:rsidP="00FF6CDC">
      <w:pPr>
        <w:pStyle w:val="2"/>
        <w:spacing w:before="156" w:after="156"/>
        <w:ind w:left="843" w:hanging="843"/>
      </w:pPr>
      <w:r>
        <w:t>Introduction</w:t>
      </w:r>
    </w:p>
    <w:p w:rsidR="00502803" w:rsidRPr="00502803" w:rsidRDefault="00A43C6A" w:rsidP="00A43C6A">
      <w:pPr>
        <w:ind w:left="420"/>
      </w:pPr>
      <w:r>
        <w:rPr>
          <w:rFonts w:hint="eastAsia"/>
        </w:rPr>
        <w:t>IP</w:t>
      </w:r>
      <w:r>
        <w:rPr>
          <w:rFonts w:hint="eastAsia"/>
        </w:rPr>
        <w:t>的内容，需要</w:t>
      </w:r>
      <w:r>
        <w:rPr>
          <w:rFonts w:hint="eastAsia"/>
        </w:rPr>
        <w:t>PDF</w:t>
      </w:r>
      <w:r>
        <w:rPr>
          <w:rFonts w:hint="eastAsia"/>
        </w:rPr>
        <w:t>转</w:t>
      </w:r>
      <w:r>
        <w:rPr>
          <w:rFonts w:hint="eastAsia"/>
        </w:rPr>
        <w:t>WORD</w:t>
      </w:r>
    </w:p>
    <w:p w:rsidR="00502803" w:rsidRPr="00502803" w:rsidRDefault="00C91545" w:rsidP="00502803">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SDIO Register</w:t>
      </w:r>
    </w:p>
    <w:p w:rsidR="007D3B69" w:rsidRDefault="00C91545" w:rsidP="000C4E2D">
      <w:pPr>
        <w:pStyle w:val="3"/>
        <w:spacing w:before="156" w:after="156"/>
        <w:ind w:left="964" w:hanging="964"/>
      </w:pPr>
      <w:r>
        <w:t>SDMADR</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sdma_sys_addr_r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32'h1</w:t>
            </w:r>
          </w:p>
        </w:tc>
      </w:tr>
    </w:tbl>
    <w:p w:rsidR="007D3B69" w:rsidRDefault="00C91545" w:rsidP="000C4E2D">
      <w:pPr>
        <w:pStyle w:val="3"/>
        <w:spacing w:before="156" w:after="156"/>
        <w:ind w:left="964" w:hanging="964"/>
      </w:pPr>
      <w:r>
        <w:t>BSR_BCR</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blk_cnt_r</w:t>
            </w:r>
          </w:p>
        </w:tc>
        <w:tc>
          <w:tcPr>
            <w:tcW w:w="1008" w:type="dxa"/>
          </w:tcPr>
          <w:p w:rsidR="007D3B69" w:rsidRDefault="00C91545">
            <w:r>
              <w:t>31:16</w:t>
            </w:r>
          </w:p>
        </w:tc>
        <w:tc>
          <w:tcPr>
            <w:tcW w:w="864" w:type="dxa"/>
          </w:tcPr>
          <w:p w:rsidR="007D3B69" w:rsidRDefault="00C91545">
            <w:r>
              <w:t>RW</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sdma_buf_bound</w:t>
            </w:r>
          </w:p>
        </w:tc>
        <w:tc>
          <w:tcPr>
            <w:tcW w:w="1008" w:type="dxa"/>
          </w:tcPr>
          <w:p w:rsidR="007D3B69" w:rsidRDefault="00C91545">
            <w:r>
              <w:t>14:12</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blk_size_r</w:t>
            </w:r>
          </w:p>
        </w:tc>
        <w:tc>
          <w:tcPr>
            <w:tcW w:w="1008" w:type="dxa"/>
          </w:tcPr>
          <w:p w:rsidR="007D3B69" w:rsidRDefault="00C91545">
            <w:r>
              <w:t>11:0</w:t>
            </w:r>
          </w:p>
        </w:tc>
        <w:tc>
          <w:tcPr>
            <w:tcW w:w="864" w:type="dxa"/>
          </w:tcPr>
          <w:p w:rsidR="007D3B69" w:rsidRDefault="00C91545">
            <w:r>
              <w:t>RW</w:t>
            </w:r>
          </w:p>
        </w:tc>
        <w:tc>
          <w:tcPr>
            <w:tcW w:w="5040" w:type="dxa"/>
          </w:tcPr>
          <w:p w:rsidR="007D3B69" w:rsidRDefault="007D3B69"/>
        </w:tc>
        <w:tc>
          <w:tcPr>
            <w:tcW w:w="1008" w:type="dxa"/>
          </w:tcPr>
          <w:p w:rsidR="007D3B69" w:rsidRDefault="00C91545">
            <w:r>
              <w:t>12'h0</w:t>
            </w:r>
          </w:p>
        </w:tc>
      </w:tr>
    </w:tbl>
    <w:p w:rsidR="007D3B69" w:rsidRDefault="00C91545" w:rsidP="000C4E2D">
      <w:pPr>
        <w:pStyle w:val="3"/>
        <w:spacing w:before="156" w:after="156"/>
        <w:ind w:left="964" w:hanging="964"/>
      </w:pPr>
      <w:r>
        <w:t>ARG1</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arg1_r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TMR_CR</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cmd_idx</w:t>
            </w:r>
          </w:p>
        </w:tc>
        <w:tc>
          <w:tcPr>
            <w:tcW w:w="1008" w:type="dxa"/>
          </w:tcPr>
          <w:p w:rsidR="007D3B69" w:rsidRDefault="00C91545">
            <w:r>
              <w:t>29:24</w:t>
            </w:r>
          </w:p>
        </w:tc>
        <w:tc>
          <w:tcPr>
            <w:tcW w:w="864" w:type="dxa"/>
          </w:tcPr>
          <w:p w:rsidR="007D3B69" w:rsidRDefault="00C91545">
            <w:r>
              <w:t>RW</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cmd_type</w:t>
            </w:r>
          </w:p>
        </w:tc>
        <w:tc>
          <w:tcPr>
            <w:tcW w:w="1008" w:type="dxa"/>
          </w:tcPr>
          <w:p w:rsidR="007D3B69" w:rsidRDefault="00C91545">
            <w:r>
              <w:t>23:22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data_pres_sel</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cmd_idx_chk_en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cmd_crc_chk_en</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18:18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rsp_type_sel</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15:6</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r w:rsidR="007D3B69" w:rsidTr="007D3B69">
        <w:tc>
          <w:tcPr>
            <w:tcW w:w="1440" w:type="dxa"/>
          </w:tcPr>
          <w:p w:rsidR="007D3B69" w:rsidRDefault="00C91545">
            <w:r>
              <w:t>multi_blk_rw</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tran_dir_sel</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auto_cmd_en</w:t>
            </w:r>
          </w:p>
        </w:tc>
        <w:tc>
          <w:tcPr>
            <w:tcW w:w="1008" w:type="dxa"/>
          </w:tcPr>
          <w:p w:rsidR="007D3B69" w:rsidRDefault="00C91545">
            <w:r>
              <w:t>3:2</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blk_cnt_en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dma_en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RESP0</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rsp_r</w:t>
            </w:r>
          </w:p>
        </w:tc>
        <w:tc>
          <w:tcPr>
            <w:tcW w:w="1008" w:type="dxa"/>
          </w:tcPr>
          <w:p w:rsidR="007D3B69" w:rsidRDefault="00C91545">
            <w:r>
              <w:t>31:0</w:t>
            </w:r>
          </w:p>
        </w:tc>
        <w:tc>
          <w:tcPr>
            <w:tcW w:w="864" w:type="dxa"/>
          </w:tcPr>
          <w:p w:rsidR="007D3B69" w:rsidRDefault="00C91545">
            <w:r>
              <w:t>ROC</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RESP1</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rsp_r</w:t>
            </w:r>
          </w:p>
        </w:tc>
        <w:tc>
          <w:tcPr>
            <w:tcW w:w="1008" w:type="dxa"/>
          </w:tcPr>
          <w:p w:rsidR="007D3B69" w:rsidRDefault="00C91545">
            <w:r>
              <w:t>31:0</w:t>
            </w:r>
          </w:p>
        </w:tc>
        <w:tc>
          <w:tcPr>
            <w:tcW w:w="864" w:type="dxa"/>
          </w:tcPr>
          <w:p w:rsidR="007D3B69" w:rsidRDefault="00C91545">
            <w:r>
              <w:t>ROC</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RESP2</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rsp_r</w:t>
            </w:r>
          </w:p>
        </w:tc>
        <w:tc>
          <w:tcPr>
            <w:tcW w:w="1008" w:type="dxa"/>
          </w:tcPr>
          <w:p w:rsidR="007D3B69" w:rsidRDefault="00C91545">
            <w:r>
              <w:t>31:0</w:t>
            </w:r>
          </w:p>
        </w:tc>
        <w:tc>
          <w:tcPr>
            <w:tcW w:w="864" w:type="dxa"/>
          </w:tcPr>
          <w:p w:rsidR="007D3B69" w:rsidRDefault="00C91545">
            <w:r>
              <w:t>ROC</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RESP3</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rsp_r</w:t>
            </w:r>
          </w:p>
        </w:tc>
        <w:tc>
          <w:tcPr>
            <w:tcW w:w="1008" w:type="dxa"/>
          </w:tcPr>
          <w:p w:rsidR="007D3B69" w:rsidRDefault="00C91545">
            <w:r>
              <w:t>31:0</w:t>
            </w:r>
          </w:p>
        </w:tc>
        <w:tc>
          <w:tcPr>
            <w:tcW w:w="864" w:type="dxa"/>
          </w:tcPr>
          <w:p w:rsidR="007D3B69" w:rsidRDefault="00C91545">
            <w:r>
              <w:t>ROC</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BDP</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data_port_r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PSR</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cmd_lin_lv</w:t>
            </w:r>
          </w:p>
        </w:tc>
        <w:tc>
          <w:tcPr>
            <w:tcW w:w="1008" w:type="dxa"/>
          </w:tcPr>
          <w:p w:rsidR="007D3B69" w:rsidRDefault="00C91545">
            <w:r>
              <w:t>24:24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data_lin_lv</w:t>
            </w:r>
          </w:p>
        </w:tc>
        <w:tc>
          <w:tcPr>
            <w:tcW w:w="1008" w:type="dxa"/>
          </w:tcPr>
          <w:p w:rsidR="007D3B69" w:rsidRDefault="00C91545">
            <w:r>
              <w:t>23:20</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wr_prot_lv</w:t>
            </w:r>
          </w:p>
        </w:tc>
        <w:tc>
          <w:tcPr>
            <w:tcW w:w="1008" w:type="dxa"/>
          </w:tcPr>
          <w:p w:rsidR="007D3B69" w:rsidRDefault="00C91545">
            <w:r>
              <w:t>19:19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cd_pin_lv</w:t>
            </w:r>
          </w:p>
        </w:tc>
        <w:tc>
          <w:tcPr>
            <w:tcW w:w="1008" w:type="dxa"/>
          </w:tcPr>
          <w:p w:rsidR="007D3B69" w:rsidRDefault="00C91545">
            <w:r>
              <w:t>18:18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sys_card_stable</w:t>
            </w:r>
          </w:p>
        </w:tc>
        <w:tc>
          <w:tcPr>
            <w:tcW w:w="1008" w:type="dxa"/>
          </w:tcPr>
          <w:p w:rsidR="007D3B69" w:rsidRDefault="00C91545">
            <w:r>
              <w:t>17:17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sys_card_insert</w:t>
            </w:r>
          </w:p>
        </w:tc>
        <w:tc>
          <w:tcPr>
            <w:tcW w:w="1008" w:type="dxa"/>
          </w:tcPr>
          <w:p w:rsidR="007D3B69" w:rsidRDefault="00C91545">
            <w:r>
              <w:t>16:16</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15:12</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buf_ren_r</w:t>
            </w:r>
          </w:p>
        </w:tc>
        <w:tc>
          <w:tcPr>
            <w:tcW w:w="1008" w:type="dxa"/>
          </w:tcPr>
          <w:p w:rsidR="007D3B69" w:rsidRDefault="00C91545">
            <w:r>
              <w:t>11:11</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buf_wen_r</w:t>
            </w:r>
          </w:p>
        </w:tc>
        <w:tc>
          <w:tcPr>
            <w:tcW w:w="1008" w:type="dxa"/>
          </w:tcPr>
          <w:p w:rsidR="007D3B69" w:rsidRDefault="00C91545">
            <w:r>
              <w:t>10:10</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rd_tran_act_r</w:t>
            </w:r>
          </w:p>
        </w:tc>
        <w:tc>
          <w:tcPr>
            <w:tcW w:w="1008" w:type="dxa"/>
          </w:tcPr>
          <w:p w:rsidR="007D3B69" w:rsidRDefault="00C91545">
            <w:r>
              <w:t>9:9</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wr_tran_act_r</w:t>
            </w:r>
          </w:p>
        </w:tc>
        <w:tc>
          <w:tcPr>
            <w:tcW w:w="1008" w:type="dxa"/>
          </w:tcPr>
          <w:p w:rsidR="007D3B69" w:rsidRDefault="00C91545">
            <w:r>
              <w:t>8:8</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7:3</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data_lin_a</w:t>
            </w:r>
            <w:r>
              <w:lastRenderedPageBreak/>
              <w:t>ct_r</w:t>
            </w:r>
          </w:p>
        </w:tc>
        <w:tc>
          <w:tcPr>
            <w:tcW w:w="1008" w:type="dxa"/>
          </w:tcPr>
          <w:p w:rsidR="007D3B69" w:rsidRDefault="00C91545">
            <w:r>
              <w:lastRenderedPageBreak/>
              <w:t>2:2</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cmd_inhibit_d</w:t>
            </w:r>
          </w:p>
        </w:tc>
        <w:tc>
          <w:tcPr>
            <w:tcW w:w="1008" w:type="dxa"/>
          </w:tcPr>
          <w:p w:rsidR="007D3B69" w:rsidRDefault="00C91545">
            <w:r>
              <w:t>1:1</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cmd_inhibit_c</w:t>
            </w:r>
          </w:p>
        </w:tc>
        <w:tc>
          <w:tcPr>
            <w:tcW w:w="1008" w:type="dxa"/>
          </w:tcPr>
          <w:p w:rsidR="007D3B69" w:rsidRDefault="00C91545">
            <w:r>
              <w:t>0:0</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HC1_PCR_BGCR</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7D3B69"/>
        </w:tc>
        <w:tc>
          <w:tcPr>
            <w:tcW w:w="1008" w:type="dxa"/>
          </w:tcPr>
          <w:p w:rsidR="007D3B69" w:rsidRDefault="00C91545">
            <w:r>
              <w:t>12'h0</w:t>
            </w:r>
          </w:p>
        </w:tc>
      </w:tr>
      <w:tr w:rsidR="007D3B69" w:rsidTr="007D3B69">
        <w:tc>
          <w:tcPr>
            <w:tcW w:w="1440" w:type="dxa"/>
          </w:tcPr>
          <w:p w:rsidR="007D3B69" w:rsidRDefault="00C91545">
            <w:r>
              <w:t>int_at_blk_gap</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read_wait</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cont_req</w:t>
            </w:r>
          </w:p>
        </w:tc>
        <w:tc>
          <w:tcPr>
            <w:tcW w:w="1008" w:type="dxa"/>
          </w:tcPr>
          <w:p w:rsidR="007D3B69" w:rsidRDefault="00C91545">
            <w:r>
              <w:t>17:17</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sp_blk_gap_req</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15:12</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sd_bus_vol</w:t>
            </w:r>
          </w:p>
        </w:tc>
        <w:tc>
          <w:tcPr>
            <w:tcW w:w="1008" w:type="dxa"/>
          </w:tcPr>
          <w:p w:rsidR="007D3B69" w:rsidRDefault="00C91545">
            <w:r>
              <w:t>11:9</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sd_bus_pow</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cd_sel</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cd_test_lv</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ext_data_width</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dma_type</w:t>
            </w:r>
          </w:p>
        </w:tc>
        <w:tc>
          <w:tcPr>
            <w:tcW w:w="1008" w:type="dxa"/>
          </w:tcPr>
          <w:p w:rsidR="007D3B69" w:rsidRDefault="00C91545">
            <w:r>
              <w:t>4:3</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hi_speed</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data_width</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led_ctrl</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CCR_TCR_SRR</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lastRenderedPageBreak/>
              <w:t>soft_rst_dat</w:t>
            </w:r>
          </w:p>
        </w:tc>
        <w:tc>
          <w:tcPr>
            <w:tcW w:w="1008" w:type="dxa"/>
          </w:tcPr>
          <w:p w:rsidR="007D3B69" w:rsidRDefault="00C91545">
            <w:r>
              <w:t>26:26</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soft_rst_cmd</w:t>
            </w:r>
          </w:p>
        </w:tc>
        <w:tc>
          <w:tcPr>
            <w:tcW w:w="1008" w:type="dxa"/>
          </w:tcPr>
          <w:p w:rsidR="007D3B69" w:rsidRDefault="00C91545">
            <w:r>
              <w:t>25:25</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soft_rst_all</w:t>
            </w:r>
          </w:p>
        </w:tc>
        <w:tc>
          <w:tcPr>
            <w:tcW w:w="1008" w:type="dxa"/>
          </w:tcPr>
          <w:p w:rsidR="007D3B69" w:rsidRDefault="00C91545">
            <w:r>
              <w:t>24:24</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23:20</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data_timer</w:t>
            </w:r>
          </w:p>
        </w:tc>
        <w:tc>
          <w:tcPr>
            <w:tcW w:w="1008" w:type="dxa"/>
          </w:tcPr>
          <w:p w:rsidR="007D3B69" w:rsidRDefault="00C91545">
            <w:r>
              <w:t>19:16</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low_bit_sd_clk_sel</w:t>
            </w:r>
          </w:p>
        </w:tc>
        <w:tc>
          <w:tcPr>
            <w:tcW w:w="1008" w:type="dxa"/>
          </w:tcPr>
          <w:p w:rsidR="007D3B69" w:rsidRDefault="00C91545">
            <w:r>
              <w:t>15:8</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upper_bit_sd_clk_sel</w:t>
            </w:r>
          </w:p>
        </w:tc>
        <w:tc>
          <w:tcPr>
            <w:tcW w:w="1008" w:type="dxa"/>
          </w:tcPr>
          <w:p w:rsidR="007D3B69" w:rsidRDefault="00C91545">
            <w:r>
              <w:t>7:6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clk_gen_sel</w:t>
            </w:r>
          </w:p>
        </w:tc>
        <w:tc>
          <w:tcPr>
            <w:tcW w:w="1008" w:type="dxa"/>
          </w:tcPr>
          <w:p w:rsidR="007D3B69" w:rsidRDefault="00C91545">
            <w:r>
              <w:t>5:5</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4:3</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sd_clk_en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clk_stable</w:t>
            </w:r>
          </w:p>
        </w:tc>
        <w:tc>
          <w:tcPr>
            <w:tcW w:w="1008" w:type="dxa"/>
          </w:tcPr>
          <w:p w:rsidR="007D3B69" w:rsidRDefault="00C91545">
            <w:r>
              <w:t>1:1</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inter_clk_en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NISR_EISR</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tuning_err_r</w:t>
            </w:r>
          </w:p>
        </w:tc>
        <w:tc>
          <w:tcPr>
            <w:tcW w:w="1008" w:type="dxa"/>
          </w:tcPr>
          <w:p w:rsidR="007D3B69" w:rsidRDefault="00C91545">
            <w:r>
              <w:t>26:26</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adma_err_r</w:t>
            </w:r>
          </w:p>
        </w:tc>
        <w:tc>
          <w:tcPr>
            <w:tcW w:w="1008" w:type="dxa"/>
          </w:tcPr>
          <w:p w:rsidR="007D3B69" w:rsidRDefault="00C91545">
            <w:r>
              <w:t>25:25</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auto_cmd12_err_r</w:t>
            </w:r>
          </w:p>
        </w:tc>
        <w:tc>
          <w:tcPr>
            <w:tcW w:w="1008" w:type="dxa"/>
          </w:tcPr>
          <w:p w:rsidR="007D3B69" w:rsidRDefault="00C91545">
            <w:r>
              <w:t>24:24</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cur_lim_err_r</w:t>
            </w:r>
          </w:p>
        </w:tc>
        <w:tc>
          <w:tcPr>
            <w:tcW w:w="1008" w:type="dxa"/>
          </w:tcPr>
          <w:p w:rsidR="007D3B69" w:rsidRDefault="00C91545">
            <w:r>
              <w:t>23:23</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data_end_bit_err_r</w:t>
            </w:r>
          </w:p>
        </w:tc>
        <w:tc>
          <w:tcPr>
            <w:tcW w:w="1008" w:type="dxa"/>
          </w:tcPr>
          <w:p w:rsidR="007D3B69" w:rsidRDefault="00C91545">
            <w:r>
              <w:t>22:22</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data_crc_err_r</w:t>
            </w:r>
          </w:p>
        </w:tc>
        <w:tc>
          <w:tcPr>
            <w:tcW w:w="1008" w:type="dxa"/>
          </w:tcPr>
          <w:p w:rsidR="007D3B69" w:rsidRDefault="00C91545">
            <w:r>
              <w:t>21:21</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data_timeout_err_r</w:t>
            </w:r>
          </w:p>
        </w:tc>
        <w:tc>
          <w:tcPr>
            <w:tcW w:w="1008" w:type="dxa"/>
          </w:tcPr>
          <w:p w:rsidR="007D3B69" w:rsidRDefault="00C91545">
            <w:r>
              <w:t>20:20</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cmd_idx_err_r</w:t>
            </w:r>
          </w:p>
        </w:tc>
        <w:tc>
          <w:tcPr>
            <w:tcW w:w="1008" w:type="dxa"/>
          </w:tcPr>
          <w:p w:rsidR="007D3B69" w:rsidRDefault="00C91545">
            <w:r>
              <w:t>19:19</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cmd_end_bit_err_r</w:t>
            </w:r>
          </w:p>
        </w:tc>
        <w:tc>
          <w:tcPr>
            <w:tcW w:w="1008" w:type="dxa"/>
          </w:tcPr>
          <w:p w:rsidR="007D3B69" w:rsidRDefault="00C91545">
            <w:r>
              <w:t>18:18</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cmd_crc_err_r</w:t>
            </w:r>
          </w:p>
        </w:tc>
        <w:tc>
          <w:tcPr>
            <w:tcW w:w="1008" w:type="dxa"/>
          </w:tcPr>
          <w:p w:rsidR="007D3B69" w:rsidRDefault="00C91545">
            <w:r>
              <w:t>17:17</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cmd_timeout_err_r</w:t>
            </w:r>
          </w:p>
        </w:tc>
        <w:tc>
          <w:tcPr>
            <w:tcW w:w="1008" w:type="dxa"/>
          </w:tcPr>
          <w:p w:rsidR="007D3B69" w:rsidRDefault="00C91545">
            <w:r>
              <w:t>16:16</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err_interrupt_r</w:t>
            </w:r>
          </w:p>
        </w:tc>
        <w:tc>
          <w:tcPr>
            <w:tcW w:w="1008" w:type="dxa"/>
          </w:tcPr>
          <w:p w:rsidR="007D3B69" w:rsidRDefault="00C91545">
            <w:r>
              <w:t>15:15</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14:13</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re_tuning_int_r</w:t>
            </w:r>
          </w:p>
        </w:tc>
        <w:tc>
          <w:tcPr>
            <w:tcW w:w="1008" w:type="dxa"/>
          </w:tcPr>
          <w:p w:rsidR="007D3B69" w:rsidRDefault="00C91545">
            <w:r>
              <w:t>12:12</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int_c_r</w:t>
            </w:r>
          </w:p>
        </w:tc>
        <w:tc>
          <w:tcPr>
            <w:tcW w:w="1008" w:type="dxa"/>
          </w:tcPr>
          <w:p w:rsidR="007D3B69" w:rsidRDefault="00C91545">
            <w:r>
              <w:t>11:11</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int_b_r</w:t>
            </w:r>
          </w:p>
        </w:tc>
        <w:tc>
          <w:tcPr>
            <w:tcW w:w="1008" w:type="dxa"/>
          </w:tcPr>
          <w:p w:rsidR="007D3B69" w:rsidRDefault="00C91545">
            <w:r>
              <w:t>10:10</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int_a_r</w:t>
            </w:r>
          </w:p>
        </w:tc>
        <w:tc>
          <w:tcPr>
            <w:tcW w:w="1008" w:type="dxa"/>
          </w:tcPr>
          <w:p w:rsidR="007D3B69" w:rsidRDefault="00C91545">
            <w:r>
              <w:t>9:9</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card_int_r</w:t>
            </w:r>
          </w:p>
        </w:tc>
        <w:tc>
          <w:tcPr>
            <w:tcW w:w="1008" w:type="dxa"/>
          </w:tcPr>
          <w:p w:rsidR="007D3B69" w:rsidRDefault="00C91545">
            <w:r>
              <w:t>8:8</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card_remove_r</w:t>
            </w:r>
          </w:p>
        </w:tc>
        <w:tc>
          <w:tcPr>
            <w:tcW w:w="1008" w:type="dxa"/>
          </w:tcPr>
          <w:p w:rsidR="007D3B69" w:rsidRDefault="00C91545">
            <w:r>
              <w:t>7:7</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card_insert_r</w:t>
            </w:r>
          </w:p>
        </w:tc>
        <w:tc>
          <w:tcPr>
            <w:tcW w:w="1008" w:type="dxa"/>
          </w:tcPr>
          <w:p w:rsidR="007D3B69" w:rsidRDefault="00C91545">
            <w:r>
              <w:t>6:6</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buf_r_rdy_r</w:t>
            </w:r>
          </w:p>
        </w:tc>
        <w:tc>
          <w:tcPr>
            <w:tcW w:w="1008" w:type="dxa"/>
          </w:tcPr>
          <w:p w:rsidR="007D3B69" w:rsidRDefault="00C91545">
            <w:r>
              <w:t>5:5</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buf_w_rdy_r</w:t>
            </w:r>
          </w:p>
        </w:tc>
        <w:tc>
          <w:tcPr>
            <w:tcW w:w="1008" w:type="dxa"/>
          </w:tcPr>
          <w:p w:rsidR="007D3B69" w:rsidRDefault="00C91545">
            <w:r>
              <w:t>4:4</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dma_interrupt_r</w:t>
            </w:r>
          </w:p>
        </w:tc>
        <w:tc>
          <w:tcPr>
            <w:tcW w:w="1008" w:type="dxa"/>
          </w:tcPr>
          <w:p w:rsidR="007D3B69" w:rsidRDefault="00C91545">
            <w:r>
              <w:t>3:3</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blk_gap_evt_r</w:t>
            </w:r>
          </w:p>
        </w:tc>
        <w:tc>
          <w:tcPr>
            <w:tcW w:w="1008" w:type="dxa"/>
          </w:tcPr>
          <w:p w:rsidR="007D3B69" w:rsidRDefault="00C91545">
            <w:r>
              <w:t>2:2</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tran_compl</w:t>
            </w:r>
            <w:r>
              <w:lastRenderedPageBreak/>
              <w:t>ete_r</w:t>
            </w:r>
          </w:p>
        </w:tc>
        <w:tc>
          <w:tcPr>
            <w:tcW w:w="1008" w:type="dxa"/>
          </w:tcPr>
          <w:p w:rsidR="007D3B69" w:rsidRDefault="00C91545">
            <w:r>
              <w:lastRenderedPageBreak/>
              <w:t>1:1</w:t>
            </w:r>
          </w:p>
        </w:tc>
        <w:tc>
          <w:tcPr>
            <w:tcW w:w="864" w:type="dxa"/>
          </w:tcPr>
          <w:p w:rsidR="007D3B69" w:rsidRDefault="00C91545">
            <w:r>
              <w:t>RW1</w:t>
            </w:r>
            <w:r>
              <w:lastRenderedPageBreak/>
              <w:t>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cmd_complete_r</w:t>
            </w:r>
          </w:p>
        </w:tc>
        <w:tc>
          <w:tcPr>
            <w:tcW w:w="1008" w:type="dxa"/>
          </w:tcPr>
          <w:p w:rsidR="007D3B69" w:rsidRDefault="00C91545">
            <w:r>
              <w:t>0:0</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NISER_EISER</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tuning_err_st_en</w:t>
            </w:r>
          </w:p>
        </w:tc>
        <w:tc>
          <w:tcPr>
            <w:tcW w:w="1008" w:type="dxa"/>
          </w:tcPr>
          <w:p w:rsidR="007D3B69" w:rsidRDefault="00C91545">
            <w:r>
              <w:t>26:26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adma_err_st_en</w:t>
            </w:r>
          </w:p>
        </w:tc>
        <w:tc>
          <w:tcPr>
            <w:tcW w:w="1008" w:type="dxa"/>
          </w:tcPr>
          <w:p w:rsidR="007D3B69" w:rsidRDefault="00C91545">
            <w:r>
              <w:t>25:25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auto_cmd12_err_st_en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cur_lim_err_st_en</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data_end_bit_err_st_en</w:t>
            </w:r>
          </w:p>
        </w:tc>
        <w:tc>
          <w:tcPr>
            <w:tcW w:w="1008" w:type="dxa"/>
          </w:tcPr>
          <w:p w:rsidR="007D3B69" w:rsidRDefault="00C91545">
            <w:r>
              <w:t>22:22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data_crc_err_st_en</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data_timeout_err_st_en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cmd_idx_err_st_em</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cmd_end_bit_err_st_en</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cmd_crc_err_st_en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cmd_timeout_err_st_e</w:t>
            </w:r>
            <w:r>
              <w:lastRenderedPageBreak/>
              <w:t>n</w:t>
            </w:r>
          </w:p>
        </w:tc>
        <w:tc>
          <w:tcPr>
            <w:tcW w:w="1008" w:type="dxa"/>
          </w:tcPr>
          <w:p w:rsidR="007D3B69" w:rsidRDefault="00C91545">
            <w:r>
              <w:lastRenderedPageBreak/>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re_tuning_st_en</w:t>
            </w:r>
          </w:p>
        </w:tc>
        <w:tc>
          <w:tcPr>
            <w:tcW w:w="1008" w:type="dxa"/>
          </w:tcPr>
          <w:p w:rsidR="007D3B69" w:rsidRDefault="00C91545">
            <w:r>
              <w:t>12:12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int_c_st_en</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int_b_st_en</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int_a_st_en</w:t>
            </w:r>
          </w:p>
        </w:tc>
        <w:tc>
          <w:tcPr>
            <w:tcW w:w="1008" w:type="dxa"/>
          </w:tcPr>
          <w:p w:rsidR="007D3B69" w:rsidRDefault="00C91545">
            <w:r>
              <w:t>9:9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card_int_st_en</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card_remove_st_en</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card_insert_st_en</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buf_r_rdy_st_en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buf_w_rdy_st_en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dma_interrupt_st_en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blk_gap_evt_st_en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tran_complete_st_en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cmd_complete_st_en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NISEN_EISEN</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tuning_err_</w:t>
            </w:r>
            <w:r>
              <w:lastRenderedPageBreak/>
              <w:t>sign_en</w:t>
            </w:r>
          </w:p>
        </w:tc>
        <w:tc>
          <w:tcPr>
            <w:tcW w:w="1008" w:type="dxa"/>
          </w:tcPr>
          <w:p w:rsidR="007D3B69" w:rsidRDefault="00C91545">
            <w:r>
              <w:lastRenderedPageBreak/>
              <w:t>26:26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adma_err_sig_en</w:t>
            </w:r>
          </w:p>
        </w:tc>
        <w:tc>
          <w:tcPr>
            <w:tcW w:w="1008" w:type="dxa"/>
          </w:tcPr>
          <w:p w:rsidR="007D3B69" w:rsidRDefault="00C91545">
            <w:r>
              <w:t>25:25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auto_cmd12_err_sig_en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cur_lim_err_sign_en</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data_end_bit_err_sig_en</w:t>
            </w:r>
          </w:p>
        </w:tc>
        <w:tc>
          <w:tcPr>
            <w:tcW w:w="1008" w:type="dxa"/>
          </w:tcPr>
          <w:p w:rsidR="007D3B69" w:rsidRDefault="00C91545">
            <w:r>
              <w:t>22:22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data_crc_err_sig_en</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data_timeout_err_sig_en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cmd_idx_err_sig_en</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cmd_end_bit_err_sig_en</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cmd_crc_err_sig_en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cmd_timeout_err_sig_en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re_tuning_sig_en</w:t>
            </w:r>
          </w:p>
        </w:tc>
        <w:tc>
          <w:tcPr>
            <w:tcW w:w="1008" w:type="dxa"/>
          </w:tcPr>
          <w:p w:rsidR="007D3B69" w:rsidRDefault="00C91545">
            <w:r>
              <w:t>12:12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int_c_sig_en</w:t>
            </w:r>
          </w:p>
        </w:tc>
        <w:tc>
          <w:tcPr>
            <w:tcW w:w="1008" w:type="dxa"/>
          </w:tcPr>
          <w:p w:rsidR="007D3B69" w:rsidRDefault="00C91545">
            <w:r>
              <w:t>11:11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int_b_sig_en</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int_a_sig_</w:t>
            </w:r>
            <w:r>
              <w:lastRenderedPageBreak/>
              <w:t>en</w:t>
            </w:r>
          </w:p>
        </w:tc>
        <w:tc>
          <w:tcPr>
            <w:tcW w:w="1008" w:type="dxa"/>
          </w:tcPr>
          <w:p w:rsidR="007D3B69" w:rsidRDefault="00C91545">
            <w:r>
              <w:lastRenderedPageBreak/>
              <w:t>9:9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card_int_sig_en</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card_remove_sig_en</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card_insert_sig_en</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buf_r_rdy_sig_en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buf_w_rdy_sig_en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dma_interrupt_sig_en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blk_gap_evt_sig_en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tran_complete_sig_en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cmd_complete_sig_en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AC12ES_HC2</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present_val_en</w:t>
            </w:r>
          </w:p>
        </w:tc>
        <w:tc>
          <w:tcPr>
            <w:tcW w:w="1008" w:type="dxa"/>
          </w:tcPr>
          <w:p w:rsidR="007D3B69" w:rsidRDefault="00C91545">
            <w:r>
              <w:t>31:31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asyn_int_en</w:t>
            </w:r>
          </w:p>
        </w:tc>
        <w:tc>
          <w:tcPr>
            <w:tcW w:w="1008" w:type="dxa"/>
          </w:tcPr>
          <w:p w:rsidR="007D3B69" w:rsidRDefault="00C91545">
            <w:r>
              <w:t>30:30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29:24</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sample_clk_sel</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execute_tuning</w:t>
            </w:r>
          </w:p>
        </w:tc>
        <w:tc>
          <w:tcPr>
            <w:tcW w:w="1008" w:type="dxa"/>
          </w:tcPr>
          <w:p w:rsidR="007D3B69" w:rsidRDefault="00C91545">
            <w:r>
              <w:t>22:22</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driver_str_</w:t>
            </w:r>
            <w:r>
              <w:lastRenderedPageBreak/>
              <w:t>sel</w:t>
            </w:r>
          </w:p>
        </w:tc>
        <w:tc>
          <w:tcPr>
            <w:tcW w:w="1008" w:type="dxa"/>
          </w:tcPr>
          <w:p w:rsidR="007D3B69" w:rsidRDefault="00C91545">
            <w:r>
              <w:lastRenderedPageBreak/>
              <w:t>21:20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v18_sig_en</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uhs_mode_sel</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15:8</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cmd_no_ex_by_cmd12_r</w:t>
            </w:r>
          </w:p>
        </w:tc>
        <w:tc>
          <w:tcPr>
            <w:tcW w:w="1008" w:type="dxa"/>
          </w:tcPr>
          <w:p w:rsidR="007D3B69" w:rsidRDefault="00C91545">
            <w:r>
              <w:t>7:7</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6:5</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auto_cmd_idx_err_r</w:t>
            </w:r>
          </w:p>
        </w:tc>
        <w:tc>
          <w:tcPr>
            <w:tcW w:w="1008" w:type="dxa"/>
          </w:tcPr>
          <w:p w:rsidR="007D3B69" w:rsidRDefault="00C91545">
            <w:r>
              <w:t>4:4</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auto_cmd_end_bit_err_r</w:t>
            </w:r>
          </w:p>
        </w:tc>
        <w:tc>
          <w:tcPr>
            <w:tcW w:w="1008" w:type="dxa"/>
          </w:tcPr>
          <w:p w:rsidR="007D3B69" w:rsidRDefault="00C91545">
            <w:r>
              <w:t>3:3</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auto_cmd_crc_err_r</w:t>
            </w:r>
          </w:p>
        </w:tc>
        <w:tc>
          <w:tcPr>
            <w:tcW w:w="1008" w:type="dxa"/>
          </w:tcPr>
          <w:p w:rsidR="007D3B69" w:rsidRDefault="00C91545">
            <w:r>
              <w:t>2:2</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auto_cmd_timeout_err_r</w:t>
            </w:r>
          </w:p>
        </w:tc>
        <w:tc>
          <w:tcPr>
            <w:tcW w:w="1008" w:type="dxa"/>
          </w:tcPr>
          <w:p w:rsidR="007D3B69" w:rsidRDefault="00C91545">
            <w:r>
              <w:t>1:1</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auto_cmd12_no_ex_r</w:t>
            </w:r>
          </w:p>
        </w:tc>
        <w:tc>
          <w:tcPr>
            <w:tcW w:w="1008" w:type="dxa"/>
          </w:tcPr>
          <w:p w:rsidR="007D3B69" w:rsidRDefault="00C91545">
            <w:r>
              <w:t>0:0</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CAP0</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slot_type</w:t>
            </w:r>
          </w:p>
        </w:tc>
        <w:tc>
          <w:tcPr>
            <w:tcW w:w="1008" w:type="dxa"/>
          </w:tcPr>
          <w:p w:rsidR="007D3B69" w:rsidRDefault="00C91545">
            <w:r>
              <w:t>31:30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async_int_support</w:t>
            </w:r>
          </w:p>
        </w:tc>
        <w:tc>
          <w:tcPr>
            <w:tcW w:w="1008" w:type="dxa"/>
          </w:tcPr>
          <w:p w:rsidR="007D3B69" w:rsidRDefault="00C91545">
            <w:r>
              <w:t>29:29</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bus_64_support</w:t>
            </w:r>
          </w:p>
        </w:tc>
        <w:tc>
          <w:tcPr>
            <w:tcW w:w="1008" w:type="dxa"/>
          </w:tcPr>
          <w:p w:rsidR="007D3B69" w:rsidRDefault="00C91545">
            <w:r>
              <w:t>28:28</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27:27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voltage_1_8_support</w:t>
            </w:r>
          </w:p>
        </w:tc>
        <w:tc>
          <w:tcPr>
            <w:tcW w:w="1008" w:type="dxa"/>
          </w:tcPr>
          <w:p w:rsidR="007D3B69" w:rsidRDefault="00C91545">
            <w:r>
              <w:t>26:26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voltage_3_0_support</w:t>
            </w:r>
          </w:p>
        </w:tc>
        <w:tc>
          <w:tcPr>
            <w:tcW w:w="1008" w:type="dxa"/>
          </w:tcPr>
          <w:p w:rsidR="007D3B69" w:rsidRDefault="00C91545">
            <w:r>
              <w:t>25:25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voltage_3_3_support</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suspend_resume_support</w:t>
            </w:r>
          </w:p>
        </w:tc>
        <w:tc>
          <w:tcPr>
            <w:tcW w:w="1008" w:type="dxa"/>
          </w:tcPr>
          <w:p w:rsidR="007D3B69" w:rsidRDefault="00C91545">
            <w:r>
              <w:t>23:23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sdma_support</w:t>
            </w:r>
          </w:p>
        </w:tc>
        <w:tc>
          <w:tcPr>
            <w:tcW w:w="1008" w:type="dxa"/>
          </w:tcPr>
          <w:p w:rsidR="007D3B69" w:rsidRDefault="00C91545">
            <w:r>
              <w:t>22:22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hi_speed_support</w:t>
            </w:r>
          </w:p>
        </w:tc>
        <w:tc>
          <w:tcPr>
            <w:tcW w:w="1008" w:type="dxa"/>
          </w:tcPr>
          <w:p w:rsidR="007D3B69" w:rsidRDefault="00C91545">
            <w:r>
              <w:t>21:21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adma1_supoort</w:t>
            </w:r>
          </w:p>
        </w:tc>
        <w:tc>
          <w:tcPr>
            <w:tcW w:w="1008" w:type="dxa"/>
          </w:tcPr>
          <w:p w:rsidR="007D3B69" w:rsidRDefault="00C91545">
            <w:r>
              <w:t>20:20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adma2_support</w:t>
            </w:r>
          </w:p>
        </w:tc>
        <w:tc>
          <w:tcPr>
            <w:tcW w:w="1008" w:type="dxa"/>
          </w:tcPr>
          <w:p w:rsidR="007D3B69" w:rsidRDefault="00C91545">
            <w:r>
              <w:t>19:19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bit_support_8</w:t>
            </w:r>
          </w:p>
        </w:tc>
        <w:tc>
          <w:tcPr>
            <w:tcW w:w="1008" w:type="dxa"/>
          </w:tcPr>
          <w:p w:rsidR="007D3B69" w:rsidRDefault="00C91545">
            <w:r>
              <w:t>18:18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max_blk_len</w:t>
            </w:r>
          </w:p>
        </w:tc>
        <w:tc>
          <w:tcPr>
            <w:tcW w:w="1008" w:type="dxa"/>
          </w:tcPr>
          <w:p w:rsidR="007D3B69" w:rsidRDefault="00C91545">
            <w:r>
              <w:t>17:16</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base_clk_for_sd_clk</w:t>
            </w:r>
          </w:p>
        </w:tc>
        <w:tc>
          <w:tcPr>
            <w:tcW w:w="1008" w:type="dxa"/>
          </w:tcPr>
          <w:p w:rsidR="007D3B69" w:rsidRDefault="00C91545">
            <w:r>
              <w:t>15:8</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timeout_clk_unit</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6:6</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timeout_clk_freq</w:t>
            </w:r>
          </w:p>
        </w:tc>
        <w:tc>
          <w:tcPr>
            <w:tcW w:w="1008" w:type="dxa"/>
          </w:tcPr>
          <w:p w:rsidR="007D3B69" w:rsidRDefault="00C91545">
            <w:r>
              <w:t>5:0</w:t>
            </w:r>
          </w:p>
        </w:tc>
        <w:tc>
          <w:tcPr>
            <w:tcW w:w="864" w:type="dxa"/>
          </w:tcPr>
          <w:p w:rsidR="007D3B69" w:rsidRDefault="00C91545">
            <w:r>
              <w:t>RW</w:t>
            </w:r>
          </w:p>
        </w:tc>
        <w:tc>
          <w:tcPr>
            <w:tcW w:w="5040" w:type="dxa"/>
          </w:tcPr>
          <w:p w:rsidR="007D3B69" w:rsidRDefault="007D3B69"/>
        </w:tc>
        <w:tc>
          <w:tcPr>
            <w:tcW w:w="1008" w:type="dxa"/>
          </w:tcPr>
          <w:p w:rsidR="007D3B69" w:rsidRDefault="00C91545">
            <w:r>
              <w:t>6'h0</w:t>
            </w:r>
          </w:p>
        </w:tc>
      </w:tr>
    </w:tbl>
    <w:p w:rsidR="007D3B69" w:rsidRDefault="00C91545" w:rsidP="000C4E2D">
      <w:pPr>
        <w:pStyle w:val="3"/>
        <w:spacing w:before="156" w:after="156"/>
        <w:ind w:left="964" w:hanging="964"/>
      </w:pPr>
      <w:r>
        <w:t>CAP1</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clk_multiplier</w:t>
            </w:r>
          </w:p>
        </w:tc>
        <w:tc>
          <w:tcPr>
            <w:tcW w:w="1008" w:type="dxa"/>
          </w:tcPr>
          <w:p w:rsidR="007D3B69" w:rsidRDefault="00C91545">
            <w:r>
              <w:t>23:16</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re_tuning_</w:t>
            </w:r>
            <w:r>
              <w:lastRenderedPageBreak/>
              <w:t>mode</w:t>
            </w:r>
          </w:p>
        </w:tc>
        <w:tc>
          <w:tcPr>
            <w:tcW w:w="1008" w:type="dxa"/>
          </w:tcPr>
          <w:p w:rsidR="007D3B69" w:rsidRDefault="00C91545">
            <w:r>
              <w:lastRenderedPageBreak/>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tuning_sdr50</w:t>
            </w:r>
          </w:p>
        </w:tc>
        <w:tc>
          <w:tcPr>
            <w:tcW w:w="1008" w:type="dxa"/>
          </w:tcPr>
          <w:p w:rsidR="007D3B69" w:rsidRDefault="00C91545">
            <w:r>
              <w:t>13:13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12:12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timer_cnt_for_re_tuning</w:t>
            </w:r>
          </w:p>
        </w:tc>
        <w:tc>
          <w:tcPr>
            <w:tcW w:w="1008" w:type="dxa"/>
          </w:tcPr>
          <w:p w:rsidR="007D3B69" w:rsidRDefault="00C91545">
            <w:r>
              <w:t>11:8</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driver_d_support</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driver_c_support</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driver_a_support</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ddr50_support</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sdr104_support</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sdr50_support</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MCC0</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max_cur_for_vlg_1_8</w:t>
            </w:r>
          </w:p>
        </w:tc>
        <w:tc>
          <w:tcPr>
            <w:tcW w:w="1008" w:type="dxa"/>
          </w:tcPr>
          <w:p w:rsidR="007D3B69" w:rsidRDefault="00C91545">
            <w:r>
              <w:t>23:16</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max_cur_for_vlg_3_0</w:t>
            </w:r>
          </w:p>
        </w:tc>
        <w:tc>
          <w:tcPr>
            <w:tcW w:w="1008" w:type="dxa"/>
          </w:tcPr>
          <w:p w:rsidR="007D3B69" w:rsidRDefault="00C91545">
            <w:r>
              <w:t>15:8</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max_cur_for_vlg_3_3</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sidP="000C4E2D">
      <w:pPr>
        <w:pStyle w:val="3"/>
        <w:spacing w:before="156" w:after="156"/>
        <w:ind w:left="964" w:hanging="964"/>
      </w:pPr>
      <w:r>
        <w:lastRenderedPageBreak/>
        <w:t>MCC1</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FACERR_FERR</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31:29</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f_ahb_resp_err</w:t>
            </w:r>
          </w:p>
        </w:tc>
        <w:tc>
          <w:tcPr>
            <w:tcW w:w="1008" w:type="dxa"/>
          </w:tcPr>
          <w:p w:rsidR="007D3B69" w:rsidRDefault="00C91545">
            <w:r>
              <w:t>28:28</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27:26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f_adma_err</w:t>
            </w:r>
          </w:p>
        </w:tc>
        <w:tc>
          <w:tcPr>
            <w:tcW w:w="1008" w:type="dxa"/>
          </w:tcPr>
          <w:p w:rsidR="007D3B69" w:rsidRDefault="00C91545">
            <w:r>
              <w:t>25:25</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f_auto_cmd_err</w:t>
            </w:r>
          </w:p>
        </w:tc>
        <w:tc>
          <w:tcPr>
            <w:tcW w:w="1008" w:type="dxa"/>
          </w:tcPr>
          <w:p w:rsidR="007D3B69" w:rsidRDefault="00C91545">
            <w:r>
              <w:t>24:24</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f_cur_lim_err</w:t>
            </w:r>
          </w:p>
        </w:tc>
        <w:tc>
          <w:tcPr>
            <w:tcW w:w="1008" w:type="dxa"/>
          </w:tcPr>
          <w:p w:rsidR="007D3B69" w:rsidRDefault="00C91545">
            <w:r>
              <w:t>23:23</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f_data_end_bit_err</w:t>
            </w:r>
          </w:p>
        </w:tc>
        <w:tc>
          <w:tcPr>
            <w:tcW w:w="1008" w:type="dxa"/>
          </w:tcPr>
          <w:p w:rsidR="007D3B69" w:rsidRDefault="00C91545">
            <w:r>
              <w:t>22:22</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f_data_crc_err</w:t>
            </w:r>
          </w:p>
        </w:tc>
        <w:tc>
          <w:tcPr>
            <w:tcW w:w="1008" w:type="dxa"/>
          </w:tcPr>
          <w:p w:rsidR="007D3B69" w:rsidRDefault="00C91545">
            <w:r>
              <w:t>21:21</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f_data_timeout_err</w:t>
            </w:r>
          </w:p>
        </w:tc>
        <w:tc>
          <w:tcPr>
            <w:tcW w:w="1008" w:type="dxa"/>
          </w:tcPr>
          <w:p w:rsidR="007D3B69" w:rsidRDefault="00C91545">
            <w:r>
              <w:t>20:20</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f_cmd_idx_err</w:t>
            </w:r>
          </w:p>
        </w:tc>
        <w:tc>
          <w:tcPr>
            <w:tcW w:w="1008" w:type="dxa"/>
          </w:tcPr>
          <w:p w:rsidR="007D3B69" w:rsidRDefault="00C91545">
            <w:r>
              <w:t>19:19</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f_cmd_end_bit_err</w:t>
            </w:r>
          </w:p>
        </w:tc>
        <w:tc>
          <w:tcPr>
            <w:tcW w:w="1008" w:type="dxa"/>
          </w:tcPr>
          <w:p w:rsidR="007D3B69" w:rsidRDefault="00C91545">
            <w:r>
              <w:t>18:18</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f_cmd_crc_err</w:t>
            </w:r>
          </w:p>
        </w:tc>
        <w:tc>
          <w:tcPr>
            <w:tcW w:w="1008" w:type="dxa"/>
          </w:tcPr>
          <w:p w:rsidR="007D3B69" w:rsidRDefault="00C91545">
            <w:r>
              <w:t>17:17</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f_cmd_timeout_err</w:t>
            </w:r>
          </w:p>
        </w:tc>
        <w:tc>
          <w:tcPr>
            <w:tcW w:w="1008" w:type="dxa"/>
          </w:tcPr>
          <w:p w:rsidR="007D3B69" w:rsidRDefault="00C91545">
            <w:r>
              <w:t>16:16</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15:8</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f_auto_cmd_no_ex_b</w:t>
            </w:r>
            <w:r>
              <w:lastRenderedPageBreak/>
              <w:t>y_cmd12</w:t>
            </w:r>
          </w:p>
        </w:tc>
        <w:tc>
          <w:tcPr>
            <w:tcW w:w="1008" w:type="dxa"/>
          </w:tcPr>
          <w:p w:rsidR="007D3B69" w:rsidRDefault="00C91545">
            <w:r>
              <w:lastRenderedPageBreak/>
              <w:t>7:7</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Reserved</w:t>
            </w:r>
          </w:p>
        </w:tc>
        <w:tc>
          <w:tcPr>
            <w:tcW w:w="1008" w:type="dxa"/>
          </w:tcPr>
          <w:p w:rsidR="007D3B69" w:rsidRDefault="00C91545">
            <w:r>
              <w:t>6:5</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f_auto_cmd_idx_err</w:t>
            </w:r>
          </w:p>
        </w:tc>
        <w:tc>
          <w:tcPr>
            <w:tcW w:w="1008" w:type="dxa"/>
          </w:tcPr>
          <w:p w:rsidR="007D3B69" w:rsidRDefault="00C91545">
            <w:r>
              <w:t>4:4</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f_auto_cmd_end_bit_err</w:t>
            </w:r>
          </w:p>
        </w:tc>
        <w:tc>
          <w:tcPr>
            <w:tcW w:w="1008" w:type="dxa"/>
          </w:tcPr>
          <w:p w:rsidR="007D3B69" w:rsidRDefault="00C91545">
            <w:r>
              <w:t>3:3</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f_auto_cmd_crc_err</w:t>
            </w:r>
          </w:p>
        </w:tc>
        <w:tc>
          <w:tcPr>
            <w:tcW w:w="1008" w:type="dxa"/>
          </w:tcPr>
          <w:p w:rsidR="007D3B69" w:rsidRDefault="00C91545">
            <w:r>
              <w:t>2:2</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f_auto_cmd_timeout_err</w:t>
            </w:r>
          </w:p>
        </w:tc>
        <w:tc>
          <w:tcPr>
            <w:tcW w:w="1008" w:type="dxa"/>
          </w:tcPr>
          <w:p w:rsidR="007D3B69" w:rsidRDefault="00C91545">
            <w:r>
              <w:t>1:1</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f_auto_cmd12_no_ex</w:t>
            </w:r>
          </w:p>
        </w:tc>
        <w:tc>
          <w:tcPr>
            <w:tcW w:w="1008" w:type="dxa"/>
          </w:tcPr>
          <w:p w:rsidR="007D3B69" w:rsidRDefault="00C91545">
            <w:r>
              <w:t>0:0</w:t>
            </w:r>
          </w:p>
        </w:tc>
        <w:tc>
          <w:tcPr>
            <w:tcW w:w="864" w:type="dxa"/>
          </w:tcPr>
          <w:p w:rsidR="007D3B69" w:rsidRDefault="00C91545">
            <w:r>
              <w:t>WO</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AESR</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7D3B69"/>
        </w:tc>
        <w:tc>
          <w:tcPr>
            <w:tcW w:w="1008" w:type="dxa"/>
          </w:tcPr>
          <w:p w:rsidR="007D3B69" w:rsidRDefault="00C91545">
            <w:r>
              <w:t>29'h0</w:t>
            </w:r>
          </w:p>
        </w:tc>
      </w:tr>
      <w:tr w:rsidR="007D3B69" w:rsidTr="007D3B69">
        <w:tc>
          <w:tcPr>
            <w:tcW w:w="1440" w:type="dxa"/>
          </w:tcPr>
          <w:p w:rsidR="007D3B69" w:rsidRDefault="00C91545">
            <w:r>
              <w:t>adma_len_err</w:t>
            </w:r>
          </w:p>
        </w:tc>
        <w:tc>
          <w:tcPr>
            <w:tcW w:w="1008" w:type="dxa"/>
          </w:tcPr>
          <w:p w:rsidR="007D3B69" w:rsidRDefault="00C91545">
            <w:r>
              <w:t>2:2</w:t>
            </w:r>
          </w:p>
        </w:tc>
        <w:tc>
          <w:tcPr>
            <w:tcW w:w="864" w:type="dxa"/>
          </w:tcPr>
          <w:p w:rsidR="007D3B69" w:rsidRDefault="00C91545">
            <w:r>
              <w:t>ROC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adma_err_st_r</w:t>
            </w:r>
          </w:p>
        </w:tc>
        <w:tc>
          <w:tcPr>
            <w:tcW w:w="1008" w:type="dxa"/>
          </w:tcPr>
          <w:p w:rsidR="007D3B69" w:rsidRDefault="00C91545">
            <w:r>
              <w:t>1:0</w:t>
            </w:r>
          </w:p>
        </w:tc>
        <w:tc>
          <w:tcPr>
            <w:tcW w:w="864" w:type="dxa"/>
          </w:tcPr>
          <w:p w:rsidR="007D3B69" w:rsidRDefault="00C91545">
            <w:r>
              <w:t>ROC</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ALSAR</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adma_lo_addr_r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AHSAR</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adma_hi_a</w:t>
            </w:r>
            <w:r>
              <w:lastRenderedPageBreak/>
              <w:t>ddr_r</w:t>
            </w:r>
          </w:p>
        </w:tc>
        <w:tc>
          <w:tcPr>
            <w:tcW w:w="1008" w:type="dxa"/>
          </w:tcPr>
          <w:p w:rsidR="007D3B69" w:rsidRDefault="00C91545">
            <w:r>
              <w:lastRenderedPageBreak/>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lastRenderedPageBreak/>
        <w:t>PV0</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driver_str_sel</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13:11</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clk_gen_sel</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sdclk_freq_sel</w:t>
            </w:r>
          </w:p>
        </w:tc>
        <w:tc>
          <w:tcPr>
            <w:tcW w:w="1008" w:type="dxa"/>
          </w:tcPr>
          <w:p w:rsidR="007D3B69" w:rsidRDefault="00C91545">
            <w:r>
              <w:t>9:0</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bl>
    <w:p w:rsidR="007D3B69" w:rsidRDefault="00C91545" w:rsidP="000C4E2D">
      <w:pPr>
        <w:pStyle w:val="3"/>
        <w:spacing w:before="156" w:after="156"/>
        <w:ind w:left="964" w:hanging="964"/>
      </w:pPr>
      <w:r>
        <w:t>PV1</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driver_str_sel</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13:11</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clk_gen_sel</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sdclk_freq_sel</w:t>
            </w:r>
          </w:p>
        </w:tc>
        <w:tc>
          <w:tcPr>
            <w:tcW w:w="1008" w:type="dxa"/>
          </w:tcPr>
          <w:p w:rsidR="007D3B69" w:rsidRDefault="00C91545">
            <w:r>
              <w:t>9:0</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bl>
    <w:p w:rsidR="007D3B69" w:rsidRDefault="00C91545" w:rsidP="000C4E2D">
      <w:pPr>
        <w:pStyle w:val="3"/>
        <w:spacing w:before="156" w:after="156"/>
        <w:ind w:left="964" w:hanging="964"/>
      </w:pPr>
      <w:r>
        <w:t>PV2</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driver_str_sel</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13:11</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clk_gen_se</w:t>
            </w:r>
            <w:r>
              <w:lastRenderedPageBreak/>
              <w:t>l</w:t>
            </w:r>
          </w:p>
        </w:tc>
        <w:tc>
          <w:tcPr>
            <w:tcW w:w="1008" w:type="dxa"/>
          </w:tcPr>
          <w:p w:rsidR="007D3B69" w:rsidRDefault="00C91545">
            <w:r>
              <w:lastRenderedPageBreak/>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sdclk_freq_sel</w:t>
            </w:r>
          </w:p>
        </w:tc>
        <w:tc>
          <w:tcPr>
            <w:tcW w:w="1008" w:type="dxa"/>
          </w:tcPr>
          <w:p w:rsidR="007D3B69" w:rsidRDefault="00C91545">
            <w:r>
              <w:t>9:0</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bl>
    <w:p w:rsidR="007D3B69" w:rsidRDefault="00C91545" w:rsidP="000C4E2D">
      <w:pPr>
        <w:pStyle w:val="3"/>
        <w:spacing w:before="156" w:after="156"/>
        <w:ind w:left="964" w:hanging="964"/>
      </w:pPr>
      <w:r>
        <w:t>PV3</w:t>
      </w:r>
    </w:p>
    <w:p w:rsidR="007D3B69" w:rsidRDefault="00C91545">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r w:rsidR="007D3B69" w:rsidTr="007D3B69">
        <w:tc>
          <w:tcPr>
            <w:tcW w:w="1440" w:type="dxa"/>
          </w:tcPr>
          <w:p w:rsidR="007D3B69" w:rsidRDefault="00C91545">
            <w:r>
              <w:t>driver_str_sel</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13:11</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clk_gen_sel</w:t>
            </w:r>
          </w:p>
        </w:tc>
        <w:tc>
          <w:tcPr>
            <w:tcW w:w="1008" w:type="dxa"/>
          </w:tcPr>
          <w:p w:rsidR="007D3B69" w:rsidRDefault="00C91545">
            <w:r>
              <w:t>10:10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sdclk_freq_sel</w:t>
            </w:r>
          </w:p>
        </w:tc>
        <w:tc>
          <w:tcPr>
            <w:tcW w:w="1008" w:type="dxa"/>
          </w:tcPr>
          <w:p w:rsidR="007D3B69" w:rsidRDefault="00C91545">
            <w:r>
              <w:t>9:0</w:t>
            </w:r>
          </w:p>
        </w:tc>
        <w:tc>
          <w:tcPr>
            <w:tcW w:w="864" w:type="dxa"/>
          </w:tcPr>
          <w:p w:rsidR="007D3B69" w:rsidRDefault="00C91545">
            <w:r>
              <w:t>RO</w:t>
            </w:r>
          </w:p>
        </w:tc>
        <w:tc>
          <w:tcPr>
            <w:tcW w:w="5040" w:type="dxa"/>
          </w:tcPr>
          <w:p w:rsidR="007D3B69" w:rsidRDefault="007D3B69"/>
        </w:tc>
        <w:tc>
          <w:tcPr>
            <w:tcW w:w="1008" w:type="dxa"/>
          </w:tcPr>
          <w:p w:rsidR="007D3B69" w:rsidRDefault="00C91545">
            <w:r>
              <w:t>10'h0</w:t>
            </w:r>
          </w:p>
        </w:tc>
      </w:tr>
    </w:tbl>
    <w:p w:rsidR="007D3B69" w:rsidRDefault="00C91545" w:rsidP="000C4E2D">
      <w:pPr>
        <w:pStyle w:val="3"/>
        <w:spacing w:before="156" w:after="156"/>
        <w:ind w:left="964" w:hanging="964"/>
      </w:pPr>
      <w:r>
        <w:t>HCVR</w:t>
      </w:r>
    </w:p>
    <w:p w:rsidR="007D3B69" w:rsidRDefault="00C91545">
      <w:r>
        <w:t>Offset: 0FC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vendor_ver_num</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spec_ver_num</w:t>
            </w:r>
          </w:p>
        </w:tc>
        <w:tc>
          <w:tcPr>
            <w:tcW w:w="1008" w:type="dxa"/>
          </w:tcPr>
          <w:p w:rsidR="007D3B69" w:rsidRDefault="00C91545">
            <w:r>
              <w:t>23:16</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15:0</w:t>
            </w:r>
          </w:p>
        </w:tc>
        <w:tc>
          <w:tcPr>
            <w:tcW w:w="864" w:type="dxa"/>
          </w:tcPr>
          <w:p w:rsidR="007D3B69" w:rsidRDefault="00C91545">
            <w:r>
              <w:t>RO</w:t>
            </w:r>
          </w:p>
        </w:tc>
        <w:tc>
          <w:tcPr>
            <w:tcW w:w="5040" w:type="dxa"/>
          </w:tcPr>
          <w:p w:rsidR="007D3B69" w:rsidRDefault="007D3B69"/>
        </w:tc>
        <w:tc>
          <w:tcPr>
            <w:tcW w:w="1008" w:type="dxa"/>
          </w:tcPr>
          <w:p w:rsidR="007D3B69" w:rsidRDefault="00C91545">
            <w:r>
              <w:t>16'h0</w:t>
            </w:r>
          </w:p>
        </w:tc>
      </w:tr>
    </w:tbl>
    <w:p w:rsidR="007D3B69" w:rsidRDefault="00C91545" w:rsidP="000C4E2D">
      <w:pPr>
        <w:pStyle w:val="3"/>
        <w:spacing w:before="156" w:after="156"/>
        <w:ind w:left="964" w:hanging="964"/>
      </w:pPr>
      <w:r>
        <w:t>VR0</w:t>
      </w:r>
    </w:p>
    <w:p w:rsidR="007D3B69" w:rsidRDefault="00C91545">
      <w:r>
        <w:t>Offset: 100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ncrc</w:t>
            </w:r>
          </w:p>
        </w:tc>
        <w:tc>
          <w:tcPr>
            <w:tcW w:w="1008" w:type="dxa"/>
          </w:tcPr>
          <w:p w:rsidR="007D3B69" w:rsidRDefault="00C91545">
            <w:r>
              <w:t>27:24</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Reserved</w:t>
            </w:r>
          </w:p>
        </w:tc>
        <w:tc>
          <w:tcPr>
            <w:tcW w:w="1008" w:type="dxa"/>
          </w:tcPr>
          <w:p w:rsidR="007D3B69" w:rsidRDefault="00C91545">
            <w:r>
              <w:t>23:17</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int_edge_sel</w:t>
            </w:r>
          </w:p>
        </w:tc>
        <w:tc>
          <w:tcPr>
            <w:tcW w:w="1008" w:type="dxa"/>
          </w:tcPr>
          <w:p w:rsidR="007D3B69" w:rsidRDefault="00C91545">
            <w:r>
              <w:t>16:16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15:14</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lastRenderedPageBreak/>
              <w:t>p_lat_off</w:t>
            </w:r>
          </w:p>
        </w:tc>
        <w:tc>
          <w:tcPr>
            <w:tcW w:w="1008" w:type="dxa"/>
          </w:tcPr>
          <w:p w:rsidR="007D3B69" w:rsidRDefault="00C91545">
            <w:r>
              <w:t>13:8</w:t>
            </w:r>
          </w:p>
        </w:tc>
        <w:tc>
          <w:tcPr>
            <w:tcW w:w="864" w:type="dxa"/>
          </w:tcPr>
          <w:p w:rsidR="007D3B69" w:rsidRDefault="00C91545">
            <w:r>
              <w:t>RW</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Reserved</w:t>
            </w:r>
          </w:p>
        </w:tc>
        <w:tc>
          <w:tcPr>
            <w:tcW w:w="1008" w:type="dxa"/>
          </w:tcPr>
          <w:p w:rsidR="007D3B69" w:rsidRDefault="00C91545">
            <w:r>
              <w:t>7:1</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p_lat_en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VR1</w:t>
      </w:r>
    </w:p>
    <w:p w:rsidR="007D3B69" w:rsidRDefault="00C91545">
      <w:r>
        <w:t>Offset: 104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31:25</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cmd_conflict_en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23:19</w:t>
            </w:r>
          </w:p>
        </w:tc>
        <w:tc>
          <w:tcPr>
            <w:tcW w:w="864" w:type="dxa"/>
          </w:tcPr>
          <w:p w:rsidR="007D3B69" w:rsidRDefault="00C91545">
            <w:r>
              <w:t>RO</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nsb</w:t>
            </w:r>
          </w:p>
        </w:tc>
        <w:tc>
          <w:tcPr>
            <w:tcW w:w="1008" w:type="dxa"/>
          </w:tcPr>
          <w:p w:rsidR="007D3B69" w:rsidRDefault="00C91545">
            <w:r>
              <w:t>18:16</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Reserved</w:t>
            </w:r>
          </w:p>
        </w:tc>
        <w:tc>
          <w:tcPr>
            <w:tcW w:w="1008" w:type="dxa"/>
          </w:tcPr>
          <w:p w:rsidR="007D3B69" w:rsidRDefault="00C91545">
            <w:r>
              <w:t>15:12</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ncr</w:t>
            </w:r>
          </w:p>
        </w:tc>
        <w:tc>
          <w:tcPr>
            <w:tcW w:w="1008" w:type="dxa"/>
          </w:tcPr>
          <w:p w:rsidR="007D3B69" w:rsidRDefault="00C91545">
            <w:r>
              <w:t>11:8</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Reserved</w:t>
            </w:r>
          </w:p>
        </w:tc>
        <w:tc>
          <w:tcPr>
            <w:tcW w:w="1008" w:type="dxa"/>
          </w:tcPr>
          <w:p w:rsidR="007D3B69" w:rsidRDefault="00C91545">
            <w:r>
              <w:t>7:4</w:t>
            </w:r>
          </w:p>
        </w:tc>
        <w:tc>
          <w:tcPr>
            <w:tcW w:w="864" w:type="dxa"/>
          </w:tcPr>
          <w:p w:rsidR="007D3B69" w:rsidRDefault="00C91545">
            <w:r>
              <w:t>RO</w:t>
            </w:r>
          </w:p>
        </w:tc>
        <w:tc>
          <w:tcPr>
            <w:tcW w:w="5040" w:type="dxa"/>
          </w:tcPr>
          <w:p w:rsidR="007D3B69" w:rsidRDefault="007D3B69"/>
        </w:tc>
        <w:tc>
          <w:tcPr>
            <w:tcW w:w="1008" w:type="dxa"/>
          </w:tcPr>
          <w:p w:rsidR="007D3B69" w:rsidRDefault="00C91545">
            <w:r>
              <w:t>4'h0</w:t>
            </w:r>
          </w:p>
        </w:tc>
      </w:tr>
      <w:tr w:rsidR="007D3B69" w:rsidTr="007D3B69">
        <w:tc>
          <w:tcPr>
            <w:tcW w:w="1440" w:type="dxa"/>
          </w:tcPr>
          <w:p w:rsidR="007D3B69" w:rsidRDefault="00C91545">
            <w:r>
              <w:t>lo_sd_rstn</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mmc_boot_ack_en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mmc_boot</w:t>
            </w:r>
          </w:p>
        </w:tc>
        <w:tc>
          <w:tcPr>
            <w:tcW w:w="1008" w:type="dxa"/>
          </w:tcPr>
          <w:p w:rsidR="007D3B69" w:rsidRDefault="00C91545">
            <w:r>
              <w:t>1:0</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bl>
    <w:p w:rsidR="007D3B69" w:rsidRDefault="00C91545" w:rsidP="000C4E2D">
      <w:pPr>
        <w:pStyle w:val="3"/>
        <w:spacing w:before="156" w:after="156"/>
        <w:ind w:left="964" w:hanging="964"/>
      </w:pPr>
      <w:r>
        <w:t>VR2</w:t>
      </w:r>
    </w:p>
    <w:p w:rsidR="007D3B69" w:rsidRDefault="00C91545">
      <w:r>
        <w:t>Offset: 108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clk_ctrl_sw_rst</w:t>
            </w:r>
          </w:p>
        </w:tc>
        <w:tc>
          <w:tcPr>
            <w:tcW w:w="1008" w:type="dxa"/>
          </w:tcPr>
          <w:p w:rsidR="007D3B69" w:rsidRDefault="00C91545">
            <w:r>
              <w:t>0:0</w:t>
            </w:r>
          </w:p>
        </w:tc>
        <w:tc>
          <w:tcPr>
            <w:tcW w:w="864" w:type="dxa"/>
          </w:tcPr>
          <w:p w:rsidR="007D3B69" w:rsidRDefault="00C91545">
            <w:r>
              <w:t>RWAC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VR3</w:t>
      </w:r>
    </w:p>
    <w:p w:rsidR="007D3B69" w:rsidRDefault="00C91545">
      <w:r>
        <w:t>Offset: 10C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31:29</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sd_delay_sel_bound</w:t>
            </w:r>
          </w:p>
        </w:tc>
        <w:tc>
          <w:tcPr>
            <w:tcW w:w="1008" w:type="dxa"/>
          </w:tcPr>
          <w:p w:rsidR="007D3B69" w:rsidRDefault="00C91545">
            <w:r>
              <w:t>28:24</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23:21</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lastRenderedPageBreak/>
              <w:t>sd_delay_val</w:t>
            </w:r>
          </w:p>
        </w:tc>
        <w:tc>
          <w:tcPr>
            <w:tcW w:w="1008" w:type="dxa"/>
          </w:tcPr>
          <w:p w:rsidR="007D3B69" w:rsidRDefault="00C91545">
            <w:r>
              <w:t>20:16</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crc16_error_thres</w:t>
            </w:r>
          </w:p>
        </w:tc>
        <w:tc>
          <w:tcPr>
            <w:tcW w:w="1008" w:type="dxa"/>
          </w:tcPr>
          <w:p w:rsidR="007D3B69" w:rsidRDefault="00C91545">
            <w:r>
              <w:t>12:8</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r w:rsidR="007D3B69" w:rsidTr="007D3B69">
        <w:tc>
          <w:tcPr>
            <w:tcW w:w="1440" w:type="dxa"/>
          </w:tcPr>
          <w:p w:rsidR="007D3B69" w:rsidRDefault="00C91545">
            <w:r>
              <w:t>Reserved</w:t>
            </w:r>
          </w:p>
        </w:tc>
        <w:tc>
          <w:tcPr>
            <w:tcW w:w="1008" w:type="dxa"/>
          </w:tcPr>
          <w:p w:rsidR="007D3B69" w:rsidRDefault="00C91545">
            <w:r>
              <w:t>7:5</w:t>
            </w:r>
          </w:p>
        </w:tc>
        <w:tc>
          <w:tcPr>
            <w:tcW w:w="864" w:type="dxa"/>
          </w:tcPr>
          <w:p w:rsidR="007D3B69" w:rsidRDefault="00C91545">
            <w:r>
              <w:t>RO</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tuning_success_thres</w:t>
            </w:r>
          </w:p>
        </w:tc>
        <w:tc>
          <w:tcPr>
            <w:tcW w:w="1008" w:type="dxa"/>
          </w:tcPr>
          <w:p w:rsidR="007D3B69" w:rsidRDefault="00C91545">
            <w:r>
              <w:t>4:0</w:t>
            </w:r>
          </w:p>
        </w:tc>
        <w:tc>
          <w:tcPr>
            <w:tcW w:w="864" w:type="dxa"/>
          </w:tcPr>
          <w:p w:rsidR="007D3B69" w:rsidRDefault="00C91545">
            <w:r>
              <w:t>RW</w:t>
            </w:r>
          </w:p>
        </w:tc>
        <w:tc>
          <w:tcPr>
            <w:tcW w:w="5040" w:type="dxa"/>
          </w:tcPr>
          <w:p w:rsidR="007D3B69" w:rsidRDefault="007D3B69"/>
        </w:tc>
        <w:tc>
          <w:tcPr>
            <w:tcW w:w="1008" w:type="dxa"/>
          </w:tcPr>
          <w:p w:rsidR="007D3B69" w:rsidRDefault="00C91545">
            <w:r>
              <w:t>5'h0</w:t>
            </w:r>
          </w:p>
        </w:tc>
      </w:tr>
    </w:tbl>
    <w:p w:rsidR="007D3B69" w:rsidRDefault="00C91545" w:rsidP="000C4E2D">
      <w:pPr>
        <w:pStyle w:val="3"/>
        <w:spacing w:before="156" w:after="156"/>
        <w:ind w:left="964" w:hanging="964"/>
      </w:pPr>
      <w:r>
        <w:t>VR4</w:t>
      </w:r>
    </w:p>
    <w:p w:rsidR="007D3B69" w:rsidRDefault="00C91545">
      <w:r>
        <w:t>Offset: 110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tuning_record</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VR5</w:t>
      </w:r>
    </w:p>
    <w:p w:rsidR="007D3B69" w:rsidRDefault="00C91545">
      <w:r>
        <w:t>Offset: 114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db_timeout</w:t>
            </w:r>
          </w:p>
        </w:tc>
        <w:tc>
          <w:tcPr>
            <w:tcW w:w="1008" w:type="dxa"/>
          </w:tcPr>
          <w:p w:rsidR="007D3B69" w:rsidRDefault="00C91545">
            <w:r>
              <w:t>3:0</w:t>
            </w:r>
          </w:p>
        </w:tc>
        <w:tc>
          <w:tcPr>
            <w:tcW w:w="864" w:type="dxa"/>
          </w:tcPr>
          <w:p w:rsidR="007D3B69" w:rsidRDefault="00C91545">
            <w:r>
              <w:t>RW</w:t>
            </w:r>
          </w:p>
        </w:tc>
        <w:tc>
          <w:tcPr>
            <w:tcW w:w="5040" w:type="dxa"/>
          </w:tcPr>
          <w:p w:rsidR="007D3B69" w:rsidRDefault="007D3B69"/>
        </w:tc>
        <w:tc>
          <w:tcPr>
            <w:tcW w:w="1008" w:type="dxa"/>
          </w:tcPr>
          <w:p w:rsidR="007D3B69" w:rsidRDefault="00C91545">
            <w:r>
              <w:t>4'h0</w:t>
            </w:r>
          </w:p>
        </w:tc>
      </w:tr>
    </w:tbl>
    <w:p w:rsidR="007D3B69" w:rsidRDefault="00C91545" w:rsidP="000C4E2D">
      <w:pPr>
        <w:pStyle w:val="3"/>
        <w:spacing w:before="156" w:after="156"/>
        <w:ind w:left="964" w:hanging="964"/>
      </w:pPr>
      <w:r>
        <w:t>VR6</w:t>
      </w:r>
    </w:p>
    <w:p w:rsidR="007D3B69" w:rsidRDefault="00C91545">
      <w:r>
        <w:t>Offset: 118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hburst_incr</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VR7</w:t>
      </w:r>
    </w:p>
    <w:p w:rsidR="007D3B69" w:rsidRDefault="00C91545">
      <w:r>
        <w:t>Offset: 11C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31:6</w:t>
            </w:r>
          </w:p>
        </w:tc>
        <w:tc>
          <w:tcPr>
            <w:tcW w:w="864" w:type="dxa"/>
          </w:tcPr>
          <w:p w:rsidR="007D3B69" w:rsidRDefault="00C91545">
            <w:r>
              <w:t>RO</w:t>
            </w:r>
          </w:p>
        </w:tc>
        <w:tc>
          <w:tcPr>
            <w:tcW w:w="5040" w:type="dxa"/>
          </w:tcPr>
          <w:p w:rsidR="007D3B69" w:rsidRDefault="007D3B69"/>
        </w:tc>
        <w:tc>
          <w:tcPr>
            <w:tcW w:w="1008" w:type="dxa"/>
          </w:tcPr>
          <w:p w:rsidR="007D3B69" w:rsidRDefault="00C91545">
            <w:r>
              <w:t>26'h0</w:t>
            </w:r>
          </w:p>
        </w:tc>
      </w:tr>
      <w:tr w:rsidR="007D3B69" w:rsidTr="007D3B69">
        <w:tc>
          <w:tcPr>
            <w:tcW w:w="1440" w:type="dxa"/>
          </w:tcPr>
          <w:p w:rsidR="007D3B69" w:rsidRDefault="00C91545">
            <w:r>
              <w:t>stop_sdclk_by_user</w:t>
            </w:r>
          </w:p>
        </w:tc>
        <w:tc>
          <w:tcPr>
            <w:tcW w:w="1008" w:type="dxa"/>
          </w:tcPr>
          <w:p w:rsidR="007D3B69" w:rsidRDefault="00C91545">
            <w:r>
              <w:t>5:5</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stop_sdclk_insert_un</w:t>
            </w:r>
            <w:r>
              <w:lastRenderedPageBreak/>
              <w:t>stable</w:t>
            </w:r>
          </w:p>
        </w:tc>
        <w:tc>
          <w:tcPr>
            <w:tcW w:w="1008" w:type="dxa"/>
          </w:tcPr>
          <w:p w:rsidR="007D3B69" w:rsidRDefault="00C91545">
            <w:r>
              <w:lastRenderedPageBreak/>
              <w:t>4:4</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lastRenderedPageBreak/>
              <w:t>stop_sdclk_wait_buf_ava_rd</w:t>
            </w:r>
          </w:p>
        </w:tc>
        <w:tc>
          <w:tcPr>
            <w:tcW w:w="1008" w:type="dxa"/>
          </w:tcPr>
          <w:p w:rsidR="007D3B69" w:rsidRDefault="00C91545">
            <w:r>
              <w:t>3:3</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stop_sdclk_wr_fifo_empty</w:t>
            </w:r>
          </w:p>
        </w:tc>
        <w:tc>
          <w:tcPr>
            <w:tcW w:w="1008" w:type="dxa"/>
          </w:tcPr>
          <w:p w:rsidR="007D3B69" w:rsidRDefault="00C91545">
            <w:r>
              <w:t>2:2</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stop_sdcllk_rd_fifo_afull</w:t>
            </w:r>
          </w:p>
        </w:tc>
        <w:tc>
          <w:tcPr>
            <w:tcW w:w="1008" w:type="dxa"/>
          </w:tcPr>
          <w:p w:rsidR="007D3B69" w:rsidRDefault="00C91545">
            <w:r>
              <w:t>1:1</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ahb_resp_err_sts</w:t>
            </w:r>
          </w:p>
        </w:tc>
        <w:tc>
          <w:tcPr>
            <w:tcW w:w="1008" w:type="dxa"/>
          </w:tcPr>
          <w:p w:rsidR="007D3B69" w:rsidRDefault="00C91545">
            <w:r>
              <w:t>0:0</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VR8</w:t>
      </w:r>
    </w:p>
    <w:p w:rsidR="007D3B69" w:rsidRDefault="00C91545">
      <w:r>
        <w:t>Offset: 120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31:6</w:t>
            </w:r>
          </w:p>
        </w:tc>
        <w:tc>
          <w:tcPr>
            <w:tcW w:w="864" w:type="dxa"/>
          </w:tcPr>
          <w:p w:rsidR="007D3B69" w:rsidRDefault="00C91545">
            <w:r>
              <w:t>RO</w:t>
            </w:r>
          </w:p>
        </w:tc>
        <w:tc>
          <w:tcPr>
            <w:tcW w:w="5040" w:type="dxa"/>
          </w:tcPr>
          <w:p w:rsidR="007D3B69" w:rsidRDefault="007D3B69"/>
        </w:tc>
        <w:tc>
          <w:tcPr>
            <w:tcW w:w="1008" w:type="dxa"/>
          </w:tcPr>
          <w:p w:rsidR="007D3B69" w:rsidRDefault="00C91545">
            <w:r>
              <w:t>26'h0</w:t>
            </w:r>
          </w:p>
        </w:tc>
      </w:tr>
      <w:tr w:rsidR="007D3B69" w:rsidTr="007D3B69">
        <w:tc>
          <w:tcPr>
            <w:tcW w:w="1440" w:type="dxa"/>
          </w:tcPr>
          <w:p w:rsidR="007D3B69" w:rsidRDefault="00C91545">
            <w:r>
              <w:t>stop_sdcllk_by_user_en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stop_sdclk_insert_unstable_en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stop_sdclk_wait_buf_ava_rd_en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stop_sdclk_wr_fifo_empty_en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stop_sdclk_rd_fifo_afull_en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ahb_resp_err_sts_en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lastRenderedPageBreak/>
        <w:t>VR9</w:t>
      </w:r>
    </w:p>
    <w:p w:rsidR="007D3B69" w:rsidRDefault="00C91545">
      <w:r>
        <w:t>Offset: 124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31:6</w:t>
            </w:r>
          </w:p>
        </w:tc>
        <w:tc>
          <w:tcPr>
            <w:tcW w:w="864" w:type="dxa"/>
          </w:tcPr>
          <w:p w:rsidR="007D3B69" w:rsidRDefault="00C91545">
            <w:r>
              <w:t>RO</w:t>
            </w:r>
          </w:p>
        </w:tc>
        <w:tc>
          <w:tcPr>
            <w:tcW w:w="5040" w:type="dxa"/>
          </w:tcPr>
          <w:p w:rsidR="007D3B69" w:rsidRDefault="007D3B69"/>
        </w:tc>
        <w:tc>
          <w:tcPr>
            <w:tcW w:w="1008" w:type="dxa"/>
          </w:tcPr>
          <w:p w:rsidR="007D3B69" w:rsidRDefault="00C91545">
            <w:r>
              <w:t>26'h0</w:t>
            </w:r>
          </w:p>
        </w:tc>
      </w:tr>
      <w:tr w:rsidR="007D3B69" w:rsidTr="007D3B69">
        <w:tc>
          <w:tcPr>
            <w:tcW w:w="1440" w:type="dxa"/>
          </w:tcPr>
          <w:p w:rsidR="007D3B69" w:rsidRDefault="00C91545">
            <w:r>
              <w:t>stop_sdclk_by_user_sig_en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stop_sdclk_insert_unstable_sig_en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stop_sdclk_wait_buf_ava_rd_sig_en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stop_sdclk_wr_fifo_empty_sig_en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stop_sdclk_rd_fifo_afull_sig_en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ahb_resp_err_sig_en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DHER</w:t>
      </w:r>
    </w:p>
    <w:p w:rsidR="007D3B69" w:rsidRDefault="00C91545">
      <w:r>
        <w:t>Offset: 128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dma_hsk_en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HWA</w:t>
      </w:r>
    </w:p>
    <w:p w:rsidR="007D3B69" w:rsidRDefault="00C91545">
      <w:r>
        <w:t>Offset: 178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31:9</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hw_config</w:t>
            </w:r>
          </w:p>
        </w:tc>
        <w:tc>
          <w:tcPr>
            <w:tcW w:w="1008" w:type="dxa"/>
          </w:tcPr>
          <w:p w:rsidR="007D3B69" w:rsidRDefault="00C91545">
            <w:r>
              <w:t>8:0</w:t>
            </w:r>
          </w:p>
        </w:tc>
        <w:tc>
          <w:tcPr>
            <w:tcW w:w="864" w:type="dxa"/>
          </w:tcPr>
          <w:p w:rsidR="007D3B69" w:rsidRDefault="00C91545">
            <w:r>
              <w:t>RO</w:t>
            </w:r>
          </w:p>
        </w:tc>
        <w:tc>
          <w:tcPr>
            <w:tcW w:w="5040" w:type="dxa"/>
          </w:tcPr>
          <w:p w:rsidR="007D3B69" w:rsidRDefault="007D3B69"/>
        </w:tc>
        <w:tc>
          <w:tcPr>
            <w:tcW w:w="1008" w:type="dxa"/>
          </w:tcPr>
          <w:p w:rsidR="007D3B69" w:rsidRDefault="00C91545">
            <w:r>
              <w:t>9'h0</w:t>
            </w:r>
          </w:p>
        </w:tc>
      </w:tr>
    </w:tbl>
    <w:p w:rsidR="007D3B69" w:rsidRDefault="00C91545" w:rsidP="000C4E2D">
      <w:pPr>
        <w:pStyle w:val="3"/>
        <w:spacing w:before="156" w:after="156"/>
        <w:ind w:left="964" w:hanging="964"/>
      </w:pPr>
      <w:r>
        <w:t>IPRR</w:t>
      </w:r>
    </w:p>
    <w:p w:rsidR="007D3B69" w:rsidRDefault="00C91545">
      <w:r>
        <w:t>Offset: 17C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rev_num</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CMCR</w:t>
      </w:r>
    </w:p>
    <w:p w:rsidR="007D3B69" w:rsidRDefault="00C91545">
      <w:r>
        <w:t>Offset: 180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RO</w:t>
            </w:r>
          </w:p>
        </w:tc>
        <w:tc>
          <w:tcPr>
            <w:tcW w:w="5040" w:type="dxa"/>
          </w:tcPr>
          <w:p w:rsidR="007D3B69" w:rsidRDefault="007D3B69"/>
        </w:tc>
        <w:tc>
          <w:tcPr>
            <w:tcW w:w="1008" w:type="dxa"/>
          </w:tcPr>
          <w:p w:rsidR="007D3B69" w:rsidRDefault="00C91545">
            <w:r>
              <w:t>21'h0</w:t>
            </w:r>
          </w:p>
        </w:tc>
      </w:tr>
      <w:tr w:rsidR="007D3B69" w:rsidTr="007D3B69">
        <w:tc>
          <w:tcPr>
            <w:tcW w:w="1440" w:type="dxa"/>
          </w:tcPr>
          <w:p w:rsidR="007D3B69" w:rsidRDefault="00C91545">
            <w:r>
              <w:t>swap_hl</w:t>
            </w:r>
          </w:p>
        </w:tc>
        <w:tc>
          <w:tcPr>
            <w:tcW w:w="1008" w:type="dxa"/>
          </w:tcPr>
          <w:p w:rsidR="007D3B69" w:rsidRDefault="00C91545">
            <w:r>
              <w:t>10:10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ch_endian</w:t>
            </w:r>
          </w:p>
        </w:tc>
        <w:tc>
          <w:tcPr>
            <w:tcW w:w="1008" w:type="dxa"/>
          </w:tcPr>
          <w:p w:rsidR="007D3B69" w:rsidRDefault="00C91545">
            <w:r>
              <w:t>9:9</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sec_access_en</w:t>
            </w:r>
          </w:p>
        </w:tc>
        <w:tc>
          <w:tcPr>
            <w:tcW w:w="1008" w:type="dxa"/>
          </w:tcPr>
          <w:p w:rsidR="007D3B69" w:rsidRDefault="00C91545">
            <w:r>
              <w:t>8:8</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auto_c2_dcbc_en</w:t>
            </w:r>
          </w:p>
        </w:tc>
        <w:tc>
          <w:tcPr>
            <w:tcW w:w="1008" w:type="dxa"/>
          </w:tcPr>
          <w:p w:rsidR="007D3B69" w:rsidRDefault="00C91545">
            <w:r>
              <w:t>7:7</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auto_c2_ecbc_en</w:t>
            </w:r>
          </w:p>
        </w:tc>
        <w:tc>
          <w:tcPr>
            <w:tcW w:w="1008" w:type="dxa"/>
          </w:tcPr>
          <w:p w:rsidR="007D3B69" w:rsidRDefault="00C91545">
            <w:r>
              <w:t>6:6</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rngc2_g_en</w:t>
            </w:r>
          </w:p>
        </w:tc>
        <w:tc>
          <w:tcPr>
            <w:tcW w:w="1008" w:type="dxa"/>
          </w:tcPr>
          <w:p w:rsidR="007D3B69" w:rsidRDefault="00C91545">
            <w:r>
              <w:t>5:5</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c2_dcbc_en</w:t>
            </w:r>
          </w:p>
        </w:tc>
        <w:tc>
          <w:tcPr>
            <w:tcW w:w="1008" w:type="dxa"/>
          </w:tcPr>
          <w:p w:rsidR="007D3B69" w:rsidRDefault="00C91545">
            <w:r>
              <w:t>4:4</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c2_d_en</w:t>
            </w:r>
          </w:p>
        </w:tc>
        <w:tc>
          <w:tcPr>
            <w:tcW w:w="1008" w:type="dxa"/>
          </w:tcPr>
          <w:p w:rsidR="007D3B69" w:rsidRDefault="00C91545">
            <w:r>
              <w:t>3:3</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c2_ecbc_en</w:t>
            </w:r>
          </w:p>
        </w:tc>
        <w:tc>
          <w:tcPr>
            <w:tcW w:w="1008" w:type="dxa"/>
          </w:tcPr>
          <w:p w:rsidR="007D3B69" w:rsidRDefault="00C91545">
            <w:r>
              <w:t>2:2</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c2_e_en</w:t>
            </w:r>
          </w:p>
        </w:tc>
        <w:tc>
          <w:tcPr>
            <w:tcW w:w="1008" w:type="dxa"/>
          </w:tcPr>
          <w:p w:rsidR="007D3B69" w:rsidRDefault="00C91545">
            <w:r>
              <w:t>1:1</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c2_g_en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CMSR</w:t>
      </w:r>
    </w:p>
    <w:p w:rsidR="007D3B69" w:rsidRDefault="00C91545">
      <w:r>
        <w:t>Offset: 184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lastRenderedPageBreak/>
              <w:t>cp_rdy</w:t>
            </w:r>
          </w:p>
        </w:tc>
        <w:tc>
          <w:tcPr>
            <w:tcW w:w="1008" w:type="dxa"/>
          </w:tcPr>
          <w:p w:rsidR="007D3B69" w:rsidRDefault="00C91545">
            <w:r>
              <w:t>0:0</w:t>
            </w:r>
          </w:p>
        </w:tc>
        <w:tc>
          <w:tcPr>
            <w:tcW w:w="864" w:type="dxa"/>
          </w:tcPr>
          <w:p w:rsidR="007D3B69" w:rsidRDefault="00C91545">
            <w:r>
              <w:t>RW1C</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CMSE</w:t>
      </w:r>
    </w:p>
    <w:p w:rsidR="007D3B69" w:rsidRDefault="00C91545">
      <w:r>
        <w:t>Offset: 188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cp_rdy_sig_en</w:t>
            </w:r>
          </w:p>
        </w:tc>
        <w:tc>
          <w:tcPr>
            <w:tcW w:w="1008" w:type="dxa"/>
          </w:tcPr>
          <w:p w:rsidR="007D3B69" w:rsidRDefault="00C91545">
            <w:r>
              <w:t>0:0</w:t>
            </w:r>
          </w:p>
        </w:tc>
        <w:tc>
          <w:tcPr>
            <w:tcW w:w="864" w:type="dxa"/>
          </w:tcPr>
          <w:p w:rsidR="007D3B69" w:rsidRDefault="00C91545">
            <w:r>
              <w:t>RW</w:t>
            </w:r>
          </w:p>
        </w:tc>
        <w:tc>
          <w:tcPr>
            <w:tcW w:w="5040" w:type="dxa"/>
          </w:tcPr>
          <w:p w:rsidR="007D3B69" w:rsidRDefault="007D3B69"/>
        </w:tc>
        <w:tc>
          <w:tcPr>
            <w:tcW w:w="1008" w:type="dxa"/>
          </w:tcPr>
          <w:p w:rsidR="007D3B69" w:rsidRDefault="00C91545">
            <w:r>
              <w:t>1'h0</w:t>
            </w:r>
          </w:p>
        </w:tc>
      </w:tr>
    </w:tbl>
    <w:p w:rsidR="007D3B69" w:rsidRDefault="00C91545" w:rsidP="000C4E2D">
      <w:pPr>
        <w:pStyle w:val="3"/>
        <w:spacing w:before="156" w:after="156"/>
        <w:ind w:left="964" w:hanging="964"/>
      </w:pPr>
      <w:r>
        <w:t>LWID</w:t>
      </w:r>
    </w:p>
    <w:p w:rsidR="007D3B69" w:rsidRDefault="00C91545">
      <w:r>
        <w:t>Offset: 18C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HWID</w:t>
      </w:r>
    </w:p>
    <w:p w:rsidR="007D3B69" w:rsidRDefault="00C91545">
      <w:r>
        <w:t>Offset: 190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L_r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LWIK</w:t>
      </w:r>
    </w:p>
    <w:p w:rsidR="007D3B69" w:rsidRDefault="00C91545">
      <w:r>
        <w:t>Offset: 194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key_b_r</w:t>
            </w:r>
          </w:p>
        </w:tc>
        <w:tc>
          <w:tcPr>
            <w:tcW w:w="1008" w:type="dxa"/>
          </w:tcPr>
          <w:p w:rsidR="007D3B69" w:rsidRDefault="00C91545">
            <w:r>
              <w:t>31:0</w:t>
            </w:r>
          </w:p>
        </w:tc>
        <w:tc>
          <w:tcPr>
            <w:tcW w:w="864" w:type="dxa"/>
          </w:tcPr>
          <w:p w:rsidR="007D3B69" w:rsidRDefault="00C91545">
            <w:r>
              <w:t>RW</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HWIK</w:t>
      </w:r>
    </w:p>
    <w:p w:rsidR="007D3B69" w:rsidRDefault="00C91545">
      <w:r>
        <w:t>Offset: 198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31:24</w:t>
            </w:r>
          </w:p>
        </w:tc>
        <w:tc>
          <w:tcPr>
            <w:tcW w:w="864" w:type="dxa"/>
          </w:tcPr>
          <w:p w:rsidR="007D3B69" w:rsidRDefault="00C91545">
            <w:r>
              <w:t>RO</w:t>
            </w:r>
          </w:p>
        </w:tc>
        <w:tc>
          <w:tcPr>
            <w:tcW w:w="5040" w:type="dxa"/>
          </w:tcPr>
          <w:p w:rsidR="007D3B69" w:rsidRDefault="007D3B69"/>
        </w:tc>
        <w:tc>
          <w:tcPr>
            <w:tcW w:w="1008" w:type="dxa"/>
          </w:tcPr>
          <w:p w:rsidR="007D3B69" w:rsidRDefault="00C91545">
            <w:r>
              <w:t>8'h0</w:t>
            </w:r>
          </w:p>
        </w:tc>
      </w:tr>
      <w:tr w:rsidR="007D3B69" w:rsidTr="007D3B69">
        <w:tc>
          <w:tcPr>
            <w:tcW w:w="1440" w:type="dxa"/>
          </w:tcPr>
          <w:p w:rsidR="007D3B69" w:rsidRDefault="00C91545">
            <w:r>
              <w:t>key_a_r</w:t>
            </w:r>
          </w:p>
        </w:tc>
        <w:tc>
          <w:tcPr>
            <w:tcW w:w="1008" w:type="dxa"/>
          </w:tcPr>
          <w:p w:rsidR="007D3B69" w:rsidRDefault="00C91545">
            <w:r>
              <w:t>23:0</w:t>
            </w:r>
          </w:p>
        </w:tc>
        <w:tc>
          <w:tcPr>
            <w:tcW w:w="864" w:type="dxa"/>
          </w:tcPr>
          <w:p w:rsidR="007D3B69" w:rsidRDefault="00C91545">
            <w:r>
              <w:t>RW</w:t>
            </w:r>
          </w:p>
        </w:tc>
        <w:tc>
          <w:tcPr>
            <w:tcW w:w="5040" w:type="dxa"/>
          </w:tcPr>
          <w:p w:rsidR="007D3B69" w:rsidRDefault="007D3B69"/>
        </w:tc>
        <w:tc>
          <w:tcPr>
            <w:tcW w:w="1008" w:type="dxa"/>
          </w:tcPr>
          <w:p w:rsidR="007D3B69" w:rsidRDefault="00C91545">
            <w:r>
              <w:t>24'h0</w:t>
            </w:r>
          </w:p>
        </w:tc>
      </w:tr>
    </w:tbl>
    <w:p w:rsidR="007D3B69" w:rsidRDefault="00C91545" w:rsidP="000C4E2D">
      <w:pPr>
        <w:pStyle w:val="3"/>
        <w:spacing w:before="156" w:after="156"/>
        <w:ind w:left="964" w:hanging="964"/>
      </w:pPr>
      <w:r>
        <w:t>LWOD</w:t>
      </w:r>
    </w:p>
    <w:p w:rsidR="007D3B69" w:rsidRDefault="00C91545">
      <w:r>
        <w:t>Offset: 19C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cp_out_low</w:t>
            </w:r>
            <w:r>
              <w:lastRenderedPageBreak/>
              <w:t>_r</w:t>
            </w:r>
          </w:p>
        </w:tc>
        <w:tc>
          <w:tcPr>
            <w:tcW w:w="1008" w:type="dxa"/>
          </w:tcPr>
          <w:p w:rsidR="007D3B69" w:rsidRDefault="00C91545">
            <w:r>
              <w:lastRenderedPageBreak/>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lastRenderedPageBreak/>
        <w:t>HWOD</w:t>
      </w:r>
    </w:p>
    <w:p w:rsidR="007D3B69" w:rsidRDefault="00C91545">
      <w:r>
        <w:t>Offset: 1A0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cp_out_hi_r</w:t>
            </w:r>
          </w:p>
        </w:tc>
        <w:tc>
          <w:tcPr>
            <w:tcW w:w="1008" w:type="dxa"/>
          </w:tcPr>
          <w:p w:rsidR="007D3B69" w:rsidRDefault="00C91545">
            <w:r>
              <w:t>31:0</w:t>
            </w:r>
          </w:p>
        </w:tc>
        <w:tc>
          <w:tcPr>
            <w:tcW w:w="864" w:type="dxa"/>
          </w:tcPr>
          <w:p w:rsidR="007D3B69" w:rsidRDefault="00C91545">
            <w:r>
              <w:t>RO</w:t>
            </w:r>
          </w:p>
        </w:tc>
        <w:tc>
          <w:tcPr>
            <w:tcW w:w="5040" w:type="dxa"/>
          </w:tcPr>
          <w:p w:rsidR="007D3B69" w:rsidRDefault="007D3B69"/>
        </w:tc>
        <w:tc>
          <w:tcPr>
            <w:tcW w:w="1008" w:type="dxa"/>
          </w:tcPr>
          <w:p w:rsidR="007D3B69" w:rsidRDefault="00C91545">
            <w:r>
              <w:t>32'h0</w:t>
            </w:r>
          </w:p>
        </w:tc>
      </w:tr>
    </w:tbl>
    <w:p w:rsidR="007D3B69" w:rsidRDefault="00C91545" w:rsidP="000C4E2D">
      <w:pPr>
        <w:pStyle w:val="3"/>
        <w:spacing w:before="156" w:after="156"/>
        <w:ind w:left="964" w:hanging="964"/>
      </w:pPr>
      <w:r>
        <w:t>SCTDP</w:t>
      </w:r>
    </w:p>
    <w:p w:rsidR="007D3B69" w:rsidRDefault="00C91545">
      <w:r>
        <w:t>Offset: 1A4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7D3B69"/>
        </w:tc>
        <w:tc>
          <w:tcPr>
            <w:tcW w:w="1008" w:type="dxa"/>
          </w:tcPr>
          <w:p w:rsidR="007D3B69" w:rsidRDefault="00C91545">
            <w:r>
              <w:t>24'h0</w:t>
            </w:r>
          </w:p>
        </w:tc>
      </w:tr>
      <w:tr w:rsidR="007D3B69" w:rsidTr="007D3B69">
        <w:tc>
          <w:tcPr>
            <w:tcW w:w="1440" w:type="dxa"/>
          </w:tcPr>
          <w:p w:rsidR="007D3B69" w:rsidRDefault="00C91545">
            <w:r>
              <w:t>sec_data_port</w:t>
            </w:r>
          </w:p>
        </w:tc>
        <w:tc>
          <w:tcPr>
            <w:tcW w:w="1008" w:type="dxa"/>
          </w:tcPr>
          <w:p w:rsidR="007D3B69" w:rsidRDefault="00C91545">
            <w:r>
              <w:t>7:0</w:t>
            </w:r>
          </w:p>
        </w:tc>
        <w:tc>
          <w:tcPr>
            <w:tcW w:w="864" w:type="dxa"/>
          </w:tcPr>
          <w:p w:rsidR="007D3B69" w:rsidRDefault="00C91545">
            <w:r>
              <w:t>RW</w:t>
            </w:r>
          </w:p>
        </w:tc>
        <w:tc>
          <w:tcPr>
            <w:tcW w:w="5040" w:type="dxa"/>
          </w:tcPr>
          <w:p w:rsidR="007D3B69" w:rsidRDefault="007D3B69"/>
        </w:tc>
        <w:tc>
          <w:tcPr>
            <w:tcW w:w="1008" w:type="dxa"/>
          </w:tcPr>
          <w:p w:rsidR="007D3B69" w:rsidRDefault="00C91545">
            <w:r>
              <w:t>8'h0</w:t>
            </w:r>
          </w:p>
        </w:tc>
      </w:tr>
    </w:tbl>
    <w:p w:rsidR="007D3B69" w:rsidRDefault="00C91545">
      <w:r>
        <w:br w:type="page"/>
      </w:r>
    </w:p>
    <w:p w:rsidR="007D3B69" w:rsidRDefault="00C91545" w:rsidP="00FF6CDC">
      <w:pPr>
        <w:pStyle w:val="10"/>
        <w:spacing w:before="156" w:after="156"/>
        <w:ind w:left="643" w:hanging="643"/>
      </w:pPr>
      <w:r>
        <w:lastRenderedPageBreak/>
        <w:t>CBUTTON</w:t>
      </w:r>
    </w:p>
    <w:p w:rsidR="007D3B69" w:rsidRDefault="00C91545" w:rsidP="00FF6CDC">
      <w:pPr>
        <w:pStyle w:val="2"/>
        <w:spacing w:before="156" w:after="156"/>
        <w:ind w:left="843" w:hanging="843"/>
      </w:pPr>
      <w:r>
        <w:t>Introduction</w:t>
      </w:r>
    </w:p>
    <w:p w:rsidR="00DB586F" w:rsidRPr="00246EF4" w:rsidRDefault="00DB586F" w:rsidP="00DB586F">
      <w:pPr>
        <w:rPr>
          <w:rFonts w:ascii="Verdana" w:eastAsiaTheme="minorEastAsia" w:hAnsi="Verdana"/>
          <w:bCs/>
          <w:szCs w:val="20"/>
        </w:rPr>
      </w:pPr>
      <w:r>
        <w:rPr>
          <w:rFonts w:ascii="Verdana" w:eastAsiaTheme="minorEastAsia" w:hAnsi="Verdana" w:hint="eastAsia"/>
          <w:bCs/>
          <w:szCs w:val="20"/>
        </w:rPr>
        <w:t>This block is used</w:t>
      </w:r>
      <w:r w:rsidRPr="00246EF4">
        <w:rPr>
          <w:rFonts w:ascii="Verdana" w:eastAsiaTheme="minorEastAsia" w:hAnsi="Verdana" w:hint="eastAsia"/>
          <w:bCs/>
          <w:szCs w:val="20"/>
        </w:rPr>
        <w:t xml:space="preserve"> </w:t>
      </w:r>
      <w:r>
        <w:rPr>
          <w:rFonts w:ascii="Verdana" w:eastAsiaTheme="minorEastAsia" w:hAnsi="Verdana" w:hint="eastAsia"/>
          <w:bCs/>
          <w:szCs w:val="20"/>
        </w:rPr>
        <w:t xml:space="preserve">to </w:t>
      </w:r>
      <w:r>
        <w:rPr>
          <w:rFonts w:ascii="Verdana" w:eastAsiaTheme="minorEastAsia" w:hAnsi="Verdana"/>
          <w:bCs/>
          <w:szCs w:val="20"/>
        </w:rPr>
        <w:t>control</w:t>
      </w:r>
      <w:r>
        <w:rPr>
          <w:rFonts w:ascii="Verdana" w:eastAsiaTheme="minorEastAsia" w:hAnsi="Verdana" w:hint="eastAsia"/>
          <w:bCs/>
          <w:szCs w:val="20"/>
        </w:rPr>
        <w:t xml:space="preserve"> the touch so that correct key data can be sampled and provided to CPU through the co-working of hardware and software. </w:t>
      </w:r>
    </w:p>
    <w:p w:rsidR="007D3B69" w:rsidRDefault="00C91545" w:rsidP="00FF6CDC">
      <w:pPr>
        <w:pStyle w:val="2"/>
        <w:spacing w:before="156" w:after="156"/>
        <w:ind w:left="843" w:hanging="843"/>
      </w:pPr>
      <w:r>
        <w:t>Main Features</w:t>
      </w:r>
    </w:p>
    <w:p w:rsidR="00DB586F" w:rsidRDefault="00DB586F" w:rsidP="00A25F4E">
      <w:pPr>
        <w:numPr>
          <w:ilvl w:val="0"/>
          <w:numId w:val="6"/>
        </w:numPr>
        <w:adjustRightInd w:val="0"/>
        <w:spacing w:line="240" w:lineRule="auto"/>
        <w:ind w:leftChars="229" w:left="1030"/>
        <w:textAlignment w:val="baseline"/>
      </w:pPr>
      <w:r>
        <w:rPr>
          <w:rFonts w:hint="eastAsia"/>
        </w:rPr>
        <w:t>APB interface to configure the touch time and configurations</w:t>
      </w:r>
    </w:p>
    <w:p w:rsidR="00DB586F" w:rsidRDefault="00DB586F" w:rsidP="00A25F4E">
      <w:pPr>
        <w:numPr>
          <w:ilvl w:val="0"/>
          <w:numId w:val="6"/>
        </w:numPr>
        <w:adjustRightInd w:val="0"/>
        <w:spacing w:line="240" w:lineRule="auto"/>
        <w:ind w:leftChars="229" w:left="1030"/>
        <w:textAlignment w:val="baseline"/>
      </w:pPr>
      <w:r>
        <w:rPr>
          <w:rFonts w:hint="eastAsia"/>
        </w:rPr>
        <w:t xml:space="preserve">Interrupt enable is configurable </w:t>
      </w:r>
      <w:r>
        <w:t>through</w:t>
      </w:r>
      <w:r>
        <w:rPr>
          <w:rFonts w:hint="eastAsia"/>
        </w:rPr>
        <w:t xml:space="preserve"> APB register</w:t>
      </w:r>
    </w:p>
    <w:p w:rsidR="00DB586F" w:rsidRDefault="00DB586F" w:rsidP="00A25F4E">
      <w:pPr>
        <w:numPr>
          <w:ilvl w:val="0"/>
          <w:numId w:val="6"/>
        </w:numPr>
        <w:adjustRightInd w:val="0"/>
        <w:spacing w:line="240" w:lineRule="auto"/>
        <w:ind w:leftChars="229" w:left="1030"/>
        <w:textAlignment w:val="baseline"/>
      </w:pPr>
      <w:r>
        <w:rPr>
          <w:rFonts w:hint="eastAsia"/>
        </w:rPr>
        <w:t>Interrupt signal would be high to notify the CPU key press has been detected when interrupt is enabled</w:t>
      </w:r>
    </w:p>
    <w:p w:rsidR="00DB586F" w:rsidRPr="00C108DA" w:rsidRDefault="00DB586F" w:rsidP="00A25F4E">
      <w:pPr>
        <w:numPr>
          <w:ilvl w:val="0"/>
          <w:numId w:val="6"/>
        </w:numPr>
        <w:adjustRightInd w:val="0"/>
        <w:spacing w:line="240" w:lineRule="auto"/>
        <w:ind w:leftChars="229" w:left="1030"/>
        <w:textAlignment w:val="baseline"/>
      </w:pPr>
      <w:r>
        <w:rPr>
          <w:rFonts w:hint="eastAsia"/>
        </w:rPr>
        <w:t>Multi-key press at the same time is supported</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DB586F" w:rsidRDefault="00DB586F" w:rsidP="00A25F4E">
      <w:pPr>
        <w:pStyle w:val="afc"/>
        <w:ind w:leftChars="0" w:left="0" w:right="1680"/>
        <w:jc w:val="center"/>
      </w:pPr>
      <w:r w:rsidRPr="00D41FC4">
        <w:rPr>
          <w:noProof/>
        </w:rPr>
        <w:drawing>
          <wp:inline distT="0" distB="0" distL="0" distR="0" wp14:anchorId="446C87F8" wp14:editId="12A91CDF">
            <wp:extent cx="5278120" cy="1488748"/>
            <wp:effectExtent l="19050" t="0" r="0" b="0"/>
            <wp:docPr id="33" name="图片 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64"/>
                    <a:srcRect/>
                    <a:stretch>
                      <a:fillRect/>
                    </a:stretch>
                  </pic:blipFill>
                  <pic:spPr bwMode="auto">
                    <a:xfrm>
                      <a:off x="0" y="0"/>
                      <a:ext cx="5278120" cy="1488748"/>
                    </a:xfrm>
                    <a:prstGeom prst="rect">
                      <a:avLst/>
                    </a:prstGeom>
                    <a:noFill/>
                    <a:ln w="9525">
                      <a:noFill/>
                      <a:miter lim="800000"/>
                      <a:headEnd/>
                      <a:tailEnd/>
                    </a:ln>
                    <a:effectLst/>
                  </pic:spPr>
                </pic:pic>
              </a:graphicData>
            </a:graphic>
          </wp:inline>
        </w:drawing>
      </w:r>
    </w:p>
    <w:p w:rsidR="00DB586F" w:rsidRPr="00F22082" w:rsidRDefault="00DB586F" w:rsidP="00DB586F">
      <w:pPr>
        <w:jc w:val="center"/>
        <w:rPr>
          <w:rFonts w:ascii="Verdana" w:hAnsi="Verdana" w:cs="Arial"/>
          <w:b/>
          <w:szCs w:val="20"/>
        </w:rPr>
      </w:pPr>
      <w:r w:rsidRPr="00F22082">
        <w:rPr>
          <w:rFonts w:ascii="Verdana" w:hAnsi="Verdana" w:cs="Arial"/>
          <w:b/>
          <w:szCs w:val="20"/>
        </w:rPr>
        <w:t xml:space="preserve">Figure 3-1 </w:t>
      </w:r>
      <w:r>
        <w:rPr>
          <w:rFonts w:ascii="Verdana" w:hAnsi="Verdana" w:cs="Arial" w:hint="eastAsia"/>
          <w:b/>
          <w:szCs w:val="20"/>
        </w:rPr>
        <w:t>Block Diagram</w:t>
      </w:r>
    </w:p>
    <w:p w:rsidR="00DB586F" w:rsidRDefault="00DB586F" w:rsidP="00A25F4E">
      <w:pPr>
        <w:pStyle w:val="afc"/>
        <w:ind w:leftChars="0" w:left="0" w:right="1680"/>
      </w:pPr>
      <w:r>
        <w:rPr>
          <w:rFonts w:hint="eastAsia"/>
        </w:rPr>
        <w:t xml:space="preserve">Figure 3-1 shows the overall scheme of the touch detection and figure 3-2 shows the working waveform. Basically, the analog circuit before vsw is an RC oscillator. When key is pressed, the capacitance would be changed so that the frequency of the oscillator would reflect this </w:t>
      </w:r>
      <w:r>
        <w:t>change</w:t>
      </w:r>
      <w:r>
        <w:rPr>
          <w:rFonts w:hint="eastAsia"/>
        </w:rPr>
        <w:t xml:space="preserve">. The count 512 is configurable count. It is used to low the </w:t>
      </w:r>
      <w:r>
        <w:t>frequency</w:t>
      </w:r>
      <w:r>
        <w:rPr>
          <w:rFonts w:hint="eastAsia"/>
        </w:rPr>
        <w:t xml:space="preserve"> and generate square waveform. The counter is used to count the time when vkey is high to detect the frequency of the analog RC oscillator. Then, by comparing the counter value with the reference value Dref, we can know whether there is key pressing or not. The reference value Dref can be got after initial power on when no key is pressed.</w:t>
      </w:r>
    </w:p>
    <w:p w:rsidR="00DB586F" w:rsidRDefault="00DB586F" w:rsidP="00A25F4E">
      <w:pPr>
        <w:pStyle w:val="afc"/>
        <w:ind w:leftChars="0" w:left="0" w:right="1680"/>
      </w:pPr>
      <w:r w:rsidRPr="00D41FC4">
        <w:rPr>
          <w:noProof/>
        </w:rPr>
        <w:lastRenderedPageBreak/>
        <w:drawing>
          <wp:inline distT="0" distB="0" distL="0" distR="0" wp14:anchorId="16731EAB" wp14:editId="596C4835">
            <wp:extent cx="5278120" cy="1466144"/>
            <wp:effectExtent l="19050" t="0" r="0" b="0"/>
            <wp:docPr id="34" name="图片 2"/>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65"/>
                    <a:srcRect/>
                    <a:stretch>
                      <a:fillRect/>
                    </a:stretch>
                  </pic:blipFill>
                  <pic:spPr bwMode="auto">
                    <a:xfrm>
                      <a:off x="0" y="0"/>
                      <a:ext cx="5278120" cy="1466144"/>
                    </a:xfrm>
                    <a:prstGeom prst="rect">
                      <a:avLst/>
                    </a:prstGeom>
                    <a:noFill/>
                    <a:ln w="9525">
                      <a:noFill/>
                      <a:miter lim="800000"/>
                      <a:headEnd/>
                      <a:tailEnd/>
                    </a:ln>
                    <a:effectLst/>
                  </pic:spPr>
                </pic:pic>
              </a:graphicData>
            </a:graphic>
          </wp:inline>
        </w:drawing>
      </w:r>
    </w:p>
    <w:p w:rsidR="00DB586F" w:rsidRDefault="00DB586F" w:rsidP="00A25F4E">
      <w:pPr>
        <w:pStyle w:val="afc"/>
        <w:ind w:leftChars="0" w:left="0" w:right="1680"/>
      </w:pPr>
    </w:p>
    <w:p w:rsidR="00DB586F" w:rsidRDefault="00DB586F" w:rsidP="00A25F4E">
      <w:pPr>
        <w:pStyle w:val="afc"/>
        <w:ind w:leftChars="0" w:left="0" w:right="1680"/>
        <w:jc w:val="center"/>
      </w:pPr>
      <w:r>
        <w:rPr>
          <w:rFonts w:hint="eastAsia"/>
        </w:rPr>
        <w:t>Figure 3-2 working waveform</w:t>
      </w:r>
    </w:p>
    <w:p w:rsidR="00DB586F" w:rsidRDefault="00DB586F" w:rsidP="00A25F4E">
      <w:pPr>
        <w:pStyle w:val="afc"/>
        <w:ind w:leftChars="0" w:left="0" w:right="1680"/>
        <w:jc w:val="center"/>
      </w:pPr>
    </w:p>
    <w:p w:rsidR="00DB586F" w:rsidRDefault="00DB586F" w:rsidP="00A25F4E">
      <w:pPr>
        <w:pStyle w:val="afc"/>
        <w:ind w:leftChars="0" w:left="0" w:right="1680"/>
        <w:jc w:val="center"/>
      </w:pPr>
      <w:r w:rsidRPr="00D41FC4">
        <w:rPr>
          <w:noProof/>
        </w:rPr>
        <w:drawing>
          <wp:inline distT="0" distB="0" distL="0" distR="0" wp14:anchorId="495808DA" wp14:editId="51586B89">
            <wp:extent cx="5278120" cy="1340300"/>
            <wp:effectExtent l="19050" t="0" r="0" b="0"/>
            <wp:docPr id="35" name="图片 3"/>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66"/>
                    <a:srcRect/>
                    <a:stretch>
                      <a:fillRect/>
                    </a:stretch>
                  </pic:blipFill>
                  <pic:spPr bwMode="auto">
                    <a:xfrm>
                      <a:off x="0" y="0"/>
                      <a:ext cx="5278120" cy="1340300"/>
                    </a:xfrm>
                    <a:prstGeom prst="rect">
                      <a:avLst/>
                    </a:prstGeom>
                    <a:noFill/>
                    <a:ln w="9525">
                      <a:noFill/>
                      <a:miter lim="800000"/>
                      <a:headEnd/>
                      <a:tailEnd/>
                    </a:ln>
                    <a:effectLst/>
                  </pic:spPr>
                </pic:pic>
              </a:graphicData>
            </a:graphic>
          </wp:inline>
        </w:drawing>
      </w:r>
    </w:p>
    <w:p w:rsidR="00DB586F" w:rsidRDefault="00DB586F" w:rsidP="00A25F4E">
      <w:pPr>
        <w:pStyle w:val="afc"/>
        <w:ind w:leftChars="0" w:left="0" w:right="1680"/>
        <w:jc w:val="center"/>
      </w:pPr>
      <w:r>
        <w:rPr>
          <w:rFonts w:hint="eastAsia"/>
        </w:rPr>
        <w:t>Figure 3-3, Key checking interval</w:t>
      </w:r>
    </w:p>
    <w:p w:rsidR="00DB586F" w:rsidRDefault="00DB586F" w:rsidP="00DB586F">
      <w:pPr>
        <w:autoSpaceDE w:val="0"/>
        <w:autoSpaceDN w:val="0"/>
        <w:adjustRightInd w:val="0"/>
        <w:rPr>
          <w:rFonts w:ascii="Verdana" w:hAnsi="Verdana"/>
        </w:rPr>
      </w:pPr>
      <w:r>
        <w:rPr>
          <w:rFonts w:ascii="Verdana" w:hAnsi="Verdana" w:hint="eastAsia"/>
        </w:rPr>
        <w:t>Figure 3-3 shows the key checking sequence. Checking of each key can be done in a short time such as 0.5ms. The key checking of all keys can be done in adjacent time slot one by one. Then, we can power down the circuit to save power consumption for a long time such as 250ms and then start key checking again. When there is key pressing after key checking by using hardware. We can further use software to keep checking the dkey value of one key several times like the waveform shown in Figure 3-4 to make sure there is no incorrect key pressing detected.</w:t>
      </w:r>
    </w:p>
    <w:p w:rsidR="00DB586F" w:rsidRPr="009B5DD3" w:rsidRDefault="00DB586F" w:rsidP="00DB586F">
      <w:pPr>
        <w:autoSpaceDE w:val="0"/>
        <w:autoSpaceDN w:val="0"/>
        <w:adjustRightInd w:val="0"/>
        <w:rPr>
          <w:rFonts w:ascii="Verdana" w:hAnsi="Verdana"/>
        </w:rPr>
      </w:pPr>
    </w:p>
    <w:p w:rsidR="00DB586F" w:rsidRDefault="00DB586F" w:rsidP="00DB586F">
      <w:pPr>
        <w:autoSpaceDE w:val="0"/>
        <w:autoSpaceDN w:val="0"/>
        <w:adjustRightInd w:val="0"/>
        <w:rPr>
          <w:rFonts w:ascii="Verdana" w:hAnsi="Verdana"/>
        </w:rPr>
      </w:pPr>
      <w:r w:rsidRPr="009B5DD3">
        <w:rPr>
          <w:rFonts w:ascii="Verdana" w:hAnsi="Verdana"/>
          <w:noProof/>
        </w:rPr>
        <w:drawing>
          <wp:inline distT="0" distB="0" distL="0" distR="0" wp14:anchorId="48224687" wp14:editId="65F88820">
            <wp:extent cx="5278120" cy="515594"/>
            <wp:effectExtent l="19050" t="0" r="0" b="0"/>
            <wp:docPr id="36" name="图片 4"/>
            <wp:cNvGraphicFramePr/>
            <a:graphic xmlns:a="http://schemas.openxmlformats.org/drawingml/2006/main">
              <a:graphicData uri="http://schemas.openxmlformats.org/drawingml/2006/picture">
                <pic:pic xmlns:pic="http://schemas.openxmlformats.org/drawingml/2006/picture">
                  <pic:nvPicPr>
                    <pic:cNvPr id="6149" name="Picture 5"/>
                    <pic:cNvPicPr>
                      <a:picLocks noChangeAspect="1" noChangeArrowheads="1"/>
                    </pic:cNvPicPr>
                  </pic:nvPicPr>
                  <pic:blipFill>
                    <a:blip r:embed="rId67"/>
                    <a:srcRect/>
                    <a:stretch>
                      <a:fillRect/>
                    </a:stretch>
                  </pic:blipFill>
                  <pic:spPr bwMode="auto">
                    <a:xfrm>
                      <a:off x="0" y="0"/>
                      <a:ext cx="5278120" cy="515594"/>
                    </a:xfrm>
                    <a:prstGeom prst="rect">
                      <a:avLst/>
                    </a:prstGeom>
                    <a:noFill/>
                    <a:ln w="9525">
                      <a:noFill/>
                      <a:miter lim="800000"/>
                      <a:headEnd/>
                      <a:tailEnd/>
                    </a:ln>
                    <a:effectLst/>
                  </pic:spPr>
                </pic:pic>
              </a:graphicData>
            </a:graphic>
          </wp:inline>
        </w:drawing>
      </w:r>
    </w:p>
    <w:p w:rsidR="00DB586F" w:rsidRDefault="00DB586F" w:rsidP="00DB586F">
      <w:pPr>
        <w:autoSpaceDE w:val="0"/>
        <w:autoSpaceDN w:val="0"/>
        <w:adjustRightInd w:val="0"/>
        <w:jc w:val="center"/>
        <w:rPr>
          <w:rFonts w:ascii="Verdana" w:hAnsi="Verdana"/>
        </w:rPr>
      </w:pPr>
      <w:r>
        <w:rPr>
          <w:rFonts w:hint="eastAsia"/>
        </w:rPr>
        <w:t xml:space="preserve">Figure 3-4, Continuous key detection of one key four times </w:t>
      </w:r>
    </w:p>
    <w:p w:rsidR="00DB586F" w:rsidRPr="00DB586F" w:rsidRDefault="00DB586F" w:rsidP="00DB586F"/>
    <w:p w:rsidR="00DB586F" w:rsidRPr="00DB586F" w:rsidRDefault="00DB586F" w:rsidP="00DB586F"/>
    <w:p w:rsidR="007D3B69" w:rsidRDefault="00C91545" w:rsidP="00FF6CDC">
      <w:pPr>
        <w:pStyle w:val="2"/>
        <w:spacing w:before="156" w:after="156"/>
        <w:ind w:left="843" w:hanging="843"/>
      </w:pPr>
      <w:r>
        <w:lastRenderedPageBreak/>
        <w:t>CBUTTON Register</w:t>
      </w:r>
    </w:p>
    <w:p w:rsidR="007D3B69" w:rsidRDefault="00C91545" w:rsidP="000C4E2D">
      <w:pPr>
        <w:pStyle w:val="3"/>
        <w:spacing w:before="156" w:after="156"/>
        <w:ind w:left="964" w:hanging="964"/>
      </w:pPr>
      <w:r>
        <w:t>KEY0_CONFIG</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hysteresis0</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0.</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threshold0</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0</w:t>
            </w:r>
          </w:p>
        </w:tc>
        <w:tc>
          <w:tcPr>
            <w:tcW w:w="1008" w:type="dxa"/>
          </w:tcPr>
          <w:p w:rsidR="007D3B69" w:rsidRDefault="00C91545">
            <w:r>
              <w:t>15'h64</w:t>
            </w:r>
          </w:p>
        </w:tc>
      </w:tr>
    </w:tbl>
    <w:p w:rsidR="007D3B69" w:rsidRDefault="00C91545" w:rsidP="000C4E2D">
      <w:pPr>
        <w:pStyle w:val="3"/>
        <w:spacing w:before="156" w:after="156"/>
        <w:ind w:left="964" w:hanging="964"/>
      </w:pPr>
      <w:r>
        <w:t>KEY1_CONFIG</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hysteresis1</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1.</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threshold1</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1</w:t>
            </w:r>
          </w:p>
        </w:tc>
        <w:tc>
          <w:tcPr>
            <w:tcW w:w="1008" w:type="dxa"/>
          </w:tcPr>
          <w:p w:rsidR="007D3B69" w:rsidRDefault="00C91545">
            <w:r>
              <w:t>15'h64</w:t>
            </w:r>
          </w:p>
        </w:tc>
      </w:tr>
    </w:tbl>
    <w:p w:rsidR="007D3B69" w:rsidRDefault="00C91545" w:rsidP="000C4E2D">
      <w:pPr>
        <w:pStyle w:val="3"/>
        <w:spacing w:before="156" w:after="156"/>
        <w:ind w:left="964" w:hanging="964"/>
      </w:pPr>
      <w:r>
        <w:t>KEY2_CONFIG</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hysteresis2</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2.</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threshold2</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2</w:t>
            </w:r>
          </w:p>
        </w:tc>
        <w:tc>
          <w:tcPr>
            <w:tcW w:w="1008" w:type="dxa"/>
          </w:tcPr>
          <w:p w:rsidR="007D3B69" w:rsidRDefault="00C91545">
            <w:r>
              <w:t>15'h64</w:t>
            </w:r>
          </w:p>
        </w:tc>
      </w:tr>
    </w:tbl>
    <w:p w:rsidR="007D3B69" w:rsidRDefault="00C91545" w:rsidP="000C4E2D">
      <w:pPr>
        <w:pStyle w:val="3"/>
        <w:spacing w:before="156" w:after="156"/>
        <w:ind w:left="964" w:hanging="964"/>
      </w:pPr>
      <w:r>
        <w:t>KEY3_CONFIG</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hysteresis3</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3.</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lastRenderedPageBreak/>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threshold3</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3</w:t>
            </w:r>
          </w:p>
        </w:tc>
        <w:tc>
          <w:tcPr>
            <w:tcW w:w="1008" w:type="dxa"/>
          </w:tcPr>
          <w:p w:rsidR="007D3B69" w:rsidRDefault="00C91545">
            <w:r>
              <w:t>15'h64</w:t>
            </w:r>
          </w:p>
        </w:tc>
      </w:tr>
    </w:tbl>
    <w:p w:rsidR="007D3B69" w:rsidRDefault="00C91545" w:rsidP="000C4E2D">
      <w:pPr>
        <w:pStyle w:val="3"/>
        <w:spacing w:before="156" w:after="156"/>
        <w:ind w:left="964" w:hanging="964"/>
      </w:pPr>
      <w:r>
        <w:t>KEY4_CONFIG</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hysteresis4</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4.</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threshold4</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4</w:t>
            </w:r>
          </w:p>
        </w:tc>
        <w:tc>
          <w:tcPr>
            <w:tcW w:w="1008" w:type="dxa"/>
          </w:tcPr>
          <w:p w:rsidR="007D3B69" w:rsidRDefault="00C91545">
            <w:r>
              <w:t>15'h64</w:t>
            </w:r>
          </w:p>
        </w:tc>
      </w:tr>
    </w:tbl>
    <w:p w:rsidR="007D3B69" w:rsidRDefault="00C91545" w:rsidP="000C4E2D">
      <w:pPr>
        <w:pStyle w:val="3"/>
        <w:spacing w:before="156" w:after="156"/>
        <w:ind w:left="964" w:hanging="964"/>
      </w:pPr>
      <w:r>
        <w:t>KEY5_CONFIG</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hysteresis5</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Hysteresis window for touch 5.</w:t>
            </w:r>
            <w:r>
              <w:br/>
              <w:t>Actual window is two times of this value</w:t>
            </w:r>
          </w:p>
        </w:tc>
        <w:tc>
          <w:tcPr>
            <w:tcW w:w="1008" w:type="dxa"/>
          </w:tcPr>
          <w:p w:rsidR="007D3B69" w:rsidRDefault="00C91545">
            <w:r>
              <w:t>14'h14</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threshold5</w:t>
            </w:r>
          </w:p>
        </w:tc>
        <w:tc>
          <w:tcPr>
            <w:tcW w:w="1008" w:type="dxa"/>
          </w:tcPr>
          <w:p w:rsidR="007D3B69" w:rsidRDefault="00C91545">
            <w:r>
              <w:t>14:0</w:t>
            </w:r>
          </w:p>
        </w:tc>
        <w:tc>
          <w:tcPr>
            <w:tcW w:w="864" w:type="dxa"/>
          </w:tcPr>
          <w:p w:rsidR="007D3B69" w:rsidRDefault="00C91545">
            <w:r>
              <w:t>RW</w:t>
            </w:r>
          </w:p>
        </w:tc>
        <w:tc>
          <w:tcPr>
            <w:tcW w:w="5040" w:type="dxa"/>
          </w:tcPr>
          <w:p w:rsidR="007D3B69" w:rsidRDefault="00C91545">
            <w:r>
              <w:t>Threshold value for touch 5</w:t>
            </w:r>
          </w:p>
        </w:tc>
        <w:tc>
          <w:tcPr>
            <w:tcW w:w="1008" w:type="dxa"/>
          </w:tcPr>
          <w:p w:rsidR="007D3B69" w:rsidRDefault="00C91545">
            <w:r>
              <w:t>15'h64</w:t>
            </w:r>
          </w:p>
        </w:tc>
      </w:tr>
    </w:tbl>
    <w:p w:rsidR="007D3B69" w:rsidRDefault="00C91545" w:rsidP="000C4E2D">
      <w:pPr>
        <w:pStyle w:val="3"/>
        <w:spacing w:before="156" w:after="156"/>
        <w:ind w:left="964" w:hanging="964"/>
      </w:pPr>
      <w:r>
        <w:t>TRAINING</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soft_reset</w:t>
            </w:r>
          </w:p>
        </w:tc>
        <w:tc>
          <w:tcPr>
            <w:tcW w:w="1008" w:type="dxa"/>
          </w:tcPr>
          <w:p w:rsidR="007D3B69" w:rsidRDefault="00C91545">
            <w:r>
              <w:t>28:28</w:t>
            </w:r>
          </w:p>
        </w:tc>
        <w:tc>
          <w:tcPr>
            <w:tcW w:w="864" w:type="dxa"/>
          </w:tcPr>
          <w:p w:rsidR="007D3B69" w:rsidRDefault="00C91545">
            <w:r>
              <w:t>WO</w:t>
            </w:r>
          </w:p>
        </w:tc>
        <w:tc>
          <w:tcPr>
            <w:tcW w:w="5040" w:type="dxa"/>
          </w:tcPr>
          <w:p w:rsidR="007D3B69" w:rsidRDefault="00C91545">
            <w:r>
              <w:t>Write 1 to initiate a pulse to reset the touch logic so that the touch logic can start from beginning including the key training process</w:t>
            </w:r>
          </w:p>
        </w:tc>
        <w:tc>
          <w:tcPr>
            <w:tcW w:w="1008" w:type="dxa"/>
          </w:tcPr>
          <w:p w:rsidR="007D3B69" w:rsidRDefault="00C91545">
            <w:r>
              <w:t>1'h0</w:t>
            </w:r>
          </w:p>
        </w:tc>
      </w:tr>
      <w:tr w:rsidR="007D3B69" w:rsidTr="007D3B69">
        <w:tc>
          <w:tcPr>
            <w:tcW w:w="1440" w:type="dxa"/>
          </w:tcPr>
          <w:p w:rsidR="007D3B69" w:rsidRDefault="00C91545">
            <w:r>
              <w:t>cnt_cfg</w:t>
            </w:r>
          </w:p>
        </w:tc>
        <w:tc>
          <w:tcPr>
            <w:tcW w:w="1008" w:type="dxa"/>
          </w:tcPr>
          <w:p w:rsidR="007D3B69" w:rsidRDefault="00C91545">
            <w:r>
              <w:t>27:20</w:t>
            </w:r>
          </w:p>
        </w:tc>
        <w:tc>
          <w:tcPr>
            <w:tcW w:w="864" w:type="dxa"/>
          </w:tcPr>
          <w:p w:rsidR="007D3B69" w:rsidRDefault="00C91545">
            <w:r>
              <w:t>RW</w:t>
            </w:r>
          </w:p>
        </w:tc>
        <w:tc>
          <w:tcPr>
            <w:tcW w:w="5040" w:type="dxa"/>
          </w:tcPr>
          <w:p w:rsidR="007D3B69" w:rsidRDefault="00C91545">
            <w:r>
              <w:t>Settings used for the clock divider to generate square wave of vkey from analog input vsw.</w:t>
            </w:r>
            <w:r>
              <w:br/>
              <w:t>actual divider value is two times of this value</w:t>
            </w:r>
          </w:p>
        </w:tc>
        <w:tc>
          <w:tcPr>
            <w:tcW w:w="1008" w:type="dxa"/>
          </w:tcPr>
          <w:p w:rsidR="007D3B69" w:rsidRDefault="00C91545">
            <w:r>
              <w:t>8'h21</w:t>
            </w:r>
          </w:p>
        </w:tc>
      </w:tr>
      <w:tr w:rsidR="007D3B69" w:rsidTr="007D3B69">
        <w:tc>
          <w:tcPr>
            <w:tcW w:w="1440" w:type="dxa"/>
          </w:tcPr>
          <w:p w:rsidR="007D3B69" w:rsidRDefault="00C91545">
            <w:r>
              <w:t>training_time</w:t>
            </w:r>
          </w:p>
        </w:tc>
        <w:tc>
          <w:tcPr>
            <w:tcW w:w="1008" w:type="dxa"/>
          </w:tcPr>
          <w:p w:rsidR="007D3B69" w:rsidRDefault="00C91545">
            <w:r>
              <w:t>19:0</w:t>
            </w:r>
          </w:p>
        </w:tc>
        <w:tc>
          <w:tcPr>
            <w:tcW w:w="864" w:type="dxa"/>
          </w:tcPr>
          <w:p w:rsidR="007D3B69" w:rsidRDefault="00C91545">
            <w:r>
              <w:t>RW</w:t>
            </w:r>
          </w:p>
        </w:tc>
        <w:tc>
          <w:tcPr>
            <w:tcW w:w="5040" w:type="dxa"/>
          </w:tcPr>
          <w:p w:rsidR="007D3B69" w:rsidRDefault="00C91545">
            <w:r>
              <w:t>Initial training time for each touch pad after initial power on.</w:t>
            </w:r>
            <w:r>
              <w:br/>
              <w:t>150ms when 3M clock is used.</w:t>
            </w:r>
          </w:p>
        </w:tc>
        <w:tc>
          <w:tcPr>
            <w:tcW w:w="1008" w:type="dxa"/>
          </w:tcPr>
          <w:p w:rsidR="007D3B69" w:rsidRDefault="00C91545">
            <w:r>
              <w:t>20'h6ddd0</w:t>
            </w:r>
          </w:p>
        </w:tc>
      </w:tr>
    </w:tbl>
    <w:p w:rsidR="007D3B69" w:rsidRDefault="00C91545" w:rsidP="000C4E2D">
      <w:pPr>
        <w:pStyle w:val="3"/>
        <w:spacing w:before="156" w:after="156"/>
        <w:ind w:left="964" w:hanging="964"/>
      </w:pPr>
      <w:r>
        <w:lastRenderedPageBreak/>
        <w:t>WAIT</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stable_time</w:t>
            </w:r>
          </w:p>
        </w:tc>
        <w:tc>
          <w:tcPr>
            <w:tcW w:w="1008" w:type="dxa"/>
          </w:tcPr>
          <w:p w:rsidR="007D3B69" w:rsidRDefault="00C91545">
            <w:r>
              <w:t>29:20</w:t>
            </w:r>
          </w:p>
        </w:tc>
        <w:tc>
          <w:tcPr>
            <w:tcW w:w="864" w:type="dxa"/>
          </w:tcPr>
          <w:p w:rsidR="007D3B69" w:rsidRDefault="00C91545">
            <w:r>
              <w:t>RW</w:t>
            </w:r>
          </w:p>
        </w:tc>
        <w:tc>
          <w:tcPr>
            <w:tcW w:w="5040" w:type="dxa"/>
          </w:tcPr>
          <w:p w:rsidR="007D3B69" w:rsidRDefault="00C91545">
            <w:r>
              <w:t>stable time after changing channle (sel) of the touch</w:t>
            </w:r>
            <w:r>
              <w:br/>
              <w:t>0.2ms when 3M clock is used</w:t>
            </w:r>
          </w:p>
        </w:tc>
        <w:tc>
          <w:tcPr>
            <w:tcW w:w="1008" w:type="dxa"/>
          </w:tcPr>
          <w:p w:rsidR="007D3B69" w:rsidRDefault="00C91545">
            <w:r>
              <w:t>10'h258</w:t>
            </w:r>
          </w:p>
        </w:tc>
      </w:tr>
      <w:tr w:rsidR="007D3B69" w:rsidTr="007D3B69">
        <w:tc>
          <w:tcPr>
            <w:tcW w:w="1440" w:type="dxa"/>
          </w:tcPr>
          <w:p w:rsidR="007D3B69" w:rsidRDefault="00C91545">
            <w:r>
              <w:t>wait_time</w:t>
            </w:r>
          </w:p>
        </w:tc>
        <w:tc>
          <w:tcPr>
            <w:tcW w:w="1008" w:type="dxa"/>
          </w:tcPr>
          <w:p w:rsidR="007D3B69" w:rsidRDefault="00C91545">
            <w:r>
              <w:t>19:0</w:t>
            </w:r>
          </w:p>
        </w:tc>
        <w:tc>
          <w:tcPr>
            <w:tcW w:w="864" w:type="dxa"/>
          </w:tcPr>
          <w:p w:rsidR="007D3B69" w:rsidRDefault="00C91545">
            <w:r>
              <w:t>RW</w:t>
            </w:r>
          </w:p>
        </w:tc>
        <w:tc>
          <w:tcPr>
            <w:tcW w:w="5040" w:type="dxa"/>
          </w:tcPr>
          <w:p w:rsidR="007D3B69" w:rsidRDefault="00C91545">
            <w:r>
              <w:t>wait time to enter key checking after clk3m is stable, suggest to have different value during normal power and power down state. During poer down state, suggest to give this time a little bit large than half of the time when clk3m (ROSC3M) is on.</w:t>
            </w:r>
            <w:r>
              <w:br/>
              <w:t>250ms in normal power state when 3M clock is always on</w:t>
            </w:r>
          </w:p>
        </w:tc>
        <w:tc>
          <w:tcPr>
            <w:tcW w:w="1008" w:type="dxa"/>
          </w:tcPr>
          <w:p w:rsidR="007D3B69" w:rsidRDefault="00C91545">
            <w:r>
              <w:t>20'hb71b0</w:t>
            </w:r>
          </w:p>
        </w:tc>
      </w:tr>
    </w:tbl>
    <w:p w:rsidR="007D3B69" w:rsidRDefault="00C91545" w:rsidP="000C4E2D">
      <w:pPr>
        <w:pStyle w:val="3"/>
        <w:spacing w:before="156" w:after="156"/>
        <w:ind w:left="964" w:hanging="964"/>
      </w:pPr>
      <w:r>
        <w:t>CONFIG</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18'h0</w:t>
            </w:r>
          </w:p>
        </w:tc>
      </w:tr>
      <w:tr w:rsidR="007D3B69" w:rsidTr="007D3B69">
        <w:tc>
          <w:tcPr>
            <w:tcW w:w="1440" w:type="dxa"/>
          </w:tcPr>
          <w:p w:rsidR="007D3B69" w:rsidRDefault="00C91545">
            <w:r>
              <w:t>sw_sel</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Select which touch is used to detect the key pressing when sw_detect is high</w:t>
            </w:r>
          </w:p>
        </w:tc>
        <w:tc>
          <w:tcPr>
            <w:tcW w:w="1008" w:type="dxa"/>
          </w:tcPr>
          <w:p w:rsidR="007D3B69" w:rsidRDefault="00C91545">
            <w:r>
              <w:t>3'h0</w:t>
            </w:r>
          </w:p>
        </w:tc>
      </w:tr>
      <w:tr w:rsidR="007D3B69" w:rsidTr="007D3B69">
        <w:tc>
          <w:tcPr>
            <w:tcW w:w="1440" w:type="dxa"/>
          </w:tcPr>
          <w:p w:rsidR="007D3B69" w:rsidRDefault="00C91545">
            <w:r>
              <w:t>sw_start</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High effective signal to start key checking when sw_detect is high</w:t>
            </w:r>
          </w:p>
        </w:tc>
        <w:tc>
          <w:tcPr>
            <w:tcW w:w="1008" w:type="dxa"/>
          </w:tcPr>
          <w:p w:rsidR="007D3B69" w:rsidRDefault="00C91545">
            <w:r>
              <w:t>1'h0</w:t>
            </w:r>
          </w:p>
        </w:tc>
      </w:tr>
      <w:tr w:rsidR="007D3B69" w:rsidTr="007D3B69">
        <w:tc>
          <w:tcPr>
            <w:tcW w:w="1440" w:type="dxa"/>
          </w:tcPr>
          <w:p w:rsidR="007D3B69" w:rsidRDefault="00C91545">
            <w:r>
              <w:t>sw_detect</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High effective signal to mean that software is used to control the analog circuit and detect the key value</w:t>
            </w:r>
          </w:p>
        </w:tc>
        <w:tc>
          <w:tcPr>
            <w:tcW w:w="1008" w:type="dxa"/>
          </w:tcPr>
          <w:p w:rsidR="007D3B69" w:rsidRDefault="00C91545">
            <w:r>
              <w:t>1'h0</w:t>
            </w:r>
          </w:p>
        </w:tc>
      </w:tr>
      <w:tr w:rsidR="007D3B69" w:rsidTr="007D3B69">
        <w:tc>
          <w:tcPr>
            <w:tcW w:w="1440" w:type="dxa"/>
          </w:tcPr>
          <w:p w:rsidR="007D3B69" w:rsidRDefault="00C91545">
            <w:r>
              <w:t>hw_en</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High effective signal to enable the hardware detection of the touch key</w:t>
            </w:r>
          </w:p>
        </w:tc>
        <w:tc>
          <w:tcPr>
            <w:tcW w:w="1008" w:type="dxa"/>
          </w:tcPr>
          <w:p w:rsidR="007D3B69" w:rsidRDefault="00C91545">
            <w:r>
              <w:t>1'h0</w:t>
            </w:r>
          </w:p>
        </w:tc>
      </w:tr>
      <w:tr w:rsidR="007D3B69" w:rsidTr="007D3B69">
        <w:tc>
          <w:tcPr>
            <w:tcW w:w="1440" w:type="dxa"/>
          </w:tcPr>
          <w:p w:rsidR="007D3B69" w:rsidRDefault="00C91545">
            <w:r>
              <w:t>cpu_clear</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High effective signal to clear the kon signal so that the next round of key search can begin. Software need to write 1 to clear the kon signal and then write 0 after kon has been cleared so that the following key detection can begin.</w:t>
            </w:r>
            <w:r>
              <w:br/>
            </w:r>
            <w:r>
              <w:lastRenderedPageBreak/>
              <w:t>200K if PCLK is 200M</w:t>
            </w:r>
          </w:p>
        </w:tc>
        <w:tc>
          <w:tcPr>
            <w:tcW w:w="1008" w:type="dxa"/>
          </w:tcPr>
          <w:p w:rsidR="007D3B69" w:rsidRDefault="00C91545">
            <w:r>
              <w:lastRenderedPageBreak/>
              <w:t>1'h0</w:t>
            </w:r>
          </w:p>
        </w:tc>
      </w:tr>
      <w:tr w:rsidR="007D3B69" w:rsidTr="007D3B69">
        <w:tc>
          <w:tcPr>
            <w:tcW w:w="1440" w:type="dxa"/>
          </w:tcPr>
          <w:p w:rsidR="007D3B69" w:rsidRDefault="00C91545">
            <w:r>
              <w:lastRenderedPageBreak/>
              <w:t>cbutton_int_en</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High effective interrupt enable</w:t>
            </w:r>
          </w:p>
        </w:tc>
        <w:tc>
          <w:tcPr>
            <w:tcW w:w="1008" w:type="dxa"/>
          </w:tcPr>
          <w:p w:rsidR="007D3B69" w:rsidRDefault="00C91545">
            <w:r>
              <w:t>1'h0</w:t>
            </w:r>
          </w:p>
        </w:tc>
      </w:tr>
      <w:tr w:rsidR="007D3B69" w:rsidTr="007D3B69">
        <w:tc>
          <w:tcPr>
            <w:tcW w:w="1440" w:type="dxa"/>
          </w:tcPr>
          <w:p w:rsidR="007D3B69" w:rsidRDefault="00C91545">
            <w:r>
              <w:t>touch_sel</w:t>
            </w:r>
          </w:p>
        </w:tc>
        <w:tc>
          <w:tcPr>
            <w:tcW w:w="1008" w:type="dxa"/>
          </w:tcPr>
          <w:p w:rsidR="007D3B69" w:rsidRDefault="00C91545">
            <w:r>
              <w:t>5:0</w:t>
            </w:r>
          </w:p>
        </w:tc>
        <w:tc>
          <w:tcPr>
            <w:tcW w:w="864" w:type="dxa"/>
          </w:tcPr>
          <w:p w:rsidR="007D3B69" w:rsidRDefault="00C91545">
            <w:r>
              <w:t>RW</w:t>
            </w:r>
          </w:p>
        </w:tc>
        <w:tc>
          <w:tcPr>
            <w:tcW w:w="5040" w:type="dxa"/>
          </w:tcPr>
          <w:p w:rsidR="007D3B69" w:rsidRDefault="00C91545">
            <w:r>
              <w:t>High effective signal to select which touch pad is enabled</w:t>
            </w:r>
          </w:p>
        </w:tc>
        <w:tc>
          <w:tcPr>
            <w:tcW w:w="1008" w:type="dxa"/>
          </w:tcPr>
          <w:p w:rsidR="007D3B69" w:rsidRDefault="00C91545">
            <w:r>
              <w:t>6'h0</w:t>
            </w:r>
          </w:p>
        </w:tc>
      </w:tr>
    </w:tbl>
    <w:p w:rsidR="007D3B69" w:rsidRDefault="00C91545" w:rsidP="000C4E2D">
      <w:pPr>
        <w:pStyle w:val="3"/>
        <w:spacing w:before="156" w:after="156"/>
        <w:ind w:left="964" w:hanging="964"/>
      </w:pPr>
      <w:r>
        <w:t>ANALOG_CTRL</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12'h0</w:t>
            </w:r>
          </w:p>
        </w:tc>
      </w:tr>
      <w:tr w:rsidR="007D3B69" w:rsidTr="007D3B69">
        <w:tc>
          <w:tcPr>
            <w:tcW w:w="1440" w:type="dxa"/>
          </w:tcPr>
          <w:p w:rsidR="007D3B69" w:rsidRDefault="00C91545">
            <w:r>
              <w:t>rco3m_cfg</w:t>
            </w:r>
          </w:p>
        </w:tc>
        <w:tc>
          <w:tcPr>
            <w:tcW w:w="1008" w:type="dxa"/>
          </w:tcPr>
          <w:p w:rsidR="007D3B69" w:rsidRDefault="00C91545">
            <w:r>
              <w:t>19:17</w:t>
            </w:r>
          </w:p>
        </w:tc>
        <w:tc>
          <w:tcPr>
            <w:tcW w:w="864" w:type="dxa"/>
          </w:tcPr>
          <w:p w:rsidR="007D3B69" w:rsidRDefault="00C91545">
            <w:r>
              <w:t>RW</w:t>
            </w:r>
          </w:p>
        </w:tc>
        <w:tc>
          <w:tcPr>
            <w:tcW w:w="5040" w:type="dxa"/>
          </w:tcPr>
          <w:p w:rsidR="007D3B69" w:rsidRDefault="00C91545">
            <w:r>
              <w:t>Configure control of the oscillator. </w:t>
            </w:r>
            <w:r>
              <w:br/>
              <w:t>*_CFG[2]: Hysteresis Control of the internal level-shifter. </w:t>
            </w:r>
            <w:r>
              <w:br/>
              <w:t>1’b0: enable the hysteresis; </w:t>
            </w:r>
            <w:r>
              <w:br/>
              <w:t>1’b1: disable the hysteresis. *_CFG[1]: target frequency control </w:t>
            </w:r>
            <w:r>
              <w:br/>
              <w:t>1’b0: set the target frequency to 4MHz; </w:t>
            </w:r>
            <w:r>
              <w:br/>
              <w:t>1’b1: set the target frequency to 3MHz </w:t>
            </w:r>
            <w:r>
              <w:br/>
              <w:t>*_CFG[0]: Reserved</w:t>
            </w:r>
          </w:p>
        </w:tc>
        <w:tc>
          <w:tcPr>
            <w:tcW w:w="1008" w:type="dxa"/>
          </w:tcPr>
          <w:p w:rsidR="007D3B69" w:rsidRDefault="00C91545">
            <w:r>
              <w:t>3'h2</w:t>
            </w:r>
          </w:p>
        </w:tc>
      </w:tr>
      <w:tr w:rsidR="007D3B69" w:rsidTr="007D3B69">
        <w:tc>
          <w:tcPr>
            <w:tcW w:w="1440" w:type="dxa"/>
          </w:tcPr>
          <w:p w:rsidR="007D3B69" w:rsidRDefault="00C91545">
            <w:r>
              <w:t>rco3m_tune</w:t>
            </w:r>
          </w:p>
        </w:tc>
        <w:tc>
          <w:tcPr>
            <w:tcW w:w="1008" w:type="dxa"/>
          </w:tcPr>
          <w:p w:rsidR="007D3B69" w:rsidRDefault="00C91545">
            <w:r>
              <w:t>16:11</w:t>
            </w:r>
          </w:p>
        </w:tc>
        <w:tc>
          <w:tcPr>
            <w:tcW w:w="864" w:type="dxa"/>
          </w:tcPr>
          <w:p w:rsidR="007D3B69" w:rsidRDefault="00C91545">
            <w:r>
              <w:t>RW</w:t>
            </w:r>
          </w:p>
        </w:tc>
        <w:tc>
          <w:tcPr>
            <w:tcW w:w="5040" w:type="dxa"/>
          </w:tcPr>
          <w:p w:rsidR="007D3B69" w:rsidRDefault="00C91545">
            <w:r>
              <w:t>Frequency tuning control of the oscillator. The step is about 1% typically.  For example, when the target frequency is 3MHz, </w:t>
            </w:r>
            <w:r>
              <w:br/>
              <w:t>6’b100001: +1% </w:t>
            </w:r>
            <w:r>
              <w:br/>
              <w:t>6’b100000: 0 (Default); </w:t>
            </w:r>
            <w:r>
              <w:br/>
              <w:t>6’b011111: -1%;</w:t>
            </w:r>
          </w:p>
        </w:tc>
        <w:tc>
          <w:tcPr>
            <w:tcW w:w="1008" w:type="dxa"/>
          </w:tcPr>
          <w:p w:rsidR="007D3B69" w:rsidRDefault="00C91545">
            <w:r>
              <w:t>6'h20</w:t>
            </w:r>
          </w:p>
        </w:tc>
      </w:tr>
      <w:tr w:rsidR="007D3B69" w:rsidTr="007D3B69">
        <w:tc>
          <w:tcPr>
            <w:tcW w:w="1440" w:type="dxa"/>
          </w:tcPr>
          <w:p w:rsidR="007D3B69" w:rsidRDefault="00C91545">
            <w:r>
              <w:t>ibctl</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Control the bias current of amplifiers</w:t>
            </w:r>
          </w:p>
        </w:tc>
        <w:tc>
          <w:tcPr>
            <w:tcW w:w="1008" w:type="dxa"/>
          </w:tcPr>
          <w:p w:rsidR="007D3B69" w:rsidRDefault="00C91545">
            <w:r>
              <w:t>3'h4</w:t>
            </w:r>
          </w:p>
        </w:tc>
      </w:tr>
      <w:tr w:rsidR="007D3B69" w:rsidTr="007D3B69">
        <w:tc>
          <w:tcPr>
            <w:tcW w:w="1440" w:type="dxa"/>
          </w:tcPr>
          <w:p w:rsidR="007D3B69" w:rsidRDefault="00C91545">
            <w:r>
              <w:t>ictl</w:t>
            </w:r>
          </w:p>
        </w:tc>
        <w:tc>
          <w:tcPr>
            <w:tcW w:w="1008" w:type="dxa"/>
          </w:tcPr>
          <w:p w:rsidR="007D3B69" w:rsidRDefault="00C91545">
            <w:r>
              <w:t>7:5</w:t>
            </w:r>
          </w:p>
        </w:tc>
        <w:tc>
          <w:tcPr>
            <w:tcW w:w="864" w:type="dxa"/>
          </w:tcPr>
          <w:p w:rsidR="007D3B69" w:rsidRDefault="00C91545">
            <w:r>
              <w:t>RW</w:t>
            </w:r>
          </w:p>
        </w:tc>
        <w:tc>
          <w:tcPr>
            <w:tcW w:w="5040" w:type="dxa"/>
          </w:tcPr>
          <w:p w:rsidR="007D3B69" w:rsidRDefault="00C91545">
            <w:r>
              <w:t>Control the charge/discharge current</w:t>
            </w:r>
          </w:p>
        </w:tc>
        <w:tc>
          <w:tcPr>
            <w:tcW w:w="1008" w:type="dxa"/>
          </w:tcPr>
          <w:p w:rsidR="007D3B69" w:rsidRDefault="00C91545">
            <w:r>
              <w:t>3'h4</w:t>
            </w:r>
          </w:p>
        </w:tc>
      </w:tr>
      <w:tr w:rsidR="007D3B69" w:rsidTr="007D3B69">
        <w:tc>
          <w:tcPr>
            <w:tcW w:w="1440" w:type="dxa"/>
          </w:tcPr>
          <w:p w:rsidR="007D3B69" w:rsidRDefault="00C91545">
            <w:r>
              <w:t>cctl</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Control the different input cap.</w:t>
            </w:r>
          </w:p>
        </w:tc>
        <w:tc>
          <w:tcPr>
            <w:tcW w:w="1008" w:type="dxa"/>
          </w:tcPr>
          <w:p w:rsidR="007D3B69" w:rsidRDefault="00C91545">
            <w:r>
              <w:t>5'h4</w:t>
            </w:r>
          </w:p>
        </w:tc>
      </w:tr>
    </w:tbl>
    <w:p w:rsidR="007D3B69" w:rsidRDefault="00C91545" w:rsidP="000C4E2D">
      <w:pPr>
        <w:pStyle w:val="3"/>
        <w:spacing w:before="156" w:after="156"/>
        <w:ind w:left="964" w:hanging="964"/>
      </w:pPr>
      <w:r>
        <w:t>REF0</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dref0</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touch0.</w:t>
            </w:r>
            <w:r>
              <w:br/>
            </w:r>
            <w:r>
              <w:lastRenderedPageBreak/>
              <w:t>Reset value is the reset value of the threshold</w:t>
            </w:r>
          </w:p>
        </w:tc>
        <w:tc>
          <w:tcPr>
            <w:tcW w:w="1008" w:type="dxa"/>
          </w:tcPr>
          <w:p w:rsidR="007D3B69" w:rsidRDefault="00C91545">
            <w:r>
              <w:lastRenderedPageBreak/>
              <w:t>16'hc8</w:t>
            </w:r>
          </w:p>
        </w:tc>
      </w:tr>
    </w:tbl>
    <w:p w:rsidR="007D3B69" w:rsidRDefault="00C91545" w:rsidP="000C4E2D">
      <w:pPr>
        <w:pStyle w:val="3"/>
        <w:spacing w:before="156" w:after="156"/>
        <w:ind w:left="964" w:hanging="964"/>
      </w:pPr>
      <w:r>
        <w:lastRenderedPageBreak/>
        <w:t>REF1</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dref1</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touch1.</w:t>
            </w:r>
            <w:r>
              <w:br/>
              <w:t>Reset value is the reset value of the threshold</w:t>
            </w:r>
          </w:p>
        </w:tc>
        <w:tc>
          <w:tcPr>
            <w:tcW w:w="1008" w:type="dxa"/>
          </w:tcPr>
          <w:p w:rsidR="007D3B69" w:rsidRDefault="00C91545">
            <w:r>
              <w:t>16'hc8</w:t>
            </w:r>
          </w:p>
        </w:tc>
      </w:tr>
    </w:tbl>
    <w:p w:rsidR="007D3B69" w:rsidRDefault="00C91545" w:rsidP="000C4E2D">
      <w:pPr>
        <w:pStyle w:val="3"/>
        <w:spacing w:before="156" w:after="156"/>
        <w:ind w:left="964" w:hanging="964"/>
      </w:pPr>
      <w:r>
        <w:t>REF2</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dref2</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touch2.</w:t>
            </w:r>
            <w:r>
              <w:br/>
              <w:t>Reset value is the reset value of the threshold</w:t>
            </w:r>
          </w:p>
        </w:tc>
        <w:tc>
          <w:tcPr>
            <w:tcW w:w="1008" w:type="dxa"/>
          </w:tcPr>
          <w:p w:rsidR="007D3B69" w:rsidRDefault="00C91545">
            <w:r>
              <w:t>16'hc8</w:t>
            </w:r>
          </w:p>
        </w:tc>
      </w:tr>
    </w:tbl>
    <w:p w:rsidR="007D3B69" w:rsidRDefault="00C91545" w:rsidP="000C4E2D">
      <w:pPr>
        <w:pStyle w:val="3"/>
        <w:spacing w:before="156" w:after="156"/>
        <w:ind w:left="964" w:hanging="964"/>
      </w:pPr>
      <w:r>
        <w:t>REF3</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dref3</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touch3.</w:t>
            </w:r>
            <w:r>
              <w:br/>
              <w:t>Reset value is the reset value of the threshold</w:t>
            </w:r>
          </w:p>
        </w:tc>
        <w:tc>
          <w:tcPr>
            <w:tcW w:w="1008" w:type="dxa"/>
          </w:tcPr>
          <w:p w:rsidR="007D3B69" w:rsidRDefault="00C91545">
            <w:r>
              <w:t>16'hc8</w:t>
            </w:r>
          </w:p>
        </w:tc>
      </w:tr>
    </w:tbl>
    <w:p w:rsidR="007D3B69" w:rsidRDefault="00C91545" w:rsidP="000C4E2D">
      <w:pPr>
        <w:pStyle w:val="3"/>
        <w:spacing w:before="156" w:after="156"/>
        <w:ind w:left="964" w:hanging="964"/>
      </w:pPr>
      <w:r>
        <w:t>REF4</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dref4</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touch4.</w:t>
            </w:r>
            <w:r>
              <w:br/>
              <w:t>Reset value is the reset value of the threshold</w:t>
            </w:r>
          </w:p>
        </w:tc>
        <w:tc>
          <w:tcPr>
            <w:tcW w:w="1008" w:type="dxa"/>
          </w:tcPr>
          <w:p w:rsidR="007D3B69" w:rsidRDefault="00C91545">
            <w:r>
              <w:t>16'hc8</w:t>
            </w:r>
          </w:p>
        </w:tc>
      </w:tr>
    </w:tbl>
    <w:p w:rsidR="007D3B69" w:rsidRDefault="00C91545" w:rsidP="000C4E2D">
      <w:pPr>
        <w:pStyle w:val="3"/>
        <w:spacing w:before="156" w:after="156"/>
        <w:ind w:left="964" w:hanging="964"/>
      </w:pPr>
      <w:r>
        <w:t>REF5</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dref5</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read out reference value of touch0.</w:t>
            </w:r>
            <w:r>
              <w:br/>
            </w:r>
            <w:r>
              <w:lastRenderedPageBreak/>
              <w:t>Reset value is the reset value of the threshold</w:t>
            </w:r>
          </w:p>
        </w:tc>
        <w:tc>
          <w:tcPr>
            <w:tcW w:w="1008" w:type="dxa"/>
          </w:tcPr>
          <w:p w:rsidR="007D3B69" w:rsidRDefault="00C91545">
            <w:r>
              <w:lastRenderedPageBreak/>
              <w:t>16'hc8</w:t>
            </w:r>
          </w:p>
        </w:tc>
      </w:tr>
    </w:tbl>
    <w:p w:rsidR="007D3B69" w:rsidRDefault="00C91545" w:rsidP="000C4E2D">
      <w:pPr>
        <w:pStyle w:val="3"/>
        <w:spacing w:before="156" w:after="156"/>
        <w:ind w:left="964" w:hanging="964"/>
      </w:pPr>
      <w:r>
        <w:lastRenderedPageBreak/>
        <w:t>INT_IRSR</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14'h0</w:t>
            </w:r>
          </w:p>
        </w:tc>
      </w:tr>
      <w:tr w:rsidR="007D3B69" w:rsidTr="007D3B69">
        <w:tc>
          <w:tcPr>
            <w:tcW w:w="1440" w:type="dxa"/>
          </w:tcPr>
          <w:p w:rsidR="007D3B69" w:rsidRDefault="00C91545">
            <w:r>
              <w:t>krel_int_irsr</w:t>
            </w:r>
          </w:p>
        </w:tc>
        <w:tc>
          <w:tcPr>
            <w:tcW w:w="1008" w:type="dxa"/>
          </w:tcPr>
          <w:p w:rsidR="007D3B69" w:rsidRDefault="00C91545">
            <w:r>
              <w:t>17:12</w:t>
            </w:r>
          </w:p>
        </w:tc>
        <w:tc>
          <w:tcPr>
            <w:tcW w:w="864" w:type="dxa"/>
          </w:tcPr>
          <w:p w:rsidR="007D3B69" w:rsidRDefault="00C91545">
            <w:r>
              <w:t>RO</w:t>
            </w:r>
          </w:p>
        </w:tc>
        <w:tc>
          <w:tcPr>
            <w:tcW w:w="5040" w:type="dxa"/>
          </w:tcPr>
          <w:p w:rsidR="007D3B69" w:rsidRDefault="00C91545">
            <w:r>
              <w:t>read out key being released raw momentary status for touch[5:0]</w:t>
            </w:r>
          </w:p>
        </w:tc>
        <w:tc>
          <w:tcPr>
            <w:tcW w:w="1008" w:type="dxa"/>
          </w:tcPr>
          <w:p w:rsidR="007D3B69" w:rsidRDefault="00C91545">
            <w:r>
              <w:t>6'h0</w:t>
            </w:r>
          </w:p>
        </w:tc>
      </w:tr>
      <w:tr w:rsidR="007D3B69" w:rsidTr="007D3B69">
        <w:tc>
          <w:tcPr>
            <w:tcW w:w="1440" w:type="dxa"/>
          </w:tcPr>
          <w:p w:rsidR="007D3B69" w:rsidRDefault="00C91545">
            <w:r>
              <w:t>kpre_int_irsr</w:t>
            </w:r>
          </w:p>
        </w:tc>
        <w:tc>
          <w:tcPr>
            <w:tcW w:w="1008" w:type="dxa"/>
          </w:tcPr>
          <w:p w:rsidR="007D3B69" w:rsidRDefault="00C91545">
            <w:r>
              <w:t>11:6</w:t>
            </w:r>
          </w:p>
        </w:tc>
        <w:tc>
          <w:tcPr>
            <w:tcW w:w="864" w:type="dxa"/>
          </w:tcPr>
          <w:p w:rsidR="007D3B69" w:rsidRDefault="00C91545">
            <w:r>
              <w:t>RO</w:t>
            </w:r>
          </w:p>
        </w:tc>
        <w:tc>
          <w:tcPr>
            <w:tcW w:w="5040" w:type="dxa"/>
          </w:tcPr>
          <w:p w:rsidR="007D3B69" w:rsidRDefault="00C91545">
            <w:r>
              <w:t>read out key being pressed raw momentary status for touch[5:0]</w:t>
            </w:r>
          </w:p>
        </w:tc>
        <w:tc>
          <w:tcPr>
            <w:tcW w:w="1008" w:type="dxa"/>
          </w:tcPr>
          <w:p w:rsidR="007D3B69" w:rsidRDefault="00C91545">
            <w:r>
              <w:t>6'h0</w:t>
            </w:r>
          </w:p>
        </w:tc>
      </w:tr>
      <w:tr w:rsidR="007D3B69" w:rsidTr="007D3B69">
        <w:tc>
          <w:tcPr>
            <w:tcW w:w="1440" w:type="dxa"/>
          </w:tcPr>
          <w:p w:rsidR="007D3B69" w:rsidRDefault="00C91545">
            <w:r>
              <w:t>kon_int_irsr</w:t>
            </w:r>
          </w:p>
        </w:tc>
        <w:tc>
          <w:tcPr>
            <w:tcW w:w="1008" w:type="dxa"/>
          </w:tcPr>
          <w:p w:rsidR="007D3B69" w:rsidRDefault="00C91545">
            <w:r>
              <w:t>5:0</w:t>
            </w:r>
          </w:p>
        </w:tc>
        <w:tc>
          <w:tcPr>
            <w:tcW w:w="864" w:type="dxa"/>
          </w:tcPr>
          <w:p w:rsidR="007D3B69" w:rsidRDefault="00C91545">
            <w:r>
              <w:t>RO</w:t>
            </w:r>
          </w:p>
        </w:tc>
        <w:tc>
          <w:tcPr>
            <w:tcW w:w="5040" w:type="dxa"/>
          </w:tcPr>
          <w:p w:rsidR="007D3B69" w:rsidRDefault="00C91545">
            <w:r>
              <w:t>read out key being pressed value for touch[5:0].</w:t>
            </w:r>
            <w:r>
              <w:br/>
              <w:t>Level triggered</w:t>
            </w:r>
          </w:p>
        </w:tc>
        <w:tc>
          <w:tcPr>
            <w:tcW w:w="1008" w:type="dxa"/>
          </w:tcPr>
          <w:p w:rsidR="007D3B69" w:rsidRDefault="00C91545">
            <w:r>
              <w:t>6'h0</w:t>
            </w:r>
          </w:p>
        </w:tc>
      </w:tr>
    </w:tbl>
    <w:p w:rsidR="007D3B69" w:rsidRDefault="00C91545" w:rsidP="000C4E2D">
      <w:pPr>
        <w:pStyle w:val="3"/>
        <w:spacing w:before="156" w:after="156"/>
        <w:ind w:left="964" w:hanging="964"/>
      </w:pPr>
      <w:r>
        <w:t>RAW_DATA0</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touch0</w:t>
            </w:r>
          </w:p>
        </w:tc>
        <w:tc>
          <w:tcPr>
            <w:tcW w:w="1008" w:type="dxa"/>
          </w:tcPr>
          <w:p w:rsidR="007D3B69" w:rsidRDefault="00C91545">
            <w:r>
              <w:t>17'h0</w:t>
            </w:r>
          </w:p>
        </w:tc>
      </w:tr>
    </w:tbl>
    <w:p w:rsidR="007D3B69" w:rsidRDefault="00C91545" w:rsidP="000C4E2D">
      <w:pPr>
        <w:pStyle w:val="3"/>
        <w:spacing w:before="156" w:after="156"/>
        <w:ind w:left="964" w:hanging="964"/>
      </w:pPr>
      <w:r>
        <w:t>RAW_DATA1</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touch1</w:t>
            </w:r>
          </w:p>
        </w:tc>
        <w:tc>
          <w:tcPr>
            <w:tcW w:w="1008" w:type="dxa"/>
          </w:tcPr>
          <w:p w:rsidR="007D3B69" w:rsidRDefault="00C91545">
            <w:r>
              <w:t>17'h0</w:t>
            </w:r>
          </w:p>
        </w:tc>
      </w:tr>
    </w:tbl>
    <w:p w:rsidR="007D3B69" w:rsidRDefault="00C91545" w:rsidP="000C4E2D">
      <w:pPr>
        <w:pStyle w:val="3"/>
        <w:spacing w:before="156" w:after="156"/>
        <w:ind w:left="964" w:hanging="964"/>
      </w:pPr>
      <w:r>
        <w:t>RAW_DATA2</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lastRenderedPageBreak/>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touch1</w:t>
            </w:r>
          </w:p>
        </w:tc>
        <w:tc>
          <w:tcPr>
            <w:tcW w:w="1008" w:type="dxa"/>
          </w:tcPr>
          <w:p w:rsidR="007D3B69" w:rsidRDefault="00C91545">
            <w:r>
              <w:t>17'h0</w:t>
            </w:r>
          </w:p>
        </w:tc>
      </w:tr>
    </w:tbl>
    <w:p w:rsidR="007D3B69" w:rsidRDefault="00C91545" w:rsidP="000C4E2D">
      <w:pPr>
        <w:pStyle w:val="3"/>
        <w:spacing w:before="156" w:after="156"/>
        <w:ind w:left="964" w:hanging="964"/>
      </w:pPr>
      <w:r>
        <w:t>RAW_DATA3</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touch1</w:t>
            </w:r>
          </w:p>
        </w:tc>
        <w:tc>
          <w:tcPr>
            <w:tcW w:w="1008" w:type="dxa"/>
          </w:tcPr>
          <w:p w:rsidR="007D3B69" w:rsidRDefault="00C91545">
            <w:r>
              <w:t>17'h0</w:t>
            </w:r>
          </w:p>
        </w:tc>
      </w:tr>
    </w:tbl>
    <w:p w:rsidR="007D3B69" w:rsidRDefault="00C91545" w:rsidP="000C4E2D">
      <w:pPr>
        <w:pStyle w:val="3"/>
        <w:spacing w:before="156" w:after="156"/>
        <w:ind w:left="964" w:hanging="964"/>
      </w:pPr>
      <w:r>
        <w:t>RAW_DATA4</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touch1</w:t>
            </w:r>
          </w:p>
        </w:tc>
        <w:tc>
          <w:tcPr>
            <w:tcW w:w="1008" w:type="dxa"/>
          </w:tcPr>
          <w:p w:rsidR="007D3B69" w:rsidRDefault="00C91545">
            <w:r>
              <w:t>17'h0</w:t>
            </w:r>
          </w:p>
        </w:tc>
      </w:tr>
    </w:tbl>
    <w:p w:rsidR="007D3B69" w:rsidRDefault="00C91545" w:rsidP="000C4E2D">
      <w:pPr>
        <w:pStyle w:val="3"/>
        <w:spacing w:before="156" w:after="156"/>
        <w:ind w:left="964" w:hanging="964"/>
      </w:pPr>
      <w:r>
        <w:t>RAW_DATA5</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31:19</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13'h0</w:t>
            </w:r>
          </w:p>
        </w:tc>
      </w:tr>
      <w:tr w:rsidR="007D3B69" w:rsidTr="007D3B69">
        <w:tc>
          <w:tcPr>
            <w:tcW w:w="1440" w:type="dxa"/>
          </w:tcPr>
          <w:p w:rsidR="007D3B69" w:rsidRDefault="00C91545">
            <w:r>
              <w:t>vsw</w:t>
            </w:r>
          </w:p>
        </w:tc>
        <w:tc>
          <w:tcPr>
            <w:tcW w:w="1008" w:type="dxa"/>
          </w:tcPr>
          <w:p w:rsidR="007D3B69" w:rsidRDefault="00C91545">
            <w:r>
              <w:t>18:18</w:t>
            </w:r>
          </w:p>
        </w:tc>
        <w:tc>
          <w:tcPr>
            <w:tcW w:w="864" w:type="dxa"/>
          </w:tcPr>
          <w:p w:rsidR="007D3B69" w:rsidRDefault="00C91545">
            <w:r>
              <w:t>RO</w:t>
            </w:r>
          </w:p>
        </w:tc>
        <w:tc>
          <w:tcPr>
            <w:tcW w:w="5040" w:type="dxa"/>
          </w:tcPr>
          <w:p w:rsidR="007D3B69" w:rsidRDefault="00C91545">
            <w:r>
              <w:t>the raw vsw value from the analog circuit</w:t>
            </w:r>
          </w:p>
        </w:tc>
        <w:tc>
          <w:tcPr>
            <w:tcW w:w="1008" w:type="dxa"/>
          </w:tcPr>
          <w:p w:rsidR="007D3B69" w:rsidRDefault="00C91545">
            <w:r>
              <w:t>1'h0</w:t>
            </w:r>
          </w:p>
        </w:tc>
      </w:tr>
      <w:tr w:rsidR="007D3B69" w:rsidTr="007D3B69">
        <w:tc>
          <w:tcPr>
            <w:tcW w:w="1440" w:type="dxa"/>
          </w:tcPr>
          <w:p w:rsidR="007D3B69" w:rsidRDefault="00C91545">
            <w:r>
              <w:t>vkey</w:t>
            </w:r>
          </w:p>
        </w:tc>
        <w:tc>
          <w:tcPr>
            <w:tcW w:w="1008" w:type="dxa"/>
          </w:tcPr>
          <w:p w:rsidR="007D3B69" w:rsidRDefault="00C91545">
            <w:r>
              <w:t>17:17</w:t>
            </w:r>
          </w:p>
        </w:tc>
        <w:tc>
          <w:tcPr>
            <w:tcW w:w="864" w:type="dxa"/>
          </w:tcPr>
          <w:p w:rsidR="007D3B69" w:rsidRDefault="00C91545">
            <w:r>
              <w:t>RO</w:t>
            </w:r>
          </w:p>
        </w:tc>
        <w:tc>
          <w:tcPr>
            <w:tcW w:w="5040" w:type="dxa"/>
          </w:tcPr>
          <w:p w:rsidR="007D3B69" w:rsidRDefault="00C91545">
            <w:r>
              <w:t>the raw vkey value just after the first clock divider</w:t>
            </w:r>
          </w:p>
        </w:tc>
        <w:tc>
          <w:tcPr>
            <w:tcW w:w="1008" w:type="dxa"/>
          </w:tcPr>
          <w:p w:rsidR="007D3B69" w:rsidRDefault="00C91545">
            <w:r>
              <w:t>1'h0</w:t>
            </w:r>
          </w:p>
        </w:tc>
      </w:tr>
      <w:tr w:rsidR="007D3B69" w:rsidTr="007D3B69">
        <w:tc>
          <w:tcPr>
            <w:tcW w:w="1440" w:type="dxa"/>
          </w:tcPr>
          <w:p w:rsidR="007D3B69" w:rsidRDefault="00C91545">
            <w:r>
              <w:t>raw</w:t>
            </w:r>
          </w:p>
        </w:tc>
        <w:tc>
          <w:tcPr>
            <w:tcW w:w="1008" w:type="dxa"/>
          </w:tcPr>
          <w:p w:rsidR="007D3B69" w:rsidRDefault="00C91545">
            <w:r>
              <w:t>16:0</w:t>
            </w:r>
          </w:p>
        </w:tc>
        <w:tc>
          <w:tcPr>
            <w:tcW w:w="864" w:type="dxa"/>
          </w:tcPr>
          <w:p w:rsidR="007D3B69" w:rsidRDefault="00C91545">
            <w:r>
              <w:t>RO</w:t>
            </w:r>
          </w:p>
        </w:tc>
        <w:tc>
          <w:tcPr>
            <w:tcW w:w="5040" w:type="dxa"/>
          </w:tcPr>
          <w:p w:rsidR="007D3B69" w:rsidRDefault="00C91545">
            <w:r>
              <w:t>read out raw data of touch1</w:t>
            </w:r>
          </w:p>
        </w:tc>
        <w:tc>
          <w:tcPr>
            <w:tcW w:w="1008" w:type="dxa"/>
          </w:tcPr>
          <w:p w:rsidR="007D3B69" w:rsidRDefault="00C91545">
            <w:r>
              <w:t>17'h0</w:t>
            </w:r>
          </w:p>
        </w:tc>
      </w:tr>
    </w:tbl>
    <w:p w:rsidR="007D3B69" w:rsidRDefault="00C91545" w:rsidP="000C4E2D">
      <w:pPr>
        <w:pStyle w:val="3"/>
        <w:spacing w:before="156" w:after="156"/>
        <w:ind w:left="964" w:hanging="964"/>
      </w:pPr>
      <w:r>
        <w:t>STEP_SIZE</w:t>
      </w:r>
    </w:p>
    <w:p w:rsidR="007D3B69" w:rsidRDefault="00C91545">
      <w:r>
        <w:t>Offset: 05C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up_size</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Move up size when key reference value is adjusted upside.</w:t>
            </w:r>
            <w:r>
              <w:br/>
              <w:t>Actual size is up_size+1, 0 means move up by 1</w:t>
            </w:r>
          </w:p>
        </w:tc>
        <w:tc>
          <w:tcPr>
            <w:tcW w:w="1008" w:type="dxa"/>
          </w:tcPr>
          <w:p w:rsidR="007D3B69" w:rsidRDefault="00C91545">
            <w:r>
              <w:t>8'h0</w:t>
            </w:r>
          </w:p>
        </w:tc>
      </w:tr>
      <w:tr w:rsidR="007D3B69" w:rsidTr="007D3B69">
        <w:tc>
          <w:tcPr>
            <w:tcW w:w="1440" w:type="dxa"/>
          </w:tcPr>
          <w:p w:rsidR="007D3B69" w:rsidRDefault="00C91545">
            <w:r>
              <w:t>down_size</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Move down size when key reference value is adjusted upside.</w:t>
            </w:r>
            <w:r>
              <w:br/>
              <w:t>Actual size is down_size+1, 0 means move down by 1</w:t>
            </w:r>
          </w:p>
        </w:tc>
        <w:tc>
          <w:tcPr>
            <w:tcW w:w="1008" w:type="dxa"/>
          </w:tcPr>
          <w:p w:rsidR="007D3B69" w:rsidRDefault="00C91545">
            <w:r>
              <w:t>8'h0</w:t>
            </w:r>
          </w:p>
        </w:tc>
      </w:tr>
    </w:tbl>
    <w:p w:rsidR="007D3B69" w:rsidRDefault="00C91545" w:rsidP="000C4E2D">
      <w:pPr>
        <w:pStyle w:val="3"/>
        <w:spacing w:before="156" w:after="156"/>
        <w:ind w:left="964" w:hanging="964"/>
      </w:pPr>
      <w:r>
        <w:t>INT_ISR</w:t>
      </w:r>
    </w:p>
    <w:p w:rsidR="007D3B69" w:rsidRDefault="00C91545">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14'h0</w:t>
            </w:r>
          </w:p>
        </w:tc>
      </w:tr>
      <w:tr w:rsidR="007D3B69" w:rsidTr="007D3B69">
        <w:tc>
          <w:tcPr>
            <w:tcW w:w="1440" w:type="dxa"/>
          </w:tcPr>
          <w:p w:rsidR="007D3B69" w:rsidRDefault="00C91545">
            <w:r>
              <w:t>krel_int_isr</w:t>
            </w:r>
          </w:p>
        </w:tc>
        <w:tc>
          <w:tcPr>
            <w:tcW w:w="1008" w:type="dxa"/>
          </w:tcPr>
          <w:p w:rsidR="007D3B69" w:rsidRDefault="00C91545">
            <w:r>
              <w:t>17:12</w:t>
            </w:r>
          </w:p>
        </w:tc>
        <w:tc>
          <w:tcPr>
            <w:tcW w:w="864" w:type="dxa"/>
          </w:tcPr>
          <w:p w:rsidR="007D3B69" w:rsidRDefault="00C91545">
            <w:r>
              <w:t>RO</w:t>
            </w:r>
          </w:p>
        </w:tc>
        <w:tc>
          <w:tcPr>
            <w:tcW w:w="5040" w:type="dxa"/>
          </w:tcPr>
          <w:p w:rsidR="007D3B69" w:rsidRDefault="00C91545">
            <w:r>
              <w:t>read out key being released raw momentary status for touch[5:0]</w:t>
            </w:r>
          </w:p>
        </w:tc>
        <w:tc>
          <w:tcPr>
            <w:tcW w:w="1008" w:type="dxa"/>
          </w:tcPr>
          <w:p w:rsidR="007D3B69" w:rsidRDefault="00C91545">
            <w:r>
              <w:t>6'h0</w:t>
            </w:r>
          </w:p>
        </w:tc>
      </w:tr>
      <w:tr w:rsidR="007D3B69" w:rsidTr="007D3B69">
        <w:tc>
          <w:tcPr>
            <w:tcW w:w="1440" w:type="dxa"/>
          </w:tcPr>
          <w:p w:rsidR="007D3B69" w:rsidRDefault="00C91545">
            <w:r>
              <w:t>kpre_int_isr</w:t>
            </w:r>
          </w:p>
        </w:tc>
        <w:tc>
          <w:tcPr>
            <w:tcW w:w="1008" w:type="dxa"/>
          </w:tcPr>
          <w:p w:rsidR="007D3B69" w:rsidRDefault="00C91545">
            <w:r>
              <w:t>11:6</w:t>
            </w:r>
          </w:p>
        </w:tc>
        <w:tc>
          <w:tcPr>
            <w:tcW w:w="864" w:type="dxa"/>
          </w:tcPr>
          <w:p w:rsidR="007D3B69" w:rsidRDefault="00C91545">
            <w:r>
              <w:t>RO</w:t>
            </w:r>
          </w:p>
        </w:tc>
        <w:tc>
          <w:tcPr>
            <w:tcW w:w="5040" w:type="dxa"/>
          </w:tcPr>
          <w:p w:rsidR="007D3B69" w:rsidRDefault="00C91545">
            <w:r>
              <w:t>read out key being pressed raw momentary status for touch[5:0]</w:t>
            </w:r>
          </w:p>
        </w:tc>
        <w:tc>
          <w:tcPr>
            <w:tcW w:w="1008" w:type="dxa"/>
          </w:tcPr>
          <w:p w:rsidR="007D3B69" w:rsidRDefault="00C91545">
            <w:r>
              <w:t>6'h0</w:t>
            </w:r>
          </w:p>
        </w:tc>
      </w:tr>
      <w:tr w:rsidR="007D3B69" w:rsidTr="007D3B69">
        <w:tc>
          <w:tcPr>
            <w:tcW w:w="1440" w:type="dxa"/>
          </w:tcPr>
          <w:p w:rsidR="007D3B69" w:rsidRDefault="00C91545">
            <w:r>
              <w:t>kon_int_isr</w:t>
            </w:r>
          </w:p>
        </w:tc>
        <w:tc>
          <w:tcPr>
            <w:tcW w:w="1008" w:type="dxa"/>
          </w:tcPr>
          <w:p w:rsidR="007D3B69" w:rsidRDefault="00C91545">
            <w:r>
              <w:t>5:0</w:t>
            </w:r>
          </w:p>
        </w:tc>
        <w:tc>
          <w:tcPr>
            <w:tcW w:w="864" w:type="dxa"/>
          </w:tcPr>
          <w:p w:rsidR="007D3B69" w:rsidRDefault="00C91545">
            <w:r>
              <w:t>RO</w:t>
            </w:r>
          </w:p>
        </w:tc>
        <w:tc>
          <w:tcPr>
            <w:tcW w:w="5040" w:type="dxa"/>
          </w:tcPr>
          <w:p w:rsidR="007D3B69" w:rsidRDefault="00C91545">
            <w:r>
              <w:t>read out key being pressed value for touch[5:0].</w:t>
            </w:r>
            <w:r>
              <w:br/>
              <w:t>Level triggered</w:t>
            </w:r>
          </w:p>
        </w:tc>
        <w:tc>
          <w:tcPr>
            <w:tcW w:w="1008" w:type="dxa"/>
          </w:tcPr>
          <w:p w:rsidR="007D3B69" w:rsidRDefault="00C91545">
            <w:r>
              <w:t>6'h0</w:t>
            </w:r>
          </w:p>
        </w:tc>
      </w:tr>
    </w:tbl>
    <w:p w:rsidR="007D3B69" w:rsidRDefault="00C91545" w:rsidP="000C4E2D">
      <w:pPr>
        <w:pStyle w:val="3"/>
        <w:spacing w:before="156" w:after="156"/>
        <w:ind w:left="964" w:hanging="964"/>
      </w:pPr>
      <w:r>
        <w:t>INT_IMR</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14'h0</w:t>
            </w:r>
          </w:p>
        </w:tc>
      </w:tr>
      <w:tr w:rsidR="007D3B69" w:rsidTr="007D3B69">
        <w:tc>
          <w:tcPr>
            <w:tcW w:w="1440" w:type="dxa"/>
          </w:tcPr>
          <w:p w:rsidR="007D3B69" w:rsidRDefault="00C91545">
            <w:r>
              <w:t>krel_int_mask</w:t>
            </w:r>
          </w:p>
        </w:tc>
        <w:tc>
          <w:tcPr>
            <w:tcW w:w="1008" w:type="dxa"/>
          </w:tcPr>
          <w:p w:rsidR="007D3B69" w:rsidRDefault="00C91545">
            <w:r>
              <w:t>17:12</w:t>
            </w:r>
          </w:p>
        </w:tc>
        <w:tc>
          <w:tcPr>
            <w:tcW w:w="864" w:type="dxa"/>
          </w:tcPr>
          <w:p w:rsidR="007D3B69" w:rsidRDefault="00C91545">
            <w:r>
              <w:t>RW</w:t>
            </w:r>
          </w:p>
        </w:tc>
        <w:tc>
          <w:tcPr>
            <w:tcW w:w="5040" w:type="dxa"/>
          </w:tcPr>
          <w:p w:rsidR="007D3B69" w:rsidRDefault="00C91545">
            <w:r>
              <w:t>Key release int mask for touch[5:0]</w:t>
            </w:r>
          </w:p>
        </w:tc>
        <w:tc>
          <w:tcPr>
            <w:tcW w:w="1008" w:type="dxa"/>
          </w:tcPr>
          <w:p w:rsidR="007D3B69" w:rsidRDefault="00C91545">
            <w:r>
              <w:t>6'h3f</w:t>
            </w:r>
          </w:p>
        </w:tc>
      </w:tr>
      <w:tr w:rsidR="007D3B69" w:rsidTr="007D3B69">
        <w:tc>
          <w:tcPr>
            <w:tcW w:w="1440" w:type="dxa"/>
          </w:tcPr>
          <w:p w:rsidR="007D3B69" w:rsidRDefault="00C91545">
            <w:r>
              <w:t>kpre_int_mask</w:t>
            </w:r>
          </w:p>
        </w:tc>
        <w:tc>
          <w:tcPr>
            <w:tcW w:w="1008" w:type="dxa"/>
          </w:tcPr>
          <w:p w:rsidR="007D3B69" w:rsidRDefault="00C91545">
            <w:r>
              <w:t>11:6</w:t>
            </w:r>
          </w:p>
        </w:tc>
        <w:tc>
          <w:tcPr>
            <w:tcW w:w="864" w:type="dxa"/>
          </w:tcPr>
          <w:p w:rsidR="007D3B69" w:rsidRDefault="00C91545">
            <w:r>
              <w:t>RW</w:t>
            </w:r>
          </w:p>
        </w:tc>
        <w:tc>
          <w:tcPr>
            <w:tcW w:w="5040" w:type="dxa"/>
          </w:tcPr>
          <w:p w:rsidR="007D3B69" w:rsidRDefault="00C91545">
            <w:r>
              <w:t>Key press int mask for touch[5:0]</w:t>
            </w:r>
          </w:p>
        </w:tc>
        <w:tc>
          <w:tcPr>
            <w:tcW w:w="1008" w:type="dxa"/>
          </w:tcPr>
          <w:p w:rsidR="007D3B69" w:rsidRDefault="00C91545">
            <w:r>
              <w:t>6'h3f</w:t>
            </w:r>
          </w:p>
        </w:tc>
      </w:tr>
      <w:tr w:rsidR="007D3B69" w:rsidTr="007D3B69">
        <w:tc>
          <w:tcPr>
            <w:tcW w:w="1440" w:type="dxa"/>
          </w:tcPr>
          <w:p w:rsidR="007D3B69" w:rsidRDefault="00C91545">
            <w:r>
              <w:t>kon_int_mask</w:t>
            </w:r>
          </w:p>
        </w:tc>
        <w:tc>
          <w:tcPr>
            <w:tcW w:w="1008" w:type="dxa"/>
          </w:tcPr>
          <w:p w:rsidR="007D3B69" w:rsidRDefault="00C91545">
            <w:r>
              <w:t>5:0</w:t>
            </w:r>
          </w:p>
        </w:tc>
        <w:tc>
          <w:tcPr>
            <w:tcW w:w="864" w:type="dxa"/>
          </w:tcPr>
          <w:p w:rsidR="007D3B69" w:rsidRDefault="00C91545">
            <w:r>
              <w:t>RW</w:t>
            </w:r>
          </w:p>
        </w:tc>
        <w:tc>
          <w:tcPr>
            <w:tcW w:w="5040" w:type="dxa"/>
          </w:tcPr>
          <w:p w:rsidR="007D3B69" w:rsidRDefault="00C91545">
            <w:r>
              <w:t>Key on int mask for touch[5:0]</w:t>
            </w:r>
          </w:p>
        </w:tc>
        <w:tc>
          <w:tcPr>
            <w:tcW w:w="1008" w:type="dxa"/>
          </w:tcPr>
          <w:p w:rsidR="007D3B69" w:rsidRDefault="00C91545">
            <w:r>
              <w:t>6'h3f</w:t>
            </w:r>
          </w:p>
        </w:tc>
      </w:tr>
    </w:tbl>
    <w:p w:rsidR="007D3B69" w:rsidRDefault="00C91545" w:rsidP="000C4E2D">
      <w:pPr>
        <w:pStyle w:val="3"/>
        <w:spacing w:before="156" w:after="156"/>
        <w:ind w:left="964" w:hanging="964"/>
      </w:pPr>
      <w:r>
        <w:t>INT_ICR</w:t>
      </w:r>
    </w:p>
    <w:p w:rsidR="007D3B69" w:rsidRDefault="00C91545">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20'h0</w:t>
            </w:r>
          </w:p>
        </w:tc>
      </w:tr>
      <w:tr w:rsidR="007D3B69" w:rsidTr="007D3B69">
        <w:tc>
          <w:tcPr>
            <w:tcW w:w="1440" w:type="dxa"/>
          </w:tcPr>
          <w:p w:rsidR="007D3B69" w:rsidRDefault="00C91545">
            <w:r>
              <w:t>krel_int_clr</w:t>
            </w:r>
          </w:p>
        </w:tc>
        <w:tc>
          <w:tcPr>
            <w:tcW w:w="1008" w:type="dxa"/>
          </w:tcPr>
          <w:p w:rsidR="007D3B69" w:rsidRDefault="00C91545">
            <w:r>
              <w:t>11:6</w:t>
            </w:r>
          </w:p>
        </w:tc>
        <w:tc>
          <w:tcPr>
            <w:tcW w:w="864" w:type="dxa"/>
          </w:tcPr>
          <w:p w:rsidR="007D3B69" w:rsidRDefault="00C91545">
            <w:r>
              <w:t>W1C</w:t>
            </w:r>
          </w:p>
        </w:tc>
        <w:tc>
          <w:tcPr>
            <w:tcW w:w="5040" w:type="dxa"/>
          </w:tcPr>
          <w:p w:rsidR="007D3B69" w:rsidRDefault="00C91545">
            <w:r>
              <w:t>Key release int clear for touch[5:0]</w:t>
            </w:r>
          </w:p>
        </w:tc>
        <w:tc>
          <w:tcPr>
            <w:tcW w:w="1008" w:type="dxa"/>
          </w:tcPr>
          <w:p w:rsidR="007D3B69" w:rsidRDefault="00C91545">
            <w:r>
              <w:t>6'h0</w:t>
            </w:r>
          </w:p>
        </w:tc>
      </w:tr>
      <w:tr w:rsidR="007D3B69" w:rsidTr="007D3B69">
        <w:tc>
          <w:tcPr>
            <w:tcW w:w="1440" w:type="dxa"/>
          </w:tcPr>
          <w:p w:rsidR="007D3B69" w:rsidRDefault="00C91545">
            <w:r>
              <w:t>kpre_int_clr</w:t>
            </w:r>
          </w:p>
        </w:tc>
        <w:tc>
          <w:tcPr>
            <w:tcW w:w="1008" w:type="dxa"/>
          </w:tcPr>
          <w:p w:rsidR="007D3B69" w:rsidRDefault="00C91545">
            <w:r>
              <w:t>5:0</w:t>
            </w:r>
          </w:p>
        </w:tc>
        <w:tc>
          <w:tcPr>
            <w:tcW w:w="864" w:type="dxa"/>
          </w:tcPr>
          <w:p w:rsidR="007D3B69" w:rsidRDefault="00C91545">
            <w:r>
              <w:t>W1C</w:t>
            </w:r>
          </w:p>
        </w:tc>
        <w:tc>
          <w:tcPr>
            <w:tcW w:w="5040" w:type="dxa"/>
          </w:tcPr>
          <w:p w:rsidR="007D3B69" w:rsidRDefault="00C91545">
            <w:r>
              <w:t>Key press int clear for touch[5:0]</w:t>
            </w:r>
          </w:p>
        </w:tc>
        <w:tc>
          <w:tcPr>
            <w:tcW w:w="1008" w:type="dxa"/>
          </w:tcPr>
          <w:p w:rsidR="007D3B69" w:rsidRDefault="00C91545">
            <w:r>
              <w:t>6'h0</w:t>
            </w:r>
          </w:p>
        </w:tc>
      </w:tr>
    </w:tbl>
    <w:p w:rsidR="007D3B69" w:rsidRDefault="00C91545">
      <w:r>
        <w:br w:type="page"/>
      </w:r>
    </w:p>
    <w:p w:rsidR="007D3B69" w:rsidRDefault="00C91545" w:rsidP="00FF6CDC">
      <w:pPr>
        <w:pStyle w:val="10"/>
        <w:spacing w:before="156" w:after="156"/>
        <w:ind w:left="643" w:hanging="643"/>
      </w:pPr>
      <w:r>
        <w:lastRenderedPageBreak/>
        <w:t>AON_EFUSE_CTRL</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3643A8" w:rsidRDefault="003643A8" w:rsidP="003643A8">
      <w:r>
        <w:rPr>
          <w:noProof/>
        </w:rPr>
        <w:drawing>
          <wp:inline distT="0" distB="0" distL="0" distR="0" wp14:anchorId="3F7D0325" wp14:editId="7A23F105">
            <wp:extent cx="5486400" cy="3689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3689985"/>
                    </a:xfrm>
                    <a:prstGeom prst="rect">
                      <a:avLst/>
                    </a:prstGeom>
                  </pic:spPr>
                </pic:pic>
              </a:graphicData>
            </a:graphic>
          </wp:inline>
        </w:drawing>
      </w:r>
    </w:p>
    <w:p w:rsidR="003643A8" w:rsidRDefault="003643A8" w:rsidP="003643A8"/>
    <w:p w:rsidR="003643A8" w:rsidRDefault="003643A8" w:rsidP="003643A8">
      <w:pPr>
        <w:pStyle w:val="2"/>
        <w:spacing w:before="156" w:after="156"/>
        <w:ind w:left="843" w:hanging="843"/>
      </w:pPr>
      <w:r>
        <w:t>Programming</w:t>
      </w:r>
      <w:r>
        <w:rPr>
          <w:rFonts w:hint="eastAsia"/>
        </w:rPr>
        <w:t xml:space="preserve"> Guide</w:t>
      </w:r>
    </w:p>
    <w:p w:rsidR="00C17068" w:rsidRDefault="00C17068" w:rsidP="00F65AFF">
      <w:pPr>
        <w:pStyle w:val="3"/>
        <w:spacing w:before="156" w:after="156"/>
        <w:ind w:left="964" w:hanging="964"/>
      </w:pPr>
      <w:r>
        <w:t>Array and Margin Read</w:t>
      </w:r>
    </w:p>
    <w:p w:rsidR="00C17068" w:rsidRDefault="00C17068" w:rsidP="00C17068">
      <w:r>
        <w:t>Note:</w:t>
      </w:r>
    </w:p>
    <w:p w:rsidR="00C17068" w:rsidRDefault="00C17068" w:rsidP="00C17068"/>
    <w:p w:rsidR="00C17068" w:rsidRDefault="00C17068" w:rsidP="00C17068">
      <w:r>
        <w:t>1. For register field efu_cmd_addr, as the assignment of eFuse bits are always 32-bit. Hence:</w:t>
      </w:r>
    </w:p>
    <w:p w:rsidR="00C17068" w:rsidRDefault="00C17068" w:rsidP="00C17068">
      <w:r>
        <w:t xml:space="preserve">   - Address [3:0] are 32bit word selection 0 ~ 15.</w:t>
      </w:r>
    </w:p>
    <w:p w:rsidR="003643A8" w:rsidRDefault="00C17068" w:rsidP="00C17068">
      <w:r>
        <w:t xml:space="preserve">   - Address [8:4] are NOT used in read operation</w:t>
      </w:r>
    </w:p>
    <w:p w:rsidR="003643A8" w:rsidRDefault="008455CE" w:rsidP="003643A8">
      <w:r>
        <w:rPr>
          <w:noProof/>
        </w:rPr>
        <w:lastRenderedPageBreak/>
        <w:drawing>
          <wp:inline distT="0" distB="0" distL="0" distR="0" wp14:anchorId="62D550C6" wp14:editId="0F36F49F">
            <wp:extent cx="2971800" cy="56483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971800" cy="5648325"/>
                    </a:xfrm>
                    <a:prstGeom prst="rect">
                      <a:avLst/>
                    </a:prstGeom>
                  </pic:spPr>
                </pic:pic>
              </a:graphicData>
            </a:graphic>
          </wp:inline>
        </w:drawing>
      </w:r>
    </w:p>
    <w:p w:rsidR="008455CE" w:rsidRDefault="008455CE" w:rsidP="003643A8"/>
    <w:p w:rsidR="008455CE" w:rsidRDefault="009E0EDA" w:rsidP="009E0EDA">
      <w:pPr>
        <w:pStyle w:val="3"/>
        <w:spacing w:before="156" w:after="156"/>
        <w:ind w:left="964" w:hanging="964"/>
      </w:pPr>
      <w:r>
        <w:rPr>
          <w:rFonts w:hint="eastAsia"/>
        </w:rPr>
        <w:t>Program Mode</w:t>
      </w:r>
    </w:p>
    <w:p w:rsidR="009E0EDA" w:rsidRDefault="009E0EDA" w:rsidP="009E0EDA">
      <w:r>
        <w:t>Note:</w:t>
      </w:r>
    </w:p>
    <w:p w:rsidR="009E0EDA" w:rsidRDefault="009E0EDA" w:rsidP="009E0EDA">
      <w:r>
        <w:t>1. For register field efu_cmd_addr in program operation:</w:t>
      </w:r>
    </w:p>
    <w:p w:rsidR="009E0EDA" w:rsidRDefault="009E0EDA" w:rsidP="009E0EDA">
      <w:r>
        <w:t xml:space="preserve">   - Address [8:4] are 32bit selection to program a single bit in each STROBE high pulse.</w:t>
      </w:r>
    </w:p>
    <w:p w:rsidR="009E0EDA" w:rsidRDefault="009E0EDA" w:rsidP="009E0EDA">
      <w:r>
        <w:t xml:space="preserve">   - Address [3:0] are still 32bit word selection 0 ~ 15</w:t>
      </w:r>
    </w:p>
    <w:p w:rsidR="009E0EDA" w:rsidRDefault="009E0EDA" w:rsidP="009E0EDA">
      <w:r>
        <w:t>2. eFuse bit NOT programmed, is **default to 0**</w:t>
      </w:r>
    </w:p>
    <w:p w:rsidR="008455CE" w:rsidRDefault="009E0EDA" w:rsidP="009E0EDA">
      <w:r>
        <w:t>3. A bit can ONLY programmed to **1** and **ONLY program once**. Multiple times programming a single bit will cause device error.</w:t>
      </w:r>
    </w:p>
    <w:p w:rsidR="008455CE" w:rsidRDefault="00F91876" w:rsidP="003643A8">
      <w:r>
        <w:rPr>
          <w:noProof/>
        </w:rPr>
        <w:lastRenderedPageBreak/>
        <w:drawing>
          <wp:inline distT="0" distB="0" distL="0" distR="0" wp14:anchorId="5B7D99F4" wp14:editId="5C166B4D">
            <wp:extent cx="4906010" cy="822960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06010" cy="8229600"/>
                    </a:xfrm>
                    <a:prstGeom prst="rect">
                      <a:avLst/>
                    </a:prstGeom>
                  </pic:spPr>
                </pic:pic>
              </a:graphicData>
            </a:graphic>
          </wp:inline>
        </w:drawing>
      </w:r>
    </w:p>
    <w:p w:rsidR="008455CE" w:rsidRDefault="00F20E47" w:rsidP="00F20E47">
      <w:pPr>
        <w:pStyle w:val="3"/>
        <w:spacing w:before="156" w:after="156"/>
        <w:ind w:left="964" w:hanging="964"/>
      </w:pPr>
      <w:r>
        <w:lastRenderedPageBreak/>
        <w:t>Auto</w:t>
      </w:r>
      <w:r>
        <w:rPr>
          <w:rFonts w:hint="eastAsia"/>
        </w:rPr>
        <w:t>-Load Mode</w:t>
      </w:r>
    </w:p>
    <w:p w:rsidR="00231395" w:rsidRPr="00231395" w:rsidRDefault="00231395" w:rsidP="00231395">
      <w:pPr>
        <w:widowControl/>
        <w:spacing w:before="192" w:after="192" w:line="240" w:lineRule="auto"/>
        <w:rPr>
          <w:rFonts w:ascii="Helvetica" w:hAnsi="Helvetica" w:cs="宋体"/>
          <w:color w:val="333333"/>
          <w:kern w:val="0"/>
          <w:szCs w:val="24"/>
        </w:rPr>
      </w:pPr>
      <w:r w:rsidRPr="00231395">
        <w:rPr>
          <w:rFonts w:ascii="Helvetica" w:hAnsi="Helvetica" w:cs="宋体"/>
          <w:color w:val="333333"/>
          <w:kern w:val="0"/>
          <w:szCs w:val="24"/>
        </w:rPr>
        <w:t>Note</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This mode is only start in POR procedure.</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b/>
          <w:bCs/>
          <w:color w:val="333333"/>
          <w:kern w:val="0"/>
          <w:szCs w:val="24"/>
        </w:rPr>
        <w:t>First 256 bits</w:t>
      </w:r>
      <w:r w:rsidRPr="00231395">
        <w:rPr>
          <w:rFonts w:ascii="Helvetica" w:hAnsi="Helvetica" w:cs="宋体"/>
          <w:color w:val="333333"/>
          <w:kern w:val="0"/>
          <w:szCs w:val="24"/>
        </w:rPr>
        <w:t xml:space="preserve"> including analog trim, boot configuration and Chip ID are auto-loaded.</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The auto-load bits can be read from auto_load_buffer</w:t>
      </w:r>
      <w:hyperlink w:history="1">
        <w:r w:rsidRPr="00231395">
          <w:rPr>
            <w:rFonts w:ascii="Helvetica" w:hAnsi="Helvetica" w:cs="宋体"/>
            <w:color w:val="4183C4"/>
            <w:kern w:val="0"/>
            <w:szCs w:val="24"/>
            <w:u w:val="single"/>
          </w:rPr>
          <w:t>31:0</w:t>
        </w:r>
      </w:hyperlink>
      <w:r w:rsidRPr="00231395">
        <w:rPr>
          <w:rFonts w:ascii="Helvetica" w:hAnsi="Helvetica" w:cs="宋体"/>
          <w:color w:val="333333"/>
          <w:kern w:val="0"/>
          <w:szCs w:val="24"/>
        </w:rPr>
        <w:t xml:space="preserve"> ~ auto_load_buffer</w:t>
      </w:r>
      <w:hyperlink w:history="1">
        <w:r w:rsidRPr="00231395">
          <w:rPr>
            <w:rFonts w:ascii="Helvetica" w:hAnsi="Helvetica" w:cs="宋体"/>
            <w:color w:val="4183C4"/>
            <w:kern w:val="0"/>
            <w:szCs w:val="24"/>
            <w:u w:val="single"/>
          </w:rPr>
          <w:t>31:0</w:t>
        </w:r>
      </w:hyperlink>
      <w:r w:rsidRPr="00231395">
        <w:rPr>
          <w:rFonts w:ascii="Helvetica" w:hAnsi="Helvetica" w:cs="宋体"/>
          <w:color w:val="333333"/>
          <w:kern w:val="0"/>
          <w:szCs w:val="24"/>
        </w:rPr>
        <w:t xml:space="preserve"> in eFuse regfile.</w:t>
      </w:r>
    </w:p>
    <w:p w:rsidR="00231395" w:rsidRPr="00231395" w:rsidRDefault="00231395" w:rsidP="001875FA">
      <w:pPr>
        <w:widowControl/>
        <w:numPr>
          <w:ilvl w:val="0"/>
          <w:numId w:val="7"/>
        </w:numPr>
        <w:spacing w:before="100" w:beforeAutospacing="1" w:after="100" w:afterAutospacing="1" w:line="240" w:lineRule="auto"/>
        <w:ind w:left="0"/>
        <w:rPr>
          <w:rFonts w:ascii="Helvetica" w:hAnsi="Helvetica" w:cs="宋体"/>
          <w:color w:val="333333"/>
          <w:kern w:val="0"/>
          <w:szCs w:val="24"/>
        </w:rPr>
      </w:pPr>
      <w:r w:rsidRPr="00231395">
        <w:rPr>
          <w:rFonts w:ascii="Helvetica" w:hAnsi="Helvetica" w:cs="宋体"/>
          <w:color w:val="333333"/>
          <w:kern w:val="0"/>
          <w:szCs w:val="24"/>
        </w:rPr>
        <w:t>When auto-load is done, a efuse_auto_load_ready bit can be read from Always-On regfile.</w:t>
      </w:r>
    </w:p>
    <w:p w:rsidR="00F20E47" w:rsidRPr="00231395" w:rsidRDefault="00F20E47" w:rsidP="00F20E47"/>
    <w:p w:rsidR="00F20E47" w:rsidRDefault="00F81528" w:rsidP="00F81528">
      <w:pPr>
        <w:pStyle w:val="3"/>
        <w:spacing w:before="156" w:after="156"/>
        <w:ind w:left="964" w:hanging="964"/>
      </w:pPr>
      <w:r>
        <w:rPr>
          <w:rFonts w:hint="eastAsia"/>
        </w:rPr>
        <w:t>eFuse Controller Clock Config</w:t>
      </w:r>
    </w:p>
    <w:p w:rsidR="00F81528" w:rsidRDefault="00F81528" w:rsidP="00A25F4E">
      <w:pPr>
        <w:pStyle w:val="4"/>
        <w:spacing w:before="156" w:after="156"/>
        <w:ind w:left="1205" w:hanging="1205"/>
      </w:pPr>
      <w:r>
        <w:t>eFuse Access Timing Requirements</w:t>
      </w:r>
    </w:p>
    <w:p w:rsidR="00F81528" w:rsidRDefault="00F81528" w:rsidP="00F81528">
      <w:r>
        <w:rPr>
          <w:rFonts w:hint="eastAsia"/>
        </w:rPr>
        <w:t>1. CSB/STROBE/PGENB/LOAD</w:t>
      </w:r>
      <w:r>
        <w:rPr>
          <w:rFonts w:hint="eastAsia"/>
        </w:rPr>
        <w:t>信号的切换，均是基于：</w:t>
      </w:r>
      <w:r>
        <w:rPr>
          <w:rFonts w:hint="eastAsia"/>
        </w:rPr>
        <w:t xml:space="preserve"> eFuse controller clock / efu_clk_div</w:t>
      </w:r>
    </w:p>
    <w:p w:rsidR="00F81528" w:rsidRDefault="00F81528" w:rsidP="00F81528">
      <w:r>
        <w:t>2. eFuse Read Timing</w:t>
      </w:r>
    </w:p>
    <w:p w:rsidR="00F81528" w:rsidRDefault="00F81528" w:rsidP="00F81528">
      <w:r>
        <w:rPr>
          <w:rFonts w:hint="eastAsia"/>
        </w:rPr>
        <w:t xml:space="preserve">   - CSB/STROBE</w:t>
      </w:r>
      <w:r>
        <w:rPr>
          <w:rFonts w:hint="eastAsia"/>
        </w:rPr>
        <w:t>的</w:t>
      </w:r>
      <w:r>
        <w:rPr>
          <w:rFonts w:hint="eastAsia"/>
        </w:rPr>
        <w:t>Setup/Hold</w:t>
      </w:r>
      <w:r>
        <w:rPr>
          <w:rFonts w:hint="eastAsia"/>
        </w:rPr>
        <w:t>分别需要有</w:t>
      </w:r>
      <w:r>
        <w:rPr>
          <w:rFonts w:hint="eastAsia"/>
        </w:rPr>
        <w:t>100ns</w:t>
      </w:r>
      <w:r>
        <w:rPr>
          <w:rFonts w:hint="eastAsia"/>
        </w:rPr>
        <w:t>以上的</w:t>
      </w:r>
      <w:r>
        <w:rPr>
          <w:rFonts w:hint="eastAsia"/>
        </w:rPr>
        <w:t>margin</w:t>
      </w:r>
      <w:r>
        <w:rPr>
          <w:rFonts w:hint="eastAsia"/>
        </w:rPr>
        <w:t>，只需要配置</w:t>
      </w:r>
      <w:r>
        <w:rPr>
          <w:rFonts w:hint="eastAsia"/>
        </w:rPr>
        <w:t xml:space="preserve"> **efu_clk_div**</w:t>
      </w:r>
    </w:p>
    <w:p w:rsidR="00F81528" w:rsidRDefault="0009215B" w:rsidP="00F81528">
      <w:r>
        <w:rPr>
          <w:noProof/>
        </w:rPr>
        <w:drawing>
          <wp:inline distT="0" distB="0" distL="0" distR="0" wp14:anchorId="4029A64F" wp14:editId="1638D44B">
            <wp:extent cx="3381375" cy="6572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81375" cy="657225"/>
                    </a:xfrm>
                    <a:prstGeom prst="rect">
                      <a:avLst/>
                    </a:prstGeom>
                  </pic:spPr>
                </pic:pic>
              </a:graphicData>
            </a:graphic>
          </wp:inline>
        </w:drawing>
      </w:r>
    </w:p>
    <w:p w:rsidR="00F81528" w:rsidRDefault="00F81528" w:rsidP="00F81528">
      <w:r>
        <w:t>3. eFuse Program Timing</w:t>
      </w:r>
    </w:p>
    <w:p w:rsidR="00F81528" w:rsidRDefault="00F81528" w:rsidP="00F81528">
      <w:r>
        <w:rPr>
          <w:rFonts w:hint="eastAsia"/>
        </w:rPr>
        <w:t xml:space="preserve">   - </w:t>
      </w:r>
      <w:r>
        <w:rPr>
          <w:rFonts w:hint="eastAsia"/>
        </w:rPr>
        <w:t>要配置时钟满足</w:t>
      </w:r>
      <w:r>
        <w:rPr>
          <w:rFonts w:hint="eastAsia"/>
        </w:rPr>
        <w:t xml:space="preserve">eFuse Program STROBE=1 </w:t>
      </w:r>
      <w:r>
        <w:rPr>
          <w:rFonts w:hint="eastAsia"/>
        </w:rPr>
        <w:t>高电平为</w:t>
      </w:r>
      <w:r>
        <w:rPr>
          <w:rFonts w:hint="eastAsia"/>
        </w:rPr>
        <w:t>12-13us</w:t>
      </w:r>
    </w:p>
    <w:p w:rsidR="00F81528" w:rsidRDefault="00F81528" w:rsidP="00F81528">
      <w:r>
        <w:rPr>
          <w:rFonts w:hint="eastAsia"/>
        </w:rPr>
        <w:t xml:space="preserve">   - </w:t>
      </w:r>
      <w:r>
        <w:rPr>
          <w:rFonts w:hint="eastAsia"/>
        </w:rPr>
        <w:t>要配置</w:t>
      </w:r>
      <w:r>
        <w:rPr>
          <w:rFonts w:hint="eastAsia"/>
        </w:rPr>
        <w:t xml:space="preserve"> **efu_clk_div** </w:t>
      </w:r>
      <w:r>
        <w:rPr>
          <w:rFonts w:hint="eastAsia"/>
        </w:rPr>
        <w:t>和</w:t>
      </w:r>
      <w:r>
        <w:rPr>
          <w:rFonts w:hint="eastAsia"/>
        </w:rPr>
        <w:t xml:space="preserve"> **efu_prog_str_h**</w:t>
      </w:r>
    </w:p>
    <w:p w:rsidR="00F81528" w:rsidRDefault="0009215B" w:rsidP="00F81528">
      <w:r>
        <w:rPr>
          <w:noProof/>
        </w:rPr>
        <w:drawing>
          <wp:inline distT="0" distB="0" distL="0" distR="0" wp14:anchorId="6BC1BFDB" wp14:editId="02EA18E4">
            <wp:extent cx="5067300" cy="6096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67300" cy="609600"/>
                    </a:xfrm>
                    <a:prstGeom prst="rect">
                      <a:avLst/>
                    </a:prstGeom>
                  </pic:spPr>
                </pic:pic>
              </a:graphicData>
            </a:graphic>
          </wp:inline>
        </w:drawing>
      </w:r>
    </w:p>
    <w:p w:rsidR="00F81528" w:rsidRDefault="00F81528" w:rsidP="00A25F4E">
      <w:pPr>
        <w:pStyle w:val="4"/>
        <w:spacing w:before="156" w:after="156"/>
        <w:ind w:left="1205" w:hanging="1205"/>
      </w:pPr>
      <w:r>
        <w:t>Default PCLK: XTAL 24MHz</w:t>
      </w:r>
    </w:p>
    <w:p w:rsidR="00F81528" w:rsidRDefault="00F81528" w:rsidP="00A25F4E">
      <w:pPr>
        <w:pStyle w:val="5"/>
        <w:spacing w:before="156" w:after="156"/>
        <w:ind w:left="1446" w:hanging="1446"/>
      </w:pPr>
      <w:r>
        <w:t>eFuse Contro</w:t>
      </w:r>
      <w:r w:rsidR="0009215B">
        <w:t>ller Clock default: XTAL 24MHz</w:t>
      </w:r>
    </w:p>
    <w:p w:rsidR="00F81528" w:rsidRDefault="00F81528" w:rsidP="00F81528">
      <w:r>
        <w:rPr>
          <w:rFonts w:hint="eastAsia"/>
        </w:rPr>
        <w:t>XTAL 24MHz</w:t>
      </w:r>
      <w:r>
        <w:rPr>
          <w:rFonts w:hint="eastAsia"/>
        </w:rPr>
        <w:t>是系统初始时钟，确保</w:t>
      </w:r>
      <w:r>
        <w:rPr>
          <w:rFonts w:hint="eastAsia"/>
        </w:rPr>
        <w:t>eFuse auto-load</w:t>
      </w:r>
      <w:r>
        <w:rPr>
          <w:rFonts w:hint="eastAsia"/>
        </w:rPr>
        <w:t>正常</w:t>
      </w:r>
    </w:p>
    <w:p w:rsidR="00F81528" w:rsidRDefault="00A71214" w:rsidP="00A25F4E">
      <w:pPr>
        <w:pStyle w:val="5"/>
        <w:spacing w:before="156" w:after="156"/>
        <w:ind w:left="1446" w:hanging="1446"/>
      </w:pPr>
      <w:r>
        <w:lastRenderedPageBreak/>
        <w:t>efu_clk_div = 2 (default)</w:t>
      </w:r>
    </w:p>
    <w:p w:rsidR="00F81528" w:rsidRDefault="00147CA9" w:rsidP="00F81528">
      <w:r>
        <w:rPr>
          <w:noProof/>
        </w:rPr>
        <w:drawing>
          <wp:inline distT="0" distB="0" distL="0" distR="0" wp14:anchorId="43B3D43F" wp14:editId="06053F2C">
            <wp:extent cx="5486400" cy="1428115"/>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1428115"/>
                    </a:xfrm>
                    <a:prstGeom prst="rect">
                      <a:avLst/>
                    </a:prstGeom>
                  </pic:spPr>
                </pic:pic>
              </a:graphicData>
            </a:graphic>
          </wp:inline>
        </w:drawing>
      </w:r>
    </w:p>
    <w:p w:rsidR="00F81528" w:rsidRDefault="00F81528" w:rsidP="00F81528"/>
    <w:p w:rsidR="00F81528" w:rsidRDefault="00F81528" w:rsidP="00A25F4E">
      <w:pPr>
        <w:pStyle w:val="5"/>
        <w:spacing w:before="156" w:after="156"/>
        <w:ind w:left="1446" w:hanging="1446"/>
      </w:pPr>
      <w:r>
        <w:t>XTAL 24MHz / 8 = 3 MHz (default)**</w:t>
      </w:r>
    </w:p>
    <w:p w:rsidR="00F81528" w:rsidRDefault="00F81528" w:rsidP="00F81528">
      <w:r>
        <w:rPr>
          <w:rFonts w:hint="eastAsia"/>
        </w:rPr>
        <w:t xml:space="preserve">eFuse Read STROBE=1 </w:t>
      </w:r>
      <w:r>
        <w:rPr>
          <w:rFonts w:hint="eastAsia"/>
        </w:rPr>
        <w:t>高电平持续时间</w:t>
      </w:r>
      <w:r>
        <w:rPr>
          <w:rFonts w:hint="eastAsia"/>
        </w:rPr>
        <w:t>333ns</w:t>
      </w:r>
      <w:r>
        <w:rPr>
          <w:rFonts w:hint="eastAsia"/>
        </w:rPr>
        <w:t>，也就是</w:t>
      </w:r>
      <w:r>
        <w:rPr>
          <w:rFonts w:hint="eastAsia"/>
        </w:rPr>
        <w:t>3 MHz</w:t>
      </w:r>
      <w:r>
        <w:rPr>
          <w:rFonts w:hint="eastAsia"/>
        </w:rPr>
        <w:t>的一个</w:t>
      </w:r>
      <w:r>
        <w:rPr>
          <w:rFonts w:hint="eastAsia"/>
        </w:rPr>
        <w:t>tick cycle</w:t>
      </w:r>
      <w:r>
        <w:rPr>
          <w:rFonts w:hint="eastAsia"/>
        </w:rPr>
        <w:t>，确保符合</w:t>
      </w:r>
      <w:r>
        <w:rPr>
          <w:rFonts w:hint="eastAsia"/>
        </w:rPr>
        <w:t>eFuse Read</w:t>
      </w:r>
      <w:r>
        <w:rPr>
          <w:rFonts w:hint="eastAsia"/>
        </w:rPr>
        <w:t>的时序（</w:t>
      </w:r>
      <w:r>
        <w:rPr>
          <w:rFonts w:hint="eastAsia"/>
        </w:rPr>
        <w:t>worst case</w:t>
      </w:r>
      <w:r>
        <w:rPr>
          <w:rFonts w:hint="eastAsia"/>
        </w:rPr>
        <w:t>需要</w:t>
      </w:r>
      <w:r>
        <w:rPr>
          <w:rFonts w:hint="eastAsia"/>
        </w:rPr>
        <w:t>100ns</w:t>
      </w:r>
      <w:r>
        <w:rPr>
          <w:rFonts w:hint="eastAsia"/>
        </w:rPr>
        <w:t>）</w:t>
      </w:r>
    </w:p>
    <w:p w:rsidR="00F81528" w:rsidRDefault="00F81528" w:rsidP="00F81528"/>
    <w:p w:rsidR="00F81528" w:rsidRDefault="00F81528" w:rsidP="00A25F4E">
      <w:pPr>
        <w:pStyle w:val="4"/>
        <w:spacing w:before="156" w:after="156"/>
        <w:ind w:left="1205" w:hanging="1205"/>
      </w:pPr>
      <w:r>
        <w:t>High Speed PCLK: based on PLL core clock</w:t>
      </w:r>
    </w:p>
    <w:p w:rsidR="00F20E47" w:rsidRDefault="00F81528" w:rsidP="00F81528">
      <w:r>
        <w:rPr>
          <w:rFonts w:hint="eastAsia"/>
        </w:rPr>
        <w:t>如果</w:t>
      </w:r>
      <w:r>
        <w:rPr>
          <w:rFonts w:hint="eastAsia"/>
        </w:rPr>
        <w:t>System core clock</w:t>
      </w:r>
      <w:r>
        <w:rPr>
          <w:rFonts w:hint="eastAsia"/>
        </w:rPr>
        <w:t>使用</w:t>
      </w:r>
      <w:r>
        <w:rPr>
          <w:rFonts w:hint="eastAsia"/>
        </w:rPr>
        <w:t>400MHz PLL clock source</w:t>
      </w:r>
      <w:r>
        <w:rPr>
          <w:rFonts w:hint="eastAsia"/>
        </w:rPr>
        <w:t>，</w:t>
      </w:r>
      <w:r>
        <w:rPr>
          <w:rFonts w:hint="eastAsia"/>
        </w:rPr>
        <w:t>eFuse controller PCLK</w:t>
      </w:r>
      <w:r>
        <w:rPr>
          <w:rFonts w:hint="eastAsia"/>
        </w:rPr>
        <w:t>配置参考如下：</w:t>
      </w:r>
    </w:p>
    <w:p w:rsidR="00960184" w:rsidRDefault="002F4771" w:rsidP="00F81528">
      <w:r>
        <w:rPr>
          <w:noProof/>
        </w:rPr>
        <w:drawing>
          <wp:inline distT="0" distB="0" distL="0" distR="0" wp14:anchorId="623C4A9E" wp14:editId="3EF82857">
            <wp:extent cx="5486400" cy="8616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861695"/>
                    </a:xfrm>
                    <a:prstGeom prst="rect">
                      <a:avLst/>
                    </a:prstGeom>
                  </pic:spPr>
                </pic:pic>
              </a:graphicData>
            </a:graphic>
          </wp:inline>
        </w:drawing>
      </w:r>
    </w:p>
    <w:p w:rsidR="00960184" w:rsidRPr="00F20E47" w:rsidRDefault="00960184" w:rsidP="00F81528"/>
    <w:p w:rsidR="007D3B69" w:rsidRDefault="00C91545" w:rsidP="00FF6CDC">
      <w:pPr>
        <w:pStyle w:val="2"/>
        <w:spacing w:before="156" w:after="156"/>
        <w:ind w:left="843" w:hanging="843"/>
      </w:pPr>
      <w:r>
        <w:t>AON_EFUSE_CTRL Register</w:t>
      </w:r>
    </w:p>
    <w:p w:rsidR="007D3B69" w:rsidRDefault="00C91545" w:rsidP="000C4E2D">
      <w:pPr>
        <w:pStyle w:val="3"/>
        <w:spacing w:before="156" w:after="156"/>
        <w:ind w:left="964" w:hanging="964"/>
      </w:pPr>
      <w:r>
        <w:t>STA</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22'h0</w:t>
            </w:r>
          </w:p>
        </w:tc>
      </w:tr>
      <w:tr w:rsidR="007D3B69" w:rsidTr="007D3B69">
        <w:tc>
          <w:tcPr>
            <w:tcW w:w="1440" w:type="dxa"/>
          </w:tcPr>
          <w:p w:rsidR="007D3B69" w:rsidRDefault="00C91545">
            <w:r>
              <w:t>efu_auto_ld_ready</w:t>
            </w:r>
          </w:p>
        </w:tc>
        <w:tc>
          <w:tcPr>
            <w:tcW w:w="1008" w:type="dxa"/>
          </w:tcPr>
          <w:p w:rsidR="007D3B69" w:rsidRDefault="00C91545">
            <w:r>
              <w:t>9:9</w:t>
            </w:r>
          </w:p>
        </w:tc>
        <w:tc>
          <w:tcPr>
            <w:tcW w:w="864" w:type="dxa"/>
          </w:tcPr>
          <w:p w:rsidR="007D3B69" w:rsidRDefault="00C91545">
            <w:r>
              <w:t>ROI</w:t>
            </w:r>
          </w:p>
        </w:tc>
        <w:tc>
          <w:tcPr>
            <w:tcW w:w="5040" w:type="dxa"/>
          </w:tcPr>
          <w:p w:rsidR="007D3B69" w:rsidRDefault="00C91545">
            <w:r>
              <w:t>Status of auto-load data ready.</w:t>
            </w:r>
          </w:p>
        </w:tc>
        <w:tc>
          <w:tcPr>
            <w:tcW w:w="1008" w:type="dxa"/>
          </w:tcPr>
          <w:p w:rsidR="007D3B69" w:rsidRDefault="00C91545">
            <w:r>
              <w:t>1'h0</w:t>
            </w:r>
          </w:p>
        </w:tc>
      </w:tr>
      <w:tr w:rsidR="007D3B69" w:rsidTr="007D3B69">
        <w:tc>
          <w:tcPr>
            <w:tcW w:w="1440" w:type="dxa"/>
          </w:tcPr>
          <w:p w:rsidR="007D3B69" w:rsidRDefault="00C91545">
            <w:r>
              <w:t>efu_auto_ld_busy</w:t>
            </w:r>
          </w:p>
        </w:tc>
        <w:tc>
          <w:tcPr>
            <w:tcW w:w="1008" w:type="dxa"/>
          </w:tcPr>
          <w:p w:rsidR="007D3B69" w:rsidRDefault="00C91545">
            <w:r>
              <w:t>8:8</w:t>
            </w:r>
          </w:p>
        </w:tc>
        <w:tc>
          <w:tcPr>
            <w:tcW w:w="864" w:type="dxa"/>
          </w:tcPr>
          <w:p w:rsidR="007D3B69" w:rsidRDefault="00C91545">
            <w:r>
              <w:t>ROI</w:t>
            </w:r>
          </w:p>
        </w:tc>
        <w:tc>
          <w:tcPr>
            <w:tcW w:w="5040" w:type="dxa"/>
          </w:tcPr>
          <w:p w:rsidR="007D3B69" w:rsidRDefault="00C91545">
            <w:r>
              <w:t>Status of auto-load busy flag.</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efu_ctrl_st</w:t>
            </w:r>
            <w:r>
              <w:lastRenderedPageBreak/>
              <w:t>ate</w:t>
            </w:r>
          </w:p>
        </w:tc>
        <w:tc>
          <w:tcPr>
            <w:tcW w:w="1008" w:type="dxa"/>
          </w:tcPr>
          <w:p w:rsidR="007D3B69" w:rsidRDefault="00C91545">
            <w:r>
              <w:lastRenderedPageBreak/>
              <w:t>3:0</w:t>
            </w:r>
          </w:p>
        </w:tc>
        <w:tc>
          <w:tcPr>
            <w:tcW w:w="864" w:type="dxa"/>
          </w:tcPr>
          <w:p w:rsidR="007D3B69" w:rsidRDefault="00C91545">
            <w:r>
              <w:t>ROI</w:t>
            </w:r>
          </w:p>
        </w:tc>
        <w:tc>
          <w:tcPr>
            <w:tcW w:w="5040" w:type="dxa"/>
          </w:tcPr>
          <w:p w:rsidR="007D3B69" w:rsidRDefault="00C91545">
            <w:r>
              <w:t>eFuse control state for SW read-only</w:t>
            </w:r>
          </w:p>
        </w:tc>
        <w:tc>
          <w:tcPr>
            <w:tcW w:w="1008" w:type="dxa"/>
          </w:tcPr>
          <w:p w:rsidR="007D3B69" w:rsidRDefault="00C91545">
            <w:r>
              <w:t>4'h0</w:t>
            </w:r>
          </w:p>
        </w:tc>
      </w:tr>
    </w:tbl>
    <w:p w:rsidR="007D3B69" w:rsidRDefault="00C91545" w:rsidP="000C4E2D">
      <w:pPr>
        <w:pStyle w:val="3"/>
        <w:spacing w:before="156" w:after="156"/>
        <w:ind w:left="964" w:hanging="964"/>
      </w:pPr>
      <w:r>
        <w:lastRenderedPageBreak/>
        <w:t>INT_EN</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15'h0</w:t>
            </w:r>
          </w:p>
        </w:tc>
      </w:tr>
      <w:tr w:rsidR="007D3B69" w:rsidTr="007D3B69">
        <w:tc>
          <w:tcPr>
            <w:tcW w:w="1440" w:type="dxa"/>
          </w:tcPr>
          <w:p w:rsidR="007D3B69" w:rsidRDefault="00C91545">
            <w:r>
              <w:t>efu_done_intr</w:t>
            </w:r>
          </w:p>
        </w:tc>
        <w:tc>
          <w:tcPr>
            <w:tcW w:w="1008" w:type="dxa"/>
          </w:tcPr>
          <w:p w:rsidR="007D3B69" w:rsidRDefault="00C91545">
            <w:r>
              <w:t>16:16</w:t>
            </w:r>
          </w:p>
        </w:tc>
        <w:tc>
          <w:tcPr>
            <w:tcW w:w="864" w:type="dxa"/>
          </w:tcPr>
          <w:p w:rsidR="007D3B69" w:rsidRDefault="00C91545">
            <w:r>
              <w:t>W1C</w:t>
            </w:r>
          </w:p>
        </w:tc>
        <w:tc>
          <w:tcPr>
            <w:tcW w:w="5040" w:type="dxa"/>
          </w:tcPr>
          <w:p w:rsidR="007D3B69" w:rsidRDefault="00C91545">
            <w:r>
              <w:t>fuse program/read command done.</w:t>
            </w:r>
            <w:r>
              <w:br/>
              <w:t>It doesn’t mean that the command is successful.</w:t>
            </w:r>
            <w:r>
              <w:br/>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15'h0</w:t>
            </w:r>
          </w:p>
        </w:tc>
      </w:tr>
      <w:tr w:rsidR="007D3B69" w:rsidTr="007D3B69">
        <w:tc>
          <w:tcPr>
            <w:tcW w:w="1440" w:type="dxa"/>
          </w:tcPr>
          <w:p w:rsidR="007D3B69" w:rsidRDefault="00C91545">
            <w:r>
              <w:t>efu_done_intr_en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generate interrupt after EFuse program done;</w:t>
            </w:r>
            <w:r>
              <w:br/>
              <w:t>0: don’t generate interrupt</w:t>
            </w:r>
          </w:p>
        </w:tc>
        <w:tc>
          <w:tcPr>
            <w:tcW w:w="1008" w:type="dxa"/>
          </w:tcPr>
          <w:p w:rsidR="007D3B69" w:rsidRDefault="00C91545">
            <w:r>
              <w:t>1'h0</w:t>
            </w:r>
          </w:p>
        </w:tc>
      </w:tr>
    </w:tbl>
    <w:p w:rsidR="007D3B69" w:rsidRDefault="00C91545" w:rsidP="000C4E2D">
      <w:pPr>
        <w:pStyle w:val="3"/>
        <w:spacing w:before="156" w:after="156"/>
        <w:ind w:left="964" w:hanging="964"/>
      </w:pPr>
      <w:r>
        <w:t>CMD_CTL</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9'h0</w:t>
            </w:r>
          </w:p>
        </w:tc>
      </w:tr>
      <w:tr w:rsidR="007D3B69" w:rsidTr="007D3B69">
        <w:tc>
          <w:tcPr>
            <w:tcW w:w="1440" w:type="dxa"/>
          </w:tcPr>
          <w:p w:rsidR="007D3B69" w:rsidRDefault="00C91545">
            <w:r>
              <w:t>efu_redundancy_ena_b</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eFuse RSB  Input  Redundancy enable/disable (active low).</w:t>
            </w:r>
          </w:p>
        </w:tc>
        <w:tc>
          <w:tcPr>
            <w:tcW w:w="1008" w:type="dxa"/>
          </w:tcPr>
          <w:p w:rsidR="007D3B69" w:rsidRDefault="00C91545">
            <w:r>
              <w:t>1'h1</w:t>
            </w:r>
          </w:p>
        </w:tc>
      </w:tr>
      <w:tr w:rsidR="007D3B69" w:rsidTr="007D3B69">
        <w:tc>
          <w:tcPr>
            <w:tcW w:w="1440" w:type="dxa"/>
          </w:tcPr>
          <w:p w:rsidR="007D3B69" w:rsidRDefault="00C91545">
            <w:r>
              <w:t>efu_redundancy_row_sel</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eFuse RWL  Input  Redundancy information row select (active high)</w:t>
            </w:r>
          </w:p>
        </w:tc>
        <w:tc>
          <w:tcPr>
            <w:tcW w:w="1008" w:type="dxa"/>
          </w:tcPr>
          <w:p w:rsidR="007D3B69" w:rsidRDefault="00C91545">
            <w:r>
              <w:t>1'h0</w:t>
            </w:r>
          </w:p>
        </w:tc>
      </w:tr>
      <w:tr w:rsidR="007D3B69" w:rsidTr="007D3B69">
        <w:tc>
          <w:tcPr>
            <w:tcW w:w="1440" w:type="dxa"/>
          </w:tcPr>
          <w:p w:rsidR="007D3B69" w:rsidRDefault="00C91545">
            <w:r>
              <w:t>efu_margin_rd</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Read trip point setting:</w:t>
            </w:r>
            <w:r>
              <w:br/>
              <w:t>MR = L for normal read mode;</w:t>
            </w:r>
            <w:r>
              <w:br/>
              <w:t>MR = H for margin read1 mode</w:t>
            </w:r>
            <w:r>
              <w:br/>
            </w:r>
          </w:p>
        </w:tc>
        <w:tc>
          <w:tcPr>
            <w:tcW w:w="1008" w:type="dxa"/>
          </w:tcPr>
          <w:p w:rsidR="007D3B69" w:rsidRDefault="00C91545">
            <w:r>
              <w:t>1'h0</w:t>
            </w:r>
          </w:p>
        </w:tc>
      </w:tr>
      <w:tr w:rsidR="007D3B69" w:rsidTr="007D3B69">
        <w:tc>
          <w:tcPr>
            <w:tcW w:w="1440" w:type="dxa"/>
          </w:tcPr>
          <w:p w:rsidR="007D3B69" w:rsidRDefault="00C91545">
            <w:r>
              <w:t>efu_pwd_down</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eFuse power-down control. This bit needs to set or clear by SW</w:t>
            </w:r>
            <w:r>
              <w:br/>
              <w:t>1: eFuse in power-down mode</w:t>
            </w:r>
            <w:r>
              <w:br/>
              <w:t>0: eFuse normal operation</w:t>
            </w:r>
            <w:r>
              <w:br/>
            </w:r>
          </w:p>
        </w:tc>
        <w:tc>
          <w:tcPr>
            <w:tcW w:w="1008" w:type="dxa"/>
          </w:tcPr>
          <w:p w:rsidR="007D3B69" w:rsidRDefault="00C91545">
            <w:r>
              <w:t>1'h0</w:t>
            </w:r>
          </w:p>
        </w:tc>
      </w:tr>
      <w:tr w:rsidR="007D3B69" w:rsidTr="007D3B69">
        <w:tc>
          <w:tcPr>
            <w:tcW w:w="1440" w:type="dxa"/>
          </w:tcPr>
          <w:p w:rsidR="007D3B69" w:rsidRDefault="00C91545">
            <w:r>
              <w:lastRenderedPageBreak/>
              <w:t>efu_cmd_type</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eFuse command mode</w:t>
            </w:r>
            <w:r>
              <w:br/>
              <w:t>1: program eFuse</w:t>
            </w:r>
            <w:r>
              <w:br/>
              <w:t>0: read eFuse</w:t>
            </w:r>
            <w:r>
              <w:br/>
            </w:r>
          </w:p>
        </w:tc>
        <w:tc>
          <w:tcPr>
            <w:tcW w:w="1008" w:type="dxa"/>
          </w:tcPr>
          <w:p w:rsidR="007D3B69" w:rsidRDefault="00C91545">
            <w:r>
              <w:t>1'h0</w:t>
            </w:r>
          </w:p>
        </w:tc>
      </w:tr>
      <w:tr w:rsidR="007D3B69" w:rsidTr="007D3B69">
        <w:tc>
          <w:tcPr>
            <w:tcW w:w="1440" w:type="dxa"/>
          </w:tcPr>
          <w:p w:rsidR="007D3B69" w:rsidRDefault="00C91545">
            <w:r>
              <w:t>imm_shadow</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If asserted to be 1’b1, the programed ( when programming is successful ) or readd bits will be shown in the corresponding apb-accessible shadow registers immediately, unless prevented by the security schemes of the eFuse.</w:t>
            </w:r>
            <w:r>
              <w:br/>
            </w:r>
          </w:p>
        </w:tc>
        <w:tc>
          <w:tcPr>
            <w:tcW w:w="1008" w:type="dxa"/>
          </w:tcPr>
          <w:p w:rsidR="007D3B69" w:rsidRDefault="00C91545">
            <w:r>
              <w:t>1'h0</w:t>
            </w:r>
          </w:p>
        </w:tc>
      </w:tr>
      <w:tr w:rsidR="007D3B69" w:rsidTr="007D3B69">
        <w:tc>
          <w:tcPr>
            <w:tcW w:w="1440" w:type="dxa"/>
          </w:tcPr>
          <w:p w:rsidR="007D3B69" w:rsidRDefault="00C91545">
            <w:r>
              <w:t>efu_cmd_start</w:t>
            </w:r>
          </w:p>
        </w:tc>
        <w:tc>
          <w:tcPr>
            <w:tcW w:w="1008" w:type="dxa"/>
          </w:tcPr>
          <w:p w:rsidR="007D3B69" w:rsidRDefault="00C91545">
            <w:r>
              <w:t>16:16</w:t>
            </w:r>
          </w:p>
        </w:tc>
        <w:tc>
          <w:tcPr>
            <w:tcW w:w="864" w:type="dxa"/>
          </w:tcPr>
          <w:p w:rsidR="007D3B69" w:rsidRDefault="00C91545">
            <w:r>
              <w:t>W1S</w:t>
            </w:r>
          </w:p>
        </w:tc>
        <w:tc>
          <w:tcPr>
            <w:tcW w:w="5040" w:type="dxa"/>
          </w:tcPr>
          <w:p w:rsidR="007D3B69" w:rsidRDefault="00C91545">
            <w:r>
              <w:t>Fuse cmd start.</w:t>
            </w:r>
            <w:r>
              <w:br/>
              <w:t>It will be auto cleared when either no programing is done, or program/read are done.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15:9</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7'h1</w:t>
            </w:r>
          </w:p>
        </w:tc>
      </w:tr>
      <w:tr w:rsidR="007D3B69" w:rsidTr="007D3B69">
        <w:tc>
          <w:tcPr>
            <w:tcW w:w="1440" w:type="dxa"/>
          </w:tcPr>
          <w:p w:rsidR="007D3B69" w:rsidRDefault="00C91545">
            <w:r>
              <w:t>efu_cmd_addr</w:t>
            </w:r>
          </w:p>
        </w:tc>
        <w:tc>
          <w:tcPr>
            <w:tcW w:w="1008" w:type="dxa"/>
          </w:tcPr>
          <w:p w:rsidR="007D3B69" w:rsidRDefault="00C91545">
            <w:r>
              <w:t>8:0</w:t>
            </w:r>
          </w:p>
        </w:tc>
        <w:tc>
          <w:tcPr>
            <w:tcW w:w="864" w:type="dxa"/>
          </w:tcPr>
          <w:p w:rsidR="007D3B69" w:rsidRDefault="00C91545">
            <w:r>
              <w:t>RW</w:t>
            </w:r>
          </w:p>
        </w:tc>
        <w:tc>
          <w:tcPr>
            <w:tcW w:w="5040" w:type="dxa"/>
          </w:tcPr>
          <w:p w:rsidR="007D3B69" w:rsidRDefault="00C91545">
            <w:r>
              <w:t>Fuse program/read byte address.</w:t>
            </w:r>
            <w:r>
              <w:br/>
            </w:r>
            <w:r>
              <w:br/>
              <w:t>As the assignment of eFuse bits are always 32-bit.</w:t>
            </w:r>
            <w:r>
              <w:br/>
              <w:t>Address [3:0]: 32bit word selection 0 ~ 15</w:t>
            </w:r>
            <w:r>
              <w:br/>
            </w:r>
            <w:r>
              <w:br/>
              <w:t>Address [8:4]:</w:t>
            </w:r>
            <w:r>
              <w:br/>
              <w:t>Not used in read operation</w:t>
            </w:r>
            <w:r>
              <w:br/>
              <w:t>For 32bit selection in program operation.</w:t>
            </w:r>
            <w:r>
              <w:br/>
              <w:t>Program a single bit in each STROBE high pulse.</w:t>
            </w:r>
            <w:r>
              <w:br/>
            </w:r>
          </w:p>
        </w:tc>
        <w:tc>
          <w:tcPr>
            <w:tcW w:w="1008" w:type="dxa"/>
          </w:tcPr>
          <w:p w:rsidR="007D3B69" w:rsidRDefault="00C91545">
            <w:r>
              <w:t>9'h0</w:t>
            </w:r>
          </w:p>
        </w:tc>
      </w:tr>
    </w:tbl>
    <w:p w:rsidR="007D3B69" w:rsidRDefault="00C91545" w:rsidP="000C4E2D">
      <w:pPr>
        <w:pStyle w:val="3"/>
        <w:spacing w:before="156" w:after="156"/>
        <w:ind w:left="964" w:hanging="964"/>
      </w:pPr>
      <w:r>
        <w:t>PARA1</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efu_prog_standby</w:t>
            </w:r>
          </w:p>
        </w:tc>
        <w:tc>
          <w:tcPr>
            <w:tcW w:w="1008" w:type="dxa"/>
          </w:tcPr>
          <w:p w:rsidR="007D3B69" w:rsidRDefault="00C91545">
            <w:r>
              <w:t>31:28</w:t>
            </w:r>
          </w:p>
        </w:tc>
        <w:tc>
          <w:tcPr>
            <w:tcW w:w="864" w:type="dxa"/>
          </w:tcPr>
          <w:p w:rsidR="007D3B69" w:rsidRDefault="00C91545">
            <w:r>
              <w:t>RW</w:t>
            </w:r>
          </w:p>
        </w:tc>
        <w:tc>
          <w:tcPr>
            <w:tcW w:w="5040" w:type="dxa"/>
          </w:tcPr>
          <w:p w:rsidR="007D3B69" w:rsidRDefault="00C91545">
            <w:r>
              <w:t>standby cycles needed before exit program operations</w:t>
            </w:r>
          </w:p>
        </w:tc>
        <w:tc>
          <w:tcPr>
            <w:tcW w:w="1008" w:type="dxa"/>
          </w:tcPr>
          <w:p w:rsidR="007D3B69" w:rsidRDefault="00C91545">
            <w:r>
              <w:t>4'h1</w:t>
            </w:r>
          </w:p>
        </w:tc>
      </w:tr>
      <w:tr w:rsidR="007D3B69" w:rsidTr="007D3B69">
        <w:tc>
          <w:tcPr>
            <w:tcW w:w="1440" w:type="dxa"/>
          </w:tcPr>
          <w:p w:rsidR="007D3B69" w:rsidRDefault="00C91545">
            <w:r>
              <w:lastRenderedPageBreak/>
              <w:t>efu_prog_str_l</w:t>
            </w:r>
          </w:p>
        </w:tc>
        <w:tc>
          <w:tcPr>
            <w:tcW w:w="1008" w:type="dxa"/>
          </w:tcPr>
          <w:p w:rsidR="007D3B69" w:rsidRDefault="00C91545">
            <w:r>
              <w:t>27:18</w:t>
            </w:r>
          </w:p>
        </w:tc>
        <w:tc>
          <w:tcPr>
            <w:tcW w:w="864" w:type="dxa"/>
          </w:tcPr>
          <w:p w:rsidR="007D3B69" w:rsidRDefault="00C91545">
            <w:r>
              <w:t>RW</w:t>
            </w:r>
          </w:p>
        </w:tc>
        <w:tc>
          <w:tcPr>
            <w:tcW w:w="5040" w:type="dxa"/>
          </w:tcPr>
          <w:p w:rsidR="007D3B69" w:rsidRDefault="00C91545">
            <w:r>
              <w:t>fuse parameter, program strobe low time</w:t>
            </w:r>
          </w:p>
        </w:tc>
        <w:tc>
          <w:tcPr>
            <w:tcW w:w="1008" w:type="dxa"/>
          </w:tcPr>
          <w:p w:rsidR="007D3B69" w:rsidRDefault="00C91545">
            <w:r>
              <w:t>10'h26</w:t>
            </w:r>
          </w:p>
        </w:tc>
      </w:tr>
      <w:tr w:rsidR="007D3B69" w:rsidTr="007D3B69">
        <w:tc>
          <w:tcPr>
            <w:tcW w:w="1440" w:type="dxa"/>
          </w:tcPr>
          <w:p w:rsidR="007D3B69" w:rsidRDefault="00C91545">
            <w:r>
              <w:t>efu_prog_str_h</w:t>
            </w:r>
          </w:p>
        </w:tc>
        <w:tc>
          <w:tcPr>
            <w:tcW w:w="1008" w:type="dxa"/>
          </w:tcPr>
          <w:p w:rsidR="007D3B69" w:rsidRDefault="00C91545">
            <w:r>
              <w:t>17:8</w:t>
            </w:r>
          </w:p>
        </w:tc>
        <w:tc>
          <w:tcPr>
            <w:tcW w:w="864" w:type="dxa"/>
          </w:tcPr>
          <w:p w:rsidR="007D3B69" w:rsidRDefault="00C91545">
            <w:r>
              <w:t>RW</w:t>
            </w:r>
          </w:p>
        </w:tc>
        <w:tc>
          <w:tcPr>
            <w:tcW w:w="5040" w:type="dxa"/>
          </w:tcPr>
          <w:p w:rsidR="007D3B69" w:rsidRDefault="00C91545">
            <w:r>
              <w:t>fuse parameter, program strobe high time</w:t>
            </w:r>
          </w:p>
        </w:tc>
        <w:tc>
          <w:tcPr>
            <w:tcW w:w="1008" w:type="dxa"/>
          </w:tcPr>
          <w:p w:rsidR="007D3B69" w:rsidRDefault="00C91545">
            <w:r>
              <w:t>10'h26</w:t>
            </w:r>
          </w:p>
        </w:tc>
      </w:tr>
      <w:tr w:rsidR="007D3B69" w:rsidTr="007D3B69">
        <w:tc>
          <w:tcPr>
            <w:tcW w:w="1440" w:type="dxa"/>
          </w:tcPr>
          <w:p w:rsidR="007D3B69" w:rsidRDefault="00C91545">
            <w:r>
              <w:t>efu_vdd_hd</w:t>
            </w:r>
          </w:p>
        </w:tc>
        <w:tc>
          <w:tcPr>
            <w:tcW w:w="1008" w:type="dxa"/>
          </w:tcPr>
          <w:p w:rsidR="007D3B69" w:rsidRDefault="00C91545">
            <w:r>
              <w:t>7:4</w:t>
            </w:r>
          </w:p>
        </w:tc>
        <w:tc>
          <w:tcPr>
            <w:tcW w:w="864" w:type="dxa"/>
          </w:tcPr>
          <w:p w:rsidR="007D3B69" w:rsidRDefault="00C91545">
            <w:r>
              <w:t>RW</w:t>
            </w:r>
          </w:p>
        </w:tc>
        <w:tc>
          <w:tcPr>
            <w:tcW w:w="5040" w:type="dxa"/>
          </w:tcPr>
          <w:p w:rsidR="007D3B69" w:rsidRDefault="00C91545">
            <w:r>
              <w:t>fuse parameter, program voltage source VDDQ hold time</w:t>
            </w:r>
          </w:p>
        </w:tc>
        <w:tc>
          <w:tcPr>
            <w:tcW w:w="1008" w:type="dxa"/>
          </w:tcPr>
          <w:p w:rsidR="007D3B69" w:rsidRDefault="00C91545">
            <w:r>
              <w:t>4'h1</w:t>
            </w:r>
          </w:p>
        </w:tc>
      </w:tr>
      <w:tr w:rsidR="007D3B69" w:rsidTr="007D3B69">
        <w:tc>
          <w:tcPr>
            <w:tcW w:w="1440" w:type="dxa"/>
          </w:tcPr>
          <w:p w:rsidR="007D3B69" w:rsidRDefault="00C91545">
            <w:r>
              <w:t>efu_vdd_su</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fuse parameter, program voltage source VDDQ setup time</w:t>
            </w:r>
          </w:p>
        </w:tc>
        <w:tc>
          <w:tcPr>
            <w:tcW w:w="1008" w:type="dxa"/>
          </w:tcPr>
          <w:p w:rsidR="007D3B69" w:rsidRDefault="00C91545">
            <w:r>
              <w:t>4'h1</w:t>
            </w:r>
          </w:p>
        </w:tc>
      </w:tr>
    </w:tbl>
    <w:p w:rsidR="007D3B69" w:rsidRDefault="00C91545" w:rsidP="000C4E2D">
      <w:pPr>
        <w:pStyle w:val="3"/>
        <w:spacing w:before="156" w:after="156"/>
        <w:ind w:left="964" w:hanging="964"/>
      </w:pPr>
      <w:r>
        <w:t>PARA2</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efu_clk_div</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Divide the eFuse controller clock to a slower frequency for eFuse control</w:t>
            </w:r>
            <w:r>
              <w:br/>
              <w:t>At least divided by 4 for eFuse control tick, such as:</w:t>
            </w:r>
            <w:r>
              <w:br/>
              <w:t>efu_clk_div=4'd0 ---- divided by 4</w:t>
            </w:r>
            <w:r>
              <w:br/>
              <w:t>efu_clk_div=4'd1 ---- divided by 4</w:t>
            </w:r>
            <w:r>
              <w:br/>
              <w:t>efu_clk_div=4'd2 ---- divided by 8 (default)</w:t>
            </w:r>
            <w:r>
              <w:br/>
              <w:t>efu_clk_div=4'd3 ---- divided by 12</w:t>
            </w:r>
            <w:r>
              <w:br/>
              <w:t>......</w:t>
            </w:r>
            <w:r>
              <w:br/>
              <w:t>efu_clk_div=4'd15 ---- divided by 64</w:t>
            </w:r>
            <w:r>
              <w:br/>
            </w:r>
          </w:p>
        </w:tc>
        <w:tc>
          <w:tcPr>
            <w:tcW w:w="1008" w:type="dxa"/>
          </w:tcPr>
          <w:p w:rsidR="007D3B69" w:rsidRDefault="00C91545">
            <w:r>
              <w:t>4'h2</w:t>
            </w:r>
          </w:p>
        </w:tc>
      </w:tr>
    </w:tbl>
    <w:p w:rsidR="007D3B69" w:rsidRDefault="00C91545" w:rsidP="000C4E2D">
      <w:pPr>
        <w:pStyle w:val="3"/>
        <w:spacing w:before="156" w:after="156"/>
        <w:ind w:left="964" w:hanging="964"/>
      </w:pPr>
      <w:r>
        <w:t>RD_DATA</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efu_read_data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eFuse read data</w:t>
            </w:r>
          </w:p>
        </w:tc>
        <w:tc>
          <w:tcPr>
            <w:tcW w:w="1008" w:type="dxa"/>
          </w:tcPr>
          <w:p w:rsidR="007D3B69" w:rsidRDefault="00C91545">
            <w:r>
              <w:t>32'h0</w:t>
            </w:r>
          </w:p>
        </w:tc>
      </w:tr>
    </w:tbl>
    <w:p w:rsidR="007D3B69" w:rsidRDefault="00C91545" w:rsidP="000C4E2D">
      <w:pPr>
        <w:pStyle w:val="3"/>
        <w:spacing w:before="156" w:after="156"/>
        <w:ind w:left="964" w:hanging="964"/>
      </w:pPr>
      <w:r>
        <w:t>AUTO_LOAD_START</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lastRenderedPageBreak/>
              <w:t>efu_auto_ld_start</w:t>
            </w:r>
          </w:p>
        </w:tc>
        <w:tc>
          <w:tcPr>
            <w:tcW w:w="1008" w:type="dxa"/>
          </w:tcPr>
          <w:p w:rsidR="007D3B69" w:rsidRDefault="00C91545">
            <w:r>
              <w:t>0:0</w:t>
            </w:r>
          </w:p>
        </w:tc>
        <w:tc>
          <w:tcPr>
            <w:tcW w:w="864" w:type="dxa"/>
          </w:tcPr>
          <w:p w:rsidR="007D3B69" w:rsidRDefault="00C91545">
            <w:r>
              <w:t>W1P</w:t>
            </w:r>
          </w:p>
        </w:tc>
        <w:tc>
          <w:tcPr>
            <w:tcW w:w="5040" w:type="dxa"/>
          </w:tcPr>
          <w:p w:rsidR="007D3B69" w:rsidRDefault="00C91545">
            <w:r>
              <w:t xml:space="preserve">Should be written as 0xCAFEEF01 to start a eFuse auto-load procedure. </w:t>
            </w:r>
            <w:r>
              <w:br/>
              <w:t>This start signal is a pulse to eFuse controller and the auto-load procedure will be automatically finished, hence this bit will always read-back 0.</w:t>
            </w:r>
            <w:r>
              <w:br/>
              <w:t>If  the auto-load procedure is NOT finished, SW can read efu_auto_ld_busy as 1.</w:t>
            </w:r>
            <w:r>
              <w:br/>
            </w:r>
          </w:p>
        </w:tc>
        <w:tc>
          <w:tcPr>
            <w:tcW w:w="1008" w:type="dxa"/>
          </w:tcPr>
          <w:p w:rsidR="007D3B69" w:rsidRDefault="00C91545">
            <w:r>
              <w:t>1'h0</w:t>
            </w:r>
          </w:p>
        </w:tc>
      </w:tr>
    </w:tbl>
    <w:p w:rsidR="007D3B69" w:rsidRDefault="00C91545" w:rsidP="000C4E2D">
      <w:pPr>
        <w:pStyle w:val="3"/>
        <w:spacing w:before="156" w:after="156"/>
        <w:ind w:left="964" w:hanging="964"/>
      </w:pPr>
      <w:r>
        <w:t>PROG_PROTECT</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efu_redundancy_rf</w:t>
            </w:r>
          </w:p>
        </w:tc>
        <w:tc>
          <w:tcPr>
            <w:tcW w:w="1008" w:type="dxa"/>
          </w:tcPr>
          <w:p w:rsidR="007D3B69" w:rsidRDefault="00C91545">
            <w:r>
              <w:t>3:0</w:t>
            </w:r>
          </w:p>
        </w:tc>
        <w:tc>
          <w:tcPr>
            <w:tcW w:w="864" w:type="dxa"/>
          </w:tcPr>
          <w:p w:rsidR="007D3B69" w:rsidRDefault="00C91545">
            <w:r>
              <w:t>ROI</w:t>
            </w:r>
          </w:p>
        </w:tc>
        <w:tc>
          <w:tcPr>
            <w:tcW w:w="5040" w:type="dxa"/>
          </w:tcPr>
          <w:p w:rsidR="007D3B69" w:rsidRDefault="00C91545">
            <w:r>
              <w:t>RF3~RF0  Output  Output high once the redundancy bit has been used.</w:t>
            </w:r>
          </w:p>
        </w:tc>
        <w:tc>
          <w:tcPr>
            <w:tcW w:w="1008" w:type="dxa"/>
          </w:tcPr>
          <w:p w:rsidR="007D3B69" w:rsidRDefault="00C91545">
            <w:r>
              <w:t>4'h0</w:t>
            </w:r>
          </w:p>
        </w:tc>
      </w:tr>
    </w:tbl>
    <w:p w:rsidR="007D3B69" w:rsidRDefault="00C91545" w:rsidP="000C4E2D">
      <w:pPr>
        <w:pStyle w:val="3"/>
        <w:spacing w:before="156" w:after="156"/>
        <w:ind w:left="964" w:hanging="964"/>
      </w:pPr>
      <w:r>
        <w:t>PROG_PROTECT</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28'h0</w:t>
            </w:r>
          </w:p>
        </w:tc>
      </w:tr>
      <w:tr w:rsidR="007D3B69" w:rsidTr="007D3B69">
        <w:tc>
          <w:tcPr>
            <w:tcW w:w="1440" w:type="dxa"/>
          </w:tcPr>
          <w:p w:rsidR="007D3B69" w:rsidRDefault="00C91545">
            <w:r>
              <w:t>efu_redundancy_rf</w:t>
            </w:r>
          </w:p>
        </w:tc>
        <w:tc>
          <w:tcPr>
            <w:tcW w:w="1008" w:type="dxa"/>
          </w:tcPr>
          <w:p w:rsidR="007D3B69" w:rsidRDefault="00C91545">
            <w:r>
              <w:t>3:0</w:t>
            </w:r>
          </w:p>
        </w:tc>
        <w:tc>
          <w:tcPr>
            <w:tcW w:w="864" w:type="dxa"/>
          </w:tcPr>
          <w:p w:rsidR="007D3B69" w:rsidRDefault="00C91545">
            <w:r>
              <w:t>ROI</w:t>
            </w:r>
          </w:p>
        </w:tc>
        <w:tc>
          <w:tcPr>
            <w:tcW w:w="5040" w:type="dxa"/>
          </w:tcPr>
          <w:p w:rsidR="007D3B69" w:rsidRDefault="00C91545">
            <w:r>
              <w:t>RF3~RF0  Output  Output high once the redundancy bit has been used.</w:t>
            </w:r>
          </w:p>
        </w:tc>
        <w:tc>
          <w:tcPr>
            <w:tcW w:w="1008" w:type="dxa"/>
          </w:tcPr>
          <w:p w:rsidR="007D3B69" w:rsidRDefault="00C91545">
            <w:r>
              <w:t>4'h0</w:t>
            </w:r>
          </w:p>
        </w:tc>
      </w:tr>
    </w:tbl>
    <w:p w:rsidR="007D3B69" w:rsidRDefault="00C91545" w:rsidP="000C4E2D">
      <w:pPr>
        <w:pStyle w:val="3"/>
        <w:spacing w:before="156" w:after="156"/>
        <w:ind w:left="964" w:hanging="964"/>
      </w:pPr>
      <w:r>
        <w:t>AUTO_LOAD</w:t>
      </w:r>
    </w:p>
    <w:p w:rsidR="007D3B69" w:rsidRDefault="00C91545">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auto_load_word</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eFuse auto-load word bit [31:0]+n*32</w:t>
            </w:r>
          </w:p>
        </w:tc>
        <w:tc>
          <w:tcPr>
            <w:tcW w:w="1008" w:type="dxa"/>
          </w:tcPr>
          <w:p w:rsidR="007D3B69" w:rsidRDefault="00C91545">
            <w:r>
              <w:t>32'h0</w:t>
            </w:r>
          </w:p>
        </w:tc>
      </w:tr>
    </w:tbl>
    <w:p w:rsidR="007D3B69" w:rsidRDefault="00C91545" w:rsidP="000C4E2D">
      <w:pPr>
        <w:pStyle w:val="3"/>
        <w:spacing w:before="156" w:after="156"/>
        <w:ind w:left="964" w:hanging="964"/>
      </w:pPr>
      <w:r>
        <w:t>DIRECT_RD</w:t>
      </w:r>
    </w:p>
    <w:p w:rsidR="007D3B69" w:rsidRDefault="00C91545">
      <w:r>
        <w:t>Offset: 1000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direct_rd_data</w:t>
            </w:r>
          </w:p>
        </w:tc>
        <w:tc>
          <w:tcPr>
            <w:tcW w:w="1008" w:type="dxa"/>
          </w:tcPr>
          <w:p w:rsidR="007D3B69" w:rsidRDefault="00C91545">
            <w:r>
              <w:t>31:0</w:t>
            </w:r>
          </w:p>
        </w:tc>
        <w:tc>
          <w:tcPr>
            <w:tcW w:w="864" w:type="dxa"/>
          </w:tcPr>
          <w:p w:rsidR="007D3B69" w:rsidRDefault="00C91545">
            <w:r>
              <w:t>ROI</w:t>
            </w:r>
          </w:p>
        </w:tc>
        <w:tc>
          <w:tcPr>
            <w:tcW w:w="5040" w:type="dxa"/>
          </w:tcPr>
          <w:p w:rsidR="007D3B69" w:rsidRDefault="00C91545">
            <w:r>
              <w:t>Directly read eFuse address via the address mapping.</w:t>
            </w:r>
            <w:r>
              <w:br/>
            </w:r>
            <w:r>
              <w:lastRenderedPageBreak/>
              <w:t>E.g.</w:t>
            </w:r>
            <w:r>
              <w:br/>
              <w:t>0x1000 - eFuse 32bit word 0, eFuse address[3:0] 0x0</w:t>
            </w:r>
            <w:r>
              <w:br/>
              <w:t>0x1004 - eFuse 32bit word 1, eFuse address[3:0] 0x1</w:t>
            </w:r>
            <w:r>
              <w:br/>
              <w:t>0x1008 - eFuse 32bit word 2, eFuse address[3:0] 0x2</w:t>
            </w:r>
            <w:r>
              <w:br/>
              <w:t>……</w:t>
            </w:r>
            <w:r>
              <w:br/>
              <w:t>0x103C - eFuse 32bit word F, eFuse address[3:0] 0xF</w:t>
            </w:r>
          </w:p>
        </w:tc>
        <w:tc>
          <w:tcPr>
            <w:tcW w:w="1008" w:type="dxa"/>
          </w:tcPr>
          <w:p w:rsidR="007D3B69" w:rsidRDefault="00C91545">
            <w:r>
              <w:lastRenderedPageBreak/>
              <w:t>32'h0</w:t>
            </w:r>
          </w:p>
        </w:tc>
      </w:tr>
    </w:tbl>
    <w:p w:rsidR="007D3B69" w:rsidRDefault="00C91545">
      <w:r>
        <w:lastRenderedPageBreak/>
        <w:br w:type="page"/>
      </w:r>
    </w:p>
    <w:p w:rsidR="007D3B69" w:rsidRDefault="00C91545" w:rsidP="00FF6CDC">
      <w:pPr>
        <w:pStyle w:val="10"/>
        <w:spacing w:before="156" w:after="156"/>
        <w:ind w:left="643" w:hanging="643"/>
      </w:pPr>
      <w:r>
        <w:lastRenderedPageBreak/>
        <w:t>PSRAM_MC</w:t>
      </w:r>
    </w:p>
    <w:p w:rsidR="007D3B69" w:rsidRDefault="00C91545" w:rsidP="00FF6CDC">
      <w:pPr>
        <w:pStyle w:val="2"/>
        <w:spacing w:before="156" w:after="156"/>
        <w:ind w:left="843" w:hanging="843"/>
      </w:pPr>
      <w:r>
        <w:t>Introduction</w:t>
      </w:r>
    </w:p>
    <w:p w:rsidR="007D3B69" w:rsidRDefault="00C91545" w:rsidP="00FF6CDC">
      <w:pPr>
        <w:pStyle w:val="2"/>
        <w:spacing w:before="156" w:after="156"/>
        <w:ind w:left="843" w:hanging="843"/>
      </w:pPr>
      <w:r>
        <w:t>Main Features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 xml:space="preserve">support octal </w:t>
      </w:r>
      <w:r>
        <w:rPr>
          <w:rFonts w:cstheme="minorHAnsi"/>
          <w:szCs w:val="24"/>
        </w:rPr>
        <w:t>SPI</w:t>
      </w:r>
      <w:r>
        <w:rPr>
          <w:rFonts w:cstheme="minorHAnsi" w:hint="eastAsia"/>
          <w:szCs w:val="24"/>
        </w:rPr>
        <w:t xml:space="preserve"> with DDR mode</w:t>
      </w:r>
      <w:r>
        <w:rPr>
          <w:rFonts w:cstheme="minorHAnsi"/>
          <w:szCs w:val="24"/>
        </w:rPr>
        <w:t>(APM protocol PSRAM)</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clock up to 200Mhz</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a</w:t>
      </w:r>
      <w:r>
        <w:rPr>
          <w:rFonts w:cstheme="minorHAnsi"/>
          <w:szCs w:val="24"/>
        </w:rPr>
        <w:t>sync</w:t>
      </w:r>
      <w:r>
        <w:rPr>
          <w:rFonts w:cstheme="minorHAnsi" w:hint="eastAsia"/>
          <w:szCs w:val="24"/>
        </w:rPr>
        <w:t>hronous</w:t>
      </w:r>
      <w:r>
        <w:rPr>
          <w:rFonts w:cstheme="minorHAnsi"/>
          <w:szCs w:val="24"/>
        </w:rPr>
        <w:t xml:space="preserve"> working mode with async-FIFO</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8-bit command/address/data DQ bus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Support 1 chips, s</w:t>
      </w:r>
      <w:r>
        <w:rPr>
          <w:rFonts w:cstheme="minorHAnsi" w:hint="eastAsia"/>
          <w:szCs w:val="24"/>
        </w:rPr>
        <w:t>upport up</w:t>
      </w:r>
      <w:r>
        <w:rPr>
          <w:rFonts w:cstheme="minorHAnsi"/>
          <w:szCs w:val="24"/>
        </w:rPr>
        <w:t xml:space="preserve"> to 16</w:t>
      </w:r>
      <w:r>
        <w:rPr>
          <w:rFonts w:cstheme="minorHAnsi" w:hint="eastAsia"/>
          <w:szCs w:val="24"/>
        </w:rPr>
        <w:t>M</w:t>
      </w:r>
      <w:r>
        <w:rPr>
          <w:rFonts w:cstheme="minorHAnsi"/>
          <w:szCs w:val="24"/>
        </w:rPr>
        <w:t>bytes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R</w:t>
      </w:r>
      <w:r>
        <w:rPr>
          <w:rFonts w:cstheme="minorHAnsi" w:hint="eastAsia"/>
          <w:szCs w:val="24"/>
        </w:rPr>
        <w:t xml:space="preserve">egister configurable write and read </w:t>
      </w:r>
      <w:r>
        <w:rPr>
          <w:rFonts w:cstheme="minorHAnsi"/>
          <w:szCs w:val="24"/>
        </w:rPr>
        <w:t>initial</w:t>
      </w:r>
      <w:r>
        <w:rPr>
          <w:rFonts w:cstheme="minorHAnsi" w:hint="eastAsia"/>
          <w:szCs w:val="24"/>
        </w:rPr>
        <w:t xml:space="preserve"> latencies</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w:t>
      </w:r>
      <w:r>
        <w:rPr>
          <w:rFonts w:cstheme="minorHAnsi" w:hint="eastAsia"/>
          <w:szCs w:val="24"/>
        </w:rPr>
        <w:t xml:space="preserve">upport </w:t>
      </w:r>
      <w:r>
        <w:rPr>
          <w:rFonts w:cstheme="minorHAnsi"/>
          <w:szCs w:val="24"/>
        </w:rPr>
        <w:t xml:space="preserve">wide </w:t>
      </w:r>
      <w:r>
        <w:rPr>
          <w:rFonts w:cstheme="minorHAnsi" w:hint="eastAsia"/>
          <w:szCs w:val="24"/>
        </w:rPr>
        <w:t>operating temperature range</w:t>
      </w:r>
      <w:r>
        <w:rPr>
          <w:rFonts w:cstheme="minorHAnsi"/>
          <w:szCs w:val="24"/>
        </w:rPr>
        <w:t xml:space="preserve"> by tCEM </w:t>
      </w:r>
      <w:r>
        <w:rPr>
          <w:rFonts w:cstheme="minorHAnsi" w:hint="eastAsia"/>
          <w:szCs w:val="24"/>
        </w:rPr>
        <w:t>config register</w:t>
      </w:r>
      <w:r>
        <w:rPr>
          <w:rFonts w:cstheme="minorHAnsi"/>
          <w:szCs w:val="24"/>
        </w:rPr>
        <w:t xml:space="preserve"> to guarantee robust self-refreshing</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szCs w:val="24"/>
        </w:rPr>
        <w:t>S</w:t>
      </w:r>
      <w:r>
        <w:rPr>
          <w:rFonts w:cstheme="minorHAnsi" w:hint="eastAsia"/>
          <w:szCs w:val="24"/>
        </w:rPr>
        <w:t xml:space="preserve">upport DDR PSRAM </w:t>
      </w:r>
      <w:r>
        <w:rPr>
          <w:rFonts w:cstheme="minorHAnsi"/>
          <w:szCs w:val="24"/>
        </w:rPr>
        <w:t xml:space="preserve">with </w:t>
      </w:r>
      <w:r>
        <w:rPr>
          <w:rFonts w:cstheme="minorHAnsi" w:hint="eastAsia"/>
          <w:szCs w:val="24"/>
        </w:rPr>
        <w:t>1K</w:t>
      </w:r>
      <w:r>
        <w:rPr>
          <w:rFonts w:cstheme="minorHAnsi"/>
          <w:szCs w:val="24"/>
        </w:rPr>
        <w:t>/2K</w:t>
      </w:r>
      <w:r>
        <w:rPr>
          <w:rFonts w:cstheme="minorHAnsi" w:hint="eastAsia"/>
          <w:szCs w:val="24"/>
        </w:rPr>
        <w:t xml:space="preserve"> Byte </w:t>
      </w:r>
      <w:r>
        <w:rPr>
          <w:rFonts w:cstheme="minorHAnsi"/>
          <w:szCs w:val="24"/>
        </w:rPr>
        <w:t>page</w:t>
      </w:r>
      <w:r>
        <w:rPr>
          <w:rFonts w:cstheme="minorHAnsi" w:hint="eastAsia"/>
          <w:szCs w:val="24"/>
        </w:rPr>
        <w:t xml:space="preserve"> only.</w:t>
      </w:r>
    </w:p>
    <w:p w:rsidR="00851CAC" w:rsidRDefault="00851CAC" w:rsidP="001875FA">
      <w:pPr>
        <w:pStyle w:val="a9"/>
        <w:numPr>
          <w:ilvl w:val="0"/>
          <w:numId w:val="8"/>
        </w:numPr>
        <w:spacing w:line="240" w:lineRule="auto"/>
        <w:ind w:firstLineChars="0"/>
        <w:jc w:val="both"/>
        <w:rPr>
          <w:rFonts w:cstheme="minorHAnsi"/>
          <w:szCs w:val="24"/>
        </w:rPr>
      </w:pPr>
      <w:r>
        <w:rPr>
          <w:rFonts w:cstheme="minorHAnsi" w:hint="eastAsia"/>
          <w:szCs w:val="24"/>
        </w:rPr>
        <w:t>DDR</w:t>
      </w:r>
      <w:r>
        <w:rPr>
          <w:rFonts w:cstheme="minorHAnsi"/>
          <w:szCs w:val="24"/>
        </w:rPr>
        <w:t xml:space="preserve"> PSRAM controller’s register base address:0xF0800000</w:t>
      </w:r>
    </w:p>
    <w:p w:rsidR="00851CAC" w:rsidRPr="009E6660" w:rsidRDefault="00851CAC" w:rsidP="001875FA">
      <w:pPr>
        <w:pStyle w:val="a9"/>
        <w:numPr>
          <w:ilvl w:val="0"/>
          <w:numId w:val="8"/>
        </w:numPr>
        <w:spacing w:line="240" w:lineRule="auto"/>
        <w:ind w:firstLineChars="0"/>
        <w:jc w:val="both"/>
        <w:rPr>
          <w:rFonts w:cstheme="minorHAnsi"/>
          <w:szCs w:val="24"/>
        </w:rPr>
      </w:pPr>
      <w:r>
        <w:rPr>
          <w:rFonts w:cstheme="minorHAnsi"/>
          <w:szCs w:val="24"/>
        </w:rPr>
        <w:t xml:space="preserve">DDR PSRAM’s memory </w:t>
      </w:r>
      <w:r>
        <w:rPr>
          <w:rFonts w:cstheme="minorHAnsi" w:hint="eastAsia"/>
          <w:szCs w:val="24"/>
        </w:rPr>
        <w:t>star</w:t>
      </w:r>
      <w:r>
        <w:rPr>
          <w:rFonts w:cstheme="minorHAnsi"/>
          <w:szCs w:val="24"/>
        </w:rPr>
        <w:t>t:0x6000_0000(CP), 0x3000_0000(AP)</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 xml:space="preserve">PVT variation resistance(occasionally re-calibration of delay lines) </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APM protocol bus protocol compatible</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up to 5 AHB masters with configurable priority</w:t>
      </w:r>
    </w:p>
    <w:p w:rsidR="00851CAC" w:rsidRDefault="00851CAC" w:rsidP="001875FA">
      <w:pPr>
        <w:pStyle w:val="a9"/>
        <w:numPr>
          <w:ilvl w:val="0"/>
          <w:numId w:val="9"/>
        </w:numPr>
        <w:spacing w:line="240" w:lineRule="auto"/>
        <w:ind w:firstLineChars="0"/>
        <w:jc w:val="both"/>
        <w:rPr>
          <w:rFonts w:cstheme="minorHAnsi"/>
          <w:color w:val="FF0000"/>
          <w:szCs w:val="24"/>
        </w:rPr>
      </w:pPr>
      <w:r>
        <w:rPr>
          <w:rFonts w:cstheme="minorHAnsi"/>
          <w:color w:val="FF0000"/>
          <w:szCs w:val="24"/>
        </w:rPr>
        <w:t>fixed priority, round-robin priority and hybrid priority</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AHB write auto-concatenation</w:t>
      </w:r>
    </w:p>
    <w:p w:rsidR="00851CAC" w:rsidRDefault="00851CAC" w:rsidP="001875FA">
      <w:pPr>
        <w:pStyle w:val="a9"/>
        <w:numPr>
          <w:ilvl w:val="0"/>
          <w:numId w:val="8"/>
        </w:numPr>
        <w:spacing w:line="240" w:lineRule="auto"/>
        <w:ind w:firstLineChars="0"/>
        <w:jc w:val="both"/>
        <w:rPr>
          <w:rFonts w:cstheme="minorHAnsi"/>
          <w:color w:val="FF0000"/>
          <w:szCs w:val="24"/>
        </w:rPr>
      </w:pPr>
      <w:r>
        <w:rPr>
          <w:rFonts w:cstheme="minorHAnsi"/>
          <w:color w:val="FF0000"/>
          <w:szCs w:val="24"/>
        </w:rPr>
        <w:t>Supports AHB read auto-concatenation</w:t>
      </w:r>
    </w:p>
    <w:p w:rsidR="00851CAC" w:rsidRPr="00851CAC" w:rsidRDefault="00851CAC" w:rsidP="00851CAC"/>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851CAC" w:rsidRDefault="00851CAC" w:rsidP="00851CAC">
      <w:pPr>
        <w:rPr>
          <w:rFonts w:cstheme="minorHAnsi"/>
        </w:rPr>
      </w:pPr>
      <w:r>
        <w:rPr>
          <w:rFonts w:cstheme="minorHAnsi"/>
        </w:rPr>
        <w:t>Below in Fig 1 is the structure of this module.</w:t>
      </w:r>
    </w:p>
    <w:p w:rsidR="00851CAC" w:rsidRDefault="00851CAC" w:rsidP="00851CAC">
      <w:pPr>
        <w:ind w:left="720"/>
        <w:jc w:val="center"/>
        <w:rPr>
          <w:rFonts w:cstheme="minorHAnsi"/>
        </w:rPr>
      </w:pPr>
      <w:r>
        <w:object w:dxaOrig="21000" w:dyaOrig="15165">
          <v:shape id="_x0000_i1038" type="#_x0000_t75" style="width:414.75pt;height:299.5pt" o:ole="">
            <v:imagedata r:id="rId75" o:title=""/>
          </v:shape>
          <o:OLEObject Type="Embed" ProgID="Visio.Drawing.15" ShapeID="_x0000_i1038" DrawAspect="Content" ObjectID="_1711196475" r:id="rId76"/>
        </w:object>
      </w:r>
    </w:p>
    <w:p w:rsidR="00851CAC" w:rsidRDefault="00851CAC" w:rsidP="00851CAC">
      <w:pPr>
        <w:pStyle w:val="af7"/>
        <w:jc w:val="center"/>
        <w:rPr>
          <w:rFonts w:cstheme="minorHAnsi"/>
          <w:sz w:val="24"/>
        </w:rPr>
      </w:pPr>
      <w:r>
        <w:rPr>
          <w:sz w:val="24"/>
          <w:szCs w:val="24"/>
        </w:rPr>
        <w:t xml:space="preserve">Fig.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1</w:t>
      </w:r>
      <w:r>
        <w:rPr>
          <w:sz w:val="24"/>
          <w:szCs w:val="24"/>
        </w:rPr>
        <w:fldChar w:fldCharType="end"/>
      </w:r>
      <w:r>
        <w:rPr>
          <w:rFonts w:cstheme="minorHAnsi"/>
          <w:sz w:val="24"/>
        </w:rPr>
        <w:t xml:space="preserve"> Detail Structure</w:t>
      </w:r>
    </w:p>
    <w:p w:rsidR="00851CAC" w:rsidRDefault="00851CAC" w:rsidP="00851CAC">
      <w:pPr>
        <w:ind w:left="720"/>
        <w:rPr>
          <w:rFonts w:cstheme="minorHAnsi"/>
          <w:color w:val="0070C0"/>
        </w:rPr>
      </w:pPr>
      <w:r>
        <w:rPr>
          <w:rFonts w:cstheme="minorHAnsi" w:hint="eastAsia"/>
        </w:rPr>
        <w:t>N</w:t>
      </w:r>
      <w:r>
        <w:rPr>
          <w:rFonts w:cstheme="minorHAnsi"/>
        </w:rPr>
        <w:t xml:space="preserve">otes: </w:t>
      </w:r>
      <w:r>
        <w:rPr>
          <w:rFonts w:cstheme="minorHAnsi"/>
          <w:color w:val="0070C0"/>
        </w:rPr>
        <w:t>The accesses of PSRAM mode registers and memory share the same read data FIFO, which has a risk of reading or writing an unknown data when a register and memory access switching happens. A solution is to use separated read FIFOs.</w:t>
      </w:r>
    </w:p>
    <w:p w:rsidR="00851CAC" w:rsidRDefault="00851CAC" w:rsidP="00283085">
      <w:pPr>
        <w:rPr>
          <w:rFonts w:cstheme="minorHAnsi"/>
        </w:rPr>
      </w:pPr>
    </w:p>
    <w:p w:rsidR="00851CAC" w:rsidRDefault="00851CAC" w:rsidP="00851CAC">
      <w:pPr>
        <w:ind w:left="720"/>
        <w:rPr>
          <w:rFonts w:cstheme="minorHAnsi"/>
        </w:rPr>
      </w:pPr>
      <w:r>
        <w:rPr>
          <w:rFonts w:cstheme="minorHAnsi" w:hint="eastAsia"/>
        </w:rPr>
        <w:t>DDR PS</w:t>
      </w:r>
      <w:r>
        <w:rPr>
          <w:rFonts w:cstheme="minorHAnsi"/>
        </w:rPr>
        <w:t xml:space="preserve">RAM </w:t>
      </w:r>
      <w:r>
        <w:rPr>
          <w:rFonts w:cstheme="minorHAnsi" w:hint="eastAsia"/>
        </w:rPr>
        <w:t>controller has some major modules:</w:t>
      </w:r>
    </w:p>
    <w:p w:rsidR="00851CAC" w:rsidRDefault="00851CAC" w:rsidP="00851CAC">
      <w:pPr>
        <w:ind w:left="720"/>
        <w:rPr>
          <w:rFonts w:cstheme="minorHAnsi"/>
        </w:rPr>
      </w:pPr>
      <w:r>
        <w:rPr>
          <w:rFonts w:cstheme="minorHAnsi" w:hint="eastAsia"/>
        </w:rPr>
        <w:t xml:space="preserve">DDR </w:t>
      </w:r>
      <w:r>
        <w:rPr>
          <w:rFonts w:cstheme="minorHAnsi"/>
        </w:rPr>
        <w:t>A</w:t>
      </w:r>
      <w:r>
        <w:rPr>
          <w:rFonts w:cstheme="minorHAnsi" w:hint="eastAsia"/>
        </w:rPr>
        <w:t xml:space="preserve">HB </w:t>
      </w:r>
      <w:r>
        <w:rPr>
          <w:rFonts w:cstheme="minorHAnsi"/>
        </w:rPr>
        <w:t>slave</w:t>
      </w:r>
      <w:r>
        <w:rPr>
          <w:rFonts w:cstheme="minorHAnsi" w:hint="eastAsia"/>
        </w:rPr>
        <w:t>:</w:t>
      </w:r>
      <w:r>
        <w:rPr>
          <w:rFonts w:cstheme="minorHAnsi"/>
        </w:rPr>
        <w:t xml:space="preserve"> AHB memory access from CPU</w:t>
      </w:r>
      <w:r>
        <w:rPr>
          <w:rFonts w:cstheme="minorHAnsi" w:hint="eastAsia"/>
        </w:rPr>
        <w:t>,</w:t>
      </w:r>
      <w:r>
        <w:rPr>
          <w:rFonts w:cstheme="minorHAnsi"/>
        </w:rPr>
        <w:t xml:space="preserve"> DMA, Luna, AP2CP master, etc.</w:t>
      </w:r>
    </w:p>
    <w:p w:rsidR="00851CAC" w:rsidRDefault="00851CAC" w:rsidP="00851CAC">
      <w:pPr>
        <w:ind w:left="720"/>
        <w:rPr>
          <w:rFonts w:cstheme="minorHAnsi"/>
        </w:rPr>
      </w:pPr>
      <w:r>
        <w:rPr>
          <w:rFonts w:cstheme="minorHAnsi" w:hint="eastAsia"/>
        </w:rPr>
        <w:t>DDR PSRAM register</w:t>
      </w:r>
      <w:r>
        <w:rPr>
          <w:rFonts w:cstheme="minorHAnsi"/>
        </w:rPr>
        <w:t>:</w:t>
      </w:r>
      <w:r>
        <w:rPr>
          <w:rFonts w:cstheme="minorHAnsi" w:hint="eastAsia"/>
        </w:rPr>
        <w:t xml:space="preserve"> APB register access</w:t>
      </w:r>
      <w:r>
        <w:rPr>
          <w:rFonts w:cstheme="minorHAnsi"/>
        </w:rPr>
        <w:t xml:space="preserve"> </w:t>
      </w:r>
    </w:p>
    <w:p w:rsidR="00851CAC" w:rsidRDefault="00851CAC" w:rsidP="00851CAC">
      <w:pPr>
        <w:ind w:left="720"/>
        <w:rPr>
          <w:rFonts w:cstheme="minorHAnsi"/>
        </w:rPr>
      </w:pPr>
      <w:r>
        <w:rPr>
          <w:rFonts w:cstheme="minorHAnsi" w:hint="eastAsia"/>
        </w:rPr>
        <w:t>DDR interface</w:t>
      </w:r>
      <w:r>
        <w:rPr>
          <w:rFonts w:cstheme="minorHAnsi"/>
        </w:rPr>
        <w:t>：</w:t>
      </w:r>
      <w:r>
        <w:rPr>
          <w:rFonts w:cstheme="minorHAnsi" w:hint="eastAsia"/>
        </w:rPr>
        <w:t xml:space="preserve"> DDR</w:t>
      </w:r>
      <w:r>
        <w:rPr>
          <w:rFonts w:cstheme="minorHAnsi"/>
        </w:rPr>
        <w:t xml:space="preserve"> </w:t>
      </w:r>
      <w:r>
        <w:rPr>
          <w:rFonts w:cstheme="minorHAnsi" w:hint="eastAsia"/>
        </w:rPr>
        <w:t>signal generation</w:t>
      </w:r>
    </w:p>
    <w:p w:rsidR="00851CAC" w:rsidRDefault="00851CAC" w:rsidP="00851CAC">
      <w:pPr>
        <w:ind w:left="720"/>
        <w:rPr>
          <w:rFonts w:cstheme="minorHAnsi"/>
        </w:rPr>
      </w:pPr>
      <w:r>
        <w:rPr>
          <w:rFonts w:cstheme="minorHAnsi"/>
        </w:rPr>
        <w:t>R</w:t>
      </w:r>
      <w:r>
        <w:rPr>
          <w:rFonts w:cstheme="minorHAnsi" w:hint="eastAsia"/>
        </w:rPr>
        <w:t>d and wr delay chain</w:t>
      </w:r>
      <w:r>
        <w:rPr>
          <w:rFonts w:cstheme="minorHAnsi"/>
        </w:rPr>
        <w:t>s</w:t>
      </w:r>
      <w:r>
        <w:rPr>
          <w:rFonts w:cstheme="minorHAnsi" w:hint="eastAsia"/>
        </w:rPr>
        <w:t xml:space="preserve">:  </w:t>
      </w:r>
      <w:r>
        <w:rPr>
          <w:rFonts w:cstheme="minorHAnsi"/>
        </w:rPr>
        <w:t>delay chains</w:t>
      </w:r>
      <w:r>
        <w:rPr>
          <w:rFonts w:cstheme="minorHAnsi" w:hint="eastAsia"/>
        </w:rPr>
        <w:t xml:space="preserve"> for write and read clock</w:t>
      </w:r>
      <w:r>
        <w:rPr>
          <w:rFonts w:cstheme="minorHAnsi"/>
        </w:rPr>
        <w:t xml:space="preserve"> in PHY</w:t>
      </w:r>
    </w:p>
    <w:p w:rsidR="00851CAC" w:rsidRDefault="00851CAC" w:rsidP="00851CAC">
      <w:r>
        <w:rPr>
          <w:rFonts w:cstheme="minorHAnsi"/>
        </w:rPr>
        <w:t>FIFOs:            8 FIFOs used for command store and read data buffer</w:t>
      </w:r>
    </w:p>
    <w:p w:rsidR="00851CAC" w:rsidRDefault="00E9764D" w:rsidP="00E9764D">
      <w:pPr>
        <w:pStyle w:val="2"/>
        <w:spacing w:before="156" w:after="156"/>
        <w:ind w:left="843" w:hanging="843"/>
      </w:pPr>
      <w:r>
        <w:rPr>
          <w:rFonts w:hint="eastAsia"/>
        </w:rPr>
        <w:lastRenderedPageBreak/>
        <w:t>Sub-modules</w:t>
      </w:r>
    </w:p>
    <w:p w:rsidR="00E9764D" w:rsidRDefault="00E9764D" w:rsidP="00E9764D">
      <w:pPr>
        <w:pStyle w:val="3"/>
        <w:spacing w:before="156" w:after="156"/>
        <w:ind w:left="964" w:hanging="964"/>
      </w:pPr>
      <w:r>
        <w:rPr>
          <w:rFonts w:hint="eastAsia"/>
        </w:rPr>
        <w:t>PSRAM controller</w:t>
      </w:r>
    </w:p>
    <w:p w:rsidR="00E9764D" w:rsidRPr="00E9764D" w:rsidRDefault="00F35693" w:rsidP="00A25F4E">
      <w:pPr>
        <w:pStyle w:val="4"/>
        <w:spacing w:before="156" w:after="156"/>
        <w:ind w:left="1205" w:hanging="1205"/>
      </w:pPr>
      <w:r>
        <w:rPr>
          <w:rFonts w:hint="eastAsia"/>
        </w:rPr>
        <w:t>系统连接框图</w:t>
      </w:r>
    </w:p>
    <w:p w:rsidR="00E9764D" w:rsidRDefault="006D55F7" w:rsidP="00851CAC">
      <w:r>
        <w:rPr>
          <w:noProof/>
        </w:rPr>
        <w:drawing>
          <wp:inline distT="0" distB="0" distL="0" distR="0" wp14:anchorId="0FBE7007" wp14:editId="7D764EE7">
            <wp:extent cx="5486400" cy="1483360"/>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1483360"/>
                    </a:xfrm>
                    <a:prstGeom prst="rect">
                      <a:avLst/>
                    </a:prstGeom>
                  </pic:spPr>
                </pic:pic>
              </a:graphicData>
            </a:graphic>
          </wp:inline>
        </w:drawing>
      </w:r>
    </w:p>
    <w:p w:rsidR="00851CAC" w:rsidRDefault="006D55F7" w:rsidP="00851CAC">
      <w:r>
        <w:t>5</w:t>
      </w:r>
      <w:r>
        <w:t>个</w:t>
      </w:r>
      <w:r>
        <w:t>Master port</w:t>
      </w:r>
      <w:r>
        <w:t>各自通过</w:t>
      </w:r>
      <w:r>
        <w:t>AHB</w:t>
      </w:r>
      <w:r>
        <w:t>总线连接</w:t>
      </w:r>
      <w:r>
        <w:t>PSRAM controller</w:t>
      </w:r>
      <w:r>
        <w:t>，经</w:t>
      </w:r>
      <w:r>
        <w:rPr>
          <w:rFonts w:hint="eastAsia"/>
        </w:rPr>
        <w:t>控制器内部的</w:t>
      </w:r>
      <w:r>
        <w:rPr>
          <w:rFonts w:hint="eastAsia"/>
        </w:rPr>
        <w:t>arbiter</w:t>
      </w:r>
      <w:r>
        <w:rPr>
          <w:rFonts w:hint="eastAsia"/>
        </w:rPr>
        <w:t>访问</w:t>
      </w:r>
      <w:r>
        <w:rPr>
          <w:rFonts w:hint="eastAsia"/>
        </w:rPr>
        <w:t xml:space="preserve"> PSRAM</w:t>
      </w:r>
      <w:r>
        <w:rPr>
          <w:rFonts w:hint="eastAsia"/>
        </w:rPr>
        <w:t>，</w:t>
      </w:r>
      <w:r>
        <w:rPr>
          <w:rFonts w:hint="eastAsia"/>
        </w:rPr>
        <w:t>port0</w:t>
      </w:r>
      <w:r>
        <w:rPr>
          <w:rFonts w:hint="eastAsia"/>
        </w:rPr>
        <w:t>～</w:t>
      </w:r>
      <w:r>
        <w:rPr>
          <w:rFonts w:hint="eastAsia"/>
        </w:rPr>
        <w:t>port5</w:t>
      </w:r>
      <w:r>
        <w:rPr>
          <w:rFonts w:hint="eastAsia"/>
        </w:rPr>
        <w:t>在</w:t>
      </w:r>
      <w:r>
        <w:rPr>
          <w:rFonts w:hint="eastAsia"/>
        </w:rPr>
        <w:t>Venus</w:t>
      </w:r>
      <w:r>
        <w:rPr>
          <w:rFonts w:hint="eastAsia"/>
        </w:rPr>
        <w:t>项目中实际连接的</w:t>
      </w:r>
      <w:r>
        <w:rPr>
          <w:rFonts w:hint="eastAsia"/>
        </w:rPr>
        <w:t>master</w:t>
      </w:r>
      <w:r>
        <w:rPr>
          <w:rFonts w:hint="eastAsia"/>
        </w:rPr>
        <w:t>如下表所示。</w:t>
      </w:r>
    </w:p>
    <w:p w:rsidR="006D55F7" w:rsidRDefault="006D55F7" w:rsidP="00851CAC">
      <w:r>
        <w:rPr>
          <w:noProof/>
        </w:rPr>
        <w:drawing>
          <wp:inline distT="0" distB="0" distL="0" distR="0" wp14:anchorId="55D2571F" wp14:editId="1FEEDA60">
            <wp:extent cx="5486400" cy="287718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877185"/>
                    </a:xfrm>
                    <a:prstGeom prst="rect">
                      <a:avLst/>
                    </a:prstGeom>
                  </pic:spPr>
                </pic:pic>
              </a:graphicData>
            </a:graphic>
          </wp:inline>
        </w:drawing>
      </w:r>
    </w:p>
    <w:p w:rsidR="006D55F7" w:rsidRDefault="006D55F7" w:rsidP="00851CAC"/>
    <w:p w:rsidR="006D55F7" w:rsidRDefault="006D55F7" w:rsidP="00851CAC">
      <w:r>
        <w:rPr>
          <w:rFonts w:ascii="OpenSans-Regular" w:eastAsia="OpenSans-Regular" w:cs="OpenSans-Regular"/>
          <w:color w:val="333333"/>
          <w:kern w:val="0"/>
          <w:sz w:val="20"/>
          <w:szCs w:val="20"/>
        </w:rPr>
        <w:t>各个端口访问PSRAM的地址，参见Venus_Chip_Sepecification</w:t>
      </w:r>
      <w:r>
        <w:rPr>
          <w:rFonts w:ascii="OpenSans-Regular" w:eastAsia="OpenSans-Regular" w:cs="OpenSans-Regular" w:hint="eastAsia"/>
          <w:color w:val="333333"/>
          <w:kern w:val="0"/>
          <w:sz w:val="20"/>
          <w:szCs w:val="20"/>
        </w:rPr>
        <w:t>的address</w:t>
      </w:r>
      <w:r>
        <w:rPr>
          <w:rFonts w:ascii="OpenSans-Regular" w:eastAsia="OpenSans-Regular" w:cs="OpenSans-Regular"/>
          <w:color w:val="333333"/>
          <w:kern w:val="0"/>
          <w:sz w:val="20"/>
          <w:szCs w:val="20"/>
        </w:rPr>
        <w:t xml:space="preserve"> mapping章节。</w:t>
      </w:r>
    </w:p>
    <w:p w:rsidR="006D55F7" w:rsidRDefault="00580D6F" w:rsidP="00580D6F">
      <w:pPr>
        <w:pStyle w:val="3"/>
        <w:spacing w:before="156" w:after="156"/>
        <w:ind w:left="964" w:hanging="964"/>
      </w:pPr>
      <w:bookmarkStart w:id="23" w:name="_Toc54346340"/>
      <w:r>
        <w:t>arbiter</w:t>
      </w:r>
      <w:r>
        <w:t>和</w:t>
      </w:r>
      <w:r>
        <w:t>FIFO</w:t>
      </w:r>
      <w:bookmarkEnd w:id="23"/>
    </w:p>
    <w:p w:rsidR="00580D6F" w:rsidRDefault="00580D6F" w:rsidP="00580D6F">
      <w:r>
        <w:rPr>
          <w:rFonts w:hint="eastAsia"/>
        </w:rPr>
        <w:t>三种优先级配置：</w:t>
      </w:r>
    </w:p>
    <w:p w:rsidR="00580D6F" w:rsidRDefault="00580D6F" w:rsidP="001875FA">
      <w:pPr>
        <w:pStyle w:val="a9"/>
        <w:numPr>
          <w:ilvl w:val="0"/>
          <w:numId w:val="10"/>
        </w:numPr>
        <w:spacing w:line="240" w:lineRule="auto"/>
        <w:ind w:firstLineChars="0"/>
        <w:jc w:val="both"/>
      </w:pPr>
      <w:r>
        <w:rPr>
          <w:rFonts w:hint="eastAsia"/>
        </w:rPr>
        <w:t xml:space="preserve">Fixed priority </w:t>
      </w:r>
      <w:r>
        <w:rPr>
          <w:rFonts w:hint="eastAsia"/>
        </w:rPr>
        <w:t>（</w:t>
      </w:r>
      <w:r>
        <w:rPr>
          <w:rFonts w:hint="eastAsia"/>
        </w:rPr>
        <w:t>priority_ctrl</w:t>
      </w:r>
      <w:r>
        <w:rPr>
          <w:rFonts w:hint="eastAsia"/>
        </w:rPr>
        <w:t>寄存器配置为全</w:t>
      </w:r>
      <w:r>
        <w:rPr>
          <w:rFonts w:hint="eastAsia"/>
        </w:rPr>
        <w:t>0</w:t>
      </w:r>
      <w:r>
        <w:rPr>
          <w:rFonts w:hint="eastAsia"/>
        </w:rPr>
        <w:t>）</w:t>
      </w:r>
    </w:p>
    <w:p w:rsidR="00580D6F" w:rsidRDefault="00580D6F" w:rsidP="00580D6F">
      <w:pPr>
        <w:pStyle w:val="a9"/>
        <w:ind w:left="360" w:firstLineChars="0" w:firstLine="0"/>
      </w:pPr>
      <w:r>
        <w:rPr>
          <w:rFonts w:hint="eastAsia"/>
        </w:rPr>
        <w:t>Port0</w:t>
      </w:r>
      <w:r>
        <w:t xml:space="preserve"> </w:t>
      </w:r>
      <w:r>
        <w:t>具有最高优先级。</w:t>
      </w:r>
      <w:r>
        <w:t xml:space="preserve">port0 </w:t>
      </w:r>
      <w:r>
        <w:t>至</w:t>
      </w:r>
      <w:r>
        <w:rPr>
          <w:rFonts w:hint="eastAsia"/>
        </w:rPr>
        <w:t xml:space="preserve"> port5</w:t>
      </w:r>
      <w:r>
        <w:rPr>
          <w:rFonts w:hint="eastAsia"/>
        </w:rPr>
        <w:t>优先级依次降低。</w:t>
      </w:r>
    </w:p>
    <w:p w:rsidR="00580D6F" w:rsidRDefault="00580D6F" w:rsidP="001875FA">
      <w:pPr>
        <w:pStyle w:val="a9"/>
        <w:numPr>
          <w:ilvl w:val="0"/>
          <w:numId w:val="10"/>
        </w:numPr>
        <w:spacing w:line="240" w:lineRule="auto"/>
        <w:ind w:firstLineChars="0"/>
        <w:jc w:val="both"/>
      </w:pPr>
      <w:r>
        <w:rPr>
          <w:rFonts w:hint="eastAsia"/>
        </w:rPr>
        <w:t>混合优先级</w:t>
      </w:r>
      <w:r>
        <w:rPr>
          <w:rFonts w:hint="eastAsia"/>
        </w:rPr>
        <w:t xml:space="preserve"> </w:t>
      </w:r>
    </w:p>
    <w:p w:rsidR="00580D6F" w:rsidRDefault="00580D6F" w:rsidP="00580D6F">
      <w:pPr>
        <w:pStyle w:val="a9"/>
        <w:ind w:left="360" w:firstLineChars="0" w:firstLine="0"/>
      </w:pPr>
      <w:r>
        <w:t>各个</w:t>
      </w:r>
      <w:r>
        <w:t>port</w:t>
      </w:r>
      <w:r>
        <w:t>根据</w:t>
      </w:r>
      <w:r>
        <w:t>priority_ctrl</w:t>
      </w:r>
      <w:r>
        <w:t>寄存器对应位所配置的值，分成两组：配置值为</w:t>
      </w:r>
      <w:r>
        <w:t>1</w:t>
      </w:r>
      <w:r>
        <w:t>的归并到</w:t>
      </w:r>
      <w:r>
        <w:t>group1</w:t>
      </w:r>
      <w:r>
        <w:t>，反之为</w:t>
      </w:r>
      <w:r>
        <w:t>group0.</w:t>
      </w:r>
    </w:p>
    <w:p w:rsidR="00580D6F" w:rsidRDefault="00580D6F" w:rsidP="00580D6F">
      <w:pPr>
        <w:pStyle w:val="a9"/>
        <w:ind w:left="360" w:firstLineChars="0" w:firstLine="0"/>
      </w:pPr>
      <w:r>
        <w:rPr>
          <w:rFonts w:hint="eastAsia"/>
        </w:rPr>
        <w:t>group0</w:t>
      </w:r>
      <w:r>
        <w:rPr>
          <w:rFonts w:hint="eastAsia"/>
        </w:rPr>
        <w:t>和</w:t>
      </w:r>
      <w:r>
        <w:rPr>
          <w:rFonts w:hint="eastAsia"/>
        </w:rPr>
        <w:t>group1</w:t>
      </w:r>
      <w:r>
        <w:rPr>
          <w:rFonts w:hint="eastAsia"/>
        </w:rPr>
        <w:t>内各自为</w:t>
      </w:r>
      <w:r>
        <w:rPr>
          <w:rFonts w:hint="eastAsia"/>
        </w:rPr>
        <w:t>round robin</w:t>
      </w:r>
      <w:r>
        <w:rPr>
          <w:rFonts w:hint="eastAsia"/>
        </w:rPr>
        <w:t>；</w:t>
      </w:r>
      <w:r>
        <w:rPr>
          <w:rFonts w:hint="eastAsia"/>
        </w:rPr>
        <w:t>group1</w:t>
      </w:r>
      <w:r>
        <w:rPr>
          <w:rFonts w:hint="eastAsia"/>
        </w:rPr>
        <w:t>和</w:t>
      </w:r>
      <w:r>
        <w:rPr>
          <w:rFonts w:hint="eastAsia"/>
        </w:rPr>
        <w:t>group0</w:t>
      </w:r>
      <w:r>
        <w:rPr>
          <w:rFonts w:hint="eastAsia"/>
        </w:rPr>
        <w:t>为固定优先级：</w:t>
      </w:r>
      <w:r>
        <w:rPr>
          <w:rFonts w:hint="eastAsia"/>
        </w:rPr>
        <w:t>group1</w:t>
      </w:r>
      <w:r>
        <w:rPr>
          <w:rFonts w:hint="eastAsia"/>
        </w:rPr>
        <w:lastRenderedPageBreak/>
        <w:t>高于</w:t>
      </w:r>
      <w:r>
        <w:rPr>
          <w:rFonts w:hint="eastAsia"/>
        </w:rPr>
        <w:t>group1</w:t>
      </w:r>
      <w:r>
        <w:rPr>
          <w:rFonts w:hint="eastAsia"/>
        </w:rPr>
        <w:t>。</w:t>
      </w:r>
    </w:p>
    <w:p w:rsidR="00580D6F" w:rsidRDefault="00580D6F" w:rsidP="00580D6F">
      <w:r>
        <w:rPr>
          <w:rFonts w:hint="eastAsia"/>
        </w:rPr>
        <w:t>3</w:t>
      </w:r>
      <w:r>
        <w:rPr>
          <w:rFonts w:hint="eastAsia"/>
        </w:rPr>
        <w:t>）</w:t>
      </w:r>
      <w:r>
        <w:rPr>
          <w:rFonts w:hint="eastAsia"/>
        </w:rPr>
        <w:t xml:space="preserve">round-roubin </w:t>
      </w:r>
      <w:r>
        <w:rPr>
          <w:rFonts w:hint="eastAsia"/>
        </w:rPr>
        <w:t>（</w:t>
      </w:r>
      <w:r>
        <w:rPr>
          <w:rFonts w:hint="eastAsia"/>
        </w:rPr>
        <w:t>priority_ctrl</w:t>
      </w:r>
      <w:r>
        <w:rPr>
          <w:rFonts w:hint="eastAsia"/>
        </w:rPr>
        <w:t>寄存器配置为全</w:t>
      </w:r>
      <w:r>
        <w:rPr>
          <w:rFonts w:hint="eastAsia"/>
        </w:rPr>
        <w:t>1</w:t>
      </w:r>
      <w:r>
        <w:rPr>
          <w:rFonts w:hint="eastAsia"/>
        </w:rPr>
        <w:t>）</w:t>
      </w:r>
    </w:p>
    <w:p w:rsidR="00580D6F" w:rsidRDefault="00580D6F" w:rsidP="00580D6F"/>
    <w:p w:rsidR="00580D6F" w:rsidRDefault="00580D6F" w:rsidP="00580D6F">
      <w:r>
        <w:t>各个</w:t>
      </w:r>
      <w:r>
        <w:t>port</w:t>
      </w:r>
      <w:r>
        <w:t>的</w:t>
      </w:r>
      <w:r>
        <w:t>AHB</w:t>
      </w:r>
      <w:r>
        <w:t>读</w:t>
      </w:r>
      <w:r>
        <w:rPr>
          <w:rFonts w:hint="eastAsia"/>
        </w:rPr>
        <w:t>/</w:t>
      </w:r>
      <w:r>
        <w:t>写命令，经</w:t>
      </w:r>
      <w:r>
        <w:t>arbiter</w:t>
      </w:r>
      <w:r>
        <w:t>之后：</w:t>
      </w:r>
    </w:p>
    <w:p w:rsidR="00580D6F" w:rsidRDefault="00580D6F" w:rsidP="001875FA">
      <w:pPr>
        <w:pStyle w:val="a9"/>
        <w:numPr>
          <w:ilvl w:val="0"/>
          <w:numId w:val="11"/>
        </w:numPr>
        <w:spacing w:line="240" w:lineRule="auto"/>
        <w:ind w:firstLineChars="0"/>
        <w:jc w:val="both"/>
      </w:pPr>
      <w:r>
        <w:rPr>
          <w:rFonts w:hint="eastAsia"/>
        </w:rPr>
        <w:t>读或写命令进入深度为</w:t>
      </w:r>
      <w:r>
        <w:rPr>
          <w:rFonts w:hint="eastAsia"/>
        </w:rPr>
        <w:t>8</w:t>
      </w:r>
      <w:r>
        <w:rPr>
          <w:rFonts w:hint="eastAsia"/>
        </w:rPr>
        <w:t>的</w:t>
      </w:r>
      <w:r>
        <w:rPr>
          <w:rFonts w:hint="eastAsia"/>
        </w:rPr>
        <w:t>cmd</w:t>
      </w:r>
      <w:r>
        <w:t xml:space="preserve"> FIFO; </w:t>
      </w:r>
      <w:r>
        <w:t>写数据进入</w:t>
      </w:r>
      <w:r>
        <w:t>32x32-bit wdata FIFO.</w:t>
      </w:r>
    </w:p>
    <w:p w:rsidR="00580D6F" w:rsidRDefault="00580D6F" w:rsidP="001875FA">
      <w:pPr>
        <w:pStyle w:val="a9"/>
        <w:numPr>
          <w:ilvl w:val="0"/>
          <w:numId w:val="11"/>
        </w:numPr>
        <w:spacing w:line="240" w:lineRule="auto"/>
        <w:ind w:firstLineChars="0"/>
        <w:jc w:val="both"/>
      </w:pPr>
      <w:r>
        <w:t>每一个</w:t>
      </w:r>
      <w:r>
        <w:t>port</w:t>
      </w:r>
      <w:r>
        <w:t>有独立的</w:t>
      </w:r>
      <w:r>
        <w:t>32x32-bit read FIFO</w:t>
      </w:r>
      <w:r>
        <w:t>。可最多缓存两个</w:t>
      </w:r>
      <w:r>
        <w:t>burst16</w:t>
      </w:r>
      <w:r>
        <w:t>读自动拼接时读取的数据。</w:t>
      </w:r>
    </w:p>
    <w:p w:rsidR="00580D6F" w:rsidRDefault="00580D6F" w:rsidP="001875FA">
      <w:pPr>
        <w:pStyle w:val="a9"/>
        <w:numPr>
          <w:ilvl w:val="0"/>
          <w:numId w:val="11"/>
        </w:numPr>
        <w:spacing w:line="240" w:lineRule="auto"/>
        <w:ind w:firstLineChars="0"/>
        <w:jc w:val="both"/>
      </w:pPr>
      <w:r>
        <w:t>所有的</w:t>
      </w:r>
      <w:r>
        <w:t>port</w:t>
      </w:r>
      <w:r>
        <w:t>共享一个</w:t>
      </w:r>
      <w:r>
        <w:t>32x32-bit wdata FIFO.</w:t>
      </w:r>
    </w:p>
    <w:p w:rsidR="00580D6F" w:rsidRPr="00B85A18" w:rsidRDefault="00580D6F" w:rsidP="00580D6F">
      <w:pPr>
        <w:pStyle w:val="a9"/>
        <w:widowControl/>
        <w:ind w:left="360" w:firstLineChars="0" w:firstLine="0"/>
        <w:rPr>
          <w:rFonts w:ascii="宋体" w:hAnsi="宋体" w:cs="宋体"/>
          <w:color w:val="000000"/>
          <w:kern w:val="0"/>
          <w:sz w:val="22"/>
          <w:szCs w:val="22"/>
        </w:rPr>
      </w:pPr>
      <w:r w:rsidRPr="00B85A18">
        <w:rPr>
          <w:rFonts w:ascii="宋体" w:hAnsi="宋体" w:cs="宋体" w:hint="eastAsia"/>
          <w:color w:val="000000"/>
          <w:kern w:val="0"/>
          <w:sz w:val="22"/>
          <w:szCs w:val="22"/>
        </w:rPr>
        <w:t>无正在执行的读命令的情况下，可缓存AHB</w:t>
      </w:r>
      <w:r w:rsidRPr="00B85A18">
        <w:rPr>
          <w:rFonts w:ascii="宋体" w:hAnsi="宋体" w:cs="宋体"/>
          <w:color w:val="000000"/>
          <w:kern w:val="0"/>
          <w:sz w:val="22"/>
          <w:szCs w:val="22"/>
        </w:rPr>
        <w:t xml:space="preserve"> 写</w:t>
      </w:r>
      <w:r>
        <w:rPr>
          <w:rFonts w:ascii="宋体" w:hAnsi="宋体" w:cs="宋体" w:hint="eastAsia"/>
          <w:color w:val="000000"/>
          <w:kern w:val="0"/>
          <w:sz w:val="22"/>
          <w:szCs w:val="22"/>
        </w:rPr>
        <w:t>数据</w:t>
      </w:r>
      <w:r w:rsidRPr="00B85A18">
        <w:rPr>
          <w:rFonts w:ascii="宋体" w:hAnsi="宋体" w:cs="宋体"/>
          <w:color w:val="000000"/>
          <w:kern w:val="0"/>
          <w:sz w:val="22"/>
          <w:szCs w:val="22"/>
        </w:rPr>
        <w:t>个数</w:t>
      </w:r>
      <w:r w:rsidRPr="00B85A18">
        <w:rPr>
          <w:rFonts w:ascii="宋体" w:hAnsi="宋体" w:cs="宋体" w:hint="eastAsia"/>
          <w:color w:val="000000"/>
          <w:kern w:val="0"/>
          <w:sz w:val="22"/>
          <w:szCs w:val="22"/>
        </w:rPr>
        <w:t>：</w:t>
      </w:r>
    </w:p>
    <w:p w:rsidR="00580D6F" w:rsidRDefault="00580D6F" w:rsidP="00580D6F">
      <w:pPr>
        <w:pStyle w:val="a9"/>
        <w:ind w:left="360" w:firstLineChars="0" w:firstLine="0"/>
      </w:pPr>
      <w:r>
        <w:rPr>
          <w:rFonts w:ascii="宋体" w:hAnsi="宋体" w:cs="宋体" w:hint="eastAsia"/>
          <w:color w:val="000000"/>
          <w:kern w:val="0"/>
          <w:sz w:val="22"/>
          <w:szCs w:val="22"/>
        </w:rPr>
        <w:t>最多2个burst16</w:t>
      </w:r>
      <w:r>
        <w:rPr>
          <w:rFonts w:ascii="宋体" w:hAnsi="宋体" w:cs="宋体"/>
          <w:color w:val="000000"/>
          <w:kern w:val="0"/>
          <w:sz w:val="22"/>
          <w:szCs w:val="22"/>
        </w:rPr>
        <w:t>，或4个burst8，或8个burst4/sngl</w:t>
      </w:r>
    </w:p>
    <w:p w:rsidR="006D55F7" w:rsidRDefault="00BE212D" w:rsidP="00BE212D">
      <w:pPr>
        <w:pStyle w:val="3"/>
        <w:spacing w:before="156" w:after="156"/>
        <w:ind w:left="964" w:hanging="964"/>
      </w:pPr>
      <w:bookmarkStart w:id="24" w:name="_Toc54346341"/>
      <w:r>
        <w:t>AHB</w:t>
      </w:r>
      <w:r>
        <w:t>读访问</w:t>
      </w:r>
      <w:bookmarkEnd w:id="24"/>
    </w:p>
    <w:tbl>
      <w:tblPr>
        <w:tblW w:w="9039" w:type="dxa"/>
        <w:tblInd w:w="-5" w:type="dxa"/>
        <w:tblLook w:val="04A0" w:firstRow="1" w:lastRow="0" w:firstColumn="1" w:lastColumn="0" w:noHBand="0" w:noVBand="1"/>
      </w:tblPr>
      <w:tblGrid>
        <w:gridCol w:w="3261"/>
        <w:gridCol w:w="5778"/>
      </w:tblGrid>
      <w:tr w:rsidR="00BE212D" w:rsidRPr="00B06F5A" w:rsidTr="00AC6A9C">
        <w:trPr>
          <w:trHeight w:val="380"/>
        </w:trPr>
        <w:tc>
          <w:tcPr>
            <w:tcW w:w="32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BE212D" w:rsidRPr="00B06F5A" w:rsidRDefault="00BE212D" w:rsidP="00AC6A9C">
            <w:pPr>
              <w:rPr>
                <w:rFonts w:ascii="宋体" w:hAnsi="宋体" w:cs="宋体"/>
                <w:b/>
                <w:color w:val="000000"/>
                <w:kern w:val="0"/>
                <w:sz w:val="22"/>
                <w:szCs w:val="22"/>
              </w:rPr>
            </w:pPr>
            <w:r>
              <w:rPr>
                <w:rFonts w:ascii="宋体" w:hAnsi="宋体" w:cs="宋体" w:hint="eastAsia"/>
                <w:b/>
                <w:color w:val="000000"/>
                <w:kern w:val="0"/>
                <w:sz w:val="22"/>
                <w:szCs w:val="22"/>
              </w:rPr>
              <w:t>读</w:t>
            </w:r>
            <w:r w:rsidRPr="00144602">
              <w:rPr>
                <w:rFonts w:ascii="宋体" w:hAnsi="宋体" w:cs="宋体" w:hint="eastAsia"/>
                <w:b/>
                <w:color w:val="000000"/>
                <w:kern w:val="0"/>
                <w:sz w:val="22"/>
                <w:szCs w:val="22"/>
              </w:rPr>
              <w:t>访问类型</w:t>
            </w:r>
          </w:p>
        </w:tc>
        <w:tc>
          <w:tcPr>
            <w:tcW w:w="5778"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BE212D" w:rsidRPr="00B06F5A" w:rsidRDefault="00BE212D" w:rsidP="00AC6A9C">
            <w:pPr>
              <w:rPr>
                <w:rFonts w:ascii="宋体" w:hAnsi="宋体" w:cs="宋体"/>
                <w:b/>
                <w:color w:val="000000"/>
                <w:kern w:val="0"/>
                <w:sz w:val="22"/>
                <w:szCs w:val="22"/>
              </w:rPr>
            </w:pPr>
            <w:r w:rsidRPr="00144602">
              <w:rPr>
                <w:rFonts w:ascii="宋体" w:hAnsi="宋体" w:cs="宋体" w:hint="eastAsia"/>
                <w:b/>
                <w:color w:val="000000"/>
                <w:kern w:val="0"/>
                <w:sz w:val="22"/>
                <w:szCs w:val="22"/>
              </w:rPr>
              <w:t>支持特性</w:t>
            </w:r>
          </w:p>
        </w:tc>
      </w:tr>
      <w:tr w:rsidR="00BE212D" w:rsidRPr="00B06F5A" w:rsidTr="00AC6A9C">
        <w:trPr>
          <w:trHeight w:val="1793"/>
        </w:trPr>
        <w:tc>
          <w:tcPr>
            <w:tcW w:w="3261"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Pr>
                <w:rFonts w:ascii="宋体" w:hAnsi="宋体" w:cs="宋体"/>
                <w:color w:val="000000"/>
                <w:kern w:val="0"/>
                <w:sz w:val="22"/>
                <w:szCs w:val="22"/>
              </w:rPr>
              <w:t>32-bit WORD</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1）sngl 访问</w:t>
            </w:r>
            <w:r w:rsidRPr="00B06F5A">
              <w:rPr>
                <w:rFonts w:ascii="宋体" w:hAnsi="宋体" w:cs="宋体" w:hint="eastAsia"/>
                <w:color w:val="000000"/>
                <w:kern w:val="0"/>
                <w:sz w:val="22"/>
                <w:szCs w:val="22"/>
              </w:rPr>
              <w:br/>
              <w:t>2）INCR 访问（不定长）</w:t>
            </w:r>
            <w:r w:rsidRPr="00B06F5A">
              <w:rPr>
                <w:rFonts w:ascii="宋体" w:hAnsi="宋体" w:cs="宋体" w:hint="eastAsia"/>
                <w:color w:val="000000"/>
                <w:kern w:val="0"/>
                <w:sz w:val="22"/>
                <w:szCs w:val="22"/>
              </w:rPr>
              <w:br/>
              <w:t>3）burst 4/8/16</w:t>
            </w:r>
            <w:r w:rsidRPr="00B06F5A">
              <w:rPr>
                <w:rFonts w:ascii="宋体" w:hAnsi="宋体" w:cs="宋体" w:hint="eastAsia"/>
                <w:color w:val="000000"/>
                <w:kern w:val="0"/>
                <w:sz w:val="22"/>
                <w:szCs w:val="22"/>
              </w:rPr>
              <w:br/>
              <w:t>4）wrap 4/8/16</w:t>
            </w:r>
          </w:p>
        </w:tc>
        <w:tc>
          <w:tcPr>
            <w:tcW w:w="5778" w:type="dxa"/>
            <w:tcBorders>
              <w:top w:val="single" w:sz="4" w:space="0" w:color="auto"/>
              <w:left w:val="nil"/>
              <w:bottom w:val="single" w:sz="4" w:space="0" w:color="auto"/>
              <w:right w:val="single" w:sz="4" w:space="0" w:color="auto"/>
            </w:tcBorders>
            <w:shd w:val="clear" w:color="auto" w:fill="auto"/>
            <w:vAlign w:val="center"/>
          </w:tcPr>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1)</w:t>
            </w:r>
            <w:r>
              <w:rPr>
                <w:rFonts w:ascii="宋体" w:hAnsi="宋体" w:cs="宋体"/>
                <w:color w:val="000000"/>
                <w:kern w:val="0"/>
                <w:sz w:val="22"/>
                <w:szCs w:val="22"/>
              </w:rPr>
              <w:t xml:space="preserve"> </w:t>
            </w:r>
            <w:r w:rsidRPr="00B06F5A">
              <w:rPr>
                <w:rFonts w:ascii="宋体" w:hAnsi="宋体" w:cs="宋体" w:hint="eastAsia"/>
                <w:color w:val="000000"/>
                <w:kern w:val="0"/>
                <w:sz w:val="22"/>
                <w:szCs w:val="22"/>
              </w:rPr>
              <w:t>wrap类型的访问，必须配置psram mode register 8 bit[2:0]选择合适的wrap模式</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2) 读自动拼接：</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 xml:space="preserve">   - 使能ddr_preft寄存器的rconcat位，支持burst 4/8/16和不定长INCR；</w:t>
            </w:r>
            <w:r>
              <w:rPr>
                <w:rFonts w:ascii="宋体" w:hAnsi="宋体" w:cs="宋体" w:hint="eastAsia"/>
                <w:color w:val="000000"/>
                <w:kern w:val="0"/>
                <w:sz w:val="22"/>
                <w:szCs w:val="22"/>
              </w:rPr>
              <w:t>设置psram</w:t>
            </w:r>
            <w:r>
              <w:rPr>
                <w:rFonts w:ascii="宋体" w:hAnsi="宋体" w:cs="宋体"/>
                <w:color w:val="000000"/>
                <w:kern w:val="0"/>
                <w:sz w:val="22"/>
                <w:szCs w:val="22"/>
              </w:rPr>
              <w:t xml:space="preserve"> mode register 8 的bit</w:t>
            </w:r>
            <w:r>
              <w:rPr>
                <w:rFonts w:ascii="宋体" w:hAnsi="宋体" w:cs="宋体" w:hint="eastAsia"/>
                <w:color w:val="000000"/>
                <w:kern w:val="0"/>
                <w:sz w:val="22"/>
                <w:szCs w:val="22"/>
              </w:rPr>
              <w:t>[</w:t>
            </w:r>
            <w:r>
              <w:rPr>
                <w:rFonts w:ascii="宋体" w:hAnsi="宋体" w:cs="宋体"/>
                <w:color w:val="000000"/>
                <w:kern w:val="0"/>
                <w:sz w:val="22"/>
                <w:szCs w:val="22"/>
              </w:rPr>
              <w:t>2:0]==3’b011,即wrap 1K。</w:t>
            </w:r>
          </w:p>
          <w:p w:rsidR="00BE212D" w:rsidRPr="00B06F5A" w:rsidRDefault="00BE212D" w:rsidP="00AC6A9C">
            <w:pPr>
              <w:rPr>
                <w:rFonts w:ascii="宋体" w:hAnsi="宋体" w:cs="宋体"/>
                <w:color w:val="000000"/>
                <w:kern w:val="0"/>
                <w:sz w:val="22"/>
                <w:szCs w:val="22"/>
              </w:rPr>
            </w:pPr>
            <w:r w:rsidRPr="00B06F5A">
              <w:rPr>
                <w:rFonts w:ascii="宋体" w:hAnsi="宋体" w:cs="宋体" w:hint="eastAsia"/>
                <w:color w:val="000000"/>
                <w:kern w:val="0"/>
                <w:sz w:val="22"/>
                <w:szCs w:val="22"/>
              </w:rPr>
              <w:t xml:space="preserve">   - 不支持wrap 4/8/16、SNGL</w:t>
            </w:r>
            <w:r>
              <w:rPr>
                <w:rFonts w:ascii="宋体" w:hAnsi="宋体" w:cs="宋体" w:hint="eastAsia"/>
                <w:color w:val="000000"/>
                <w:kern w:val="0"/>
                <w:sz w:val="22"/>
                <w:szCs w:val="22"/>
              </w:rPr>
              <w:t>类型的读拼接</w:t>
            </w:r>
          </w:p>
        </w:tc>
      </w:tr>
      <w:tr w:rsidR="00BE212D" w:rsidRPr="00B06F5A" w:rsidTr="00AC6A9C">
        <w:trPr>
          <w:trHeight w:val="1508"/>
        </w:trPr>
        <w:tc>
          <w:tcPr>
            <w:tcW w:w="3261" w:type="dxa"/>
            <w:tcBorders>
              <w:top w:val="nil"/>
              <w:left w:val="single" w:sz="4" w:space="0" w:color="auto"/>
              <w:bottom w:val="single" w:sz="4" w:space="0" w:color="auto"/>
              <w:right w:val="single" w:sz="4" w:space="0" w:color="auto"/>
            </w:tcBorders>
            <w:shd w:val="clear" w:color="auto" w:fill="auto"/>
            <w:vAlign w:val="center"/>
            <w:hideMark/>
          </w:tcPr>
          <w:p w:rsidR="00BE212D" w:rsidRPr="00B06F5A" w:rsidRDefault="00BE212D" w:rsidP="00AC6A9C">
            <w:pPr>
              <w:rPr>
                <w:rFonts w:ascii="宋体" w:hAnsi="宋体" w:cs="宋体"/>
                <w:color w:val="000000"/>
                <w:kern w:val="0"/>
                <w:sz w:val="22"/>
                <w:szCs w:val="22"/>
              </w:rPr>
            </w:pPr>
            <w:r>
              <w:rPr>
                <w:rFonts w:ascii="宋体" w:hAnsi="宋体" w:cs="宋体" w:hint="eastAsia"/>
                <w:color w:val="000000"/>
                <w:kern w:val="0"/>
                <w:sz w:val="22"/>
                <w:szCs w:val="22"/>
              </w:rPr>
              <w:t>BYTE/hword</w:t>
            </w:r>
            <w:r w:rsidRPr="00B06F5A">
              <w:rPr>
                <w:rFonts w:ascii="宋体" w:hAnsi="宋体" w:cs="宋体" w:hint="eastAsia"/>
                <w:color w:val="000000"/>
                <w:kern w:val="0"/>
                <w:sz w:val="22"/>
                <w:szCs w:val="22"/>
              </w:rPr>
              <w:t>：</w:t>
            </w:r>
            <w:r w:rsidRPr="00B06F5A">
              <w:rPr>
                <w:rFonts w:ascii="宋体" w:hAnsi="宋体" w:cs="宋体" w:hint="eastAsia"/>
                <w:color w:val="000000"/>
                <w:kern w:val="0"/>
                <w:sz w:val="22"/>
                <w:szCs w:val="22"/>
              </w:rPr>
              <w:br/>
              <w:t>1）sngl 访问</w:t>
            </w:r>
            <w:r w:rsidRPr="00B06F5A">
              <w:rPr>
                <w:rFonts w:ascii="宋体" w:hAnsi="宋体" w:cs="宋体" w:hint="eastAsia"/>
                <w:color w:val="000000"/>
                <w:kern w:val="0"/>
                <w:sz w:val="22"/>
                <w:szCs w:val="22"/>
              </w:rPr>
              <w:br/>
              <w:t>2）INCR 访问（不定长）</w:t>
            </w:r>
            <w:r w:rsidRPr="00B06F5A">
              <w:rPr>
                <w:rFonts w:ascii="宋体" w:hAnsi="宋体" w:cs="宋体" w:hint="eastAsia"/>
                <w:color w:val="000000"/>
                <w:kern w:val="0"/>
                <w:sz w:val="22"/>
                <w:szCs w:val="22"/>
              </w:rPr>
              <w:br/>
              <w:t>3）burst 4/8/16</w:t>
            </w:r>
            <w:r w:rsidRPr="00B06F5A">
              <w:rPr>
                <w:rFonts w:ascii="宋体" w:hAnsi="宋体" w:cs="宋体" w:hint="eastAsia"/>
                <w:color w:val="000000"/>
                <w:kern w:val="0"/>
                <w:sz w:val="22"/>
                <w:szCs w:val="22"/>
              </w:rPr>
              <w:br/>
              <w:t>4）wrap 4/8/16</w:t>
            </w:r>
          </w:p>
        </w:tc>
        <w:tc>
          <w:tcPr>
            <w:tcW w:w="5778" w:type="dxa"/>
            <w:tcBorders>
              <w:top w:val="nil"/>
              <w:left w:val="nil"/>
              <w:bottom w:val="single" w:sz="4" w:space="0" w:color="auto"/>
              <w:right w:val="single" w:sz="4" w:space="0" w:color="auto"/>
            </w:tcBorders>
            <w:shd w:val="clear" w:color="auto" w:fill="auto"/>
            <w:vAlign w:val="center"/>
            <w:hideMark/>
          </w:tcPr>
          <w:p w:rsidR="00BE212D" w:rsidRPr="00B06F5A" w:rsidRDefault="00BE212D" w:rsidP="00AC6A9C">
            <w:pPr>
              <w:widowControl/>
              <w:rPr>
                <w:rFonts w:ascii="宋体" w:hAnsi="宋体" w:cs="宋体"/>
                <w:color w:val="000000"/>
                <w:kern w:val="0"/>
                <w:sz w:val="22"/>
                <w:szCs w:val="22"/>
              </w:rPr>
            </w:pPr>
            <w:r w:rsidRPr="00B06F5A">
              <w:rPr>
                <w:rFonts w:ascii="宋体" w:hAnsi="宋体" w:cs="宋体" w:hint="eastAsia"/>
                <w:color w:val="000000"/>
                <w:kern w:val="0"/>
                <w:sz w:val="22"/>
                <w:szCs w:val="22"/>
              </w:rPr>
              <w:t>不支持自动拼接，且所有的访问都拆分为SNGL读访问。</w:t>
            </w:r>
          </w:p>
        </w:tc>
      </w:tr>
      <w:tr w:rsidR="00BE212D" w:rsidRPr="00B06F5A" w:rsidTr="00AC6A9C">
        <w:trPr>
          <w:trHeight w:val="350"/>
        </w:trPr>
        <w:tc>
          <w:tcPr>
            <w:tcW w:w="3261"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t xml:space="preserve">RAW </w:t>
            </w:r>
            <w:r>
              <w:t>（</w:t>
            </w:r>
            <w:r>
              <w:t>read after write</w:t>
            </w:r>
            <w:r>
              <w:t>）</w:t>
            </w:r>
            <w:r>
              <w:t>hit</w:t>
            </w:r>
          </w:p>
        </w:tc>
        <w:tc>
          <w:tcPr>
            <w:tcW w:w="5778" w:type="dxa"/>
            <w:tcBorders>
              <w:top w:val="single" w:sz="4" w:space="0" w:color="auto"/>
              <w:left w:val="nil"/>
              <w:bottom w:val="single" w:sz="4" w:space="0" w:color="auto"/>
              <w:right w:val="single" w:sz="4" w:space="0" w:color="auto"/>
            </w:tcBorders>
            <w:shd w:val="clear" w:color="auto" w:fill="auto"/>
            <w:vAlign w:val="center"/>
          </w:tcPr>
          <w:p w:rsidR="00BE212D" w:rsidRDefault="00BE212D" w:rsidP="00AC6A9C">
            <w:r>
              <w:t>支持简单的</w:t>
            </w:r>
            <w:r>
              <w:t xml:space="preserve">RAW </w:t>
            </w:r>
            <w:r>
              <w:t>（</w:t>
            </w:r>
            <w:r>
              <w:t>read after write</w:t>
            </w:r>
            <w:r>
              <w:t>）</w:t>
            </w:r>
            <w:r>
              <w:t>hit</w:t>
            </w:r>
            <w:r>
              <w:t>功能：</w:t>
            </w:r>
          </w:p>
          <w:p w:rsidR="00BE212D" w:rsidRDefault="00BE212D" w:rsidP="00AC6A9C">
            <w:r>
              <w:rPr>
                <w:rFonts w:hint="eastAsia"/>
              </w:rPr>
              <w:t xml:space="preserve"> </w:t>
            </w:r>
            <w:r>
              <w:t xml:space="preserve">  </w:t>
            </w:r>
            <w:r>
              <w:t>若读和写都保持相同长度的访问，如同为</w:t>
            </w:r>
            <w:r>
              <w:t>burst4</w:t>
            </w:r>
            <w:r>
              <w:t>，则可使能</w:t>
            </w:r>
            <w:r>
              <w:t>RAW hit</w:t>
            </w:r>
            <w:r>
              <w:t>功能。</w:t>
            </w:r>
          </w:p>
          <w:p w:rsidR="00BE212D" w:rsidRPr="00B06F5A" w:rsidRDefault="00BE212D" w:rsidP="00AC6A9C">
            <w:pPr>
              <w:rPr>
                <w:rFonts w:ascii="宋体" w:hAnsi="宋体" w:cs="宋体"/>
                <w:color w:val="000000"/>
                <w:kern w:val="0"/>
                <w:sz w:val="22"/>
                <w:szCs w:val="22"/>
              </w:rPr>
            </w:pPr>
            <w:r>
              <w:rPr>
                <w:rFonts w:hint="eastAsia"/>
              </w:rPr>
              <w:t xml:space="preserve"> </w:t>
            </w:r>
            <w:r>
              <w:t xml:space="preserve"> </w:t>
            </w:r>
            <w:r>
              <w:rPr>
                <w:rFonts w:hint="eastAsia"/>
              </w:rPr>
              <w:t xml:space="preserve"> </w:t>
            </w:r>
            <w:r>
              <w:rPr>
                <w:rFonts w:hint="eastAsia"/>
              </w:rPr>
              <w:t>当新的读命令进入</w:t>
            </w:r>
            <w:r>
              <w:rPr>
                <w:rFonts w:hint="eastAsia"/>
              </w:rPr>
              <w:t>cmd</w:t>
            </w:r>
            <w:r>
              <w:t xml:space="preserve"> fifo</w:t>
            </w:r>
            <w:r>
              <w:t>时，若</w:t>
            </w:r>
            <w:r>
              <w:t>cmd fifo</w:t>
            </w:r>
            <w:r>
              <w:t>中还有等待的</w:t>
            </w:r>
            <w:r>
              <w:t xml:space="preserve">psram </w:t>
            </w:r>
            <w:r>
              <w:t>写命令，而且其地址和读命令的地址相同，则直接从</w:t>
            </w:r>
            <w:r>
              <w:rPr>
                <w:rFonts w:hint="eastAsia"/>
              </w:rPr>
              <w:t xml:space="preserve"> wdata</w:t>
            </w:r>
            <w:r>
              <w:t xml:space="preserve"> fifo</w:t>
            </w:r>
            <w:r>
              <w:t>中读取数据，提高访问速度。</w:t>
            </w:r>
          </w:p>
        </w:tc>
      </w:tr>
    </w:tbl>
    <w:p w:rsidR="006D55F7" w:rsidRDefault="006D55F7" w:rsidP="00851CAC"/>
    <w:p w:rsidR="00BE212D" w:rsidRDefault="00BE212D" w:rsidP="00BE212D">
      <w:pPr>
        <w:pStyle w:val="chapter3"/>
      </w:pPr>
      <w:bookmarkStart w:id="25" w:name="_Toc54346342"/>
      <w:r>
        <w:t>AHB写访问</w:t>
      </w:r>
      <w:bookmarkEnd w:id="25"/>
    </w:p>
    <w:p w:rsidR="00BE212D" w:rsidRDefault="00BE212D" w:rsidP="00BE212D"/>
    <w:tbl>
      <w:tblPr>
        <w:tblW w:w="9640" w:type="dxa"/>
        <w:tblLook w:val="04A0" w:firstRow="1" w:lastRow="0" w:firstColumn="1" w:lastColumn="0" w:noHBand="0" w:noVBand="1"/>
      </w:tblPr>
      <w:tblGrid>
        <w:gridCol w:w="4200"/>
        <w:gridCol w:w="5440"/>
      </w:tblGrid>
      <w:tr w:rsidR="00BE212D" w:rsidRPr="00144602" w:rsidTr="00AC6A9C">
        <w:trPr>
          <w:trHeight w:val="258"/>
        </w:trPr>
        <w:tc>
          <w:tcPr>
            <w:tcW w:w="420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rsidR="00BE212D" w:rsidRPr="00144602" w:rsidRDefault="00BE212D" w:rsidP="00AC6A9C">
            <w:pPr>
              <w:widowControl/>
              <w:rPr>
                <w:rFonts w:ascii="宋体" w:hAnsi="宋体" w:cs="宋体"/>
                <w:color w:val="000000"/>
                <w:kern w:val="0"/>
                <w:sz w:val="22"/>
                <w:szCs w:val="22"/>
              </w:rPr>
            </w:pPr>
            <w:r>
              <w:rPr>
                <w:rFonts w:ascii="宋体" w:hAnsi="宋体" w:cs="宋体" w:hint="eastAsia"/>
                <w:b/>
                <w:color w:val="000000"/>
                <w:kern w:val="0"/>
                <w:sz w:val="22"/>
                <w:szCs w:val="22"/>
              </w:rPr>
              <w:lastRenderedPageBreak/>
              <w:t>写</w:t>
            </w:r>
            <w:r w:rsidRPr="00144602">
              <w:rPr>
                <w:rFonts w:ascii="宋体" w:hAnsi="宋体" w:cs="宋体" w:hint="eastAsia"/>
                <w:b/>
                <w:color w:val="000000"/>
                <w:kern w:val="0"/>
                <w:sz w:val="22"/>
                <w:szCs w:val="22"/>
              </w:rPr>
              <w:t>访问类型</w:t>
            </w:r>
          </w:p>
        </w:tc>
        <w:tc>
          <w:tcPr>
            <w:tcW w:w="5440" w:type="dxa"/>
            <w:tcBorders>
              <w:top w:val="single" w:sz="4" w:space="0" w:color="auto"/>
              <w:left w:val="nil"/>
              <w:bottom w:val="single" w:sz="4" w:space="0" w:color="auto"/>
              <w:right w:val="single" w:sz="4" w:space="0" w:color="auto"/>
            </w:tcBorders>
            <w:shd w:val="clear" w:color="auto" w:fill="D5DCE4" w:themeFill="text2" w:themeFillTint="33"/>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b/>
                <w:color w:val="000000"/>
                <w:kern w:val="0"/>
                <w:sz w:val="22"/>
                <w:szCs w:val="22"/>
              </w:rPr>
              <w:t>支持特性</w:t>
            </w:r>
          </w:p>
        </w:tc>
      </w:tr>
      <w:tr w:rsidR="00BE212D" w:rsidRPr="00144602" w:rsidTr="00AC6A9C">
        <w:trPr>
          <w:trHeight w:val="1915"/>
        </w:trPr>
        <w:tc>
          <w:tcPr>
            <w:tcW w:w="4200" w:type="dxa"/>
            <w:tcBorders>
              <w:top w:val="single" w:sz="4" w:space="0" w:color="auto"/>
              <w:left w:val="single" w:sz="4" w:space="0" w:color="auto"/>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Pr>
                <w:rFonts w:ascii="宋体" w:hAnsi="宋体" w:cs="宋体" w:hint="eastAsia"/>
                <w:color w:val="000000"/>
                <w:kern w:val="0"/>
                <w:sz w:val="22"/>
                <w:szCs w:val="22"/>
              </w:rPr>
              <w:t>32-bit</w:t>
            </w:r>
            <w:r>
              <w:rPr>
                <w:rFonts w:ascii="宋体" w:hAnsi="宋体" w:cs="宋体"/>
                <w:color w:val="000000"/>
                <w:kern w:val="0"/>
                <w:sz w:val="22"/>
                <w:szCs w:val="22"/>
              </w:rPr>
              <w:t xml:space="preserve"> </w:t>
            </w:r>
            <w:r>
              <w:rPr>
                <w:rFonts w:ascii="宋体" w:hAnsi="宋体" w:cs="宋体" w:hint="eastAsia"/>
                <w:color w:val="000000"/>
                <w:kern w:val="0"/>
                <w:sz w:val="22"/>
                <w:szCs w:val="22"/>
              </w:rPr>
              <w:t>WORD</w:t>
            </w:r>
            <w:r w:rsidRPr="00144602">
              <w:rPr>
                <w:rFonts w:ascii="宋体" w:hAnsi="宋体" w:cs="宋体" w:hint="eastAsia"/>
                <w:color w:val="000000"/>
                <w:kern w:val="0"/>
                <w:sz w:val="22"/>
                <w:szCs w:val="22"/>
              </w:rPr>
              <w:br/>
              <w:t>1）sngl 访问</w:t>
            </w:r>
            <w:r w:rsidRPr="00144602">
              <w:rPr>
                <w:rFonts w:ascii="宋体" w:hAnsi="宋体" w:cs="宋体" w:hint="eastAsia"/>
                <w:color w:val="000000"/>
                <w:kern w:val="0"/>
                <w:sz w:val="22"/>
                <w:szCs w:val="22"/>
              </w:rPr>
              <w:br/>
              <w:t>2）INCR 访问（不定长）</w:t>
            </w:r>
            <w:r w:rsidRPr="00144602">
              <w:rPr>
                <w:rFonts w:ascii="宋体" w:hAnsi="宋体" w:cs="宋体" w:hint="eastAsia"/>
                <w:color w:val="000000"/>
                <w:kern w:val="0"/>
                <w:sz w:val="22"/>
                <w:szCs w:val="22"/>
              </w:rPr>
              <w:br/>
              <w:t>3）burst 4/8/16</w:t>
            </w:r>
            <w:r w:rsidRPr="00144602">
              <w:rPr>
                <w:rFonts w:ascii="宋体" w:hAnsi="宋体" w:cs="宋体" w:hint="eastAsia"/>
                <w:color w:val="000000"/>
                <w:kern w:val="0"/>
                <w:sz w:val="22"/>
                <w:szCs w:val="22"/>
              </w:rPr>
              <w:br/>
              <w:t>4）wrap 4/8/16</w:t>
            </w:r>
          </w:p>
        </w:tc>
        <w:tc>
          <w:tcPr>
            <w:tcW w:w="5440" w:type="dxa"/>
            <w:tcBorders>
              <w:top w:val="single" w:sz="4" w:space="0" w:color="auto"/>
              <w:left w:val="nil"/>
              <w:bottom w:val="single" w:sz="4" w:space="0" w:color="auto"/>
              <w:right w:val="single" w:sz="4" w:space="0" w:color="auto"/>
            </w:tcBorders>
            <w:shd w:val="clear" w:color="auto" w:fill="auto"/>
            <w:vAlign w:val="center"/>
          </w:tcPr>
          <w:p w:rsidR="00BE212D" w:rsidRDefault="00BE212D" w:rsidP="00AC6A9C">
            <w:pPr>
              <w:rPr>
                <w:rFonts w:ascii="宋体" w:hAnsi="宋体" w:cs="宋体"/>
                <w:color w:val="000000"/>
                <w:kern w:val="0"/>
                <w:sz w:val="22"/>
                <w:szCs w:val="22"/>
              </w:rPr>
            </w:pPr>
            <w:r w:rsidRPr="00144602">
              <w:rPr>
                <w:rFonts w:ascii="宋体" w:hAnsi="宋体" w:cs="宋体" w:hint="eastAsia"/>
                <w:color w:val="000000"/>
                <w:kern w:val="0"/>
                <w:sz w:val="22"/>
                <w:szCs w:val="22"/>
              </w:rPr>
              <w:t>1)</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wrap类型的访问，必须配置psram mode register 8 bit[2:0]选择合适的wrap模式</w:t>
            </w:r>
            <w:r w:rsidRPr="00144602">
              <w:rPr>
                <w:rFonts w:ascii="宋体" w:hAnsi="宋体" w:cs="宋体" w:hint="eastAsia"/>
                <w:color w:val="000000"/>
                <w:kern w:val="0"/>
                <w:sz w:val="22"/>
                <w:szCs w:val="22"/>
              </w:rPr>
              <w:br/>
              <w:t>2)</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写自动拼接：</w:t>
            </w:r>
          </w:p>
          <w:p w:rsidR="00BE212D" w:rsidRDefault="00BE212D" w:rsidP="00AC6A9C">
            <w:pPr>
              <w:ind w:firstLineChars="100" w:firstLine="220"/>
              <w:rPr>
                <w:rFonts w:ascii="宋体" w:hAnsi="宋体" w:cs="宋体"/>
                <w:color w:val="000000"/>
                <w:kern w:val="0"/>
                <w:sz w:val="22"/>
                <w:szCs w:val="22"/>
              </w:rPr>
            </w:pPr>
            <w:r>
              <w:rPr>
                <w:rFonts w:ascii="宋体" w:hAnsi="宋体" w:cs="宋体" w:hint="eastAsia"/>
                <w:color w:val="000000"/>
                <w:kern w:val="0"/>
                <w:sz w:val="22"/>
                <w:szCs w:val="22"/>
              </w:rPr>
              <w:t>-</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使能ddr_preft寄存器的wconcat位，支持burst 4/8/16；</w:t>
            </w:r>
            <w:r>
              <w:rPr>
                <w:rFonts w:ascii="宋体" w:hAnsi="宋体" w:cs="宋体" w:hint="eastAsia"/>
                <w:color w:val="000000"/>
                <w:kern w:val="0"/>
                <w:sz w:val="22"/>
                <w:szCs w:val="22"/>
              </w:rPr>
              <w:t>设置psram</w:t>
            </w:r>
            <w:r>
              <w:rPr>
                <w:rFonts w:ascii="宋体" w:hAnsi="宋体" w:cs="宋体"/>
                <w:color w:val="000000"/>
                <w:kern w:val="0"/>
                <w:sz w:val="22"/>
                <w:szCs w:val="22"/>
              </w:rPr>
              <w:t xml:space="preserve"> mode register 8 的bit</w:t>
            </w:r>
            <w:r>
              <w:rPr>
                <w:rFonts w:ascii="宋体" w:hAnsi="宋体" w:cs="宋体" w:hint="eastAsia"/>
                <w:color w:val="000000"/>
                <w:kern w:val="0"/>
                <w:sz w:val="22"/>
                <w:szCs w:val="22"/>
              </w:rPr>
              <w:t>[</w:t>
            </w:r>
            <w:r>
              <w:rPr>
                <w:rFonts w:ascii="宋体" w:hAnsi="宋体" w:cs="宋体"/>
                <w:color w:val="000000"/>
                <w:kern w:val="0"/>
                <w:sz w:val="22"/>
                <w:szCs w:val="22"/>
              </w:rPr>
              <w:t>2:0]==3’b011,即wrap 1K。</w:t>
            </w:r>
          </w:p>
          <w:p w:rsidR="00BE212D" w:rsidRDefault="00BE212D" w:rsidP="00AC6A9C">
            <w:pPr>
              <w:ind w:firstLineChars="100" w:firstLine="220"/>
              <w:rPr>
                <w:rFonts w:ascii="宋体" w:hAnsi="宋体" w:cs="宋体"/>
                <w:color w:val="000000"/>
                <w:kern w:val="0"/>
                <w:sz w:val="22"/>
                <w:szCs w:val="22"/>
              </w:rPr>
            </w:pPr>
            <w:r>
              <w:rPr>
                <w:rFonts w:ascii="宋体" w:hAnsi="宋体" w:cs="宋体" w:hint="eastAsia"/>
                <w:color w:val="000000"/>
                <w:kern w:val="0"/>
                <w:sz w:val="22"/>
                <w:szCs w:val="22"/>
              </w:rPr>
              <w:t>-</w:t>
            </w:r>
            <w:r>
              <w:rPr>
                <w:rFonts w:ascii="宋体" w:hAnsi="宋体" w:cs="宋体"/>
                <w:color w:val="000000"/>
                <w:kern w:val="0"/>
                <w:sz w:val="22"/>
                <w:szCs w:val="22"/>
              </w:rPr>
              <w:t xml:space="preserve"> </w:t>
            </w:r>
            <w:r w:rsidRPr="00144602">
              <w:rPr>
                <w:rFonts w:ascii="宋体" w:hAnsi="宋体" w:cs="宋体" w:hint="eastAsia"/>
                <w:color w:val="000000"/>
                <w:kern w:val="0"/>
                <w:sz w:val="22"/>
                <w:szCs w:val="22"/>
              </w:rPr>
              <w:t>不支持wrap 4/8/16，不定长INCR，SNGL。</w:t>
            </w:r>
          </w:p>
        </w:tc>
      </w:tr>
      <w:tr w:rsidR="00BE212D" w:rsidRPr="00144602" w:rsidTr="00AC6A9C">
        <w:trPr>
          <w:trHeight w:val="1350"/>
        </w:trPr>
        <w:tc>
          <w:tcPr>
            <w:tcW w:w="4200" w:type="dxa"/>
            <w:tcBorders>
              <w:top w:val="nil"/>
              <w:left w:val="single" w:sz="4" w:space="0" w:color="auto"/>
              <w:bottom w:val="single" w:sz="4" w:space="0" w:color="auto"/>
              <w:right w:val="single" w:sz="4" w:space="0" w:color="auto"/>
            </w:tcBorders>
            <w:shd w:val="clear" w:color="auto" w:fill="auto"/>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color w:val="000000"/>
                <w:kern w:val="0"/>
                <w:sz w:val="22"/>
                <w:szCs w:val="22"/>
              </w:rPr>
              <w:t>AHB 写访问(BYTE/hword)：</w:t>
            </w:r>
            <w:r w:rsidRPr="00144602">
              <w:rPr>
                <w:rFonts w:ascii="宋体" w:hAnsi="宋体" w:cs="宋体" w:hint="eastAsia"/>
                <w:color w:val="000000"/>
                <w:kern w:val="0"/>
                <w:sz w:val="22"/>
                <w:szCs w:val="22"/>
              </w:rPr>
              <w:br/>
              <w:t>1）sngl 访问</w:t>
            </w:r>
            <w:r w:rsidRPr="00144602">
              <w:rPr>
                <w:rFonts w:ascii="宋体" w:hAnsi="宋体" w:cs="宋体" w:hint="eastAsia"/>
                <w:color w:val="000000"/>
                <w:kern w:val="0"/>
                <w:sz w:val="22"/>
                <w:szCs w:val="22"/>
              </w:rPr>
              <w:br/>
              <w:t>2）INCR 访问（不定长）</w:t>
            </w:r>
            <w:r w:rsidRPr="00144602">
              <w:rPr>
                <w:rFonts w:ascii="宋体" w:hAnsi="宋体" w:cs="宋体" w:hint="eastAsia"/>
                <w:color w:val="000000"/>
                <w:kern w:val="0"/>
                <w:sz w:val="22"/>
                <w:szCs w:val="22"/>
              </w:rPr>
              <w:br/>
              <w:t>3）burst 4/8/16</w:t>
            </w:r>
            <w:r w:rsidRPr="00144602">
              <w:rPr>
                <w:rFonts w:ascii="宋体" w:hAnsi="宋体" w:cs="宋体" w:hint="eastAsia"/>
                <w:color w:val="000000"/>
                <w:kern w:val="0"/>
                <w:sz w:val="22"/>
                <w:szCs w:val="22"/>
              </w:rPr>
              <w:br/>
              <w:t>4）wrap 4/8/16</w:t>
            </w:r>
          </w:p>
        </w:tc>
        <w:tc>
          <w:tcPr>
            <w:tcW w:w="5440" w:type="dxa"/>
            <w:tcBorders>
              <w:top w:val="nil"/>
              <w:left w:val="nil"/>
              <w:bottom w:val="single" w:sz="4" w:space="0" w:color="auto"/>
              <w:right w:val="single" w:sz="4" w:space="0" w:color="auto"/>
            </w:tcBorders>
            <w:shd w:val="clear" w:color="auto" w:fill="auto"/>
            <w:vAlign w:val="center"/>
            <w:hideMark/>
          </w:tcPr>
          <w:p w:rsidR="00BE212D" w:rsidRPr="00144602" w:rsidRDefault="00BE212D" w:rsidP="00AC6A9C">
            <w:pPr>
              <w:widowControl/>
              <w:rPr>
                <w:rFonts w:ascii="宋体" w:hAnsi="宋体" w:cs="宋体"/>
                <w:color w:val="000000"/>
                <w:kern w:val="0"/>
                <w:sz w:val="22"/>
                <w:szCs w:val="22"/>
              </w:rPr>
            </w:pPr>
            <w:r w:rsidRPr="00144602">
              <w:rPr>
                <w:rFonts w:ascii="宋体" w:hAnsi="宋体" w:cs="宋体" w:hint="eastAsia"/>
                <w:color w:val="000000"/>
                <w:kern w:val="0"/>
                <w:sz w:val="22"/>
                <w:szCs w:val="22"/>
              </w:rPr>
              <w:t>1）支持自动将byte/hword burst4/8/16 数据拼接成32位后一次写入psram，但不支持前后地址连续burst的自动拼接。</w:t>
            </w:r>
          </w:p>
        </w:tc>
      </w:tr>
    </w:tbl>
    <w:p w:rsidR="00BE212D" w:rsidRDefault="00BE212D" w:rsidP="00BE212D"/>
    <w:p w:rsidR="00BE212D" w:rsidRDefault="00BE212D" w:rsidP="00BE212D">
      <w:r>
        <w:t>注意：</w:t>
      </w:r>
    </w:p>
    <w:p w:rsidR="00BE212D" w:rsidRDefault="00BE212D" w:rsidP="00BE212D">
      <w:r>
        <w:t>当</w:t>
      </w:r>
      <w:r>
        <w:t>write dta/cmd buffer</w:t>
      </w:r>
      <w:r>
        <w:t>中有写数据未清空时，新的读命令必须等待。</w:t>
      </w:r>
    </w:p>
    <w:p w:rsidR="00824C85" w:rsidRPr="00824C85" w:rsidRDefault="00824C85" w:rsidP="00824C85">
      <w:pPr>
        <w:pStyle w:val="2"/>
        <w:spacing w:before="156" w:after="156"/>
        <w:ind w:left="843" w:hanging="843"/>
      </w:pPr>
      <w:bookmarkStart w:id="26" w:name="_Toc54346343"/>
      <w:r w:rsidRPr="00824C85">
        <w:rPr>
          <w:rFonts w:hint="eastAsia"/>
        </w:rPr>
        <w:t>PHY</w:t>
      </w:r>
      <w:bookmarkEnd w:id="26"/>
    </w:p>
    <w:p w:rsidR="00824C85" w:rsidRDefault="00824C85" w:rsidP="00824C85">
      <w:pPr>
        <w:pStyle w:val="ad"/>
        <w:ind w:firstLine="400"/>
      </w:pPr>
      <w:r>
        <w:rPr>
          <w:rFonts w:hint="eastAsia"/>
        </w:rPr>
        <w:t>PHY本身不主动更新DLL。MC通过</w:t>
      </w:r>
      <w:bookmarkStart w:id="27" w:name="OLE_LINK9"/>
      <w:bookmarkStart w:id="28" w:name="OLE_LINK10"/>
      <w:r>
        <w:rPr>
          <w:rFonts w:hint="eastAsia"/>
        </w:rPr>
        <w:t>ctrlupd</w:t>
      </w:r>
      <w:bookmarkEnd w:id="27"/>
      <w:bookmarkEnd w:id="28"/>
      <w:r>
        <w:rPr>
          <w:rFonts w:hint="eastAsia"/>
        </w:rPr>
        <w:t>_req来发起一次slave DLL更新：复位read FIFO，更新DLL delay。MC可在如发起类似auto-refresh命令时，同时发起ctrlupd_req请求来更新DLL，适应温度、电压的漂移。</w:t>
      </w:r>
    </w:p>
    <w:p w:rsidR="00BE212D" w:rsidRPr="00824C85" w:rsidRDefault="00BE212D" w:rsidP="00851CAC"/>
    <w:p w:rsidR="00BE212D" w:rsidRPr="00BE212D" w:rsidRDefault="00BE212D" w:rsidP="00851CAC"/>
    <w:p w:rsidR="007D3B69" w:rsidRDefault="00C91545" w:rsidP="00FF6CDC">
      <w:pPr>
        <w:pStyle w:val="2"/>
        <w:spacing w:before="156" w:after="156"/>
        <w:ind w:left="843" w:hanging="843"/>
      </w:pPr>
      <w:r>
        <w:t>PSRAM_MC Register</w:t>
      </w:r>
    </w:p>
    <w:p w:rsidR="007D3B69" w:rsidRDefault="00C91545" w:rsidP="000C4E2D">
      <w:pPr>
        <w:pStyle w:val="3"/>
        <w:spacing w:before="156" w:after="156"/>
        <w:ind w:left="964" w:hanging="964"/>
      </w:pPr>
      <w:r>
        <w:t>MEM_CMD</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read_reg_cmd</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This INST will be used when reading data from DDR PSRAM chip’s Mode register</w:t>
            </w:r>
          </w:p>
        </w:tc>
        <w:tc>
          <w:tcPr>
            <w:tcW w:w="1008" w:type="dxa"/>
          </w:tcPr>
          <w:p w:rsidR="007D3B69" w:rsidRDefault="00C91545">
            <w:r>
              <w:t>8'h40</w:t>
            </w:r>
          </w:p>
        </w:tc>
      </w:tr>
      <w:tr w:rsidR="007D3B69" w:rsidTr="007D3B69">
        <w:tc>
          <w:tcPr>
            <w:tcW w:w="1440" w:type="dxa"/>
          </w:tcPr>
          <w:p w:rsidR="007D3B69" w:rsidRDefault="00C91545">
            <w:r>
              <w:t>write_reg_cmd</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This INST will be used when reading data from DDR PSRAM chip’s Mode register</w:t>
            </w:r>
          </w:p>
        </w:tc>
        <w:tc>
          <w:tcPr>
            <w:tcW w:w="1008" w:type="dxa"/>
          </w:tcPr>
          <w:p w:rsidR="007D3B69" w:rsidRDefault="00C91545">
            <w:r>
              <w:t>8'hc0</w:t>
            </w:r>
          </w:p>
        </w:tc>
      </w:tr>
      <w:tr w:rsidR="007D3B69" w:rsidTr="007D3B69">
        <w:tc>
          <w:tcPr>
            <w:tcW w:w="1440" w:type="dxa"/>
          </w:tcPr>
          <w:p w:rsidR="007D3B69" w:rsidRDefault="00C91545">
            <w:r>
              <w:t>read_mem_cmd</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Memory read INST</w:t>
            </w:r>
            <w:r>
              <w:br/>
              <w:t>0x00: sync read mode</w:t>
            </w:r>
            <w:r>
              <w:br/>
            </w:r>
            <w:r>
              <w:lastRenderedPageBreak/>
              <w:t>0x20: linear read mode</w:t>
            </w:r>
          </w:p>
        </w:tc>
        <w:tc>
          <w:tcPr>
            <w:tcW w:w="1008" w:type="dxa"/>
          </w:tcPr>
          <w:p w:rsidR="007D3B69" w:rsidRDefault="00C91545">
            <w:r>
              <w:lastRenderedPageBreak/>
              <w:t>8'h20</w:t>
            </w:r>
          </w:p>
        </w:tc>
      </w:tr>
      <w:tr w:rsidR="007D3B69" w:rsidTr="007D3B69">
        <w:tc>
          <w:tcPr>
            <w:tcW w:w="1440" w:type="dxa"/>
          </w:tcPr>
          <w:p w:rsidR="007D3B69" w:rsidRDefault="00C91545">
            <w:r>
              <w:lastRenderedPageBreak/>
              <w:t>write_mem_cmd</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Memory Write INST</w:t>
            </w:r>
            <w:r>
              <w:br/>
              <w:t>0x80: sync write mode</w:t>
            </w:r>
            <w:r>
              <w:br/>
              <w:t>0xa0: linear write mode</w:t>
            </w:r>
          </w:p>
        </w:tc>
        <w:tc>
          <w:tcPr>
            <w:tcW w:w="1008" w:type="dxa"/>
          </w:tcPr>
          <w:p w:rsidR="007D3B69" w:rsidRDefault="00C91545">
            <w:r>
              <w:t>8'ha0</w:t>
            </w:r>
          </w:p>
        </w:tc>
      </w:tr>
    </w:tbl>
    <w:p w:rsidR="007D3B69" w:rsidRDefault="00C91545" w:rsidP="000C4E2D">
      <w:pPr>
        <w:pStyle w:val="3"/>
        <w:spacing w:before="156" w:after="156"/>
        <w:ind w:left="964" w:hanging="964"/>
      </w:pPr>
      <w:r>
        <w:t>DDR_TIM_CONFIG</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tcem_cfg</w:t>
            </w:r>
          </w:p>
        </w:tc>
        <w:tc>
          <w:tcPr>
            <w:tcW w:w="1008" w:type="dxa"/>
          </w:tcPr>
          <w:p w:rsidR="007D3B69" w:rsidRDefault="00C91545">
            <w:r>
              <w:t>31:20</w:t>
            </w:r>
          </w:p>
        </w:tc>
        <w:tc>
          <w:tcPr>
            <w:tcW w:w="864" w:type="dxa"/>
          </w:tcPr>
          <w:p w:rsidR="007D3B69" w:rsidRDefault="00C91545">
            <w:r>
              <w:t>RW</w:t>
            </w:r>
          </w:p>
        </w:tc>
        <w:tc>
          <w:tcPr>
            <w:tcW w:w="5040" w:type="dxa"/>
          </w:tcPr>
          <w:p w:rsidR="007D3B69" w:rsidRDefault="00C91545">
            <w:r>
              <w:t>cycle accurate Tcem config for read only</w:t>
            </w:r>
          </w:p>
        </w:tc>
        <w:tc>
          <w:tcPr>
            <w:tcW w:w="1008" w:type="dxa"/>
          </w:tcPr>
          <w:p w:rsidR="007D3B69" w:rsidRDefault="00C91545">
            <w:r>
              <w:t>12'h50</w:t>
            </w:r>
          </w:p>
        </w:tc>
      </w:tr>
      <w:tr w:rsidR="007D3B69" w:rsidTr="007D3B69">
        <w:tc>
          <w:tcPr>
            <w:tcW w:w="1440" w:type="dxa"/>
          </w:tcPr>
          <w:p w:rsidR="007D3B69" w:rsidRDefault="00C91545">
            <w:r>
              <w:t>tchd_cfg</w:t>
            </w:r>
          </w:p>
        </w:tc>
        <w:tc>
          <w:tcPr>
            <w:tcW w:w="1008" w:type="dxa"/>
          </w:tcPr>
          <w:p w:rsidR="007D3B69" w:rsidRDefault="00C91545">
            <w:r>
              <w:t>19:16</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4'h0</w:t>
            </w:r>
          </w:p>
        </w:tc>
      </w:tr>
      <w:tr w:rsidR="007D3B69" w:rsidTr="007D3B69">
        <w:tc>
          <w:tcPr>
            <w:tcW w:w="1440" w:type="dxa"/>
          </w:tcPr>
          <w:p w:rsidR="007D3B69" w:rsidRDefault="00C91545">
            <w:r>
              <w:t>tcsp_cfg</w:t>
            </w:r>
          </w:p>
        </w:tc>
        <w:tc>
          <w:tcPr>
            <w:tcW w:w="1008" w:type="dxa"/>
          </w:tcPr>
          <w:p w:rsidR="007D3B69" w:rsidRDefault="00C91545">
            <w:r>
              <w:t>15:12</w:t>
            </w:r>
          </w:p>
        </w:tc>
        <w:tc>
          <w:tcPr>
            <w:tcW w:w="864" w:type="dxa"/>
          </w:tcPr>
          <w:p w:rsidR="007D3B69" w:rsidRDefault="00C91545">
            <w:r>
              <w:t>RW</w:t>
            </w:r>
          </w:p>
        </w:tc>
        <w:tc>
          <w:tcPr>
            <w:tcW w:w="5040" w:type="dxa"/>
          </w:tcPr>
          <w:p w:rsidR="007D3B69" w:rsidRDefault="00C91545">
            <w:r>
              <w:t>ce# setup time to clk rising edge</w:t>
            </w:r>
          </w:p>
        </w:tc>
        <w:tc>
          <w:tcPr>
            <w:tcW w:w="1008" w:type="dxa"/>
          </w:tcPr>
          <w:p w:rsidR="007D3B69" w:rsidRDefault="00C91545">
            <w:r>
              <w:t>4'h0</w:t>
            </w:r>
          </w:p>
        </w:tc>
      </w:tr>
      <w:tr w:rsidR="007D3B69" w:rsidTr="007D3B69">
        <w:tc>
          <w:tcPr>
            <w:tcW w:w="1440" w:type="dxa"/>
          </w:tcPr>
          <w:p w:rsidR="007D3B69" w:rsidRDefault="00C91545">
            <w:r>
              <w:t>Reserved</w:t>
            </w:r>
          </w:p>
        </w:tc>
        <w:tc>
          <w:tcPr>
            <w:tcW w:w="1008" w:type="dxa"/>
          </w:tcPr>
          <w:p w:rsidR="007D3B69" w:rsidRDefault="00C91545">
            <w:r>
              <w:t>11:8</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4'h5</w:t>
            </w:r>
          </w:p>
        </w:tc>
      </w:tr>
      <w:tr w:rsidR="007D3B69" w:rsidTr="007D3B69">
        <w:tc>
          <w:tcPr>
            <w:tcW w:w="1440" w:type="dxa"/>
          </w:tcPr>
          <w:p w:rsidR="007D3B69" w:rsidRDefault="00C91545">
            <w:r>
              <w:t>tcph_cfg</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CE# HIGH between subsequent burst operations</w:t>
            </w:r>
          </w:p>
        </w:tc>
        <w:tc>
          <w:tcPr>
            <w:tcW w:w="1008" w:type="dxa"/>
          </w:tcPr>
          <w:p w:rsidR="007D3B69" w:rsidRDefault="00C91545">
            <w:r>
              <w:t>8'h4</w:t>
            </w:r>
          </w:p>
        </w:tc>
      </w:tr>
    </w:tbl>
    <w:p w:rsidR="007D3B69" w:rsidRDefault="00C91545" w:rsidP="000C4E2D">
      <w:pPr>
        <w:pStyle w:val="3"/>
        <w:spacing w:before="156" w:after="156"/>
        <w:ind w:left="964" w:hanging="964"/>
      </w:pPr>
      <w:r>
        <w:t>CLK_CS_OE_CTRL</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31:18</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14'h0</w:t>
            </w:r>
          </w:p>
        </w:tc>
      </w:tr>
      <w:tr w:rsidR="007D3B69" w:rsidTr="007D3B69">
        <w:tc>
          <w:tcPr>
            <w:tcW w:w="1440" w:type="dxa"/>
          </w:tcPr>
          <w:p w:rsidR="007D3B69" w:rsidRDefault="00C91545">
            <w:r>
              <w:t>dqs_local_inv</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local dqs invertion</w:t>
            </w:r>
            <w:r>
              <w:br/>
              <w:t>1:inverter of  psram clk</w:t>
            </w:r>
            <w:r>
              <w:br/>
              <w:t>0: psram clk</w:t>
            </w:r>
          </w:p>
        </w:tc>
        <w:tc>
          <w:tcPr>
            <w:tcW w:w="1008" w:type="dxa"/>
          </w:tcPr>
          <w:p w:rsidR="007D3B69" w:rsidRDefault="00C91545">
            <w:r>
              <w:t>1'h0</w:t>
            </w:r>
          </w:p>
        </w:tc>
      </w:tr>
      <w:tr w:rsidR="007D3B69" w:rsidTr="007D3B69">
        <w:tc>
          <w:tcPr>
            <w:tcW w:w="1440" w:type="dxa"/>
          </w:tcPr>
          <w:p w:rsidR="007D3B69" w:rsidRDefault="00C91545">
            <w:r>
              <w:t>dqs_local</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dqs seletion</w:t>
            </w:r>
            <w:r>
              <w:br/>
              <w:t>1: use local generated dqs (the ddr clk or inverted ddr clk)</w:t>
            </w:r>
            <w:r>
              <w:br/>
              <w:t>0: use outer chip’s dqs</w:t>
            </w:r>
            <w:r>
              <w:br/>
              <w:t>The dqs signal is used to capture the input data</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3'h0</w:t>
            </w:r>
          </w:p>
        </w:tc>
      </w:tr>
      <w:tr w:rsidR="007D3B69" w:rsidTr="007D3B69">
        <w:tc>
          <w:tcPr>
            <w:tcW w:w="1440" w:type="dxa"/>
          </w:tcPr>
          <w:p w:rsidR="007D3B69" w:rsidRDefault="00C91545">
            <w:r>
              <w:t>clk_sel</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DDR_clk selection</w:t>
            </w:r>
            <w:r>
              <w:br/>
              <w:t>1: from pll</w:t>
            </w:r>
            <w:r>
              <w:br/>
              <w:t>0: from hclk</w:t>
            </w:r>
            <w:r>
              <w:br/>
              <w:t>Default is from pll. Config the PLL and its divider to get an appropriate clock.</w:t>
            </w:r>
          </w:p>
        </w:tc>
        <w:tc>
          <w:tcPr>
            <w:tcW w:w="1008" w:type="dxa"/>
          </w:tcPr>
          <w:p w:rsidR="007D3B69" w:rsidRDefault="00C91545">
            <w:r>
              <w:t>1'h1</w:t>
            </w:r>
          </w:p>
        </w:tc>
      </w:tr>
      <w:tr w:rsidR="007D3B69" w:rsidTr="007D3B69">
        <w:tc>
          <w:tcPr>
            <w:tcW w:w="1440" w:type="dxa"/>
          </w:tcPr>
          <w:p w:rsidR="007D3B69" w:rsidRDefault="00C91545">
            <w:r>
              <w:lastRenderedPageBreak/>
              <w:t>clk_div</w:t>
            </w:r>
          </w:p>
        </w:tc>
        <w:tc>
          <w:tcPr>
            <w:tcW w:w="1008" w:type="dxa"/>
          </w:tcPr>
          <w:p w:rsidR="007D3B69" w:rsidRDefault="00C91545">
            <w:r>
              <w:t>9:8</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2'h0</w:t>
            </w:r>
          </w:p>
        </w:tc>
      </w:tr>
      <w:tr w:rsidR="007D3B69" w:rsidTr="007D3B69">
        <w:tc>
          <w:tcPr>
            <w:tcW w:w="1440" w:type="dxa"/>
          </w:tcPr>
          <w:p w:rsidR="007D3B69" w:rsidRDefault="00C91545">
            <w:r>
              <w:t>reg_clk_en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ddr clk on/off control</w:t>
            </w:r>
            <w:r>
              <w:br/>
              <w:t>0</w:t>
            </w:r>
            <w:r>
              <w:t>：</w:t>
            </w:r>
            <w:r>
              <w:t xml:space="preserve"> ddr clk forced off</w:t>
            </w:r>
            <w:r>
              <w:br/>
              <w:t>1</w:t>
            </w:r>
            <w:r>
              <w:t>：</w:t>
            </w:r>
            <w:r>
              <w:t>ddr clk on/off control by psram wr/rd access</w:t>
            </w:r>
          </w:p>
        </w:tc>
        <w:tc>
          <w:tcPr>
            <w:tcW w:w="1008" w:type="dxa"/>
          </w:tcPr>
          <w:p w:rsidR="007D3B69" w:rsidRDefault="00C91545">
            <w:r>
              <w:t>1'h1</w:t>
            </w:r>
          </w:p>
        </w:tc>
      </w:tr>
      <w:tr w:rsidR="007D3B69" w:rsidTr="007D3B69">
        <w:tc>
          <w:tcPr>
            <w:tcW w:w="1440" w:type="dxa"/>
          </w:tcPr>
          <w:p w:rsidR="007D3B69" w:rsidRDefault="00C91545">
            <w:r>
              <w:t>dm_en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DM (data mask) output enable. High active</w:t>
            </w:r>
          </w:p>
        </w:tc>
        <w:tc>
          <w:tcPr>
            <w:tcW w:w="1008" w:type="dxa"/>
          </w:tcPr>
          <w:p w:rsidR="007D3B69" w:rsidRDefault="00C91545">
            <w:r>
              <w:t>1'h0</w:t>
            </w:r>
          </w:p>
        </w:tc>
      </w:tr>
      <w:tr w:rsidR="007D3B69" w:rsidTr="007D3B69">
        <w:tc>
          <w:tcPr>
            <w:tcW w:w="1440" w:type="dxa"/>
          </w:tcPr>
          <w:p w:rsidR="007D3B69" w:rsidRDefault="00C91545">
            <w:r>
              <w:t>cs_neg</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1: cs output aligned with negedge clock</w:t>
            </w:r>
            <w:r>
              <w:br/>
              <w:t>0:cs output aligned with poedge clock</w:t>
            </w:r>
          </w:p>
        </w:tc>
        <w:tc>
          <w:tcPr>
            <w:tcW w:w="1008" w:type="dxa"/>
          </w:tcPr>
          <w:p w:rsidR="007D3B69" w:rsidRDefault="00C91545">
            <w:r>
              <w:t>1'h0</w:t>
            </w:r>
          </w:p>
        </w:tc>
      </w:tr>
      <w:tr w:rsidR="007D3B69" w:rsidTr="007D3B69">
        <w:tc>
          <w:tcPr>
            <w:tcW w:w="1440" w:type="dxa"/>
          </w:tcPr>
          <w:p w:rsidR="007D3B69" w:rsidRDefault="00C91545">
            <w:r>
              <w:t>cs_en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CS output enable</w:t>
            </w:r>
          </w:p>
        </w:tc>
        <w:tc>
          <w:tcPr>
            <w:tcW w:w="1008" w:type="dxa"/>
          </w:tcPr>
          <w:p w:rsidR="007D3B69" w:rsidRDefault="00C91545">
            <w:r>
              <w:t>1'h1</w:t>
            </w:r>
          </w:p>
        </w:tc>
      </w:tr>
      <w:tr w:rsidR="007D3B69" w:rsidTr="007D3B69">
        <w:tc>
          <w:tcPr>
            <w:tcW w:w="1440" w:type="dxa"/>
          </w:tcPr>
          <w:p w:rsidR="007D3B69" w:rsidRDefault="00C91545">
            <w:r>
              <w:t>clk_en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clock output enable</w:t>
            </w:r>
          </w:p>
        </w:tc>
        <w:tc>
          <w:tcPr>
            <w:tcW w:w="1008" w:type="dxa"/>
          </w:tcPr>
          <w:p w:rsidR="007D3B69" w:rsidRDefault="00C91545">
            <w:r>
              <w:t>1'h1</w:t>
            </w:r>
          </w:p>
        </w:tc>
      </w:tr>
    </w:tbl>
    <w:p w:rsidR="007D3B69" w:rsidRDefault="00C91545" w:rsidP="000C4E2D">
      <w:pPr>
        <w:pStyle w:val="3"/>
        <w:spacing w:before="156" w:after="156"/>
        <w:ind w:left="964" w:hanging="964"/>
      </w:pPr>
      <w:r>
        <w:t>DDR_WAIT</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mem_r_wait</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memory read wait cycles</w:t>
            </w:r>
          </w:p>
        </w:tc>
        <w:tc>
          <w:tcPr>
            <w:tcW w:w="1008" w:type="dxa"/>
          </w:tcPr>
          <w:p w:rsidR="007D3B69" w:rsidRDefault="00C91545">
            <w:r>
              <w:t>8'h6</w:t>
            </w:r>
          </w:p>
        </w:tc>
      </w:tr>
      <w:tr w:rsidR="007D3B69" w:rsidTr="007D3B69">
        <w:tc>
          <w:tcPr>
            <w:tcW w:w="1440" w:type="dxa"/>
          </w:tcPr>
          <w:p w:rsidR="007D3B69" w:rsidRDefault="00C91545">
            <w:r>
              <w:t>mem_w_wait</w:t>
            </w:r>
          </w:p>
        </w:tc>
        <w:tc>
          <w:tcPr>
            <w:tcW w:w="1008" w:type="dxa"/>
          </w:tcPr>
          <w:p w:rsidR="007D3B69" w:rsidRDefault="00C91545">
            <w:r>
              <w:t>23:16</w:t>
            </w:r>
          </w:p>
        </w:tc>
        <w:tc>
          <w:tcPr>
            <w:tcW w:w="864" w:type="dxa"/>
          </w:tcPr>
          <w:p w:rsidR="007D3B69" w:rsidRDefault="00C91545">
            <w:r>
              <w:t>RW</w:t>
            </w:r>
          </w:p>
        </w:tc>
        <w:tc>
          <w:tcPr>
            <w:tcW w:w="5040" w:type="dxa"/>
          </w:tcPr>
          <w:p w:rsidR="007D3B69" w:rsidRDefault="00C91545">
            <w:r>
              <w:t>Memory write wait cycles</w:t>
            </w:r>
            <w:r>
              <w:br/>
              <w:t>The wait cycles equal to mem_w_wait +1. For APM protocal PSRAM @200MHz, set this bits to be 1, so that write latency is 2 .</w:t>
            </w:r>
          </w:p>
        </w:tc>
        <w:tc>
          <w:tcPr>
            <w:tcW w:w="1008" w:type="dxa"/>
          </w:tcPr>
          <w:p w:rsidR="007D3B69" w:rsidRDefault="00C91545">
            <w:r>
              <w:t>8'h0</w:t>
            </w:r>
          </w:p>
        </w:tc>
      </w:tr>
      <w:tr w:rsidR="007D3B69" w:rsidTr="007D3B69">
        <w:tc>
          <w:tcPr>
            <w:tcW w:w="1440" w:type="dxa"/>
          </w:tcPr>
          <w:p w:rsidR="007D3B69" w:rsidRDefault="00C91545">
            <w:r>
              <w:t>mode_r_wait</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mode register read wait cycles</w:t>
            </w:r>
          </w:p>
        </w:tc>
        <w:tc>
          <w:tcPr>
            <w:tcW w:w="1008" w:type="dxa"/>
          </w:tcPr>
          <w:p w:rsidR="007D3B69" w:rsidRDefault="00C91545">
            <w:r>
              <w:t>8'h6</w:t>
            </w:r>
          </w:p>
        </w:tc>
      </w:tr>
      <w:tr w:rsidR="007D3B69" w:rsidTr="007D3B69">
        <w:tc>
          <w:tcPr>
            <w:tcW w:w="1440" w:type="dxa"/>
          </w:tcPr>
          <w:p w:rsidR="007D3B69" w:rsidRDefault="00C91545">
            <w:r>
              <w:t>Reserved</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8'h0</w:t>
            </w:r>
          </w:p>
        </w:tc>
      </w:tr>
    </w:tbl>
    <w:p w:rsidR="007D3B69" w:rsidRDefault="00C91545" w:rsidP="000C4E2D">
      <w:pPr>
        <w:pStyle w:val="3"/>
        <w:spacing w:before="156" w:after="156"/>
        <w:ind w:left="964" w:hanging="964"/>
      </w:pPr>
      <w:r>
        <w:t>DDR_MASTER_CTRL</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15'h0</w:t>
            </w:r>
          </w:p>
        </w:tc>
      </w:tr>
      <w:tr w:rsidR="007D3B69" w:rsidTr="007D3B69">
        <w:tc>
          <w:tcPr>
            <w:tcW w:w="1440" w:type="dxa"/>
          </w:tcPr>
          <w:p w:rsidR="007D3B69" w:rsidRDefault="00C91545">
            <w:r>
              <w:t>dll_en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DLL enable, high active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dll_bypass</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 xml:space="preserve">Controls the bypass mode of the master DLL. If this bit is high, rdlvl_delay value would directly mean the number of delay cells used for the DQS path and wrlvl_delay value would </w:t>
            </w:r>
            <w:r>
              <w:lastRenderedPageBreak/>
              <w:t>directly mean the number of delay cells used for the memory clock</w:t>
            </w:r>
          </w:p>
        </w:tc>
        <w:tc>
          <w:tcPr>
            <w:tcW w:w="1008" w:type="dxa"/>
          </w:tcPr>
          <w:p w:rsidR="007D3B69" w:rsidRDefault="00C91545">
            <w:r>
              <w:lastRenderedPageBreak/>
              <w:t>1'h0</w:t>
            </w:r>
          </w:p>
        </w:tc>
      </w:tr>
      <w:tr w:rsidR="007D3B69" w:rsidTr="007D3B69">
        <w:tc>
          <w:tcPr>
            <w:tcW w:w="1440" w:type="dxa"/>
          </w:tcPr>
          <w:p w:rsidR="007D3B69" w:rsidRDefault="00C91545">
            <w:r>
              <w:lastRenderedPageBreak/>
              <w:t>phase_detect_sel</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Phase detect selector to choose the number of delay cells to be inserted for the delay line in the edge detection circuit of phase detector.</w:t>
            </w:r>
          </w:p>
        </w:tc>
        <w:tc>
          <w:tcPr>
            <w:tcW w:w="1008" w:type="dxa"/>
          </w:tcPr>
          <w:p w:rsidR="007D3B69" w:rsidRDefault="00C91545">
            <w:r>
              <w:t>3'h0</w:t>
            </w:r>
          </w:p>
        </w:tc>
      </w:tr>
      <w:tr w:rsidR="007D3B69" w:rsidTr="007D3B69">
        <w:tc>
          <w:tcPr>
            <w:tcW w:w="1440" w:type="dxa"/>
          </w:tcPr>
          <w:p w:rsidR="007D3B69" w:rsidRDefault="00C91545">
            <w:r>
              <w:t>dll_lock_num</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Waiting cycles before asserting lock done</w:t>
            </w:r>
          </w:p>
        </w:tc>
        <w:tc>
          <w:tcPr>
            <w:tcW w:w="1008" w:type="dxa"/>
          </w:tcPr>
          <w:p w:rsidR="007D3B69" w:rsidRDefault="00C91545">
            <w:r>
              <w:t>3'h0</w:t>
            </w:r>
          </w:p>
        </w:tc>
      </w:tr>
      <w:tr w:rsidR="007D3B69" w:rsidTr="007D3B69">
        <w:tc>
          <w:tcPr>
            <w:tcW w:w="1440" w:type="dxa"/>
          </w:tcPr>
          <w:p w:rsidR="007D3B69" w:rsidRDefault="00C91545">
            <w:r>
              <w:t>dll_start_point</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Initial delay value for the DLL master delay line.</w:t>
            </w:r>
          </w:p>
        </w:tc>
        <w:tc>
          <w:tcPr>
            <w:tcW w:w="1008" w:type="dxa"/>
          </w:tcPr>
          <w:p w:rsidR="007D3B69" w:rsidRDefault="00C91545">
            <w:r>
              <w:t>8'h4</w:t>
            </w:r>
          </w:p>
        </w:tc>
      </w:tr>
    </w:tbl>
    <w:p w:rsidR="007D3B69" w:rsidRDefault="00C91545" w:rsidP="000C4E2D">
      <w:pPr>
        <w:pStyle w:val="3"/>
        <w:spacing w:before="156" w:after="156"/>
        <w:ind w:left="964" w:hanging="964"/>
      </w:pPr>
      <w:r>
        <w:t>DLL_DELAY</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15'h0</w:t>
            </w:r>
          </w:p>
        </w:tc>
      </w:tr>
      <w:tr w:rsidR="007D3B69" w:rsidTr="007D3B69">
        <w:tc>
          <w:tcPr>
            <w:tcW w:w="1440" w:type="dxa"/>
          </w:tcPr>
          <w:p w:rsidR="007D3B69" w:rsidRDefault="00C91545">
            <w:r>
              <w:t>tchd_en_for_wr</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tchd wait cycles enable for psram write access</w:t>
            </w:r>
          </w:p>
        </w:tc>
        <w:tc>
          <w:tcPr>
            <w:tcW w:w="1008" w:type="dxa"/>
          </w:tcPr>
          <w:p w:rsidR="007D3B69" w:rsidRDefault="00C91545">
            <w:r>
              <w:t>1'h0</w:t>
            </w:r>
          </w:p>
        </w:tc>
      </w:tr>
      <w:tr w:rsidR="007D3B69" w:rsidTr="007D3B69">
        <w:tc>
          <w:tcPr>
            <w:tcW w:w="1440" w:type="dxa"/>
          </w:tcPr>
          <w:p w:rsidR="007D3B69" w:rsidRDefault="00C91545">
            <w:r>
              <w:t>rdlvl_delay</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Delays of the read DQS</w:t>
            </w:r>
          </w:p>
        </w:tc>
        <w:tc>
          <w:tcPr>
            <w:tcW w:w="1008" w:type="dxa"/>
          </w:tcPr>
          <w:p w:rsidR="007D3B69" w:rsidRDefault="00C91545">
            <w:r>
              <w:t>8'h40</w:t>
            </w:r>
          </w:p>
        </w:tc>
      </w:tr>
      <w:tr w:rsidR="007D3B69" w:rsidTr="007D3B69">
        <w:tc>
          <w:tcPr>
            <w:tcW w:w="1440" w:type="dxa"/>
          </w:tcPr>
          <w:p w:rsidR="007D3B69" w:rsidRDefault="00C91545">
            <w:r>
              <w:t>wrlvl_delay</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Delays of the DDR write clock</w:t>
            </w:r>
          </w:p>
        </w:tc>
        <w:tc>
          <w:tcPr>
            <w:tcW w:w="1008" w:type="dxa"/>
          </w:tcPr>
          <w:p w:rsidR="007D3B69" w:rsidRDefault="00C91545">
            <w:r>
              <w:t>8'h40</w:t>
            </w:r>
          </w:p>
        </w:tc>
      </w:tr>
    </w:tbl>
    <w:p w:rsidR="007D3B69" w:rsidRDefault="00C91545" w:rsidP="000C4E2D">
      <w:pPr>
        <w:pStyle w:val="3"/>
        <w:spacing w:before="156" w:after="156"/>
        <w:ind w:left="964" w:hanging="964"/>
      </w:pPr>
      <w:r>
        <w:t>DLL_OBS_REG0</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lock_inc</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inc (master delay line should have more delay cells) value in the past 8 cycles</w:t>
            </w:r>
          </w:p>
        </w:tc>
        <w:tc>
          <w:tcPr>
            <w:tcW w:w="1008" w:type="dxa"/>
          </w:tcPr>
          <w:p w:rsidR="007D3B69" w:rsidRDefault="00C91545">
            <w:r>
              <w:t>8'h0</w:t>
            </w:r>
          </w:p>
        </w:tc>
      </w:tr>
      <w:tr w:rsidR="007D3B69" w:rsidTr="007D3B69">
        <w:tc>
          <w:tcPr>
            <w:tcW w:w="1440" w:type="dxa"/>
          </w:tcPr>
          <w:p w:rsidR="007D3B69" w:rsidRDefault="00C91545">
            <w:r>
              <w:t>lock_dec</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dec (master delay line should have less delay cells) value in the past 8 cycles</w:t>
            </w:r>
          </w:p>
        </w:tc>
        <w:tc>
          <w:tcPr>
            <w:tcW w:w="1008" w:type="dxa"/>
          </w:tcPr>
          <w:p w:rsidR="007D3B69" w:rsidRDefault="00C91545">
            <w:r>
              <w:t>8'h0</w:t>
            </w:r>
          </w:p>
        </w:tc>
      </w:tr>
      <w:tr w:rsidR="007D3B69" w:rsidTr="007D3B69">
        <w:tc>
          <w:tcPr>
            <w:tcW w:w="1440" w:type="dxa"/>
          </w:tcPr>
          <w:p w:rsidR="007D3B69" w:rsidRDefault="00C91545">
            <w:r>
              <w:t>dll_lock_value</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DLL lock value</w:t>
            </w:r>
          </w:p>
        </w:tc>
        <w:tc>
          <w:tcPr>
            <w:tcW w:w="1008" w:type="dxa"/>
          </w:tcPr>
          <w:p w:rsidR="007D3B69" w:rsidRDefault="00C91545">
            <w:r>
              <w:t>8'h0</w:t>
            </w:r>
          </w:p>
        </w:tc>
      </w:tr>
      <w:tr w:rsidR="007D3B69" w:rsidTr="007D3B69">
        <w:tc>
          <w:tcPr>
            <w:tcW w:w="1440" w:type="dxa"/>
          </w:tcPr>
          <w:p w:rsidR="007D3B69" w:rsidRDefault="00C91545">
            <w:r>
              <w:t>dll_unlock_cnt</w:t>
            </w:r>
          </w:p>
        </w:tc>
        <w:tc>
          <w:tcPr>
            <w:tcW w:w="1008" w:type="dxa"/>
          </w:tcPr>
          <w:p w:rsidR="007D3B69" w:rsidRDefault="00C91545">
            <w:r>
              <w:t>7:3</w:t>
            </w:r>
          </w:p>
        </w:tc>
        <w:tc>
          <w:tcPr>
            <w:tcW w:w="864" w:type="dxa"/>
          </w:tcPr>
          <w:p w:rsidR="007D3B69" w:rsidRDefault="00C91545">
            <w:r>
              <w:t>RO</w:t>
            </w:r>
          </w:p>
        </w:tc>
        <w:tc>
          <w:tcPr>
            <w:tcW w:w="5040" w:type="dxa"/>
          </w:tcPr>
          <w:p w:rsidR="007D3B69" w:rsidRDefault="00C91545">
            <w:r>
              <w:t>counter clock gate enable</w:t>
            </w:r>
          </w:p>
        </w:tc>
        <w:tc>
          <w:tcPr>
            <w:tcW w:w="1008" w:type="dxa"/>
          </w:tcPr>
          <w:p w:rsidR="007D3B69" w:rsidRDefault="00C91545">
            <w:r>
              <w:t>5'h0</w:t>
            </w:r>
          </w:p>
        </w:tc>
      </w:tr>
      <w:tr w:rsidR="007D3B69" w:rsidTr="007D3B69">
        <w:tc>
          <w:tcPr>
            <w:tcW w:w="1440" w:type="dxa"/>
          </w:tcPr>
          <w:p w:rsidR="007D3B69" w:rsidRDefault="00C91545">
            <w:r>
              <w:t>half_clock_mode</w:t>
            </w:r>
          </w:p>
        </w:tc>
        <w:tc>
          <w:tcPr>
            <w:tcW w:w="1008" w:type="dxa"/>
          </w:tcPr>
          <w:p w:rsidR="007D3B69" w:rsidRDefault="00C91545">
            <w:r>
              <w:t>2:2</w:t>
            </w:r>
          </w:p>
        </w:tc>
        <w:tc>
          <w:tcPr>
            <w:tcW w:w="864" w:type="dxa"/>
          </w:tcPr>
          <w:p w:rsidR="007D3B69" w:rsidRDefault="00C91545">
            <w:r>
              <w:t>RO</w:t>
            </w:r>
          </w:p>
        </w:tc>
        <w:tc>
          <w:tcPr>
            <w:tcW w:w="5040" w:type="dxa"/>
          </w:tcPr>
          <w:p w:rsidR="007D3B69" w:rsidRDefault="00C91545">
            <w:r>
              <w:t>The delay cells are only enough to lock half cycle.</w:t>
            </w:r>
          </w:p>
        </w:tc>
        <w:tc>
          <w:tcPr>
            <w:tcW w:w="1008" w:type="dxa"/>
          </w:tcPr>
          <w:p w:rsidR="007D3B69" w:rsidRDefault="00C91545">
            <w:r>
              <w:t>1'h0</w:t>
            </w:r>
          </w:p>
        </w:tc>
      </w:tr>
      <w:tr w:rsidR="007D3B69" w:rsidTr="007D3B69">
        <w:tc>
          <w:tcPr>
            <w:tcW w:w="1440" w:type="dxa"/>
          </w:tcPr>
          <w:p w:rsidR="007D3B69" w:rsidRDefault="00C91545">
            <w:r>
              <w:t>force_lock</w:t>
            </w:r>
            <w:r>
              <w:lastRenderedPageBreak/>
              <w:t>_overflow</w:t>
            </w:r>
          </w:p>
        </w:tc>
        <w:tc>
          <w:tcPr>
            <w:tcW w:w="1008" w:type="dxa"/>
          </w:tcPr>
          <w:p w:rsidR="007D3B69" w:rsidRDefault="00C91545">
            <w:r>
              <w:lastRenderedPageBreak/>
              <w:t>1:1</w:t>
            </w:r>
          </w:p>
        </w:tc>
        <w:tc>
          <w:tcPr>
            <w:tcW w:w="864" w:type="dxa"/>
          </w:tcPr>
          <w:p w:rsidR="007D3B69" w:rsidRDefault="00C91545">
            <w:r>
              <w:t>RO</w:t>
            </w:r>
          </w:p>
        </w:tc>
        <w:tc>
          <w:tcPr>
            <w:tcW w:w="5040" w:type="dxa"/>
          </w:tcPr>
          <w:p w:rsidR="007D3B69" w:rsidRDefault="00C91545">
            <w:r>
              <w:t xml:space="preserve">All delay cells have been used but still fails to </w:t>
            </w:r>
            <w:r>
              <w:lastRenderedPageBreak/>
              <w:t>lock DLL</w:t>
            </w:r>
          </w:p>
        </w:tc>
        <w:tc>
          <w:tcPr>
            <w:tcW w:w="1008" w:type="dxa"/>
          </w:tcPr>
          <w:p w:rsidR="007D3B69" w:rsidRDefault="00C91545">
            <w:r>
              <w:lastRenderedPageBreak/>
              <w:t>1'h0</w:t>
            </w:r>
          </w:p>
        </w:tc>
      </w:tr>
      <w:tr w:rsidR="007D3B69" w:rsidTr="007D3B69">
        <w:tc>
          <w:tcPr>
            <w:tcW w:w="1440" w:type="dxa"/>
          </w:tcPr>
          <w:p w:rsidR="007D3B69" w:rsidRDefault="00C91545">
            <w:r>
              <w:lastRenderedPageBreak/>
              <w:t>dll_lock</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master DLL has locked</w:t>
            </w:r>
          </w:p>
        </w:tc>
        <w:tc>
          <w:tcPr>
            <w:tcW w:w="1008" w:type="dxa"/>
          </w:tcPr>
          <w:p w:rsidR="007D3B69" w:rsidRDefault="00C91545">
            <w:r>
              <w:t>1'h0</w:t>
            </w:r>
          </w:p>
        </w:tc>
      </w:tr>
    </w:tbl>
    <w:p w:rsidR="007D3B69" w:rsidRDefault="00C91545" w:rsidP="000C4E2D">
      <w:pPr>
        <w:pStyle w:val="3"/>
        <w:spacing w:before="156" w:after="156"/>
        <w:ind w:left="964" w:hanging="964"/>
      </w:pPr>
      <w:r>
        <w:t>DLL_OBS_REG1</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16'h0</w:t>
            </w:r>
          </w:p>
        </w:tc>
      </w:tr>
      <w:tr w:rsidR="007D3B69" w:rsidTr="007D3B69">
        <w:tc>
          <w:tcPr>
            <w:tcW w:w="1440" w:type="dxa"/>
          </w:tcPr>
          <w:p w:rsidR="007D3B69" w:rsidRDefault="00C91545">
            <w:r>
              <w:t>decoder_out_wr</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Number of delay cells used to generate the delay for memory clock</w:t>
            </w:r>
          </w:p>
        </w:tc>
        <w:tc>
          <w:tcPr>
            <w:tcW w:w="1008" w:type="dxa"/>
          </w:tcPr>
          <w:p w:rsidR="007D3B69" w:rsidRDefault="00C91545">
            <w:r>
              <w:t>8'h0</w:t>
            </w:r>
          </w:p>
        </w:tc>
      </w:tr>
      <w:tr w:rsidR="007D3B69" w:rsidTr="007D3B69">
        <w:tc>
          <w:tcPr>
            <w:tcW w:w="1440" w:type="dxa"/>
          </w:tcPr>
          <w:p w:rsidR="007D3B69" w:rsidRDefault="00C91545">
            <w:r>
              <w:t>decoder_out_rd</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Number of delay cells used to generate the delay for DQS</w:t>
            </w:r>
          </w:p>
        </w:tc>
        <w:tc>
          <w:tcPr>
            <w:tcW w:w="1008" w:type="dxa"/>
          </w:tcPr>
          <w:p w:rsidR="007D3B69" w:rsidRDefault="00C91545">
            <w:r>
              <w:t>8'h0</w:t>
            </w:r>
          </w:p>
        </w:tc>
      </w:tr>
    </w:tbl>
    <w:p w:rsidR="007D3B69" w:rsidRDefault="00C91545" w:rsidP="000C4E2D">
      <w:pPr>
        <w:pStyle w:val="3"/>
        <w:spacing w:before="156" w:after="156"/>
        <w:ind w:left="964" w:hanging="964"/>
      </w:pPr>
      <w:r>
        <w:t>LOCK_DONE</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31'h0</w:t>
            </w:r>
          </w:p>
        </w:tc>
      </w:tr>
      <w:tr w:rsidR="007D3B69" w:rsidTr="007D3B69">
        <w:tc>
          <w:tcPr>
            <w:tcW w:w="1440" w:type="dxa"/>
          </w:tcPr>
          <w:p w:rsidR="007D3B69" w:rsidRDefault="00C91545">
            <w:r>
              <w:t>lock_done</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High active signal to mean that DLL has locked</w:t>
            </w:r>
          </w:p>
        </w:tc>
        <w:tc>
          <w:tcPr>
            <w:tcW w:w="1008" w:type="dxa"/>
          </w:tcPr>
          <w:p w:rsidR="007D3B69" w:rsidRDefault="00C91545">
            <w:r>
              <w:t>1'h0</w:t>
            </w:r>
          </w:p>
        </w:tc>
      </w:tr>
    </w:tbl>
    <w:p w:rsidR="007D3B69" w:rsidRDefault="00C91545" w:rsidP="000C4E2D">
      <w:pPr>
        <w:pStyle w:val="3"/>
        <w:spacing w:before="156" w:after="156"/>
        <w:ind w:left="964" w:hanging="964"/>
      </w:pPr>
      <w:r>
        <w:t>DLL_RSTN</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31'h0</w:t>
            </w:r>
          </w:p>
        </w:tc>
      </w:tr>
      <w:tr w:rsidR="007D3B69" w:rsidTr="007D3B69">
        <w:tc>
          <w:tcPr>
            <w:tcW w:w="1440" w:type="dxa"/>
          </w:tcPr>
          <w:p w:rsidR="007D3B69" w:rsidRDefault="00C91545">
            <w:r>
              <w:t>dll_rst_n</w:t>
            </w:r>
          </w:p>
        </w:tc>
        <w:tc>
          <w:tcPr>
            <w:tcW w:w="1008" w:type="dxa"/>
          </w:tcPr>
          <w:p w:rsidR="007D3B69" w:rsidRDefault="00C91545">
            <w:r>
              <w:t>0:0</w:t>
            </w:r>
          </w:p>
        </w:tc>
        <w:tc>
          <w:tcPr>
            <w:tcW w:w="864" w:type="dxa"/>
          </w:tcPr>
          <w:p w:rsidR="007D3B69" w:rsidRDefault="00C91545">
            <w:r>
              <w:t>WO</w:t>
            </w:r>
          </w:p>
        </w:tc>
        <w:tc>
          <w:tcPr>
            <w:tcW w:w="5040" w:type="dxa"/>
          </w:tcPr>
          <w:p w:rsidR="007D3B69" w:rsidRDefault="00C91545">
            <w:r>
              <w:t>0: reset DLL</w:t>
            </w:r>
            <w:r>
              <w:br/>
              <w:t>1: ignore</w:t>
            </w:r>
            <w:r>
              <w:br/>
              <w:t>Step1:write 0 to reset DLL</w:t>
            </w:r>
            <w:r>
              <w:br/>
              <w:t>Step2:check if DLL is lock_done</w:t>
            </w:r>
            <w:r>
              <w:br/>
              <w:t>Step3:set rd/wrlvl_delay</w:t>
            </w:r>
            <w:r>
              <w:br/>
              <w:t>Step4:DLL resync</w:t>
            </w:r>
          </w:p>
        </w:tc>
        <w:tc>
          <w:tcPr>
            <w:tcW w:w="1008" w:type="dxa"/>
          </w:tcPr>
          <w:p w:rsidR="007D3B69" w:rsidRDefault="00C91545">
            <w:r>
              <w:t>1'h1</w:t>
            </w:r>
          </w:p>
        </w:tc>
      </w:tr>
    </w:tbl>
    <w:p w:rsidR="007D3B69" w:rsidRDefault="00C91545" w:rsidP="000C4E2D">
      <w:pPr>
        <w:pStyle w:val="3"/>
        <w:spacing w:before="156" w:after="156"/>
        <w:ind w:left="964" w:hanging="964"/>
      </w:pPr>
      <w:r>
        <w:t>DLL_RESYNC</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dll_resync</w:t>
            </w:r>
          </w:p>
        </w:tc>
        <w:tc>
          <w:tcPr>
            <w:tcW w:w="1008" w:type="dxa"/>
          </w:tcPr>
          <w:p w:rsidR="007D3B69" w:rsidRDefault="00C91545">
            <w:r>
              <w:t>0:0</w:t>
            </w:r>
          </w:p>
        </w:tc>
        <w:tc>
          <w:tcPr>
            <w:tcW w:w="864" w:type="dxa"/>
          </w:tcPr>
          <w:p w:rsidR="007D3B69" w:rsidRDefault="00C91545">
            <w:r>
              <w:t>WO</w:t>
            </w:r>
          </w:p>
        </w:tc>
        <w:tc>
          <w:tcPr>
            <w:tcW w:w="5040" w:type="dxa"/>
          </w:tcPr>
          <w:p w:rsidR="007D3B69" w:rsidRDefault="00C91545">
            <w:r>
              <w:t>Write 1: resync</w:t>
            </w:r>
            <w:r>
              <w:br/>
            </w:r>
            <w:r>
              <w:lastRenderedPageBreak/>
              <w:t>high active pulse used to resync the slave delay line, need to be issued by software after new value of rdlvl_delay/wrlvl_delay has been updated</w:t>
            </w:r>
            <w:r>
              <w:t>。</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CHIP_CONFIG</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chip_init</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0x0: initialization is not stated, AHB read ignored</w:t>
            </w:r>
            <w:r>
              <w:br/>
              <w:t>0x1: write 1 to enable PSRAM memory access.</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30:20</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11'h0</w:t>
            </w:r>
          </w:p>
        </w:tc>
      </w:tr>
      <w:tr w:rsidR="007D3B69" w:rsidTr="007D3B69">
        <w:tc>
          <w:tcPr>
            <w:tcW w:w="1440" w:type="dxa"/>
          </w:tcPr>
          <w:p w:rsidR="007D3B69" w:rsidRDefault="00C91545">
            <w:r>
              <w:t>cmd_extra_ce</w:t>
            </w:r>
          </w:p>
        </w:tc>
        <w:tc>
          <w:tcPr>
            <w:tcW w:w="1008" w:type="dxa"/>
          </w:tcPr>
          <w:p w:rsidR="007D3B69" w:rsidRDefault="00C91545">
            <w:r>
              <w:t>19:19</w:t>
            </w:r>
          </w:p>
        </w:tc>
        <w:tc>
          <w:tcPr>
            <w:tcW w:w="864" w:type="dxa"/>
          </w:tcPr>
          <w:p w:rsidR="007D3B69" w:rsidRDefault="00C91545">
            <w:r>
              <w:t>RW</w:t>
            </w:r>
          </w:p>
        </w:tc>
        <w:tc>
          <w:tcPr>
            <w:tcW w:w="5040" w:type="dxa"/>
          </w:tcPr>
          <w:p w:rsidR="007D3B69" w:rsidRDefault="00C91545">
            <w:r>
              <w:t>CS polarity during PSRAM mode register access</w:t>
            </w:r>
            <w:r>
              <w:br/>
              <w:t>1: low</w:t>
            </w:r>
            <w:r>
              <w:br/>
              <w:t>0: high during user specify cmd execution</w:t>
            </w:r>
          </w:p>
        </w:tc>
        <w:tc>
          <w:tcPr>
            <w:tcW w:w="1008" w:type="dxa"/>
          </w:tcPr>
          <w:p w:rsidR="007D3B69" w:rsidRDefault="00C91545">
            <w:r>
              <w:t>1'h0</w:t>
            </w:r>
          </w:p>
        </w:tc>
      </w:tr>
      <w:tr w:rsidR="007D3B69" w:rsidTr="007D3B69">
        <w:tc>
          <w:tcPr>
            <w:tcW w:w="1440" w:type="dxa"/>
          </w:tcPr>
          <w:p w:rsidR="007D3B69" w:rsidRDefault="00C91545">
            <w:r>
              <w:t>uhs_extra_clk</w:t>
            </w:r>
          </w:p>
        </w:tc>
        <w:tc>
          <w:tcPr>
            <w:tcW w:w="1008" w:type="dxa"/>
          </w:tcPr>
          <w:p w:rsidR="007D3B69" w:rsidRDefault="00C91545">
            <w:r>
              <w:t>18:16</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3'h2</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3'h0</w:t>
            </w:r>
          </w:p>
        </w:tc>
      </w:tr>
      <w:tr w:rsidR="007D3B69" w:rsidTr="007D3B69">
        <w:tc>
          <w:tcPr>
            <w:tcW w:w="1440" w:type="dxa"/>
          </w:tcPr>
          <w:p w:rsidR="007D3B69" w:rsidRDefault="00C91545">
            <w:r>
              <w:t>chip_uhs_map</w:t>
            </w:r>
          </w:p>
        </w:tc>
        <w:tc>
          <w:tcPr>
            <w:tcW w:w="1008" w:type="dxa"/>
          </w:tcPr>
          <w:p w:rsidR="007D3B69" w:rsidRDefault="00C91545">
            <w:r>
              <w:t>12:11</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2'h0</w:t>
            </w:r>
          </w:p>
        </w:tc>
      </w:tr>
      <w:tr w:rsidR="007D3B69" w:rsidTr="007D3B69">
        <w:tc>
          <w:tcPr>
            <w:tcW w:w="1440" w:type="dxa"/>
          </w:tcPr>
          <w:p w:rsidR="007D3B69" w:rsidRDefault="00C91545">
            <w:r>
              <w:t>chip_uhs</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9:9</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1'h0</w:t>
            </w:r>
          </w:p>
        </w:tc>
      </w:tr>
      <w:tr w:rsidR="007D3B69" w:rsidTr="007D3B69">
        <w:tc>
          <w:tcPr>
            <w:tcW w:w="1440" w:type="dxa"/>
          </w:tcPr>
          <w:p w:rsidR="007D3B69" w:rsidRDefault="00C91545">
            <w:r>
              <w:t>chip_page</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7:6</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2'h0</w:t>
            </w:r>
          </w:p>
        </w:tc>
      </w:tr>
      <w:tr w:rsidR="007D3B69" w:rsidTr="007D3B69">
        <w:tc>
          <w:tcPr>
            <w:tcW w:w="1440" w:type="dxa"/>
          </w:tcPr>
          <w:p w:rsidR="007D3B69" w:rsidRDefault="00C91545">
            <w:r>
              <w:t>chip_size</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2'h0</w:t>
            </w:r>
          </w:p>
        </w:tc>
      </w:tr>
      <w:tr w:rsidR="007D3B69" w:rsidTr="007D3B69">
        <w:tc>
          <w:tcPr>
            <w:tcW w:w="1440" w:type="dxa"/>
          </w:tcPr>
          <w:p w:rsidR="007D3B69" w:rsidRDefault="00C91545">
            <w:r>
              <w:t>Reserved</w:t>
            </w:r>
          </w:p>
        </w:tc>
        <w:tc>
          <w:tcPr>
            <w:tcW w:w="1008" w:type="dxa"/>
          </w:tcPr>
          <w:p w:rsidR="007D3B69" w:rsidRDefault="00C91545">
            <w:r>
              <w:t>3:1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3'h0</w:t>
            </w:r>
          </w:p>
        </w:tc>
      </w:tr>
      <w:tr w:rsidR="007D3B69" w:rsidTr="007D3B69">
        <w:tc>
          <w:tcPr>
            <w:tcW w:w="1440" w:type="dxa"/>
          </w:tcPr>
          <w:p w:rsidR="007D3B69" w:rsidRDefault="00C91545">
            <w:r>
              <w:t>chip_num</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obsolete</w:t>
            </w:r>
          </w:p>
        </w:tc>
        <w:tc>
          <w:tcPr>
            <w:tcW w:w="1008" w:type="dxa"/>
          </w:tcPr>
          <w:p w:rsidR="007D3B69" w:rsidRDefault="00C91545">
            <w:r>
              <w:t>1'h0</w:t>
            </w:r>
          </w:p>
        </w:tc>
      </w:tr>
    </w:tbl>
    <w:p w:rsidR="007D3B69" w:rsidRDefault="00C91545" w:rsidP="000C4E2D">
      <w:pPr>
        <w:pStyle w:val="3"/>
        <w:spacing w:before="156" w:after="156"/>
        <w:ind w:left="964" w:hanging="964"/>
      </w:pPr>
      <w:r>
        <w:t>DDR_PREFT</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31:27</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5'h0</w:t>
            </w:r>
          </w:p>
        </w:tc>
      </w:tr>
      <w:tr w:rsidR="007D3B69" w:rsidTr="007D3B69">
        <w:tc>
          <w:tcPr>
            <w:tcW w:w="1440" w:type="dxa"/>
          </w:tcPr>
          <w:p w:rsidR="007D3B69" w:rsidRDefault="00C91545">
            <w:r>
              <w:lastRenderedPageBreak/>
              <w:t>war_en</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high active. Enable auto-detection of WAR(write after read). It's valid only if rfifo_clr_en=0</w:t>
            </w:r>
          </w:p>
        </w:tc>
        <w:tc>
          <w:tcPr>
            <w:tcW w:w="1008" w:type="dxa"/>
          </w:tcPr>
          <w:p w:rsidR="007D3B69" w:rsidRDefault="00C91545">
            <w:r>
              <w:t>1'h0</w:t>
            </w:r>
          </w:p>
        </w:tc>
      </w:tr>
      <w:tr w:rsidR="007D3B69" w:rsidTr="007D3B69">
        <w:tc>
          <w:tcPr>
            <w:tcW w:w="1440" w:type="dxa"/>
          </w:tcPr>
          <w:p w:rsidR="007D3B69" w:rsidRDefault="00C91545">
            <w:r>
              <w:t>rfifo_clr_en</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high active. Enable clear read fifo for each psram write</w:t>
            </w:r>
          </w:p>
        </w:tc>
        <w:tc>
          <w:tcPr>
            <w:tcW w:w="1008" w:type="dxa"/>
          </w:tcPr>
          <w:p w:rsidR="007D3B69" w:rsidRDefault="00C91545">
            <w:r>
              <w:t>1'h1</w:t>
            </w:r>
          </w:p>
        </w:tc>
      </w:tr>
      <w:tr w:rsidR="007D3B69" w:rsidTr="007D3B69">
        <w:tc>
          <w:tcPr>
            <w:tcW w:w="1440" w:type="dxa"/>
          </w:tcPr>
          <w:p w:rsidR="007D3B69" w:rsidRDefault="00C91545">
            <w:r>
              <w:t>preft_en</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high active prefetch enable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23:15</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9'h0</w:t>
            </w:r>
          </w:p>
        </w:tc>
      </w:tr>
      <w:tr w:rsidR="007D3B69" w:rsidTr="007D3B69">
        <w:tc>
          <w:tcPr>
            <w:tcW w:w="1440" w:type="dxa"/>
          </w:tcPr>
          <w:p w:rsidR="007D3B69" w:rsidRDefault="00C91545">
            <w:r>
              <w:t>preft_pred_num</w:t>
            </w:r>
          </w:p>
        </w:tc>
        <w:tc>
          <w:tcPr>
            <w:tcW w:w="1008" w:type="dxa"/>
          </w:tcPr>
          <w:p w:rsidR="007D3B69" w:rsidRDefault="00C91545">
            <w:r>
              <w:t>14:8</w:t>
            </w:r>
          </w:p>
        </w:tc>
        <w:tc>
          <w:tcPr>
            <w:tcW w:w="864" w:type="dxa"/>
          </w:tcPr>
          <w:p w:rsidR="007D3B69" w:rsidRDefault="00C91545">
            <w:r>
              <w:t>RW</w:t>
            </w:r>
          </w:p>
        </w:tc>
        <w:tc>
          <w:tcPr>
            <w:tcW w:w="5040" w:type="dxa"/>
          </w:tcPr>
          <w:p w:rsidR="007D3B69" w:rsidRDefault="00C91545">
            <w:r>
              <w:t xml:space="preserve">The additional number of data being prefetched after a write has been issured. It's used for more accurately detecting the WAR. </w:t>
            </w:r>
          </w:p>
        </w:tc>
        <w:tc>
          <w:tcPr>
            <w:tcW w:w="1008" w:type="dxa"/>
          </w:tcPr>
          <w:p w:rsidR="007D3B69" w:rsidRDefault="00C91545">
            <w:r>
              <w:t>7'h8</w:t>
            </w:r>
          </w:p>
        </w:tc>
      </w:tr>
      <w:tr w:rsidR="007D3B69" w:rsidTr="007D3B69">
        <w:tc>
          <w:tcPr>
            <w:tcW w:w="1440" w:type="dxa"/>
          </w:tcPr>
          <w:p w:rsidR="007D3B69" w:rsidRDefault="00C91545">
            <w:r>
              <w:t>Reserved</w:t>
            </w:r>
          </w:p>
        </w:tc>
        <w:tc>
          <w:tcPr>
            <w:tcW w:w="1008" w:type="dxa"/>
          </w:tcPr>
          <w:p w:rsidR="007D3B69" w:rsidRDefault="00C91545">
            <w:r>
              <w:t>7:7</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1'h0</w:t>
            </w:r>
          </w:p>
        </w:tc>
      </w:tr>
      <w:tr w:rsidR="007D3B69" w:rsidTr="007D3B69">
        <w:tc>
          <w:tcPr>
            <w:tcW w:w="1440" w:type="dxa"/>
          </w:tcPr>
          <w:p w:rsidR="007D3B69" w:rsidRDefault="00C91545">
            <w:r>
              <w:t>preft_cnt</w:t>
            </w:r>
          </w:p>
        </w:tc>
        <w:tc>
          <w:tcPr>
            <w:tcW w:w="1008" w:type="dxa"/>
          </w:tcPr>
          <w:p w:rsidR="007D3B69" w:rsidRDefault="00C91545">
            <w:r>
              <w:t>6:0</w:t>
            </w:r>
          </w:p>
        </w:tc>
        <w:tc>
          <w:tcPr>
            <w:tcW w:w="864" w:type="dxa"/>
          </w:tcPr>
          <w:p w:rsidR="007D3B69" w:rsidRDefault="00C91545">
            <w:r>
              <w:t>RW</w:t>
            </w:r>
          </w:p>
        </w:tc>
        <w:tc>
          <w:tcPr>
            <w:tcW w:w="5040" w:type="dxa"/>
          </w:tcPr>
          <w:p w:rsidR="007D3B69" w:rsidRDefault="00C91545">
            <w:r>
              <w:t>prefetch depth</w:t>
            </w:r>
          </w:p>
        </w:tc>
        <w:tc>
          <w:tcPr>
            <w:tcW w:w="1008" w:type="dxa"/>
          </w:tcPr>
          <w:p w:rsidR="007D3B69" w:rsidRDefault="00C91545">
            <w:r>
              <w:t>7'h40</w:t>
            </w:r>
          </w:p>
        </w:tc>
      </w:tr>
    </w:tbl>
    <w:p w:rsidR="007D3B69" w:rsidRDefault="00C91545" w:rsidP="000C4E2D">
      <w:pPr>
        <w:pStyle w:val="3"/>
        <w:spacing w:before="156" w:after="156"/>
        <w:ind w:left="964" w:hanging="964"/>
      </w:pPr>
      <w:r>
        <w:t>DDR_FIFO</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28'h0</w:t>
            </w:r>
          </w:p>
        </w:tc>
      </w:tr>
      <w:tr w:rsidR="007D3B69" w:rsidTr="007D3B69">
        <w:tc>
          <w:tcPr>
            <w:tcW w:w="1440" w:type="dxa"/>
          </w:tcPr>
          <w:p w:rsidR="007D3B69" w:rsidRDefault="00C91545">
            <w:r>
              <w:t>fifo_cnt</w:t>
            </w:r>
          </w:p>
        </w:tc>
        <w:tc>
          <w:tcPr>
            <w:tcW w:w="1008" w:type="dxa"/>
          </w:tcPr>
          <w:p w:rsidR="007D3B69" w:rsidRDefault="00C91545">
            <w:r>
              <w:t>3:0</w:t>
            </w:r>
          </w:p>
        </w:tc>
        <w:tc>
          <w:tcPr>
            <w:tcW w:w="864" w:type="dxa"/>
          </w:tcPr>
          <w:p w:rsidR="007D3B69" w:rsidRDefault="00C91545">
            <w:r>
              <w:t>RO</w:t>
            </w:r>
          </w:p>
        </w:tc>
        <w:tc>
          <w:tcPr>
            <w:tcW w:w="5040" w:type="dxa"/>
          </w:tcPr>
          <w:p w:rsidR="007D3B69" w:rsidRDefault="00C91545">
            <w:r>
              <w:t>the number of commands in cmd FIFO</w:t>
            </w:r>
          </w:p>
        </w:tc>
        <w:tc>
          <w:tcPr>
            <w:tcW w:w="1008" w:type="dxa"/>
          </w:tcPr>
          <w:p w:rsidR="007D3B69" w:rsidRDefault="00C91545">
            <w:r>
              <w:t>4'h0</w:t>
            </w:r>
          </w:p>
        </w:tc>
      </w:tr>
    </w:tbl>
    <w:p w:rsidR="007D3B69" w:rsidRDefault="00C91545" w:rsidP="000C4E2D">
      <w:pPr>
        <w:pStyle w:val="3"/>
        <w:spacing w:before="156" w:after="156"/>
        <w:ind w:left="964" w:hanging="964"/>
      </w:pPr>
      <w:r>
        <w:t>DDR_MISC</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22'h0</w:t>
            </w:r>
          </w:p>
        </w:tc>
      </w:tr>
      <w:tr w:rsidR="007D3B69" w:rsidTr="007D3B69">
        <w:tc>
          <w:tcPr>
            <w:tcW w:w="1440" w:type="dxa"/>
          </w:tcPr>
          <w:p w:rsidR="007D3B69" w:rsidRDefault="00C91545">
            <w:r>
              <w:t>wbuf_flush_dis</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1: disable auto-flush wrtie buffer</w:t>
            </w:r>
            <w:r>
              <w:br/>
              <w:t>0:  auto write the data in write buffer to psram when AHB keep in idle or busy state more than 16 HCLK clocks</w:t>
            </w:r>
          </w:p>
        </w:tc>
        <w:tc>
          <w:tcPr>
            <w:tcW w:w="1008" w:type="dxa"/>
          </w:tcPr>
          <w:p w:rsidR="007D3B69" w:rsidRDefault="00C91545">
            <w:r>
              <w:t>1'h0</w:t>
            </w:r>
          </w:p>
        </w:tc>
      </w:tr>
      <w:tr w:rsidR="007D3B69" w:rsidTr="007D3B69">
        <w:tc>
          <w:tcPr>
            <w:tcW w:w="1440" w:type="dxa"/>
          </w:tcPr>
          <w:p w:rsidR="007D3B69" w:rsidRDefault="00C91545">
            <w:r>
              <w:t>wbuf_hit_dis</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1: write concatenation enable</w:t>
            </w:r>
            <w:r>
              <w:br/>
              <w:t>0: write concatenation disable</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7:1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7'h0</w:t>
            </w:r>
          </w:p>
        </w:tc>
      </w:tr>
      <w:tr w:rsidR="007D3B69" w:rsidTr="007D3B69">
        <w:tc>
          <w:tcPr>
            <w:tcW w:w="1440" w:type="dxa"/>
          </w:tcPr>
          <w:p w:rsidR="007D3B69" w:rsidRDefault="00C91545">
            <w:r>
              <w:t>fifo_rd</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0: nomal mode; 1: power down mode</w:t>
            </w:r>
          </w:p>
        </w:tc>
        <w:tc>
          <w:tcPr>
            <w:tcW w:w="1008" w:type="dxa"/>
          </w:tcPr>
          <w:p w:rsidR="007D3B69" w:rsidRDefault="00C91545">
            <w:r>
              <w:t>1'h0</w:t>
            </w:r>
          </w:p>
        </w:tc>
      </w:tr>
    </w:tbl>
    <w:p w:rsidR="007D3B69" w:rsidRDefault="00C91545" w:rsidP="000C4E2D">
      <w:pPr>
        <w:pStyle w:val="3"/>
        <w:spacing w:before="156" w:after="156"/>
        <w:ind w:left="964" w:hanging="964"/>
      </w:pPr>
      <w:r>
        <w:t>PRIO_CTRL</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31:5</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27'h0</w:t>
            </w:r>
          </w:p>
        </w:tc>
      </w:tr>
      <w:tr w:rsidR="007D3B69" w:rsidTr="007D3B69">
        <w:tc>
          <w:tcPr>
            <w:tcW w:w="1440" w:type="dxa"/>
          </w:tcPr>
          <w:p w:rsidR="007D3B69" w:rsidRDefault="00C91545">
            <w:r>
              <w:t>port_prio</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 xml:space="preserve">priority setting of 5 AHB port </w:t>
            </w:r>
            <w:r>
              <w:br/>
              <w:t>1: in group 1</w:t>
            </w:r>
            <w:r>
              <w:br/>
              <w:t>0: in group 0</w:t>
            </w:r>
          </w:p>
        </w:tc>
        <w:tc>
          <w:tcPr>
            <w:tcW w:w="1008" w:type="dxa"/>
          </w:tcPr>
          <w:p w:rsidR="007D3B69" w:rsidRDefault="00C91545">
            <w:r>
              <w:t>5'h0</w:t>
            </w:r>
          </w:p>
        </w:tc>
      </w:tr>
    </w:tbl>
    <w:p w:rsidR="007D3B69" w:rsidRDefault="00C91545" w:rsidP="000C4E2D">
      <w:pPr>
        <w:pStyle w:val="3"/>
        <w:spacing w:before="156" w:after="156"/>
        <w:ind w:left="964" w:hanging="964"/>
      </w:pPr>
      <w:r>
        <w:t>DDR_CMD</w:t>
      </w:r>
    </w:p>
    <w:p w:rsidR="007D3B69" w:rsidRDefault="00C91545">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special_cmd</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Special command</w:t>
            </w:r>
            <w:r>
              <w:br/>
              <w:t>Will be issued in sequence of Byte3-&gt;Byte2-&gt;Byte1-&gt;Byte0</w:t>
            </w:r>
            <w:r>
              <w:br/>
              <w:t>Byte3: bit 31-24, PSRAM command</w:t>
            </w:r>
            <w:r>
              <w:br/>
              <w:t>Byte2~Byte0: bit23-0, PSRAM address</w:t>
            </w:r>
          </w:p>
        </w:tc>
        <w:tc>
          <w:tcPr>
            <w:tcW w:w="1008" w:type="dxa"/>
          </w:tcPr>
          <w:p w:rsidR="007D3B69" w:rsidRDefault="00C91545">
            <w:r>
              <w:t>32'h0</w:t>
            </w:r>
          </w:p>
        </w:tc>
      </w:tr>
    </w:tbl>
    <w:p w:rsidR="007D3B69" w:rsidRDefault="00C91545" w:rsidP="000C4E2D">
      <w:pPr>
        <w:pStyle w:val="3"/>
        <w:spacing w:before="156" w:after="156"/>
        <w:ind w:left="964" w:hanging="964"/>
      </w:pPr>
      <w:r>
        <w:t>DDR_CMD_EN</w:t>
      </w:r>
    </w:p>
    <w:p w:rsidR="007D3B69" w:rsidRDefault="00C91545">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31'h0</w:t>
            </w:r>
          </w:p>
        </w:tc>
      </w:tr>
      <w:tr w:rsidR="007D3B69" w:rsidTr="007D3B69">
        <w:tc>
          <w:tcPr>
            <w:tcW w:w="1440" w:type="dxa"/>
          </w:tcPr>
          <w:p w:rsidR="007D3B69" w:rsidRDefault="00C91545">
            <w:r>
              <w:t>special_cmd_en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Write 1 to issue the special_cmd</w:t>
            </w:r>
            <w:r>
              <w:br/>
              <w:t>Auto return to 0 when the cmd is done</w:t>
            </w:r>
          </w:p>
        </w:tc>
        <w:tc>
          <w:tcPr>
            <w:tcW w:w="1008" w:type="dxa"/>
          </w:tcPr>
          <w:p w:rsidR="007D3B69" w:rsidRDefault="00C91545">
            <w:r>
              <w:t>1'h0</w:t>
            </w:r>
          </w:p>
        </w:tc>
      </w:tr>
    </w:tbl>
    <w:p w:rsidR="007D3B69" w:rsidRDefault="00C91545" w:rsidP="000C4E2D">
      <w:pPr>
        <w:pStyle w:val="3"/>
        <w:spacing w:before="156" w:after="156"/>
        <w:ind w:left="964" w:hanging="964"/>
      </w:pPr>
      <w:r>
        <w:t>DEBUG</w:t>
      </w:r>
    </w:p>
    <w:p w:rsidR="007D3B69" w:rsidRDefault="00C91545">
      <w:r>
        <w:t>Offset: 0EC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29'h0</w:t>
            </w:r>
          </w:p>
        </w:tc>
      </w:tr>
      <w:tr w:rsidR="007D3B69" w:rsidTr="007D3B69">
        <w:tc>
          <w:tcPr>
            <w:tcW w:w="1440" w:type="dxa"/>
          </w:tcPr>
          <w:p w:rsidR="007D3B69" w:rsidRDefault="00C91545">
            <w:r>
              <w:t>debug_sel</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00: debug disable</w:t>
            </w:r>
            <w:r>
              <w:br/>
              <w:t>01~04: enable debug</w:t>
            </w:r>
            <w:r>
              <w:br/>
              <w:t>others: debug disable</w:t>
            </w:r>
          </w:p>
        </w:tc>
        <w:tc>
          <w:tcPr>
            <w:tcW w:w="1008" w:type="dxa"/>
          </w:tcPr>
          <w:p w:rsidR="007D3B69" w:rsidRDefault="00C91545">
            <w:r>
              <w:t>3'h0</w:t>
            </w:r>
          </w:p>
        </w:tc>
      </w:tr>
    </w:tbl>
    <w:p w:rsidR="007D3B69" w:rsidRDefault="00C91545" w:rsidP="000C4E2D">
      <w:pPr>
        <w:pStyle w:val="3"/>
        <w:spacing w:before="156" w:after="156"/>
        <w:ind w:left="964" w:hanging="964"/>
      </w:pPr>
      <w:r>
        <w:t>DDR_VERSION</w:t>
      </w:r>
    </w:p>
    <w:p w:rsidR="007D3B69" w:rsidRDefault="00C91545">
      <w:r>
        <w:t>Offset: 0FC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version</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0x101: MPW version</w:t>
            </w:r>
            <w:r>
              <w:br/>
              <w:t>0x102: Mass product version</w:t>
            </w:r>
          </w:p>
        </w:tc>
        <w:tc>
          <w:tcPr>
            <w:tcW w:w="1008" w:type="dxa"/>
          </w:tcPr>
          <w:p w:rsidR="007D3B69" w:rsidRDefault="00C91545">
            <w:r>
              <w:t>32'h102</w:t>
            </w:r>
          </w:p>
        </w:tc>
      </w:tr>
    </w:tbl>
    <w:p w:rsidR="007D3B69" w:rsidRDefault="00C91545" w:rsidP="000C4E2D">
      <w:pPr>
        <w:pStyle w:val="3"/>
        <w:spacing w:before="156" w:after="156"/>
        <w:ind w:left="964" w:hanging="964"/>
      </w:pPr>
      <w:r>
        <w:lastRenderedPageBreak/>
        <w:t>MR0</w:t>
      </w:r>
    </w:p>
    <w:p w:rsidR="007D3B69" w:rsidRDefault="00C91545">
      <w:r>
        <w:t>Offset: 100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MR0</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psram mode register 0</w:t>
            </w:r>
          </w:p>
        </w:tc>
        <w:tc>
          <w:tcPr>
            <w:tcW w:w="1008" w:type="dxa"/>
          </w:tcPr>
          <w:p w:rsidR="007D3B69" w:rsidRDefault="00C91545">
            <w:r>
              <w:t>8'h0</w:t>
            </w:r>
          </w:p>
        </w:tc>
      </w:tr>
    </w:tbl>
    <w:p w:rsidR="007D3B69" w:rsidRDefault="00C91545" w:rsidP="000C4E2D">
      <w:pPr>
        <w:pStyle w:val="3"/>
        <w:spacing w:before="156" w:after="156"/>
        <w:ind w:left="964" w:hanging="964"/>
      </w:pPr>
      <w:r>
        <w:t>MR1</w:t>
      </w:r>
    </w:p>
    <w:p w:rsidR="007D3B69" w:rsidRDefault="00C91545">
      <w:r>
        <w:t>Offset: 104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MR1</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psram mode register 1</w:t>
            </w:r>
            <w:r>
              <w:br/>
              <w:t>64Mbit APM protocol  PSRAM: 0xAD</w:t>
            </w:r>
          </w:p>
        </w:tc>
        <w:tc>
          <w:tcPr>
            <w:tcW w:w="1008" w:type="dxa"/>
          </w:tcPr>
          <w:p w:rsidR="007D3B69" w:rsidRDefault="00C91545">
            <w:r>
              <w:t>8'had</w:t>
            </w:r>
          </w:p>
        </w:tc>
      </w:tr>
    </w:tbl>
    <w:p w:rsidR="007D3B69" w:rsidRDefault="00C91545" w:rsidP="000C4E2D">
      <w:pPr>
        <w:pStyle w:val="3"/>
        <w:spacing w:before="156" w:after="156"/>
        <w:ind w:left="964" w:hanging="964"/>
      </w:pPr>
      <w:r>
        <w:t>MR2</w:t>
      </w:r>
    </w:p>
    <w:p w:rsidR="007D3B69" w:rsidRDefault="00C91545">
      <w:r>
        <w:t>Offset: 108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MR2</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psram mode register 2</w:t>
            </w:r>
            <w:r>
              <w:br/>
              <w:t>64Mbit APM protocol  PSRAM: 0xD1</w:t>
            </w:r>
          </w:p>
        </w:tc>
        <w:tc>
          <w:tcPr>
            <w:tcW w:w="1008" w:type="dxa"/>
          </w:tcPr>
          <w:p w:rsidR="007D3B69" w:rsidRDefault="00C91545">
            <w:r>
              <w:t>8'hd1</w:t>
            </w:r>
          </w:p>
        </w:tc>
      </w:tr>
    </w:tbl>
    <w:p w:rsidR="007D3B69" w:rsidRDefault="00C91545" w:rsidP="000C4E2D">
      <w:pPr>
        <w:pStyle w:val="3"/>
        <w:spacing w:before="156" w:after="156"/>
        <w:ind w:left="964" w:hanging="964"/>
      </w:pPr>
      <w:r>
        <w:t>MR3</w:t>
      </w:r>
    </w:p>
    <w:p w:rsidR="007D3B69" w:rsidRDefault="00C91545">
      <w:r>
        <w:t>Offset: 10C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MR3</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psram mode register 3</w:t>
            </w:r>
            <w:r>
              <w:br/>
              <w:t>64Mbit APM protocol  PSRAM: 0x20 (fast refresh)</w:t>
            </w:r>
          </w:p>
        </w:tc>
        <w:tc>
          <w:tcPr>
            <w:tcW w:w="1008" w:type="dxa"/>
          </w:tcPr>
          <w:p w:rsidR="007D3B69" w:rsidRDefault="00C91545">
            <w:r>
              <w:t>8'h20</w:t>
            </w:r>
          </w:p>
        </w:tc>
      </w:tr>
    </w:tbl>
    <w:p w:rsidR="007D3B69" w:rsidRDefault="00C91545" w:rsidP="000C4E2D">
      <w:pPr>
        <w:pStyle w:val="3"/>
        <w:spacing w:before="156" w:after="156"/>
        <w:ind w:left="964" w:hanging="964"/>
      </w:pPr>
      <w:r>
        <w:t>MR4</w:t>
      </w:r>
    </w:p>
    <w:p w:rsidR="007D3B69" w:rsidRDefault="00C91545">
      <w:r>
        <w:t>Offset: 110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MR4</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psram mode register 4</w:t>
            </w:r>
          </w:p>
        </w:tc>
        <w:tc>
          <w:tcPr>
            <w:tcW w:w="1008" w:type="dxa"/>
          </w:tcPr>
          <w:p w:rsidR="007D3B69" w:rsidRDefault="00C91545">
            <w:r>
              <w:t>8'h0</w:t>
            </w:r>
          </w:p>
        </w:tc>
      </w:tr>
    </w:tbl>
    <w:p w:rsidR="007D3B69" w:rsidRDefault="00C91545" w:rsidP="000C4E2D">
      <w:pPr>
        <w:pStyle w:val="3"/>
        <w:spacing w:before="156" w:after="156"/>
        <w:ind w:left="964" w:hanging="964"/>
      </w:pPr>
      <w:r>
        <w:t>MR6</w:t>
      </w:r>
    </w:p>
    <w:p w:rsidR="007D3B69" w:rsidRDefault="00C91545">
      <w:r>
        <w:t>Offset: 118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MR6</w:t>
            </w:r>
          </w:p>
        </w:tc>
        <w:tc>
          <w:tcPr>
            <w:tcW w:w="1008" w:type="dxa"/>
          </w:tcPr>
          <w:p w:rsidR="007D3B69" w:rsidRDefault="00C91545">
            <w:r>
              <w:t>7:0</w:t>
            </w:r>
          </w:p>
        </w:tc>
        <w:tc>
          <w:tcPr>
            <w:tcW w:w="864" w:type="dxa"/>
          </w:tcPr>
          <w:p w:rsidR="007D3B69" w:rsidRDefault="00C91545">
            <w:r>
              <w:t>WO</w:t>
            </w:r>
          </w:p>
        </w:tc>
        <w:tc>
          <w:tcPr>
            <w:tcW w:w="5040" w:type="dxa"/>
          </w:tcPr>
          <w:p w:rsidR="007D3B69" w:rsidRDefault="00C91545">
            <w:r>
              <w:t>psram mode register 6</w:t>
            </w:r>
          </w:p>
        </w:tc>
        <w:tc>
          <w:tcPr>
            <w:tcW w:w="1008" w:type="dxa"/>
          </w:tcPr>
          <w:p w:rsidR="007D3B69" w:rsidRDefault="00C91545">
            <w:r>
              <w:t>8'h0</w:t>
            </w:r>
          </w:p>
        </w:tc>
      </w:tr>
    </w:tbl>
    <w:p w:rsidR="007D3B69" w:rsidRDefault="00C91545" w:rsidP="000C4E2D">
      <w:pPr>
        <w:pStyle w:val="3"/>
        <w:spacing w:before="156" w:after="156"/>
        <w:ind w:left="964" w:hanging="964"/>
      </w:pPr>
      <w:r>
        <w:t>MR8</w:t>
      </w:r>
    </w:p>
    <w:p w:rsidR="007D3B69" w:rsidRDefault="00C91545">
      <w:r>
        <w:t>Offset: 120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MR8</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psram mode register 8</w:t>
            </w:r>
          </w:p>
        </w:tc>
        <w:tc>
          <w:tcPr>
            <w:tcW w:w="1008" w:type="dxa"/>
          </w:tcPr>
          <w:p w:rsidR="007D3B69" w:rsidRDefault="00C91545">
            <w:r>
              <w:t>8'h0</w:t>
            </w:r>
          </w:p>
        </w:tc>
      </w:tr>
    </w:tbl>
    <w:p w:rsidR="007D3B69" w:rsidRDefault="00C91545">
      <w:r>
        <w:br w:type="page"/>
      </w:r>
    </w:p>
    <w:p w:rsidR="007D3B69" w:rsidRDefault="00C91545" w:rsidP="00FF6CDC">
      <w:pPr>
        <w:pStyle w:val="10"/>
        <w:spacing w:before="156" w:after="156"/>
        <w:ind w:left="643" w:hanging="643"/>
      </w:pPr>
      <w:r>
        <w:lastRenderedPageBreak/>
        <w:t>TRNG</w:t>
      </w:r>
    </w:p>
    <w:p w:rsidR="007D3B69" w:rsidRDefault="00C91545" w:rsidP="00FF6CDC">
      <w:pPr>
        <w:pStyle w:val="2"/>
        <w:spacing w:before="156" w:after="156"/>
        <w:ind w:left="843" w:hanging="843"/>
      </w:pPr>
      <w:r>
        <w:t>Introduction</w:t>
      </w:r>
    </w:p>
    <w:p w:rsidR="00D64E7C" w:rsidRPr="00B13CA7" w:rsidRDefault="00D64E7C" w:rsidP="00A25F4E">
      <w:pPr>
        <w:spacing w:line="360" w:lineRule="auto"/>
        <w:ind w:firstLineChars="200" w:firstLine="480"/>
      </w:pPr>
      <w:r>
        <w:rPr>
          <w:rFonts w:hint="eastAsia"/>
        </w:rPr>
        <w:t>T</w:t>
      </w:r>
      <w:r>
        <w:t xml:space="preserve">RNG </w:t>
      </w:r>
      <w:r>
        <w:t>模块用于产生随机数</w:t>
      </w:r>
      <w:r>
        <w:rPr>
          <w:rFonts w:hint="eastAsia"/>
        </w:rPr>
        <w:t>，分别由两个部分组成：模拟</w:t>
      </w:r>
      <w:r>
        <w:rPr>
          <w:rFonts w:hint="eastAsia"/>
        </w:rPr>
        <w:t>T</w:t>
      </w:r>
      <w:r>
        <w:t>RNG</w:t>
      </w:r>
      <w:r>
        <w:t>模块</w:t>
      </w:r>
      <w:r>
        <w:rPr>
          <w:rFonts w:hint="eastAsia"/>
        </w:rPr>
        <w:t>和数字</w:t>
      </w:r>
      <w:r>
        <w:t>TRNG</w:t>
      </w:r>
      <w:r>
        <w:t>模块</w:t>
      </w:r>
      <w:r>
        <w:rPr>
          <w:rFonts w:hint="eastAsia"/>
        </w:rPr>
        <w:t>。模拟</w:t>
      </w:r>
      <w:r>
        <w:rPr>
          <w:rFonts w:hint="eastAsia"/>
        </w:rPr>
        <w:t>T</w:t>
      </w:r>
      <w:r>
        <w:t>RNG</w:t>
      </w:r>
      <w:r>
        <w:t>是一个</w:t>
      </w:r>
      <w:r>
        <w:rPr>
          <w:rFonts w:hint="eastAsia"/>
        </w:rPr>
        <w:t>1bit</w:t>
      </w:r>
      <w:r>
        <w:rPr>
          <w:rFonts w:hint="eastAsia"/>
        </w:rPr>
        <w:t>的随机产生器（</w:t>
      </w:r>
      <w:r w:rsidRPr="00714FC2">
        <w:rPr>
          <w:rFonts w:hint="eastAsia"/>
        </w:rPr>
        <w:t>主要电路为一个振荡周期易受温度、电压以及随机噪声等影响的振荡环</w:t>
      </w:r>
      <w:r>
        <w:rPr>
          <w:rFonts w:hint="eastAsia"/>
        </w:rPr>
        <w:t>）。数字</w:t>
      </w:r>
      <w:r>
        <w:rPr>
          <w:rFonts w:hint="eastAsia"/>
        </w:rPr>
        <w:t>T</w:t>
      </w:r>
      <w:r>
        <w:t>RNG</w:t>
      </w:r>
      <w:r>
        <w:rPr>
          <w:rFonts w:hint="eastAsia"/>
        </w:rPr>
        <w:t>连续采样</w:t>
      </w:r>
      <w:r>
        <w:rPr>
          <w:rFonts w:hint="eastAsia"/>
        </w:rPr>
        <w:t xml:space="preserve"> </w:t>
      </w:r>
      <w:r>
        <w:rPr>
          <w:rFonts w:hint="eastAsia"/>
        </w:rPr>
        <w:t>模拟</w:t>
      </w:r>
      <w:r>
        <w:rPr>
          <w:rFonts w:hint="eastAsia"/>
        </w:rPr>
        <w:t>T</w:t>
      </w:r>
      <w:r>
        <w:t>RNG</w:t>
      </w:r>
      <w:r>
        <w:t>的</w:t>
      </w:r>
      <w:r>
        <w:rPr>
          <w:rFonts w:hint="eastAsia"/>
        </w:rPr>
        <w:t xml:space="preserve"> </w:t>
      </w:r>
      <w:r>
        <w:rPr>
          <w:rFonts w:hint="eastAsia"/>
        </w:rPr>
        <w:t>输出，采样</w:t>
      </w:r>
      <w:r>
        <w:t>完成后</w:t>
      </w:r>
      <w:r>
        <w:rPr>
          <w:rFonts w:hint="eastAsia"/>
        </w:rPr>
        <w:t>，数字</w:t>
      </w:r>
      <w:r>
        <w:t>TRNG</w:t>
      </w:r>
      <w:r>
        <w:t>模块自动</w:t>
      </w:r>
      <w:r>
        <w:rPr>
          <w:rFonts w:hint="eastAsia"/>
        </w:rPr>
        <w:t>Power</w:t>
      </w:r>
      <w:r>
        <w:t xml:space="preserve"> Down </w:t>
      </w:r>
      <w:r>
        <w:t>模拟</w:t>
      </w:r>
      <w:r>
        <w:rPr>
          <w:rFonts w:hint="eastAsia"/>
        </w:rPr>
        <w:t>T</w:t>
      </w:r>
      <w:r>
        <w:t>RNG</w:t>
      </w:r>
      <w:r>
        <w:t>模块</w:t>
      </w:r>
      <w:r>
        <w:rPr>
          <w:rFonts w:hint="eastAsia"/>
        </w:rPr>
        <w:t xml:space="preserve"> </w:t>
      </w:r>
      <w:r>
        <w:rPr>
          <w:rFonts w:hint="eastAsia"/>
        </w:rPr>
        <w:t>，并产生中断，上报软件。</w:t>
      </w:r>
    </w:p>
    <w:p w:rsidR="007D3B69" w:rsidRDefault="00C91545" w:rsidP="00FF6CDC">
      <w:pPr>
        <w:pStyle w:val="2"/>
        <w:spacing w:before="156" w:after="156"/>
        <w:ind w:left="843" w:hanging="843"/>
      </w:pPr>
      <w:r>
        <w:t>Main Features</w:t>
      </w:r>
    </w:p>
    <w:p w:rsidR="005B0ACD" w:rsidRDefault="005B0ACD" w:rsidP="001875FA">
      <w:pPr>
        <w:pStyle w:val="a9"/>
        <w:numPr>
          <w:ilvl w:val="0"/>
          <w:numId w:val="13"/>
        </w:numPr>
        <w:spacing w:line="360" w:lineRule="auto"/>
        <w:ind w:firstLineChars="0"/>
        <w:jc w:val="both"/>
      </w:pPr>
      <w:r>
        <w:t>APB B</w:t>
      </w:r>
      <w:r w:rsidRPr="00B93FF9">
        <w:t>us</w:t>
      </w:r>
      <w:r w:rsidRPr="00B93FF9">
        <w:rPr>
          <w:rFonts w:hint="eastAsia"/>
        </w:rPr>
        <w:t>总线的分频时钟作为</w:t>
      </w:r>
      <w:r>
        <w:rPr>
          <w:rFonts w:hint="eastAsia"/>
        </w:rPr>
        <w:t>数字</w:t>
      </w:r>
      <w:r>
        <w:rPr>
          <w:rFonts w:hint="eastAsia"/>
        </w:rPr>
        <w:t>T</w:t>
      </w:r>
      <w:r>
        <w:t>RNG</w:t>
      </w:r>
      <w:r>
        <w:t>的</w:t>
      </w:r>
      <w:r w:rsidRPr="00B93FF9">
        <w:rPr>
          <w:rFonts w:hint="eastAsia"/>
        </w:rPr>
        <w:t>采样时钟</w:t>
      </w:r>
    </w:p>
    <w:p w:rsidR="005B0ACD" w:rsidRDefault="005B0ACD" w:rsidP="001875FA">
      <w:pPr>
        <w:pStyle w:val="a9"/>
        <w:numPr>
          <w:ilvl w:val="0"/>
          <w:numId w:val="13"/>
        </w:numPr>
        <w:spacing w:line="360" w:lineRule="auto"/>
        <w:ind w:firstLineChars="0"/>
        <w:jc w:val="both"/>
      </w:pPr>
      <w:r>
        <w:t>模拟</w:t>
      </w:r>
      <w:r>
        <w:rPr>
          <w:rFonts w:hint="eastAsia"/>
        </w:rPr>
        <w:t>T</w:t>
      </w:r>
      <w:r>
        <w:t xml:space="preserve">RNG </w:t>
      </w:r>
      <w:r>
        <w:t>输出的</w:t>
      </w:r>
      <w:r>
        <w:rPr>
          <w:rFonts w:hint="eastAsia"/>
        </w:rPr>
        <w:t xml:space="preserve"> </w:t>
      </w:r>
      <w:r>
        <w:rPr>
          <w:rFonts w:hint="eastAsia"/>
        </w:rPr>
        <w:t>单比特随机数采样频率不大于</w:t>
      </w:r>
      <w:r>
        <w:rPr>
          <w:rFonts w:hint="eastAsia"/>
        </w:rPr>
        <w:t>2</w:t>
      </w:r>
      <w:r>
        <w:t>00kbps</w:t>
      </w:r>
      <w:r>
        <w:rPr>
          <w:rFonts w:hint="eastAsia"/>
        </w:rPr>
        <w:t>。</w:t>
      </w:r>
      <w:r>
        <w:t>可由用户通过寄存器配置为</w:t>
      </w:r>
      <w:r>
        <w:rPr>
          <w:rFonts w:hint="eastAsia"/>
        </w:rPr>
        <w:t xml:space="preserve"> </w:t>
      </w:r>
      <w:r>
        <w:t>2^9~2^16</w:t>
      </w:r>
      <w:r>
        <w:rPr>
          <w:rFonts w:hint="eastAsia"/>
        </w:rPr>
        <w:t>（指数为</w:t>
      </w:r>
      <w:r>
        <w:rPr>
          <w:rFonts w:hint="eastAsia"/>
        </w:rPr>
        <w:t>9~</w:t>
      </w:r>
      <w:r>
        <w:t>16</w:t>
      </w:r>
      <w:r>
        <w:t>的整数</w:t>
      </w:r>
      <w:r>
        <w:rPr>
          <w:rFonts w:hint="eastAsia"/>
        </w:rPr>
        <w:t>，</w:t>
      </w:r>
      <w:r>
        <w:t>共</w:t>
      </w:r>
      <w:r>
        <w:rPr>
          <w:rFonts w:hint="eastAsia"/>
        </w:rPr>
        <w:t>8</w:t>
      </w:r>
      <w:r>
        <w:rPr>
          <w:rFonts w:hint="eastAsia"/>
        </w:rPr>
        <w:t>个值可选）；</w:t>
      </w:r>
    </w:p>
    <w:p w:rsidR="005B0ACD" w:rsidRDefault="005B0ACD" w:rsidP="001875FA">
      <w:pPr>
        <w:pStyle w:val="a9"/>
        <w:numPr>
          <w:ilvl w:val="0"/>
          <w:numId w:val="13"/>
        </w:numPr>
        <w:spacing w:line="360" w:lineRule="auto"/>
        <w:ind w:firstLineChars="0"/>
        <w:jc w:val="both"/>
      </w:pPr>
      <w:r>
        <w:t>支持</w:t>
      </w:r>
      <w:r>
        <w:rPr>
          <w:rFonts w:hint="eastAsia"/>
        </w:rPr>
        <w:t>数字</w:t>
      </w:r>
      <w:r>
        <w:rPr>
          <w:rFonts w:hint="eastAsia"/>
        </w:rPr>
        <w:t xml:space="preserve"> </w:t>
      </w:r>
      <w:r>
        <w:t>TRNG</w:t>
      </w:r>
      <w:r>
        <w:t>模块在</w:t>
      </w:r>
      <w:r>
        <w:rPr>
          <w:rFonts w:hint="eastAsia"/>
        </w:rPr>
        <w:t>冷热</w:t>
      </w:r>
      <w:r>
        <w:rPr>
          <w:rFonts w:hint="eastAsia"/>
        </w:rPr>
        <w:t>delay</w:t>
      </w:r>
      <w:r>
        <w:rPr>
          <w:rFonts w:hint="eastAsia"/>
        </w:rPr>
        <w:t>时间后，开始采样；</w:t>
      </w:r>
    </w:p>
    <w:p w:rsidR="005B0ACD" w:rsidRDefault="005B0ACD" w:rsidP="001875FA">
      <w:pPr>
        <w:pStyle w:val="a9"/>
        <w:numPr>
          <w:ilvl w:val="0"/>
          <w:numId w:val="13"/>
        </w:numPr>
        <w:spacing w:line="360" w:lineRule="auto"/>
        <w:ind w:firstLineChars="0"/>
        <w:jc w:val="both"/>
      </w:pPr>
      <w:r>
        <w:t>支持</w:t>
      </w:r>
      <w:r>
        <w:rPr>
          <w:rFonts w:hint="eastAsia"/>
        </w:rPr>
        <w:t>单次采样时间间隔可配置；</w:t>
      </w:r>
    </w:p>
    <w:p w:rsidR="005B0ACD" w:rsidRDefault="005B0ACD" w:rsidP="001875FA">
      <w:pPr>
        <w:pStyle w:val="a9"/>
        <w:numPr>
          <w:ilvl w:val="0"/>
          <w:numId w:val="13"/>
        </w:numPr>
        <w:spacing w:line="360" w:lineRule="auto"/>
        <w:ind w:firstLineChars="0"/>
        <w:jc w:val="both"/>
      </w:pPr>
      <w:r>
        <w:rPr>
          <w:rFonts w:hint="eastAsia"/>
        </w:rPr>
        <w:t>支持通过</w:t>
      </w:r>
      <w:r>
        <w:rPr>
          <w:rFonts w:hint="eastAsia"/>
        </w:rPr>
        <w:t>A</w:t>
      </w:r>
      <w:r>
        <w:t>HB Bus</w:t>
      </w:r>
      <w:r>
        <w:t>读取</w:t>
      </w:r>
      <w:r>
        <w:rPr>
          <w:rFonts w:hint="eastAsia"/>
        </w:rPr>
        <w:t xml:space="preserve"> </w:t>
      </w:r>
      <w:r>
        <w:rPr>
          <w:rFonts w:hint="eastAsia"/>
        </w:rPr>
        <w:t>数字</w:t>
      </w:r>
      <w:r>
        <w:rPr>
          <w:rFonts w:hint="eastAsia"/>
        </w:rPr>
        <w:t>T</w:t>
      </w:r>
      <w:r>
        <w:t>RNG</w:t>
      </w:r>
      <w:r>
        <w:rPr>
          <w:rFonts w:hint="eastAsia"/>
        </w:rPr>
        <w:t xml:space="preserve"> </w:t>
      </w:r>
      <w:r>
        <w:t>采集的</w:t>
      </w:r>
      <w:r>
        <w:rPr>
          <w:rFonts w:hint="eastAsia"/>
        </w:rPr>
        <w:t>3</w:t>
      </w:r>
      <w:r>
        <w:t>2bit</w:t>
      </w:r>
      <w:r>
        <w:t>随机数</w:t>
      </w:r>
      <w:r>
        <w:rPr>
          <w:rFonts w:hint="eastAsia"/>
        </w:rPr>
        <w:t>；</w:t>
      </w:r>
    </w:p>
    <w:p w:rsidR="005B0ACD" w:rsidRDefault="005B0ACD" w:rsidP="001875FA">
      <w:pPr>
        <w:pStyle w:val="a9"/>
        <w:numPr>
          <w:ilvl w:val="0"/>
          <w:numId w:val="13"/>
        </w:numPr>
        <w:spacing w:line="360" w:lineRule="auto"/>
        <w:ind w:firstLineChars="0"/>
        <w:jc w:val="both"/>
      </w:pPr>
      <w:r>
        <w:t>支持自动低功耗模式</w:t>
      </w:r>
      <w:r>
        <w:rPr>
          <w:rFonts w:hint="eastAsia"/>
        </w:rPr>
        <w:t>。</w:t>
      </w:r>
      <w:r>
        <w:rPr>
          <w:rFonts w:hint="eastAsia"/>
        </w:rPr>
        <w:t>A</w:t>
      </w:r>
      <w:r>
        <w:t>HB</w:t>
      </w:r>
      <w:r>
        <w:t>总线读取</w:t>
      </w:r>
      <w:r>
        <w:rPr>
          <w:rFonts w:hint="eastAsia"/>
        </w:rPr>
        <w:t>T</w:t>
      </w:r>
      <w:r>
        <w:t xml:space="preserve">RNG </w:t>
      </w:r>
      <w:r>
        <w:t>数据后</w:t>
      </w:r>
      <w:r>
        <w:rPr>
          <w:rFonts w:hint="eastAsia"/>
        </w:rPr>
        <w:t>，完成</w:t>
      </w:r>
      <w:r>
        <w:rPr>
          <w:rFonts w:hint="eastAsia"/>
        </w:rPr>
        <w:t>3</w:t>
      </w:r>
      <w:r>
        <w:t>2bit</w:t>
      </w:r>
      <w:r>
        <w:t>采样后自动</w:t>
      </w:r>
      <w:r>
        <w:rPr>
          <w:rFonts w:hint="eastAsia"/>
        </w:rPr>
        <w:t>P</w:t>
      </w:r>
      <w:r>
        <w:t>ower Down</w:t>
      </w:r>
      <w:r>
        <w:t>模拟</w:t>
      </w:r>
      <w:r>
        <w:rPr>
          <w:rFonts w:hint="eastAsia"/>
        </w:rPr>
        <w:t>T</w:t>
      </w:r>
      <w:r>
        <w:t>RNG</w:t>
      </w:r>
      <w:r>
        <w:t>电路</w:t>
      </w:r>
      <w:r>
        <w:rPr>
          <w:rFonts w:hint="eastAsia"/>
        </w:rPr>
        <w:t>，</w:t>
      </w:r>
      <w:r>
        <w:t>进入</w:t>
      </w:r>
      <w:r>
        <w:t>power down</w:t>
      </w:r>
      <w:r>
        <w:t>模式</w:t>
      </w:r>
    </w:p>
    <w:p w:rsidR="005B0ACD" w:rsidRDefault="005B0ACD" w:rsidP="001875FA">
      <w:pPr>
        <w:pStyle w:val="a9"/>
        <w:numPr>
          <w:ilvl w:val="0"/>
          <w:numId w:val="13"/>
        </w:numPr>
        <w:spacing w:line="360" w:lineRule="auto"/>
        <w:ind w:firstLineChars="0"/>
        <w:jc w:val="both"/>
      </w:pPr>
      <w:r>
        <w:t>用户可通过降低采样率提高</w:t>
      </w:r>
      <w:r>
        <w:rPr>
          <w:rFonts w:hint="eastAsia"/>
        </w:rPr>
        <w:t>T</w:t>
      </w:r>
      <w:r>
        <w:t>RNG</w:t>
      </w:r>
      <w:r>
        <w:t>熵率</w:t>
      </w:r>
      <w:r>
        <w:rPr>
          <w:rFonts w:hint="eastAsia"/>
        </w:rPr>
        <w:t>（</w:t>
      </w:r>
      <w:r>
        <w:rPr>
          <w:rFonts w:hint="eastAsia"/>
        </w:rPr>
        <w:t>en</w:t>
      </w:r>
      <w:r>
        <w:t>tropy rate</w:t>
      </w:r>
      <w:r>
        <w:rPr>
          <w:rFonts w:hint="eastAsia"/>
        </w:rPr>
        <w:t>）</w:t>
      </w:r>
    </w:p>
    <w:p w:rsidR="005B0ACD" w:rsidRPr="005B0ACD" w:rsidRDefault="005B0ACD" w:rsidP="005B0ACD"/>
    <w:p w:rsidR="007D3B69" w:rsidRDefault="00C91545" w:rsidP="00FF6CDC">
      <w:pPr>
        <w:pStyle w:val="2"/>
        <w:spacing w:before="156" w:after="156"/>
        <w:ind w:left="843" w:hanging="843"/>
      </w:pPr>
      <w:r>
        <w:t>Function Description</w:t>
      </w:r>
    </w:p>
    <w:p w:rsidR="005A4640" w:rsidRPr="00100CF7" w:rsidRDefault="005A4640" w:rsidP="005A4640">
      <w:r>
        <w:rPr>
          <w:rFonts w:hint="eastAsia"/>
        </w:rPr>
        <w:t>T</w:t>
      </w:r>
      <w:r>
        <w:t>RNG</w:t>
      </w:r>
      <w:r>
        <w:t>的模块主要信号的时序图如下图所示</w:t>
      </w:r>
      <w:r>
        <w:rPr>
          <w:rFonts w:hint="eastAsia"/>
        </w:rPr>
        <w:t>：</w:t>
      </w:r>
    </w:p>
    <w:p w:rsidR="005A4640" w:rsidRDefault="005A4640" w:rsidP="005A4640">
      <w:pPr>
        <w:keepNext/>
      </w:pPr>
      <w:r>
        <w:rPr>
          <w:noProof/>
        </w:rPr>
        <w:drawing>
          <wp:inline distT="0" distB="0" distL="0" distR="0" wp14:anchorId="6C197C74" wp14:editId="28C8716B">
            <wp:extent cx="5274310" cy="91948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919480"/>
                    </a:xfrm>
                    <a:prstGeom prst="rect">
                      <a:avLst/>
                    </a:prstGeom>
                  </pic:spPr>
                </pic:pic>
              </a:graphicData>
            </a:graphic>
          </wp:inline>
        </w:drawing>
      </w:r>
    </w:p>
    <w:p w:rsidR="005A4640" w:rsidRPr="003B3880" w:rsidRDefault="005A4640" w:rsidP="005A4640">
      <w:pPr>
        <w:pStyle w:val="af7"/>
        <w:jc w:val="center"/>
      </w:pPr>
      <w:bookmarkStart w:id="29" w:name="_Toc65663260"/>
      <w:r>
        <w:t xml:space="preserve">Figure </w:t>
      </w:r>
      <w:r w:rsidR="00DF290F">
        <w:rPr>
          <w:noProof/>
        </w:rPr>
        <w:fldChar w:fldCharType="begin"/>
      </w:r>
      <w:r w:rsidR="00DF290F">
        <w:rPr>
          <w:noProof/>
        </w:rPr>
        <w:instrText xml:space="preserve"> SEQ Figure \* ARABIC </w:instrText>
      </w:r>
      <w:r w:rsidR="00DF290F">
        <w:rPr>
          <w:noProof/>
        </w:rPr>
        <w:fldChar w:fldCharType="separate"/>
      </w:r>
      <w:r>
        <w:rPr>
          <w:noProof/>
        </w:rPr>
        <w:t>2</w:t>
      </w:r>
      <w:r w:rsidR="00DF290F">
        <w:rPr>
          <w:noProof/>
        </w:rPr>
        <w:fldChar w:fldCharType="end"/>
      </w:r>
      <w:r>
        <w:t xml:space="preserve"> TRNG </w:t>
      </w:r>
      <w:r>
        <w:t>时序图</w:t>
      </w:r>
      <w:bookmarkEnd w:id="29"/>
    </w:p>
    <w:p w:rsidR="005A4640" w:rsidRDefault="005A4640" w:rsidP="001875FA">
      <w:pPr>
        <w:pStyle w:val="a9"/>
        <w:numPr>
          <w:ilvl w:val="0"/>
          <w:numId w:val="15"/>
        </w:numPr>
        <w:spacing w:line="360" w:lineRule="auto"/>
        <w:ind w:firstLineChars="0"/>
        <w:jc w:val="both"/>
      </w:pPr>
      <w:r>
        <w:rPr>
          <w:rFonts w:hint="eastAsia"/>
        </w:rPr>
        <w:t>通过</w:t>
      </w:r>
      <w:r>
        <w:rPr>
          <w:rFonts w:hint="eastAsia"/>
        </w:rPr>
        <w:t>A</w:t>
      </w:r>
      <w:r>
        <w:t>PB</w:t>
      </w:r>
      <w:r>
        <w:t>配置</w:t>
      </w:r>
      <w:r>
        <w:t>i_trng_en</w:t>
      </w:r>
      <w:r>
        <w:rPr>
          <w:rFonts w:hint="eastAsia"/>
        </w:rPr>
        <w:t>=</w:t>
      </w:r>
      <w:r>
        <w:t>1</w:t>
      </w:r>
      <w:r>
        <w:rPr>
          <w:rFonts w:hint="eastAsia"/>
        </w:rPr>
        <w:t>，数字</w:t>
      </w:r>
      <w:r>
        <w:rPr>
          <w:rFonts w:hint="eastAsia"/>
        </w:rPr>
        <w:t>T</w:t>
      </w:r>
      <w:r>
        <w:t xml:space="preserve">RNG </w:t>
      </w:r>
      <w:r>
        <w:t>模块输出的</w:t>
      </w:r>
      <w:r>
        <w:t>o_pd</w:t>
      </w:r>
      <w:r>
        <w:t>信号拉低</w:t>
      </w:r>
      <w:r>
        <w:rPr>
          <w:rFonts w:hint="eastAsia"/>
        </w:rPr>
        <w:t>，模拟</w:t>
      </w:r>
      <w:r>
        <w:rPr>
          <w:rFonts w:hint="eastAsia"/>
        </w:rPr>
        <w:t>T</w:t>
      </w:r>
      <w:r>
        <w:t>RNG</w:t>
      </w:r>
      <w:r>
        <w:t>模块在</w:t>
      </w:r>
      <w:r>
        <w:t>o_pd</w:t>
      </w:r>
      <w:r>
        <w:t>拉低后</w:t>
      </w:r>
      <w:r>
        <w:rPr>
          <w:rFonts w:hint="eastAsia"/>
        </w:rPr>
        <w:t>，</w:t>
      </w:r>
      <w:r>
        <w:t>开始输出</w:t>
      </w:r>
      <w:r>
        <w:t>trng_sout</w:t>
      </w:r>
      <w:r>
        <w:rPr>
          <w:rFonts w:hint="eastAsia"/>
        </w:rPr>
        <w:t>（刚开始模拟输出的</w:t>
      </w:r>
      <w:r>
        <w:rPr>
          <w:rFonts w:hint="eastAsia"/>
        </w:rPr>
        <w:t>trng</w:t>
      </w:r>
      <w:r>
        <w:t>_sout</w:t>
      </w:r>
      <w:r>
        <w:t>信号不稳定</w:t>
      </w:r>
      <w:r>
        <w:rPr>
          <w:rFonts w:hint="eastAsia"/>
        </w:rPr>
        <w:t>，</w:t>
      </w:r>
      <w:r>
        <w:t>需要延迟</w:t>
      </w:r>
      <w:r>
        <w:rPr>
          <w:rFonts w:hint="eastAsia"/>
        </w:rPr>
        <w:t>采集</w:t>
      </w:r>
      <w:r>
        <w:rPr>
          <w:rFonts w:hint="eastAsia"/>
        </w:rPr>
        <w:t xml:space="preserve"> </w:t>
      </w:r>
      <w:r>
        <w:rPr>
          <w:rFonts w:hint="eastAsia"/>
        </w:rPr>
        <w:t>）。</w:t>
      </w:r>
    </w:p>
    <w:p w:rsidR="005A4640" w:rsidRDefault="005A4640" w:rsidP="001875FA">
      <w:pPr>
        <w:pStyle w:val="a9"/>
        <w:numPr>
          <w:ilvl w:val="0"/>
          <w:numId w:val="15"/>
        </w:numPr>
        <w:spacing w:line="360" w:lineRule="auto"/>
        <w:ind w:firstLineChars="0"/>
        <w:jc w:val="both"/>
      </w:pPr>
      <w:r>
        <w:lastRenderedPageBreak/>
        <w:t>在内部计数器计数到</w:t>
      </w:r>
      <w:r>
        <w:rPr>
          <w:rFonts w:hint="eastAsia"/>
        </w:rPr>
        <w:t>C</w:t>
      </w:r>
      <w:r>
        <w:t>PLD_TIME</w:t>
      </w:r>
      <w:r>
        <w:t>时</w:t>
      </w:r>
      <w:r>
        <w:rPr>
          <w:rFonts w:hint="eastAsia"/>
        </w:rPr>
        <w:t>，</w:t>
      </w:r>
      <w:r>
        <w:t>拉高</w:t>
      </w:r>
      <w:r>
        <w:t>cold_warm_up_ready</w:t>
      </w:r>
      <w:r>
        <w:t>信号</w:t>
      </w:r>
      <w:r>
        <w:rPr>
          <w:rFonts w:hint="eastAsia"/>
        </w:rPr>
        <w:t>，此时冷启动完成</w:t>
      </w:r>
      <w:r>
        <w:rPr>
          <w:rFonts w:hint="eastAsia"/>
        </w:rPr>
        <w:t xml:space="preserve"> </w:t>
      </w:r>
      <w:r>
        <w:rPr>
          <w:rFonts w:hint="eastAsia"/>
        </w:rPr>
        <w:t>。</w:t>
      </w:r>
      <w:r>
        <w:rPr>
          <w:rFonts w:hint="eastAsia"/>
        </w:rPr>
        <w:t>T</w:t>
      </w:r>
      <w:r>
        <w:t>RNG Core</w:t>
      </w:r>
      <w:r>
        <w:t>开始采集</w:t>
      </w:r>
      <w:r>
        <w:t>trng_sout</w:t>
      </w:r>
      <w:r>
        <w:t>信号</w:t>
      </w:r>
      <w:r>
        <w:rPr>
          <w:rFonts w:hint="eastAsia"/>
        </w:rPr>
        <w:t>。</w:t>
      </w:r>
      <w:r>
        <w:t>采样间隔为寄存器配置的</w:t>
      </w:r>
      <w:r>
        <w:rPr>
          <w:rFonts w:hint="eastAsia"/>
        </w:rPr>
        <w:t>D</w:t>
      </w:r>
      <w:r>
        <w:t>ELAY_TIME</w:t>
      </w:r>
      <w:r>
        <w:rPr>
          <w:rFonts w:hint="eastAsia"/>
        </w:rPr>
        <w:t>。</w:t>
      </w:r>
    </w:p>
    <w:p w:rsidR="005A4640" w:rsidRDefault="005A4640" w:rsidP="001875FA">
      <w:pPr>
        <w:pStyle w:val="a9"/>
        <w:numPr>
          <w:ilvl w:val="0"/>
          <w:numId w:val="15"/>
        </w:numPr>
        <w:spacing w:line="360" w:lineRule="auto"/>
        <w:ind w:firstLineChars="0"/>
        <w:jc w:val="both"/>
      </w:pPr>
      <w:r>
        <w:t>在冷启动完成后</w:t>
      </w:r>
      <w:r>
        <w:rPr>
          <w:rFonts w:hint="eastAsia"/>
        </w:rPr>
        <w:t>，</w:t>
      </w:r>
      <w:r>
        <w:t>同步开启热启动计数</w:t>
      </w:r>
      <w:r>
        <w:rPr>
          <w:rFonts w:hint="eastAsia"/>
        </w:rPr>
        <w:t>，当内部计数器计数达到</w:t>
      </w:r>
      <w:r>
        <w:rPr>
          <w:rFonts w:hint="eastAsia"/>
        </w:rPr>
        <w:t xml:space="preserve"> </w:t>
      </w:r>
      <w:r>
        <w:t>HOT_TIME</w:t>
      </w:r>
      <w:r>
        <w:t>时</w:t>
      </w:r>
      <w:r>
        <w:rPr>
          <w:rFonts w:hint="eastAsia"/>
        </w:rPr>
        <w:t>，</w:t>
      </w:r>
      <w:r>
        <w:rPr>
          <w:rFonts w:hint="eastAsia"/>
        </w:rPr>
        <w:t xml:space="preserve"> hot</w:t>
      </w:r>
      <w:r>
        <w:t>_warm_up_delay</w:t>
      </w:r>
      <w:r>
        <w:t>信号拉高</w:t>
      </w:r>
      <w:r>
        <w:rPr>
          <w:rFonts w:hint="eastAsia"/>
        </w:rPr>
        <w:t>。</w:t>
      </w:r>
    </w:p>
    <w:p w:rsidR="005A4640" w:rsidRDefault="005A4640" w:rsidP="001875FA">
      <w:pPr>
        <w:pStyle w:val="a9"/>
        <w:numPr>
          <w:ilvl w:val="0"/>
          <w:numId w:val="15"/>
        </w:numPr>
        <w:spacing w:line="360" w:lineRule="auto"/>
        <w:ind w:firstLineChars="0"/>
        <w:jc w:val="both"/>
      </w:pPr>
      <w:r>
        <w:t>在采样数达到</w:t>
      </w:r>
      <w:r>
        <w:rPr>
          <w:rFonts w:hint="eastAsia"/>
        </w:rPr>
        <w:t>3</w:t>
      </w:r>
      <w:r>
        <w:t>2</w:t>
      </w:r>
      <w:r>
        <w:t>次后</w:t>
      </w:r>
      <w:r>
        <w:rPr>
          <w:rFonts w:hint="eastAsia"/>
        </w:rPr>
        <w:t>，</w:t>
      </w:r>
      <w:r>
        <w:t>采样结束</w:t>
      </w:r>
      <w:r>
        <w:rPr>
          <w:rFonts w:hint="eastAsia"/>
        </w:rPr>
        <w:t>，</w:t>
      </w:r>
      <w:r>
        <w:t>此时</w:t>
      </w:r>
      <w:r>
        <w:rPr>
          <w:rFonts w:hint="eastAsia"/>
        </w:rPr>
        <w:t>T</w:t>
      </w:r>
      <w:r>
        <w:t>RNG Core</w:t>
      </w:r>
      <w:r>
        <w:t>拉高</w:t>
      </w:r>
      <w:r>
        <w:rPr>
          <w:rFonts w:hint="eastAsia"/>
        </w:rPr>
        <w:t>o</w:t>
      </w:r>
      <w:r>
        <w:t>_pd</w:t>
      </w:r>
      <w:r>
        <w:t>信号</w:t>
      </w:r>
      <w:r>
        <w:rPr>
          <w:rFonts w:hint="eastAsia"/>
        </w:rPr>
        <w:t>，模拟</w:t>
      </w:r>
      <w:r>
        <w:rPr>
          <w:rFonts w:hint="eastAsia"/>
        </w:rPr>
        <w:t>T</w:t>
      </w:r>
      <w:r>
        <w:t>RNG</w:t>
      </w:r>
      <w:r>
        <w:t>停止输出</w:t>
      </w:r>
      <w:r>
        <w:rPr>
          <w:rFonts w:hint="eastAsia"/>
        </w:rPr>
        <w:t>t</w:t>
      </w:r>
      <w:r>
        <w:t>rng_sout</w:t>
      </w:r>
      <w:r>
        <w:t>信号</w:t>
      </w:r>
      <w:r>
        <w:rPr>
          <w:rFonts w:hint="eastAsia"/>
        </w:rPr>
        <w:t>。</w:t>
      </w:r>
    </w:p>
    <w:p w:rsidR="005A4640" w:rsidRDefault="005A4640" w:rsidP="001875FA">
      <w:pPr>
        <w:pStyle w:val="a9"/>
        <w:numPr>
          <w:ilvl w:val="0"/>
          <w:numId w:val="15"/>
        </w:numPr>
        <w:spacing w:line="360" w:lineRule="auto"/>
        <w:ind w:firstLineChars="0"/>
        <w:jc w:val="both"/>
      </w:pPr>
      <w:r>
        <w:t>通过读取采集到的</w:t>
      </w:r>
      <w:r>
        <w:t>random_data</w:t>
      </w:r>
      <w:r>
        <w:t>数据后</w:t>
      </w:r>
      <w:r>
        <w:rPr>
          <w:rFonts w:hint="eastAsia"/>
        </w:rPr>
        <w:t>，</w:t>
      </w:r>
      <w:r>
        <w:t>hot_warm_up_ready</w:t>
      </w:r>
      <w:r>
        <w:t>信号拉低</w:t>
      </w:r>
      <w:r>
        <w:rPr>
          <w:rFonts w:hint="eastAsia"/>
        </w:rPr>
        <w:t>，内部计数器</w:t>
      </w:r>
      <w:r>
        <w:t>重新开始计数</w:t>
      </w:r>
      <w:r>
        <w:rPr>
          <w:rFonts w:hint="eastAsia"/>
        </w:rPr>
        <w:t>。同时</w:t>
      </w:r>
      <w:r>
        <w:rPr>
          <w:rFonts w:hint="eastAsia"/>
        </w:rPr>
        <w:t>o</w:t>
      </w:r>
      <w:r>
        <w:t>_pd</w:t>
      </w:r>
      <w:r>
        <w:t>信号拉低</w:t>
      </w:r>
      <w:r>
        <w:rPr>
          <w:rFonts w:hint="eastAsia"/>
        </w:rPr>
        <w:t>，</w:t>
      </w:r>
      <w:r>
        <w:t>模拟</w:t>
      </w:r>
      <w:r>
        <w:rPr>
          <w:rFonts w:hint="eastAsia"/>
        </w:rPr>
        <w:t>T</w:t>
      </w:r>
      <w:r>
        <w:t xml:space="preserve">RNG </w:t>
      </w:r>
      <w:r>
        <w:t>开始输出</w:t>
      </w:r>
      <w:r>
        <w:t>trng_sout</w:t>
      </w:r>
      <w:r>
        <w:t>信号</w:t>
      </w:r>
      <w:r>
        <w:rPr>
          <w:rFonts w:hint="eastAsia"/>
        </w:rPr>
        <w:t>。</w:t>
      </w:r>
    </w:p>
    <w:p w:rsidR="005A4640" w:rsidRDefault="005A4640" w:rsidP="001875FA">
      <w:pPr>
        <w:pStyle w:val="a9"/>
        <w:numPr>
          <w:ilvl w:val="0"/>
          <w:numId w:val="15"/>
        </w:numPr>
        <w:spacing w:line="360" w:lineRule="auto"/>
        <w:ind w:firstLineChars="0"/>
        <w:jc w:val="both"/>
      </w:pPr>
      <w:r>
        <w:t>在</w:t>
      </w:r>
      <w:r>
        <w:t>hot_warm_up_ready</w:t>
      </w:r>
      <w:r>
        <w:t>信号再次拉高后</w:t>
      </w:r>
      <w:r>
        <w:rPr>
          <w:rFonts w:hint="eastAsia"/>
        </w:rPr>
        <w:t>，再次采集</w:t>
      </w:r>
      <w:r>
        <w:rPr>
          <w:rFonts w:hint="eastAsia"/>
        </w:rPr>
        <w:t>3</w:t>
      </w:r>
      <w:r>
        <w:t>2</w:t>
      </w:r>
      <w:r>
        <w:t>次</w:t>
      </w:r>
      <w:r>
        <w:t>trng_sout</w:t>
      </w:r>
      <w:r>
        <w:t>信号</w:t>
      </w:r>
      <w:r>
        <w:rPr>
          <w:rFonts w:hint="eastAsia"/>
        </w:rPr>
        <w:t>的值</w:t>
      </w:r>
      <w:r>
        <w:rPr>
          <w:rFonts w:hint="eastAsia"/>
        </w:rPr>
        <w:t xml:space="preserve"> </w:t>
      </w:r>
      <w:r>
        <w:rPr>
          <w:rFonts w:hint="eastAsia"/>
        </w:rPr>
        <w:t>。</w:t>
      </w:r>
    </w:p>
    <w:p w:rsidR="005A4640" w:rsidRPr="005A4640" w:rsidRDefault="005A4640" w:rsidP="005A4640"/>
    <w:p w:rsidR="007D3B69" w:rsidRDefault="00C91545" w:rsidP="00FF6CDC">
      <w:pPr>
        <w:pStyle w:val="2"/>
        <w:spacing w:before="156" w:after="156"/>
        <w:ind w:left="843" w:hanging="843"/>
      </w:pPr>
      <w:r>
        <w:t>Basic Block Diagram</w:t>
      </w:r>
    </w:p>
    <w:p w:rsidR="0043639B" w:rsidRDefault="0043639B" w:rsidP="0043639B">
      <w:pPr>
        <w:keepNext/>
        <w:spacing w:line="360" w:lineRule="auto"/>
        <w:jc w:val="center"/>
      </w:pPr>
      <w:r>
        <w:object w:dxaOrig="4500" w:dyaOrig="3570">
          <v:shape id="_x0000_i1039" type="#_x0000_t75" style="width:225pt;height:178.85pt" o:ole="">
            <v:imagedata r:id="rId80" o:title=""/>
          </v:shape>
          <o:OLEObject Type="Embed" ProgID="Visio.Drawing.15" ShapeID="_x0000_i1039" DrawAspect="Content" ObjectID="_1711196476" r:id="rId81"/>
        </w:object>
      </w:r>
    </w:p>
    <w:p w:rsidR="0043639B" w:rsidRDefault="0043639B" w:rsidP="0043639B">
      <w:pPr>
        <w:pStyle w:val="af7"/>
        <w:jc w:val="center"/>
      </w:pPr>
      <w:bookmarkStart w:id="30" w:name="_Toc65663259"/>
      <w:r>
        <w:t xml:space="preserve">Figure </w:t>
      </w:r>
      <w:r w:rsidR="00DF290F">
        <w:rPr>
          <w:noProof/>
        </w:rPr>
        <w:fldChar w:fldCharType="begin"/>
      </w:r>
      <w:r w:rsidR="00DF290F">
        <w:rPr>
          <w:noProof/>
        </w:rPr>
        <w:instrText xml:space="preserve"> SEQ Figure \* ARABIC </w:instrText>
      </w:r>
      <w:r w:rsidR="00DF290F">
        <w:rPr>
          <w:noProof/>
        </w:rPr>
        <w:fldChar w:fldCharType="separate"/>
      </w:r>
      <w:r>
        <w:rPr>
          <w:noProof/>
        </w:rPr>
        <w:t>1</w:t>
      </w:r>
      <w:r w:rsidR="00DF290F">
        <w:rPr>
          <w:noProof/>
        </w:rPr>
        <w:fldChar w:fldCharType="end"/>
      </w:r>
      <w:r>
        <w:t xml:space="preserve"> TRNG Diagram</w:t>
      </w:r>
      <w:bookmarkEnd w:id="30"/>
    </w:p>
    <w:p w:rsidR="0043639B" w:rsidRDefault="0043639B" w:rsidP="0043639B">
      <w:pPr>
        <w:ind w:firstLine="420"/>
      </w:pPr>
      <w:r>
        <w:rPr>
          <w:rFonts w:hint="eastAsia"/>
        </w:rPr>
        <w:t>T</w:t>
      </w:r>
      <w:r>
        <w:t xml:space="preserve">RNG </w:t>
      </w:r>
      <w:r>
        <w:t>主要</w:t>
      </w:r>
      <w:r>
        <w:rPr>
          <w:rFonts w:hint="eastAsia"/>
        </w:rPr>
        <w:t xml:space="preserve"> </w:t>
      </w:r>
      <w:r>
        <w:rPr>
          <w:rFonts w:hint="eastAsia"/>
        </w:rPr>
        <w:t>由以下几个主要</w:t>
      </w:r>
      <w:r>
        <w:rPr>
          <w:rFonts w:hint="eastAsia"/>
        </w:rPr>
        <w:t xml:space="preserve"> </w:t>
      </w:r>
      <w:r>
        <w:rPr>
          <w:rFonts w:hint="eastAsia"/>
        </w:rPr>
        <w:t>模块组成：</w:t>
      </w:r>
    </w:p>
    <w:p w:rsidR="0043639B" w:rsidRDefault="0043639B" w:rsidP="001875FA">
      <w:pPr>
        <w:pStyle w:val="a9"/>
        <w:numPr>
          <w:ilvl w:val="0"/>
          <w:numId w:val="14"/>
        </w:numPr>
        <w:spacing w:line="240" w:lineRule="auto"/>
        <w:ind w:firstLineChars="0"/>
        <w:jc w:val="both"/>
      </w:pPr>
      <w:r>
        <w:rPr>
          <w:rFonts w:hint="eastAsia"/>
        </w:rPr>
        <w:t>A</w:t>
      </w:r>
      <w:r>
        <w:t>PB Interface</w:t>
      </w:r>
      <w:r>
        <w:rPr>
          <w:rFonts w:hint="eastAsia"/>
        </w:rPr>
        <w:t>：</w:t>
      </w:r>
      <w:r>
        <w:t>寄存器控制</w:t>
      </w:r>
      <w:r>
        <w:rPr>
          <w:rFonts w:hint="eastAsia"/>
        </w:rPr>
        <w:t>，</w:t>
      </w:r>
      <w:r>
        <w:t>状态机上报等</w:t>
      </w:r>
      <w:r>
        <w:rPr>
          <w:rFonts w:hint="eastAsia"/>
        </w:rPr>
        <w:t>；</w:t>
      </w:r>
    </w:p>
    <w:p w:rsidR="0043639B" w:rsidRDefault="0043639B" w:rsidP="001875FA">
      <w:pPr>
        <w:pStyle w:val="a9"/>
        <w:numPr>
          <w:ilvl w:val="0"/>
          <w:numId w:val="14"/>
        </w:numPr>
        <w:spacing w:line="240" w:lineRule="auto"/>
        <w:ind w:firstLineChars="0"/>
        <w:jc w:val="both"/>
      </w:pPr>
      <w:r>
        <w:rPr>
          <w:rFonts w:hint="eastAsia"/>
        </w:rPr>
        <w:t>T</w:t>
      </w:r>
      <w:r>
        <w:t>RNG CORE</w:t>
      </w:r>
      <w:r>
        <w:rPr>
          <w:rFonts w:hint="eastAsia"/>
        </w:rPr>
        <w:t>：</w:t>
      </w:r>
      <w:r>
        <w:rPr>
          <w:rFonts w:hint="eastAsia"/>
        </w:rPr>
        <w:t>T</w:t>
      </w:r>
      <w:r>
        <w:t xml:space="preserve">RNG </w:t>
      </w:r>
      <w:r>
        <w:t>控制逻辑</w:t>
      </w:r>
      <w:r>
        <w:rPr>
          <w:rFonts w:hint="eastAsia"/>
        </w:rPr>
        <w:t>，</w:t>
      </w:r>
      <w:r>
        <w:t>采样逻辑</w:t>
      </w:r>
      <w:r>
        <w:rPr>
          <w:rFonts w:hint="eastAsia"/>
        </w:rPr>
        <w:t>；</w:t>
      </w:r>
    </w:p>
    <w:p w:rsidR="0043639B" w:rsidRDefault="0043639B" w:rsidP="001875FA">
      <w:pPr>
        <w:pStyle w:val="a9"/>
        <w:numPr>
          <w:ilvl w:val="0"/>
          <w:numId w:val="14"/>
        </w:numPr>
        <w:spacing w:line="240" w:lineRule="auto"/>
        <w:ind w:firstLineChars="0"/>
        <w:jc w:val="both"/>
      </w:pPr>
      <w:r>
        <w:rPr>
          <w:rFonts w:hint="eastAsia"/>
        </w:rPr>
        <w:t>Analog</w:t>
      </w:r>
      <w:r>
        <w:t xml:space="preserve"> TRNG</w:t>
      </w:r>
      <w:r>
        <w:rPr>
          <w:rFonts w:hint="eastAsia"/>
        </w:rPr>
        <w:t>：</w:t>
      </w:r>
      <w:r>
        <w:rPr>
          <w:rFonts w:hint="eastAsia"/>
        </w:rPr>
        <w:t>T</w:t>
      </w:r>
      <w:r>
        <w:t xml:space="preserve">RNG </w:t>
      </w:r>
      <w:r>
        <w:t>模拟模块</w:t>
      </w:r>
      <w:r>
        <w:rPr>
          <w:rFonts w:hint="eastAsia"/>
        </w:rPr>
        <w:t>；</w:t>
      </w:r>
    </w:p>
    <w:p w:rsidR="0043639B" w:rsidRPr="0043639B" w:rsidRDefault="0043639B" w:rsidP="0043639B"/>
    <w:p w:rsidR="007D3B69" w:rsidRDefault="00C91545" w:rsidP="00FF6CDC">
      <w:pPr>
        <w:pStyle w:val="2"/>
        <w:spacing w:before="156" w:after="156"/>
        <w:ind w:left="843" w:hanging="843"/>
      </w:pPr>
      <w:r>
        <w:t>TRNG Register</w:t>
      </w:r>
    </w:p>
    <w:p w:rsidR="007D3B69" w:rsidRDefault="00C91545" w:rsidP="000C4E2D">
      <w:pPr>
        <w:pStyle w:val="3"/>
        <w:spacing w:before="156" w:after="156"/>
        <w:ind w:left="964" w:hanging="964"/>
      </w:pPr>
      <w:r>
        <w:t>TRNG_CTRL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KEY_PRO</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Write protect KEY = 0xF5</w:t>
            </w:r>
          </w:p>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23:1</w:t>
            </w:r>
          </w:p>
        </w:tc>
        <w:tc>
          <w:tcPr>
            <w:tcW w:w="864" w:type="dxa"/>
          </w:tcPr>
          <w:p w:rsidR="007D3B69" w:rsidRDefault="00C91545">
            <w:r>
              <w:t>RO</w:t>
            </w:r>
          </w:p>
        </w:tc>
        <w:tc>
          <w:tcPr>
            <w:tcW w:w="5040" w:type="dxa"/>
          </w:tcPr>
          <w:p w:rsidR="007D3B69" w:rsidRDefault="007D3B69"/>
        </w:tc>
        <w:tc>
          <w:tcPr>
            <w:tcW w:w="1008" w:type="dxa"/>
          </w:tcPr>
          <w:p w:rsidR="007D3B69" w:rsidRDefault="00C91545">
            <w:r>
              <w:t>23'h0</w:t>
            </w:r>
          </w:p>
        </w:tc>
      </w:tr>
      <w:tr w:rsidR="007D3B69" w:rsidTr="007D3B69">
        <w:tc>
          <w:tcPr>
            <w:tcW w:w="1440" w:type="dxa"/>
          </w:tcPr>
          <w:p w:rsidR="007D3B69" w:rsidRDefault="00C91545">
            <w:r>
              <w:t>TRNG_EN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1:start the CRYPTO engine</w:t>
            </w:r>
            <w:r>
              <w:br/>
              <w:t>0:stop the CRYPTO engine</w:t>
            </w:r>
          </w:p>
        </w:tc>
        <w:tc>
          <w:tcPr>
            <w:tcW w:w="1008" w:type="dxa"/>
          </w:tcPr>
          <w:p w:rsidR="007D3B69" w:rsidRDefault="00C91545">
            <w:r>
              <w:t>1'h0</w:t>
            </w:r>
          </w:p>
        </w:tc>
      </w:tr>
    </w:tbl>
    <w:p w:rsidR="007D3B69" w:rsidRDefault="00C91545" w:rsidP="000C4E2D">
      <w:pPr>
        <w:pStyle w:val="3"/>
        <w:spacing w:before="156" w:after="156"/>
        <w:ind w:left="964" w:hanging="964"/>
      </w:pPr>
      <w:r>
        <w:t>TRNG_CONFIG</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KEY_PRO</w:t>
            </w:r>
          </w:p>
        </w:tc>
        <w:tc>
          <w:tcPr>
            <w:tcW w:w="1008" w:type="dxa"/>
          </w:tcPr>
          <w:p w:rsidR="007D3B69" w:rsidRDefault="00C91545">
            <w:r>
              <w:t>31:24</w:t>
            </w:r>
          </w:p>
        </w:tc>
        <w:tc>
          <w:tcPr>
            <w:tcW w:w="864" w:type="dxa"/>
          </w:tcPr>
          <w:p w:rsidR="007D3B69" w:rsidRDefault="00C91545">
            <w:r>
              <w:t>RW</w:t>
            </w:r>
          </w:p>
        </w:tc>
        <w:tc>
          <w:tcPr>
            <w:tcW w:w="5040" w:type="dxa"/>
          </w:tcPr>
          <w:p w:rsidR="007D3B69" w:rsidRDefault="00C91545">
            <w:r>
              <w:t>Write protect KEY = 0xF5</w:t>
            </w:r>
          </w:p>
        </w:tc>
        <w:tc>
          <w:tcPr>
            <w:tcW w:w="1008" w:type="dxa"/>
          </w:tcPr>
          <w:p w:rsidR="007D3B69" w:rsidRDefault="00C91545">
            <w:r>
              <w:t>8'h0</w:t>
            </w:r>
          </w:p>
        </w:tc>
      </w:tr>
      <w:tr w:rsidR="007D3B69" w:rsidTr="007D3B69">
        <w:tc>
          <w:tcPr>
            <w:tcW w:w="1440" w:type="dxa"/>
          </w:tcPr>
          <w:p w:rsidR="007D3B69" w:rsidRDefault="00C91545">
            <w:r>
              <w:t>Reserved</w:t>
            </w:r>
          </w:p>
        </w:tc>
        <w:tc>
          <w:tcPr>
            <w:tcW w:w="1008" w:type="dxa"/>
          </w:tcPr>
          <w:p w:rsidR="007D3B69" w:rsidRDefault="00C91545">
            <w:r>
              <w:t>23:17</w:t>
            </w:r>
          </w:p>
        </w:tc>
        <w:tc>
          <w:tcPr>
            <w:tcW w:w="864" w:type="dxa"/>
          </w:tcPr>
          <w:p w:rsidR="007D3B69" w:rsidRDefault="00C91545">
            <w:r>
              <w:t>RO</w:t>
            </w:r>
          </w:p>
        </w:tc>
        <w:tc>
          <w:tcPr>
            <w:tcW w:w="5040" w:type="dxa"/>
          </w:tcPr>
          <w:p w:rsidR="007D3B69" w:rsidRDefault="007D3B69"/>
        </w:tc>
        <w:tc>
          <w:tcPr>
            <w:tcW w:w="1008" w:type="dxa"/>
          </w:tcPr>
          <w:p w:rsidR="007D3B69" w:rsidRDefault="00C91545">
            <w:r>
              <w:t>7'h0</w:t>
            </w:r>
          </w:p>
        </w:tc>
      </w:tr>
      <w:tr w:rsidR="007D3B69" w:rsidTr="007D3B69">
        <w:tc>
          <w:tcPr>
            <w:tcW w:w="1440" w:type="dxa"/>
          </w:tcPr>
          <w:p w:rsidR="007D3B69" w:rsidRDefault="00C91545">
            <w:r>
              <w:t>seed_ext</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ext seed control</w:t>
            </w:r>
          </w:p>
        </w:tc>
        <w:tc>
          <w:tcPr>
            <w:tcW w:w="1008" w:type="dxa"/>
          </w:tcPr>
          <w:p w:rsidR="007D3B69" w:rsidRDefault="00C91545">
            <w:r>
              <w:t>1'h0</w:t>
            </w:r>
          </w:p>
        </w:tc>
      </w:tr>
      <w:tr w:rsidR="007D3B69" w:rsidTr="007D3B69">
        <w:tc>
          <w:tcPr>
            <w:tcW w:w="1440" w:type="dxa"/>
          </w:tcPr>
          <w:p w:rsidR="007D3B69" w:rsidRDefault="00C91545">
            <w:r>
              <w:t>Reserved</w:t>
            </w:r>
          </w:p>
        </w:tc>
        <w:tc>
          <w:tcPr>
            <w:tcW w:w="1008" w:type="dxa"/>
          </w:tcPr>
          <w:p w:rsidR="007D3B69" w:rsidRDefault="00C91545">
            <w:r>
              <w:t>15:10</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COLD_TIME</w:t>
            </w:r>
          </w:p>
        </w:tc>
        <w:tc>
          <w:tcPr>
            <w:tcW w:w="1008" w:type="dxa"/>
          </w:tcPr>
          <w:p w:rsidR="007D3B69" w:rsidRDefault="00C91545">
            <w:r>
              <w:t>9:8</w:t>
            </w:r>
          </w:p>
        </w:tc>
        <w:tc>
          <w:tcPr>
            <w:tcW w:w="864" w:type="dxa"/>
          </w:tcPr>
          <w:p w:rsidR="007D3B69" w:rsidRDefault="00C91545">
            <w:r>
              <w:t>RW</w:t>
            </w:r>
          </w:p>
        </w:tc>
        <w:tc>
          <w:tcPr>
            <w:tcW w:w="5040" w:type="dxa"/>
          </w:tcPr>
          <w:p w:rsidR="007D3B69" w:rsidRDefault="00C91545">
            <w:r>
              <w:t>Cold warm up time in apb clock cycles, wait cycles after Power On Reset</w:t>
            </w:r>
            <w:r>
              <w:br/>
              <w:t>0x0:2^22</w:t>
            </w:r>
            <w:r>
              <w:br/>
              <w:t>0x1:2^23</w:t>
            </w:r>
            <w:r>
              <w:br/>
              <w:t>0x2:2^24</w:t>
            </w:r>
            <w:r>
              <w:br/>
              <w:t>0x3:2^25</w:t>
            </w:r>
          </w:p>
        </w:tc>
        <w:tc>
          <w:tcPr>
            <w:tcW w:w="1008" w:type="dxa"/>
          </w:tcPr>
          <w:p w:rsidR="007D3B69" w:rsidRDefault="00C91545">
            <w:r>
              <w:t>2'h2</w:t>
            </w:r>
          </w:p>
        </w:tc>
      </w:tr>
      <w:tr w:rsidR="007D3B69" w:rsidTr="007D3B69">
        <w:tc>
          <w:tcPr>
            <w:tcW w:w="1440" w:type="dxa"/>
          </w:tcPr>
          <w:p w:rsidR="007D3B69" w:rsidRDefault="00C91545">
            <w:r>
              <w:t>Reserved</w:t>
            </w:r>
          </w:p>
        </w:tc>
        <w:tc>
          <w:tcPr>
            <w:tcW w:w="1008" w:type="dxa"/>
          </w:tcPr>
          <w:p w:rsidR="007D3B69" w:rsidRDefault="00C91545">
            <w:r>
              <w:t>7:6</w:t>
            </w:r>
          </w:p>
        </w:tc>
        <w:tc>
          <w:tcPr>
            <w:tcW w:w="864" w:type="dxa"/>
          </w:tcPr>
          <w:p w:rsidR="007D3B69" w:rsidRDefault="00C91545">
            <w:r>
              <w:t>RO</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HOT_TIME</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Hot warm up time in apb clock cycles, wait cycles after trng analog part power on</w:t>
            </w:r>
            <w:r>
              <w:br/>
              <w:t>0x0:2^16</w:t>
            </w:r>
            <w:r>
              <w:br/>
              <w:t>0x1:2^17</w:t>
            </w:r>
            <w:r>
              <w:br/>
              <w:t>0x2:2^18</w:t>
            </w:r>
            <w:r>
              <w:br/>
              <w:t>0x3:2^19</w:t>
            </w:r>
          </w:p>
        </w:tc>
        <w:tc>
          <w:tcPr>
            <w:tcW w:w="1008" w:type="dxa"/>
          </w:tcPr>
          <w:p w:rsidR="007D3B69" w:rsidRDefault="00C91545">
            <w:r>
              <w:t>2'h2</w:t>
            </w:r>
          </w:p>
        </w:tc>
      </w:tr>
      <w:tr w:rsidR="007D3B69" w:rsidTr="007D3B69">
        <w:tc>
          <w:tcPr>
            <w:tcW w:w="1440" w:type="dxa"/>
          </w:tcPr>
          <w:p w:rsidR="007D3B69" w:rsidRDefault="00C91545">
            <w:r>
              <w:t>Reserved</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DELAY_TIME</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Delay time in apb clock cycles, wait cycles before next bit capture, capture 32 bits total</w:t>
            </w:r>
            <w:r>
              <w:br/>
              <w:t>0x0:2^9</w:t>
            </w:r>
            <w:r>
              <w:br/>
              <w:t>0x1:2^10</w:t>
            </w:r>
            <w:r>
              <w:br/>
              <w:t>0x2:2^11</w:t>
            </w:r>
            <w:r>
              <w:br/>
              <w:t>0x3:2^12</w:t>
            </w:r>
            <w:r>
              <w:br/>
              <w:t>0x4:2^13</w:t>
            </w:r>
            <w:r>
              <w:br/>
              <w:t>0x5:2^14</w:t>
            </w:r>
            <w:r>
              <w:br/>
            </w:r>
            <w:r>
              <w:lastRenderedPageBreak/>
              <w:t>0x6:2^15</w:t>
            </w:r>
            <w:r>
              <w:br/>
              <w:t>0x7:2^16</w:t>
            </w:r>
            <w:r>
              <w:br/>
            </w:r>
          </w:p>
        </w:tc>
        <w:tc>
          <w:tcPr>
            <w:tcW w:w="1008" w:type="dxa"/>
          </w:tcPr>
          <w:p w:rsidR="007D3B69" w:rsidRDefault="00C91545">
            <w:r>
              <w:lastRenderedPageBreak/>
              <w:t>3'h4</w:t>
            </w:r>
          </w:p>
        </w:tc>
      </w:tr>
    </w:tbl>
    <w:p w:rsidR="007D3B69" w:rsidRDefault="00C91545" w:rsidP="000C4E2D">
      <w:pPr>
        <w:pStyle w:val="3"/>
        <w:spacing w:before="156" w:after="156"/>
        <w:ind w:left="964" w:hanging="964"/>
      </w:pPr>
      <w:r>
        <w:lastRenderedPageBreak/>
        <w:t>TRNG_STATUS</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DREADY</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1: Random data is ready for read</w:t>
            </w:r>
            <w:r>
              <w:br/>
              <w:t>0: not ready</w:t>
            </w:r>
            <w:r>
              <w:br/>
              <w:t>Return to 0 when the TRNG_DATA is read</w:t>
            </w:r>
          </w:p>
        </w:tc>
        <w:tc>
          <w:tcPr>
            <w:tcW w:w="1008" w:type="dxa"/>
          </w:tcPr>
          <w:p w:rsidR="007D3B69" w:rsidRDefault="00C91545">
            <w:r>
              <w:t>1'h0</w:t>
            </w:r>
          </w:p>
        </w:tc>
      </w:tr>
    </w:tbl>
    <w:p w:rsidR="007D3B69" w:rsidRDefault="00C91545" w:rsidP="000C4E2D">
      <w:pPr>
        <w:pStyle w:val="3"/>
        <w:spacing w:before="156" w:after="156"/>
        <w:ind w:left="964" w:hanging="964"/>
      </w:pPr>
      <w:r>
        <w:t>TRNG_INT_EN</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DREADY</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enable DREADY interrupt.</w:t>
            </w:r>
            <w:r>
              <w:br/>
              <w:t>0: ignore</w:t>
            </w:r>
          </w:p>
        </w:tc>
        <w:tc>
          <w:tcPr>
            <w:tcW w:w="1008" w:type="dxa"/>
          </w:tcPr>
          <w:p w:rsidR="007D3B69" w:rsidRDefault="00C91545">
            <w:r>
              <w:t>1'h0</w:t>
            </w:r>
          </w:p>
        </w:tc>
      </w:tr>
    </w:tbl>
    <w:p w:rsidR="007D3B69" w:rsidRDefault="00C91545" w:rsidP="000C4E2D">
      <w:pPr>
        <w:pStyle w:val="3"/>
        <w:spacing w:before="156" w:after="156"/>
        <w:ind w:left="964" w:hanging="964"/>
      </w:pPr>
      <w:r>
        <w:t>TRNG_INT_DIS</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DREADY</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disable DREADY interrupt.</w:t>
            </w:r>
            <w:r>
              <w:br/>
              <w:t>0: ignore</w:t>
            </w:r>
          </w:p>
        </w:tc>
        <w:tc>
          <w:tcPr>
            <w:tcW w:w="1008" w:type="dxa"/>
          </w:tcPr>
          <w:p w:rsidR="007D3B69" w:rsidRDefault="00C91545">
            <w:r>
              <w:t>1'h0</w:t>
            </w:r>
          </w:p>
        </w:tc>
      </w:tr>
    </w:tbl>
    <w:p w:rsidR="007D3B69" w:rsidRDefault="00C91545" w:rsidP="000C4E2D">
      <w:pPr>
        <w:pStyle w:val="3"/>
        <w:spacing w:before="156" w:after="156"/>
        <w:ind w:left="964" w:hanging="964"/>
      </w:pPr>
      <w:r>
        <w:t>TRNG_INT_MASK</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7D3B69"/>
        </w:tc>
        <w:tc>
          <w:tcPr>
            <w:tcW w:w="1008" w:type="dxa"/>
          </w:tcPr>
          <w:p w:rsidR="007D3B69" w:rsidRDefault="00C91545">
            <w:r>
              <w:t>31'h0</w:t>
            </w:r>
          </w:p>
        </w:tc>
      </w:tr>
      <w:tr w:rsidR="007D3B69" w:rsidTr="007D3B69">
        <w:tc>
          <w:tcPr>
            <w:tcW w:w="1440" w:type="dxa"/>
          </w:tcPr>
          <w:p w:rsidR="007D3B69" w:rsidRDefault="00C91545">
            <w:r>
              <w:t>DREADY</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DREADY interrupt enabled</w:t>
            </w:r>
            <w:r>
              <w:br/>
              <w:t>0: DREADY interrupt disabled</w:t>
            </w:r>
            <w:r>
              <w:br/>
            </w:r>
          </w:p>
        </w:tc>
        <w:tc>
          <w:tcPr>
            <w:tcW w:w="1008" w:type="dxa"/>
          </w:tcPr>
          <w:p w:rsidR="007D3B69" w:rsidRDefault="00C91545">
            <w:r>
              <w:t>1'h0</w:t>
            </w:r>
          </w:p>
        </w:tc>
      </w:tr>
    </w:tbl>
    <w:p w:rsidR="007D3B69" w:rsidRDefault="00C91545" w:rsidP="000C4E2D">
      <w:pPr>
        <w:pStyle w:val="3"/>
        <w:spacing w:before="156" w:after="156"/>
        <w:ind w:left="964" w:hanging="964"/>
      </w:pPr>
      <w:r>
        <w:lastRenderedPageBreak/>
        <w:t>TRNG_DATA</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TRNG_DATA</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The True Random  data, read only</w:t>
            </w:r>
          </w:p>
        </w:tc>
        <w:tc>
          <w:tcPr>
            <w:tcW w:w="1008" w:type="dxa"/>
          </w:tcPr>
          <w:p w:rsidR="007D3B69" w:rsidRDefault="00C91545">
            <w:r>
              <w:t>32'h0</w:t>
            </w:r>
          </w:p>
        </w:tc>
      </w:tr>
    </w:tbl>
    <w:p w:rsidR="007D3B69" w:rsidRDefault="00C91545" w:rsidP="000C4E2D">
      <w:pPr>
        <w:pStyle w:val="3"/>
        <w:spacing w:before="156" w:after="156"/>
        <w:ind w:left="964" w:hanging="964"/>
      </w:pPr>
      <w:r>
        <w:t>TRNG_TEST</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31:12</w:t>
            </w:r>
          </w:p>
        </w:tc>
        <w:tc>
          <w:tcPr>
            <w:tcW w:w="864" w:type="dxa"/>
          </w:tcPr>
          <w:p w:rsidR="007D3B69" w:rsidRDefault="00C91545">
            <w:r>
              <w:t>RO</w:t>
            </w:r>
          </w:p>
        </w:tc>
        <w:tc>
          <w:tcPr>
            <w:tcW w:w="5040" w:type="dxa"/>
          </w:tcPr>
          <w:p w:rsidR="007D3B69" w:rsidRDefault="007D3B69"/>
        </w:tc>
        <w:tc>
          <w:tcPr>
            <w:tcW w:w="1008" w:type="dxa"/>
          </w:tcPr>
          <w:p w:rsidR="007D3B69" w:rsidRDefault="00C91545">
            <w:r>
              <w:t>20'h0</w:t>
            </w:r>
          </w:p>
        </w:tc>
      </w:tr>
      <w:tr w:rsidR="007D3B69" w:rsidTr="007D3B69">
        <w:tc>
          <w:tcPr>
            <w:tcW w:w="1440" w:type="dxa"/>
          </w:tcPr>
          <w:p w:rsidR="007D3B69" w:rsidRDefault="00C91545">
            <w:r>
              <w:t>TEST_CFG</w:t>
            </w:r>
          </w:p>
        </w:tc>
        <w:tc>
          <w:tcPr>
            <w:tcW w:w="1008" w:type="dxa"/>
          </w:tcPr>
          <w:p w:rsidR="007D3B69" w:rsidRDefault="00C91545">
            <w:r>
              <w:t>11:8</w:t>
            </w:r>
          </w:p>
        </w:tc>
        <w:tc>
          <w:tcPr>
            <w:tcW w:w="864" w:type="dxa"/>
          </w:tcPr>
          <w:p w:rsidR="007D3B69" w:rsidRDefault="00C91545">
            <w:r>
              <w:t>RW</w:t>
            </w:r>
          </w:p>
        </w:tc>
        <w:tc>
          <w:tcPr>
            <w:tcW w:w="5040" w:type="dxa"/>
          </w:tcPr>
          <w:p w:rsidR="007D3B69" w:rsidRDefault="00C91545">
            <w:r>
              <w:t>Test Mode</w:t>
            </w:r>
            <w:r>
              <w:t>：</w:t>
            </w:r>
            <w:r>
              <w:t>control config</w:t>
            </w:r>
          </w:p>
        </w:tc>
        <w:tc>
          <w:tcPr>
            <w:tcW w:w="1008" w:type="dxa"/>
          </w:tcPr>
          <w:p w:rsidR="007D3B69" w:rsidRDefault="00C91545">
            <w:r>
              <w:t>4'h0</w:t>
            </w:r>
          </w:p>
        </w:tc>
      </w:tr>
      <w:tr w:rsidR="007D3B69" w:rsidTr="007D3B69">
        <w:tc>
          <w:tcPr>
            <w:tcW w:w="1440" w:type="dxa"/>
          </w:tcPr>
          <w:p w:rsidR="007D3B69" w:rsidRDefault="00C91545">
            <w:r>
              <w:t>Reserved</w:t>
            </w:r>
          </w:p>
        </w:tc>
        <w:tc>
          <w:tcPr>
            <w:tcW w:w="1008" w:type="dxa"/>
          </w:tcPr>
          <w:p w:rsidR="007D3B69" w:rsidRDefault="00C91545">
            <w:r>
              <w:t>7:2</w:t>
            </w:r>
          </w:p>
        </w:tc>
        <w:tc>
          <w:tcPr>
            <w:tcW w:w="864" w:type="dxa"/>
          </w:tcPr>
          <w:p w:rsidR="007D3B69" w:rsidRDefault="00C91545">
            <w:r>
              <w:t>RO</w:t>
            </w:r>
          </w:p>
        </w:tc>
        <w:tc>
          <w:tcPr>
            <w:tcW w:w="5040" w:type="dxa"/>
          </w:tcPr>
          <w:p w:rsidR="007D3B69" w:rsidRDefault="007D3B69"/>
        </w:tc>
        <w:tc>
          <w:tcPr>
            <w:tcW w:w="1008" w:type="dxa"/>
          </w:tcPr>
          <w:p w:rsidR="007D3B69" w:rsidRDefault="00C91545">
            <w:r>
              <w:t>6'h0</w:t>
            </w:r>
          </w:p>
        </w:tc>
      </w:tr>
      <w:tr w:rsidR="007D3B69" w:rsidTr="007D3B69">
        <w:tc>
          <w:tcPr>
            <w:tcW w:w="1440" w:type="dxa"/>
          </w:tcPr>
          <w:p w:rsidR="007D3B69" w:rsidRDefault="00C91545">
            <w:r>
              <w:t>TEST_PD</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Test Mode</w:t>
            </w:r>
            <w:r>
              <w:t>：</w:t>
            </w:r>
            <w:r>
              <w:t>Power Down Control</w:t>
            </w:r>
          </w:p>
        </w:tc>
        <w:tc>
          <w:tcPr>
            <w:tcW w:w="1008" w:type="dxa"/>
          </w:tcPr>
          <w:p w:rsidR="007D3B69" w:rsidRDefault="00C91545">
            <w:r>
              <w:t>1'h0</w:t>
            </w:r>
          </w:p>
        </w:tc>
      </w:tr>
      <w:tr w:rsidR="007D3B69" w:rsidTr="007D3B69">
        <w:tc>
          <w:tcPr>
            <w:tcW w:w="1440" w:type="dxa"/>
          </w:tcPr>
          <w:p w:rsidR="007D3B69" w:rsidRDefault="00C91545">
            <w:r>
              <w:t>TEST_CTRL</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Test Mode</w:t>
            </w:r>
            <w:r>
              <w:t>：</w:t>
            </w:r>
            <w:r>
              <w:t>1 - enable</w:t>
            </w:r>
            <w:r>
              <w:t>；</w:t>
            </w:r>
            <w:r>
              <w:t>0-disable</w:t>
            </w:r>
          </w:p>
        </w:tc>
        <w:tc>
          <w:tcPr>
            <w:tcW w:w="1008" w:type="dxa"/>
          </w:tcPr>
          <w:p w:rsidR="007D3B69" w:rsidRDefault="00C91545">
            <w:r>
              <w:t>1'h0</w:t>
            </w:r>
          </w:p>
        </w:tc>
      </w:tr>
    </w:tbl>
    <w:p w:rsidR="007D3B69" w:rsidRDefault="00C91545" w:rsidP="000C4E2D">
      <w:pPr>
        <w:pStyle w:val="3"/>
        <w:spacing w:before="156" w:after="156"/>
        <w:ind w:left="964" w:hanging="964"/>
      </w:pPr>
      <w:r>
        <w:t>TRNG_VERSION</w:t>
      </w:r>
    </w:p>
    <w:p w:rsidR="007D3B69" w:rsidRDefault="00C91545">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VERSION_MINOR</w:t>
            </w:r>
          </w:p>
        </w:tc>
        <w:tc>
          <w:tcPr>
            <w:tcW w:w="1008" w:type="dxa"/>
          </w:tcPr>
          <w:p w:rsidR="007D3B69" w:rsidRDefault="00C91545">
            <w:r>
              <w:t>31:16</w:t>
            </w:r>
          </w:p>
        </w:tc>
        <w:tc>
          <w:tcPr>
            <w:tcW w:w="864" w:type="dxa"/>
          </w:tcPr>
          <w:p w:rsidR="007D3B69" w:rsidRDefault="00C91545">
            <w:r>
              <w:t>RO</w:t>
            </w:r>
          </w:p>
        </w:tc>
        <w:tc>
          <w:tcPr>
            <w:tcW w:w="5040" w:type="dxa"/>
          </w:tcPr>
          <w:p w:rsidR="007D3B69" w:rsidRDefault="00C91545">
            <w:r>
              <w:t>The current TRNG MINOR version</w:t>
            </w:r>
            <w:r>
              <w:br/>
              <w:t>ECO version</w:t>
            </w:r>
          </w:p>
        </w:tc>
        <w:tc>
          <w:tcPr>
            <w:tcW w:w="1008" w:type="dxa"/>
          </w:tcPr>
          <w:p w:rsidR="007D3B69" w:rsidRDefault="00C91545">
            <w:r>
              <w:t>16'h0</w:t>
            </w:r>
          </w:p>
        </w:tc>
      </w:tr>
      <w:tr w:rsidR="007D3B69" w:rsidTr="007D3B69">
        <w:tc>
          <w:tcPr>
            <w:tcW w:w="1440" w:type="dxa"/>
          </w:tcPr>
          <w:p w:rsidR="007D3B69" w:rsidRDefault="00C91545">
            <w:r>
              <w:t>VERSION_MAJOR</w:t>
            </w:r>
          </w:p>
        </w:tc>
        <w:tc>
          <w:tcPr>
            <w:tcW w:w="1008" w:type="dxa"/>
          </w:tcPr>
          <w:p w:rsidR="007D3B69" w:rsidRDefault="00C91545">
            <w:r>
              <w:t>15:0</w:t>
            </w:r>
          </w:p>
        </w:tc>
        <w:tc>
          <w:tcPr>
            <w:tcW w:w="864" w:type="dxa"/>
          </w:tcPr>
          <w:p w:rsidR="007D3B69" w:rsidRDefault="00C91545">
            <w:r>
              <w:t>RO</w:t>
            </w:r>
          </w:p>
        </w:tc>
        <w:tc>
          <w:tcPr>
            <w:tcW w:w="5040" w:type="dxa"/>
          </w:tcPr>
          <w:p w:rsidR="007D3B69" w:rsidRDefault="00C91545">
            <w:r>
              <w:t>The current TRNGO MAJOR version</w:t>
            </w:r>
            <w:r>
              <w:br/>
              <w:t>0x200:Venus</w:t>
            </w:r>
          </w:p>
        </w:tc>
        <w:tc>
          <w:tcPr>
            <w:tcW w:w="1008" w:type="dxa"/>
          </w:tcPr>
          <w:p w:rsidR="007D3B69" w:rsidRDefault="00C91545">
            <w:r>
              <w:t>16'h101</w:t>
            </w:r>
          </w:p>
        </w:tc>
      </w:tr>
    </w:tbl>
    <w:p w:rsidR="007D3B69" w:rsidRDefault="00C91545" w:rsidP="000C4E2D">
      <w:pPr>
        <w:pStyle w:val="3"/>
        <w:spacing w:before="156" w:after="156"/>
        <w:ind w:left="964" w:hanging="964"/>
      </w:pPr>
      <w:r>
        <w:t>TRNG_FEATURE</w:t>
      </w:r>
    </w:p>
    <w:p w:rsidR="007D3B69" w:rsidRDefault="00C91545">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Which feature parameter is enabled or disabled</w:t>
            </w:r>
          </w:p>
        </w:tc>
        <w:tc>
          <w:tcPr>
            <w:tcW w:w="1008" w:type="dxa"/>
          </w:tcPr>
          <w:p w:rsidR="007D3B69" w:rsidRDefault="00C91545">
            <w:r>
              <w:t>32'h0</w:t>
            </w:r>
          </w:p>
        </w:tc>
      </w:tr>
    </w:tbl>
    <w:p w:rsidR="007D3B69" w:rsidRDefault="00C91545">
      <w:r>
        <w:br w:type="page"/>
      </w:r>
    </w:p>
    <w:p w:rsidR="007D3B69" w:rsidRDefault="00C91545" w:rsidP="00FF6CDC">
      <w:pPr>
        <w:pStyle w:val="10"/>
        <w:spacing w:before="156" w:after="156"/>
        <w:ind w:left="643" w:hanging="643"/>
      </w:pPr>
      <w:r>
        <w:lastRenderedPageBreak/>
        <w:t>KEYSENSE</w:t>
      </w:r>
    </w:p>
    <w:p w:rsidR="007D3B69" w:rsidRDefault="00C91545" w:rsidP="00FF6CDC">
      <w:pPr>
        <w:pStyle w:val="2"/>
        <w:spacing w:before="156" w:after="156"/>
        <w:ind w:left="843" w:hanging="843"/>
      </w:pPr>
      <w:r>
        <w:t>Introduction</w:t>
      </w:r>
    </w:p>
    <w:p w:rsidR="00EF76F9" w:rsidRDefault="00EF76F9" w:rsidP="00EF76F9">
      <w:pPr>
        <w:pStyle w:val="a9"/>
        <w:ind w:left="360" w:firstLineChars="0" w:firstLine="0"/>
        <w:rPr>
          <w:rFonts w:cstheme="minorHAnsi"/>
          <w:color w:val="000000" w:themeColor="text1"/>
          <w:szCs w:val="24"/>
        </w:rPr>
      </w:pPr>
      <w:r>
        <w:rPr>
          <w:rFonts w:cstheme="minorHAnsi" w:hint="eastAsia"/>
          <w:color w:val="000000" w:themeColor="text1"/>
          <w:szCs w:val="24"/>
        </w:rPr>
        <w:t>T</w:t>
      </w:r>
      <w:r>
        <w:rPr>
          <w:rFonts w:cstheme="minorHAnsi"/>
          <w:color w:val="000000" w:themeColor="text1"/>
          <w:szCs w:val="24"/>
        </w:rPr>
        <w:t xml:space="preserve">he keysense generates the key sense wakeup signal and ADC hardware trigger signal for key measure. </w:t>
      </w:r>
    </w:p>
    <w:p w:rsidR="00EF76F9" w:rsidRDefault="00EF76F9" w:rsidP="00EF76F9">
      <w:pPr>
        <w:pStyle w:val="a9"/>
        <w:ind w:left="360" w:firstLineChars="0" w:firstLine="0"/>
        <w:jc w:val="center"/>
        <w:rPr>
          <w:rFonts w:cstheme="minorHAnsi"/>
          <w:color w:val="000000" w:themeColor="text1"/>
          <w:szCs w:val="24"/>
        </w:rPr>
      </w:pPr>
      <w:r>
        <w:rPr>
          <w:rFonts w:cstheme="minorHAnsi"/>
          <w:noProof/>
          <w:color w:val="000000" w:themeColor="text1"/>
          <w:szCs w:val="24"/>
        </w:rPr>
        <w:drawing>
          <wp:inline distT="0" distB="0" distL="0" distR="0" wp14:anchorId="29D2649C" wp14:editId="076A727E">
            <wp:extent cx="5274310" cy="30549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view.png"/>
                    <pic:cNvPicPr/>
                  </pic:nvPicPr>
                  <pic:blipFill>
                    <a:blip r:embed="rId82">
                      <a:extLst>
                        <a:ext uri="{28A0092B-C50C-407E-A947-70E740481C1C}">
                          <a14:useLocalDpi xmlns:a14="http://schemas.microsoft.com/office/drawing/2010/main" val="0"/>
                        </a:ext>
                      </a:extLst>
                    </a:blip>
                    <a:stretch>
                      <a:fillRect/>
                    </a:stretch>
                  </pic:blipFill>
                  <pic:spPr>
                    <a:xfrm>
                      <a:off x="0" y="0"/>
                      <a:ext cx="5274310" cy="3054985"/>
                    </a:xfrm>
                    <a:prstGeom prst="rect">
                      <a:avLst/>
                    </a:prstGeom>
                  </pic:spPr>
                </pic:pic>
              </a:graphicData>
            </a:graphic>
          </wp:inline>
        </w:drawing>
      </w:r>
    </w:p>
    <w:p w:rsidR="00EF76F9" w:rsidRDefault="00EF76F9" w:rsidP="00EF76F9">
      <w:pPr>
        <w:pStyle w:val="a9"/>
        <w:ind w:left="360" w:firstLineChars="0" w:firstLine="0"/>
        <w:rPr>
          <w:rFonts w:cstheme="minorHAnsi"/>
          <w:color w:val="000000" w:themeColor="text1"/>
          <w:szCs w:val="24"/>
        </w:rPr>
      </w:pPr>
    </w:p>
    <w:p w:rsidR="00EF76F9" w:rsidRDefault="00EF76F9" w:rsidP="00EF76F9">
      <w:pPr>
        <w:pStyle w:val="a9"/>
        <w:ind w:left="360" w:firstLineChars="0" w:firstLine="0"/>
        <w:jc w:val="center"/>
        <w:rPr>
          <w:rFonts w:cstheme="minorHAnsi"/>
        </w:rPr>
      </w:pPr>
      <w:r>
        <w:rPr>
          <w:szCs w:val="24"/>
        </w:rPr>
        <w:t xml:space="preserve">Fig. </w:t>
      </w:r>
      <w:r>
        <w:rPr>
          <w:szCs w:val="24"/>
        </w:rPr>
        <w:fldChar w:fldCharType="begin"/>
      </w:r>
      <w:r>
        <w:rPr>
          <w:szCs w:val="24"/>
        </w:rPr>
        <w:instrText xml:space="preserve"> SEQ Fig. \* ARABIC </w:instrText>
      </w:r>
      <w:r>
        <w:rPr>
          <w:szCs w:val="24"/>
        </w:rPr>
        <w:fldChar w:fldCharType="separate"/>
      </w:r>
      <w:r>
        <w:rPr>
          <w:noProof/>
          <w:szCs w:val="24"/>
        </w:rPr>
        <w:t>1</w:t>
      </w:r>
      <w:r>
        <w:rPr>
          <w:szCs w:val="24"/>
        </w:rPr>
        <w:fldChar w:fldCharType="end"/>
      </w:r>
      <w:r>
        <w:rPr>
          <w:rFonts w:cstheme="minorHAnsi"/>
        </w:rPr>
        <w:t xml:space="preserve"> System application block diagram</w:t>
      </w:r>
    </w:p>
    <w:p w:rsidR="00EF76F9" w:rsidRDefault="00EF76F9" w:rsidP="00EF76F9">
      <w:pPr>
        <w:pStyle w:val="a9"/>
        <w:ind w:left="360" w:firstLineChars="0" w:firstLine="0"/>
        <w:rPr>
          <w:rFonts w:cstheme="minorHAnsi"/>
          <w:color w:val="000000" w:themeColor="text1"/>
          <w:szCs w:val="24"/>
        </w:rPr>
      </w:pPr>
      <w:r>
        <w:rPr>
          <w:szCs w:val="24"/>
        </w:rPr>
        <w:t>The features:</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Selectable KHz counting clk source</w:t>
      </w:r>
      <w:r>
        <w:rPr>
          <w:rFonts w:cstheme="minorHAnsi" w:hint="eastAsia"/>
          <w:color w:val="000000" w:themeColor="text1"/>
          <w:szCs w:val="24"/>
        </w:rPr>
        <w:t>s</w:t>
      </w:r>
      <w:r>
        <w:rPr>
          <w:rFonts w:cstheme="minorHAnsi"/>
          <w:color w:val="000000" w:themeColor="text1"/>
          <w:szCs w:val="24"/>
        </w:rPr>
        <w:t>: 32KHz RC osc, 32KHz xtal, a KHz cl</w:t>
      </w:r>
      <w:r>
        <w:rPr>
          <w:rFonts w:cstheme="minorHAnsi" w:hint="eastAsia"/>
          <w:color w:val="000000" w:themeColor="text1"/>
          <w:szCs w:val="24"/>
        </w:rPr>
        <w:t>ock</w:t>
      </w:r>
      <w:r>
        <w:rPr>
          <w:rFonts w:cstheme="minorHAnsi"/>
          <w:color w:val="000000" w:themeColor="text1"/>
          <w:szCs w:val="24"/>
        </w:rPr>
        <w:t xml:space="preserve"> divided from 24MHz xtal</w:t>
      </w:r>
      <w:r>
        <w:rPr>
          <w:rFonts w:cstheme="minorHAnsi" w:hint="eastAsia"/>
          <w:color w:val="000000" w:themeColor="text1"/>
          <w:szCs w:val="24"/>
        </w:rPr>
        <w:t>,</w:t>
      </w:r>
      <w:r>
        <w:rPr>
          <w:rFonts w:cstheme="minorHAnsi"/>
          <w:color w:val="000000" w:themeColor="text1"/>
          <w:szCs w:val="24"/>
        </w:rPr>
        <w:t xml:space="preserve"> etc.</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 xml:space="preserve">Configurable counting threshold </w:t>
      </w:r>
      <w:r>
        <w:rPr>
          <w:rFonts w:cstheme="minorHAnsi" w:hint="eastAsia"/>
          <w:color w:val="000000" w:themeColor="text1"/>
          <w:szCs w:val="24"/>
        </w:rPr>
        <w:t>for</w:t>
      </w:r>
      <w:r>
        <w:rPr>
          <w:rFonts w:cstheme="minorHAnsi"/>
          <w:color w:val="000000" w:themeColor="text1"/>
          <w:szCs w:val="24"/>
        </w:rPr>
        <w:t xml:space="preserve"> </w:t>
      </w:r>
      <w:r>
        <w:rPr>
          <w:rFonts w:cstheme="minorHAnsi" w:hint="eastAsia"/>
          <w:color w:val="000000" w:themeColor="text1"/>
          <w:szCs w:val="24"/>
        </w:rPr>
        <w:t>both</w:t>
      </w:r>
      <w:r>
        <w:rPr>
          <w:rFonts w:cstheme="minorHAnsi"/>
          <w:color w:val="000000" w:themeColor="text1"/>
          <w:szCs w:val="24"/>
        </w:rPr>
        <w:t xml:space="preserve"> wakeup and key-measure.</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 xml:space="preserve">Supports key-sense : wakeup and irq. </w:t>
      </w:r>
    </w:p>
    <w:p w:rsidR="00EF76F9" w:rsidRDefault="00EF76F9" w:rsidP="001875FA">
      <w:pPr>
        <w:pStyle w:val="a9"/>
        <w:numPr>
          <w:ilvl w:val="0"/>
          <w:numId w:val="8"/>
        </w:numPr>
        <w:spacing w:line="240" w:lineRule="auto"/>
        <w:ind w:firstLineChars="0"/>
        <w:jc w:val="both"/>
        <w:rPr>
          <w:rFonts w:cstheme="minorHAnsi"/>
          <w:color w:val="000000" w:themeColor="text1"/>
          <w:szCs w:val="24"/>
        </w:rPr>
      </w:pPr>
      <w:r>
        <w:rPr>
          <w:rFonts w:cstheme="minorHAnsi"/>
          <w:color w:val="000000" w:themeColor="text1"/>
          <w:szCs w:val="24"/>
        </w:rPr>
        <w:t>Supports key-measure: hardware SAR ADC triggering control.</w:t>
      </w:r>
    </w:p>
    <w:p w:rsidR="00EF76F9" w:rsidRPr="00A1397D" w:rsidRDefault="00EF76F9" w:rsidP="001875FA">
      <w:pPr>
        <w:pStyle w:val="a9"/>
        <w:numPr>
          <w:ilvl w:val="0"/>
          <w:numId w:val="8"/>
        </w:numPr>
        <w:spacing w:line="240" w:lineRule="auto"/>
        <w:ind w:firstLineChars="0"/>
        <w:jc w:val="both"/>
        <w:rPr>
          <w:rFonts w:cstheme="minorHAnsi"/>
          <w:color w:val="FF0000"/>
          <w:szCs w:val="24"/>
        </w:rPr>
      </w:pPr>
      <w:r w:rsidRPr="00A1397D">
        <w:rPr>
          <w:rFonts w:cstheme="minorHAnsi"/>
          <w:color w:val="FF0000"/>
          <w:szCs w:val="24"/>
        </w:rPr>
        <w:t>Supports key-press and key-release irq.</w:t>
      </w:r>
    </w:p>
    <w:p w:rsidR="00EF76F9" w:rsidRPr="00EF76F9" w:rsidRDefault="00EF76F9" w:rsidP="00EF76F9"/>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EF76F9" w:rsidRDefault="00EF76F9" w:rsidP="00EF76F9">
      <w:pPr>
        <w:rPr>
          <w:rFonts w:cstheme="minorHAnsi"/>
        </w:rPr>
      </w:pPr>
      <w:r>
        <w:rPr>
          <w:rFonts w:cstheme="minorHAnsi"/>
        </w:rPr>
        <w:t>Below in Fig 2 is the structure of this module.</w:t>
      </w:r>
    </w:p>
    <w:p w:rsidR="00EF76F9" w:rsidRDefault="00EF76F9" w:rsidP="00EF76F9">
      <w:pPr>
        <w:rPr>
          <w:rFonts w:cstheme="minorHAnsi"/>
        </w:rPr>
      </w:pPr>
      <w:r>
        <w:object w:dxaOrig="9135" w:dyaOrig="5415">
          <v:shape id="_x0000_i1040" type="#_x0000_t75" style="width:457.65pt;height:271.3pt" o:ole="">
            <v:imagedata r:id="rId83" o:title=""/>
          </v:shape>
          <o:OLEObject Type="Embed" ProgID="Visio.Drawing.15" ShapeID="_x0000_i1040" DrawAspect="Content" ObjectID="_1711196477" r:id="rId84"/>
        </w:object>
      </w:r>
    </w:p>
    <w:p w:rsidR="00EF76F9" w:rsidRDefault="00EF76F9" w:rsidP="00EF76F9">
      <w:pPr>
        <w:pStyle w:val="af7"/>
        <w:jc w:val="center"/>
        <w:rPr>
          <w:rFonts w:cstheme="minorHAnsi"/>
          <w:sz w:val="24"/>
        </w:rPr>
      </w:pPr>
      <w:r>
        <w:rPr>
          <w:sz w:val="24"/>
          <w:szCs w:val="24"/>
        </w:rPr>
        <w:t xml:space="preserve">Fig.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2</w:t>
      </w:r>
      <w:r>
        <w:rPr>
          <w:sz w:val="24"/>
          <w:szCs w:val="24"/>
        </w:rPr>
        <w:fldChar w:fldCharType="end"/>
      </w:r>
      <w:r>
        <w:rPr>
          <w:rFonts w:cstheme="minorHAnsi"/>
          <w:sz w:val="24"/>
        </w:rPr>
        <w:t xml:space="preserve"> Module Detail Structure</w:t>
      </w:r>
    </w:p>
    <w:p w:rsidR="00EF76F9" w:rsidRDefault="00EF76F9" w:rsidP="00EF76F9"/>
    <w:p w:rsidR="00EF76F9" w:rsidRDefault="00CF7519" w:rsidP="00A25F4E">
      <w:pPr>
        <w:pStyle w:val="2"/>
        <w:spacing w:before="156" w:after="156"/>
        <w:ind w:left="843" w:hanging="843"/>
      </w:pPr>
      <w:r>
        <w:rPr>
          <w:rFonts w:hint="eastAsia"/>
        </w:rPr>
        <w:t>Programming Guide</w:t>
      </w:r>
    </w:p>
    <w:p w:rsidR="00CF7519" w:rsidRDefault="00CF7519" w:rsidP="001875FA">
      <w:pPr>
        <w:widowControl/>
        <w:numPr>
          <w:ilvl w:val="0"/>
          <w:numId w:val="16"/>
        </w:numPr>
        <w:spacing w:line="240" w:lineRule="auto"/>
        <w:ind w:left="720" w:hanging="360"/>
        <w:rPr>
          <w:szCs w:val="24"/>
        </w:rPr>
      </w:pPr>
      <w:r>
        <w:rPr>
          <w:rFonts w:hint="eastAsia"/>
          <w:szCs w:val="24"/>
        </w:rPr>
        <w:t>S</w:t>
      </w:r>
      <w:r>
        <w:rPr>
          <w:szCs w:val="24"/>
        </w:rPr>
        <w:t>et proper value for the wakeup threshold and ADC trigger threshold.</w:t>
      </w:r>
    </w:p>
    <w:p w:rsidR="00CF7519" w:rsidRDefault="00CF7519" w:rsidP="001875FA">
      <w:pPr>
        <w:widowControl/>
        <w:numPr>
          <w:ilvl w:val="0"/>
          <w:numId w:val="16"/>
        </w:numPr>
        <w:spacing w:line="240" w:lineRule="auto"/>
        <w:ind w:left="720" w:hanging="360"/>
        <w:rPr>
          <w:szCs w:val="24"/>
        </w:rPr>
      </w:pPr>
      <w:r>
        <w:rPr>
          <w:szCs w:val="24"/>
        </w:rPr>
        <w:t>Enable the interrupt source needed.</w:t>
      </w:r>
    </w:p>
    <w:p w:rsidR="00CF7519" w:rsidRDefault="00CF7519" w:rsidP="001875FA">
      <w:pPr>
        <w:widowControl/>
        <w:numPr>
          <w:ilvl w:val="0"/>
          <w:numId w:val="16"/>
        </w:numPr>
        <w:spacing w:line="240" w:lineRule="auto"/>
        <w:ind w:left="720" w:hanging="360"/>
        <w:rPr>
          <w:szCs w:val="24"/>
        </w:rPr>
      </w:pPr>
      <w:r>
        <w:rPr>
          <w:rFonts w:hint="eastAsia"/>
          <w:szCs w:val="24"/>
        </w:rPr>
        <w:t>Enable keysense</w:t>
      </w:r>
      <w:r>
        <w:rPr>
          <w:szCs w:val="24"/>
        </w:rPr>
        <w:t>.</w:t>
      </w:r>
    </w:p>
    <w:p w:rsidR="00CF7519" w:rsidRDefault="00CF7519" w:rsidP="001875FA">
      <w:pPr>
        <w:widowControl/>
        <w:numPr>
          <w:ilvl w:val="0"/>
          <w:numId w:val="16"/>
        </w:numPr>
        <w:spacing w:line="240" w:lineRule="auto"/>
        <w:ind w:left="720" w:hanging="360"/>
        <w:rPr>
          <w:szCs w:val="24"/>
        </w:rPr>
      </w:pPr>
      <w:r w:rsidRPr="00A60A64">
        <w:rPr>
          <w:rFonts w:hint="eastAsia"/>
          <w:szCs w:val="24"/>
        </w:rPr>
        <w:t>I</w:t>
      </w:r>
      <w:r w:rsidRPr="00A60A64">
        <w:rPr>
          <w:szCs w:val="24"/>
        </w:rPr>
        <w:t xml:space="preserve">n sleep mode, waking for the key pressing operation and wake up the chip when the key pressing time exceed the wake up threshold. </w:t>
      </w:r>
      <w:r>
        <w:rPr>
          <w:szCs w:val="24"/>
        </w:rPr>
        <w:t>(</w:t>
      </w:r>
      <w:r w:rsidRPr="000618B8">
        <w:rPr>
          <w:color w:val="FF0000"/>
          <w:szCs w:val="24"/>
        </w:rPr>
        <w:t>The wake up signal should be ignored by the AON FSM, when the chip is not in sleep mode. There’s no method to disable the wake up signal in Keysense IP itself. The disable control should be done at the top level.</w:t>
      </w:r>
      <w:r>
        <w:rPr>
          <w:szCs w:val="24"/>
        </w:rPr>
        <w:t>)</w:t>
      </w:r>
    </w:p>
    <w:p w:rsidR="00CF7519" w:rsidRDefault="00CF7519" w:rsidP="001875FA">
      <w:pPr>
        <w:widowControl/>
        <w:numPr>
          <w:ilvl w:val="0"/>
          <w:numId w:val="16"/>
        </w:numPr>
        <w:spacing w:line="240" w:lineRule="auto"/>
        <w:ind w:left="720" w:hanging="360"/>
        <w:rPr>
          <w:szCs w:val="24"/>
        </w:rPr>
      </w:pPr>
      <w:r>
        <w:rPr>
          <w:szCs w:val="24"/>
        </w:rPr>
        <w:t>A wake up/adc_trigger/keypress/keyrelease irq will be generated if the corresponding interrupt is enabled. AP can respond to the interrupt when it is in active or idle mode.</w:t>
      </w:r>
    </w:p>
    <w:p w:rsidR="00CF7519" w:rsidRPr="00A60A64" w:rsidRDefault="00CF7519" w:rsidP="001875FA">
      <w:pPr>
        <w:widowControl/>
        <w:numPr>
          <w:ilvl w:val="0"/>
          <w:numId w:val="16"/>
        </w:numPr>
        <w:spacing w:line="240" w:lineRule="auto"/>
        <w:ind w:left="720" w:hanging="360"/>
        <w:rPr>
          <w:szCs w:val="24"/>
        </w:rPr>
      </w:pPr>
      <w:r w:rsidRPr="00A60A64">
        <w:rPr>
          <w:rFonts w:hint="eastAsia"/>
          <w:szCs w:val="24"/>
        </w:rPr>
        <w:t xml:space="preserve">Both in sleep mode or normal working mode, a sensed key </w:t>
      </w:r>
      <w:r w:rsidRPr="00A60A64">
        <w:rPr>
          <w:szCs w:val="24"/>
        </w:rPr>
        <w:t xml:space="preserve">can </w:t>
      </w:r>
      <w:r w:rsidRPr="00A60A64">
        <w:rPr>
          <w:rFonts w:hint="eastAsia"/>
          <w:szCs w:val="24"/>
        </w:rPr>
        <w:t>trigger a key-measure operation. Refer to ADC controller spec for more details.</w:t>
      </w:r>
    </w:p>
    <w:p w:rsidR="00CF7519" w:rsidRPr="00EF76F9" w:rsidRDefault="00CF7519" w:rsidP="00EF76F9"/>
    <w:p w:rsidR="007D3B69" w:rsidRDefault="00C91545" w:rsidP="00FF6CDC">
      <w:pPr>
        <w:pStyle w:val="2"/>
        <w:spacing w:before="156" w:after="156"/>
        <w:ind w:left="843" w:hanging="843"/>
      </w:pPr>
      <w:r>
        <w:lastRenderedPageBreak/>
        <w:t>KEYSENSE Register</w:t>
      </w:r>
    </w:p>
    <w:p w:rsidR="007D3B69" w:rsidRDefault="00C91545" w:rsidP="000C4E2D">
      <w:pPr>
        <w:pStyle w:val="3"/>
        <w:spacing w:before="156" w:after="156"/>
        <w:ind w:left="964" w:hanging="964"/>
      </w:pPr>
      <w:r>
        <w:t>KS_CFG</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29'h0</w:t>
            </w:r>
          </w:p>
        </w:tc>
      </w:tr>
      <w:tr w:rsidR="007D3B69" w:rsidTr="007D3B69">
        <w:tc>
          <w:tcPr>
            <w:tcW w:w="1440" w:type="dxa"/>
          </w:tcPr>
          <w:p w:rsidR="007D3B69" w:rsidRDefault="00C91545">
            <w:r>
              <w:t>ks_dbg_en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keysense debug output enable, active high</w:t>
            </w:r>
          </w:p>
        </w:tc>
        <w:tc>
          <w:tcPr>
            <w:tcW w:w="1008" w:type="dxa"/>
          </w:tcPr>
          <w:p w:rsidR="007D3B69" w:rsidRDefault="00C91545">
            <w:r>
              <w:t>1'h0</w:t>
            </w:r>
          </w:p>
        </w:tc>
      </w:tr>
      <w:tr w:rsidR="007D3B69" w:rsidTr="007D3B69">
        <w:tc>
          <w:tcPr>
            <w:tcW w:w="1440" w:type="dxa"/>
          </w:tcPr>
          <w:p w:rsidR="007D3B69" w:rsidRDefault="00C91545">
            <w:r>
              <w:t>ks_dbg_sel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keysense debug output select:</w:t>
            </w:r>
            <w:r>
              <w:br/>
              <w:t>dbg_datin0 = {ks_cnt[6:0], ks_adc_trig_intr_trg, ks_adc_trig, ks_wakeup_intr_trg, ks_wakeup, keyin_detect_sync, keyin_detect, cfg_ks_en, ks_rstn, ks_clk};</w:t>
            </w:r>
            <w:r>
              <w:br/>
              <w:t>dbg_datin1 = {ks_cnt[15:5], ks_adc_trig, ks_wakeup, keyin_detect, cfg_ks_en, ks_clk};</w:t>
            </w:r>
          </w:p>
        </w:tc>
        <w:tc>
          <w:tcPr>
            <w:tcW w:w="1008" w:type="dxa"/>
          </w:tcPr>
          <w:p w:rsidR="007D3B69" w:rsidRDefault="00C91545">
            <w:r>
              <w:t>1'h0</w:t>
            </w:r>
          </w:p>
        </w:tc>
      </w:tr>
      <w:tr w:rsidR="007D3B69" w:rsidTr="007D3B69">
        <w:tc>
          <w:tcPr>
            <w:tcW w:w="1440" w:type="dxa"/>
          </w:tcPr>
          <w:p w:rsidR="007D3B69" w:rsidRDefault="00C91545">
            <w:r>
              <w:t>ks_en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keysense enable, active high</w:t>
            </w:r>
          </w:p>
        </w:tc>
        <w:tc>
          <w:tcPr>
            <w:tcW w:w="1008" w:type="dxa"/>
          </w:tcPr>
          <w:p w:rsidR="007D3B69" w:rsidRDefault="00C91545">
            <w:r>
              <w:t>1'h0</w:t>
            </w:r>
          </w:p>
        </w:tc>
      </w:tr>
    </w:tbl>
    <w:p w:rsidR="007D3B69" w:rsidRDefault="00C91545" w:rsidP="000C4E2D">
      <w:pPr>
        <w:pStyle w:val="3"/>
        <w:spacing w:before="156" w:after="156"/>
        <w:ind w:left="964" w:hanging="964"/>
      </w:pPr>
      <w:r>
        <w:t>KS_STAT</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ks_cnt</w:t>
            </w:r>
          </w:p>
        </w:tc>
        <w:tc>
          <w:tcPr>
            <w:tcW w:w="1008" w:type="dxa"/>
          </w:tcPr>
          <w:p w:rsidR="007D3B69" w:rsidRDefault="00C91545">
            <w:r>
              <w:t>31:16</w:t>
            </w:r>
          </w:p>
        </w:tc>
        <w:tc>
          <w:tcPr>
            <w:tcW w:w="864" w:type="dxa"/>
          </w:tcPr>
          <w:p w:rsidR="007D3B69" w:rsidRDefault="00C91545">
            <w:r>
              <w:t>ROI</w:t>
            </w:r>
          </w:p>
        </w:tc>
        <w:tc>
          <w:tcPr>
            <w:tcW w:w="5040" w:type="dxa"/>
          </w:tcPr>
          <w:p w:rsidR="007D3B69" w:rsidRDefault="00C91545">
            <w:r>
              <w:t>ks counter output, only used for debug purpose</w:t>
            </w:r>
          </w:p>
        </w:tc>
        <w:tc>
          <w:tcPr>
            <w:tcW w:w="1008" w:type="dxa"/>
          </w:tcPr>
          <w:p w:rsidR="007D3B69" w:rsidRDefault="00C91545">
            <w:r>
              <w:t>16'h0</w:t>
            </w:r>
          </w:p>
        </w:tc>
      </w:tr>
      <w:tr w:rsidR="007D3B69" w:rsidTr="007D3B69">
        <w:tc>
          <w:tcPr>
            <w:tcW w:w="1440" w:type="dxa"/>
          </w:tcPr>
          <w:p w:rsidR="007D3B69" w:rsidRDefault="00C91545">
            <w:r>
              <w:t>Reserved</w:t>
            </w:r>
          </w:p>
        </w:tc>
        <w:tc>
          <w:tcPr>
            <w:tcW w:w="1008" w:type="dxa"/>
          </w:tcPr>
          <w:p w:rsidR="007D3B69" w:rsidRDefault="00C91545">
            <w:r>
              <w:t>15:6</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10'h0</w:t>
            </w:r>
          </w:p>
        </w:tc>
      </w:tr>
      <w:tr w:rsidR="007D3B69" w:rsidTr="007D3B69">
        <w:tc>
          <w:tcPr>
            <w:tcW w:w="1440" w:type="dxa"/>
          </w:tcPr>
          <w:p w:rsidR="007D3B69" w:rsidRDefault="00C91545">
            <w:r>
              <w:t>ks_adc_trig_intr_trg</w:t>
            </w:r>
          </w:p>
        </w:tc>
        <w:tc>
          <w:tcPr>
            <w:tcW w:w="1008" w:type="dxa"/>
          </w:tcPr>
          <w:p w:rsidR="007D3B69" w:rsidRDefault="00C91545">
            <w:r>
              <w:t>5:5</w:t>
            </w:r>
          </w:p>
        </w:tc>
        <w:tc>
          <w:tcPr>
            <w:tcW w:w="864" w:type="dxa"/>
          </w:tcPr>
          <w:p w:rsidR="007D3B69" w:rsidRDefault="00C91545">
            <w:r>
              <w:t>ROI</w:t>
            </w:r>
          </w:p>
        </w:tc>
        <w:tc>
          <w:tcPr>
            <w:tcW w:w="5040" w:type="dxa"/>
          </w:tcPr>
          <w:p w:rsidR="007D3B69" w:rsidRDefault="00C91545">
            <w:r>
              <w:t>keysense adc trigger interrupt source, only used for debug purpose</w:t>
            </w:r>
          </w:p>
        </w:tc>
        <w:tc>
          <w:tcPr>
            <w:tcW w:w="1008" w:type="dxa"/>
          </w:tcPr>
          <w:p w:rsidR="007D3B69" w:rsidRDefault="00C91545">
            <w:r>
              <w:t>1'h0</w:t>
            </w:r>
          </w:p>
        </w:tc>
      </w:tr>
      <w:tr w:rsidR="007D3B69" w:rsidTr="007D3B69">
        <w:tc>
          <w:tcPr>
            <w:tcW w:w="1440" w:type="dxa"/>
          </w:tcPr>
          <w:p w:rsidR="007D3B69" w:rsidRDefault="00C91545">
            <w:r>
              <w:t>ks_adc_trig</w:t>
            </w:r>
          </w:p>
        </w:tc>
        <w:tc>
          <w:tcPr>
            <w:tcW w:w="1008" w:type="dxa"/>
          </w:tcPr>
          <w:p w:rsidR="007D3B69" w:rsidRDefault="00C91545">
            <w:r>
              <w:t>4:4</w:t>
            </w:r>
          </w:p>
        </w:tc>
        <w:tc>
          <w:tcPr>
            <w:tcW w:w="864" w:type="dxa"/>
          </w:tcPr>
          <w:p w:rsidR="007D3B69" w:rsidRDefault="00C91545">
            <w:r>
              <w:t>ROI</w:t>
            </w:r>
          </w:p>
        </w:tc>
        <w:tc>
          <w:tcPr>
            <w:tcW w:w="5040" w:type="dxa"/>
          </w:tcPr>
          <w:p w:rsidR="007D3B69" w:rsidRDefault="00C91545">
            <w:r>
              <w:t>keysense trigger to GPADC, only used for debug purpose</w:t>
            </w:r>
          </w:p>
        </w:tc>
        <w:tc>
          <w:tcPr>
            <w:tcW w:w="1008" w:type="dxa"/>
          </w:tcPr>
          <w:p w:rsidR="007D3B69" w:rsidRDefault="00C91545">
            <w:r>
              <w:t>1'h0</w:t>
            </w:r>
          </w:p>
        </w:tc>
      </w:tr>
      <w:tr w:rsidR="007D3B69" w:rsidTr="007D3B69">
        <w:tc>
          <w:tcPr>
            <w:tcW w:w="1440" w:type="dxa"/>
          </w:tcPr>
          <w:p w:rsidR="007D3B69" w:rsidRDefault="00C91545">
            <w:r>
              <w:t>ks_wakeup_intr_trg</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keysense wakeup interrupt source, only used for debug purpose</w:t>
            </w:r>
          </w:p>
        </w:tc>
        <w:tc>
          <w:tcPr>
            <w:tcW w:w="1008" w:type="dxa"/>
          </w:tcPr>
          <w:p w:rsidR="007D3B69" w:rsidRDefault="00C91545">
            <w:r>
              <w:t>1'h0</w:t>
            </w:r>
          </w:p>
        </w:tc>
      </w:tr>
      <w:tr w:rsidR="007D3B69" w:rsidTr="007D3B69">
        <w:tc>
          <w:tcPr>
            <w:tcW w:w="1440" w:type="dxa"/>
          </w:tcPr>
          <w:p w:rsidR="007D3B69" w:rsidRDefault="00C91545">
            <w:r>
              <w:t>ks_wakeup</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keysense wakeup, only used for debug purpose</w:t>
            </w:r>
          </w:p>
        </w:tc>
        <w:tc>
          <w:tcPr>
            <w:tcW w:w="1008" w:type="dxa"/>
          </w:tcPr>
          <w:p w:rsidR="007D3B69" w:rsidRDefault="00C91545">
            <w:r>
              <w:t>1'h0</w:t>
            </w:r>
          </w:p>
        </w:tc>
      </w:tr>
      <w:tr w:rsidR="007D3B69" w:rsidTr="007D3B69">
        <w:tc>
          <w:tcPr>
            <w:tcW w:w="1440" w:type="dxa"/>
          </w:tcPr>
          <w:p w:rsidR="007D3B69" w:rsidRDefault="00C91545">
            <w:r>
              <w:t>keyin_detect_sync</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keyin detect signal synced to ks_clk domain, only used for debug purpose</w:t>
            </w:r>
          </w:p>
        </w:tc>
        <w:tc>
          <w:tcPr>
            <w:tcW w:w="1008" w:type="dxa"/>
          </w:tcPr>
          <w:p w:rsidR="007D3B69" w:rsidRDefault="00C91545">
            <w:r>
              <w:t>1'h0</w:t>
            </w:r>
          </w:p>
        </w:tc>
      </w:tr>
      <w:tr w:rsidR="007D3B69" w:rsidTr="007D3B69">
        <w:tc>
          <w:tcPr>
            <w:tcW w:w="1440" w:type="dxa"/>
          </w:tcPr>
          <w:p w:rsidR="007D3B69" w:rsidRDefault="00C91545">
            <w:r>
              <w:t>keyin_dete</w:t>
            </w:r>
            <w:r>
              <w:lastRenderedPageBreak/>
              <w:t>ct</w:t>
            </w:r>
          </w:p>
        </w:tc>
        <w:tc>
          <w:tcPr>
            <w:tcW w:w="1008" w:type="dxa"/>
          </w:tcPr>
          <w:p w:rsidR="007D3B69" w:rsidRDefault="00C91545">
            <w:r>
              <w:lastRenderedPageBreak/>
              <w:t>0:0</w:t>
            </w:r>
          </w:p>
        </w:tc>
        <w:tc>
          <w:tcPr>
            <w:tcW w:w="864" w:type="dxa"/>
          </w:tcPr>
          <w:p w:rsidR="007D3B69" w:rsidRDefault="00C91545">
            <w:r>
              <w:t>ROI</w:t>
            </w:r>
          </w:p>
        </w:tc>
        <w:tc>
          <w:tcPr>
            <w:tcW w:w="5040" w:type="dxa"/>
          </w:tcPr>
          <w:p w:rsidR="007D3B69" w:rsidRDefault="00C91545">
            <w:r>
              <w:t xml:space="preserve">keyin detect signal from analog SARADC, </w:t>
            </w:r>
            <w:r>
              <w:lastRenderedPageBreak/>
              <w:t>only used for debug purpose</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KS_THD</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ks_thd_adc_trig</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adc trigger counter threshold, in the unit of ks_clk(32KHz clock) cycles</w:t>
            </w:r>
          </w:p>
        </w:tc>
        <w:tc>
          <w:tcPr>
            <w:tcW w:w="1008" w:type="dxa"/>
          </w:tcPr>
          <w:p w:rsidR="007D3B69" w:rsidRDefault="00C91545">
            <w:r>
              <w:t>16'h40</w:t>
            </w:r>
          </w:p>
        </w:tc>
      </w:tr>
      <w:tr w:rsidR="007D3B69" w:rsidTr="007D3B69">
        <w:tc>
          <w:tcPr>
            <w:tcW w:w="1440" w:type="dxa"/>
          </w:tcPr>
          <w:p w:rsidR="007D3B69" w:rsidRDefault="00C91545">
            <w:r>
              <w:t>ks_thd_wakeup</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 xml:space="preserve">wakeup counter threshold,  in the unit of ks_clk(32KHz clock) cycles </w:t>
            </w:r>
          </w:p>
        </w:tc>
        <w:tc>
          <w:tcPr>
            <w:tcW w:w="1008" w:type="dxa"/>
          </w:tcPr>
          <w:p w:rsidR="007D3B69" w:rsidRDefault="00C91545">
            <w:r>
              <w:t>16'h20</w:t>
            </w:r>
          </w:p>
        </w:tc>
      </w:tr>
    </w:tbl>
    <w:p w:rsidR="007D3B69" w:rsidRDefault="00C91545" w:rsidP="000C4E2D">
      <w:pPr>
        <w:pStyle w:val="3"/>
        <w:spacing w:before="156" w:after="156"/>
        <w:ind w:left="964" w:hanging="964"/>
      </w:pPr>
      <w:r>
        <w:t>KS_IMR</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ks_press_imr</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1 : disable interrrupt source; 0: enable interrupt source</w:t>
            </w:r>
          </w:p>
        </w:tc>
        <w:tc>
          <w:tcPr>
            <w:tcW w:w="1008" w:type="dxa"/>
          </w:tcPr>
          <w:p w:rsidR="007D3B69" w:rsidRDefault="00C91545">
            <w:r>
              <w:t>1'h1</w:t>
            </w:r>
          </w:p>
        </w:tc>
      </w:tr>
      <w:tr w:rsidR="007D3B69" w:rsidTr="007D3B69">
        <w:tc>
          <w:tcPr>
            <w:tcW w:w="1440" w:type="dxa"/>
          </w:tcPr>
          <w:p w:rsidR="007D3B69" w:rsidRDefault="00C91545">
            <w:r>
              <w:t>ks_release_imr</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1 : disable interrrupt source; 0: enable interrupt source</w:t>
            </w:r>
          </w:p>
        </w:tc>
        <w:tc>
          <w:tcPr>
            <w:tcW w:w="1008" w:type="dxa"/>
          </w:tcPr>
          <w:p w:rsidR="007D3B69" w:rsidRDefault="00C91545">
            <w:r>
              <w:t>1'h1</w:t>
            </w:r>
          </w:p>
        </w:tc>
      </w:tr>
      <w:tr w:rsidR="007D3B69" w:rsidTr="007D3B69">
        <w:tc>
          <w:tcPr>
            <w:tcW w:w="1440" w:type="dxa"/>
          </w:tcPr>
          <w:p w:rsidR="007D3B69" w:rsidRDefault="00C91545">
            <w:r>
              <w:t>ks_adc_trig_imr</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1 : disable interrrupt source; 0: enable interrupt source</w:t>
            </w:r>
          </w:p>
        </w:tc>
        <w:tc>
          <w:tcPr>
            <w:tcW w:w="1008" w:type="dxa"/>
          </w:tcPr>
          <w:p w:rsidR="007D3B69" w:rsidRDefault="00C91545">
            <w:r>
              <w:t>1'h1</w:t>
            </w:r>
          </w:p>
        </w:tc>
      </w:tr>
      <w:tr w:rsidR="007D3B69" w:rsidTr="007D3B69">
        <w:tc>
          <w:tcPr>
            <w:tcW w:w="1440" w:type="dxa"/>
          </w:tcPr>
          <w:p w:rsidR="007D3B69" w:rsidRDefault="00C91545">
            <w:r>
              <w:t>ks_wakeup_imr</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1 : disable interrrupt source; 0: enable interrupt source</w:t>
            </w:r>
          </w:p>
        </w:tc>
        <w:tc>
          <w:tcPr>
            <w:tcW w:w="1008" w:type="dxa"/>
          </w:tcPr>
          <w:p w:rsidR="007D3B69" w:rsidRDefault="00C91545">
            <w:r>
              <w:t>1'h1</w:t>
            </w:r>
          </w:p>
        </w:tc>
      </w:tr>
    </w:tbl>
    <w:p w:rsidR="007D3B69" w:rsidRDefault="00C91545" w:rsidP="000C4E2D">
      <w:pPr>
        <w:pStyle w:val="3"/>
        <w:spacing w:before="156" w:after="156"/>
        <w:ind w:left="964" w:hanging="964"/>
      </w:pPr>
      <w:r>
        <w:t>KS_ICR</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ks_press_icr</w:t>
            </w:r>
          </w:p>
        </w:tc>
        <w:tc>
          <w:tcPr>
            <w:tcW w:w="1008" w:type="dxa"/>
          </w:tcPr>
          <w:p w:rsidR="007D3B69" w:rsidRDefault="00C91545">
            <w:r>
              <w:t>3:3</w:t>
            </w:r>
          </w:p>
        </w:tc>
        <w:tc>
          <w:tcPr>
            <w:tcW w:w="864" w:type="dxa"/>
          </w:tcPr>
          <w:p w:rsidR="007D3B69" w:rsidRDefault="00C91545">
            <w:r>
              <w:t>W1C</w:t>
            </w:r>
          </w:p>
        </w:tc>
        <w:tc>
          <w:tcPr>
            <w:tcW w:w="5040" w:type="dxa"/>
          </w:tcPr>
          <w:p w:rsidR="007D3B69" w:rsidRDefault="00C91545">
            <w:r>
              <w:t>write 1 to generate a pulse to clear interrupt status</w:t>
            </w:r>
          </w:p>
        </w:tc>
        <w:tc>
          <w:tcPr>
            <w:tcW w:w="1008" w:type="dxa"/>
          </w:tcPr>
          <w:p w:rsidR="007D3B69" w:rsidRDefault="00C91545">
            <w:r>
              <w:t>1'h0</w:t>
            </w:r>
          </w:p>
        </w:tc>
      </w:tr>
      <w:tr w:rsidR="007D3B69" w:rsidTr="007D3B69">
        <w:tc>
          <w:tcPr>
            <w:tcW w:w="1440" w:type="dxa"/>
          </w:tcPr>
          <w:p w:rsidR="007D3B69" w:rsidRDefault="00C91545">
            <w:r>
              <w:t>ks_release_icr</w:t>
            </w:r>
          </w:p>
        </w:tc>
        <w:tc>
          <w:tcPr>
            <w:tcW w:w="1008" w:type="dxa"/>
          </w:tcPr>
          <w:p w:rsidR="007D3B69" w:rsidRDefault="00C91545">
            <w:r>
              <w:t>2:2</w:t>
            </w:r>
          </w:p>
        </w:tc>
        <w:tc>
          <w:tcPr>
            <w:tcW w:w="864" w:type="dxa"/>
          </w:tcPr>
          <w:p w:rsidR="007D3B69" w:rsidRDefault="00C91545">
            <w:r>
              <w:t>W1C</w:t>
            </w:r>
          </w:p>
        </w:tc>
        <w:tc>
          <w:tcPr>
            <w:tcW w:w="5040" w:type="dxa"/>
          </w:tcPr>
          <w:p w:rsidR="007D3B69" w:rsidRDefault="00C91545">
            <w:r>
              <w:t>write 1 to generate a pulse to clear interrupt status</w:t>
            </w:r>
          </w:p>
        </w:tc>
        <w:tc>
          <w:tcPr>
            <w:tcW w:w="1008" w:type="dxa"/>
          </w:tcPr>
          <w:p w:rsidR="007D3B69" w:rsidRDefault="00C91545">
            <w:r>
              <w:t>1'h0</w:t>
            </w:r>
          </w:p>
        </w:tc>
      </w:tr>
      <w:tr w:rsidR="007D3B69" w:rsidTr="007D3B69">
        <w:tc>
          <w:tcPr>
            <w:tcW w:w="1440" w:type="dxa"/>
          </w:tcPr>
          <w:p w:rsidR="007D3B69" w:rsidRDefault="00C91545">
            <w:r>
              <w:t>ks_adc_trig_icr</w:t>
            </w:r>
          </w:p>
        </w:tc>
        <w:tc>
          <w:tcPr>
            <w:tcW w:w="1008" w:type="dxa"/>
          </w:tcPr>
          <w:p w:rsidR="007D3B69" w:rsidRDefault="00C91545">
            <w:r>
              <w:t>1:1</w:t>
            </w:r>
          </w:p>
        </w:tc>
        <w:tc>
          <w:tcPr>
            <w:tcW w:w="864" w:type="dxa"/>
          </w:tcPr>
          <w:p w:rsidR="007D3B69" w:rsidRDefault="00C91545">
            <w:r>
              <w:t>W1C</w:t>
            </w:r>
          </w:p>
        </w:tc>
        <w:tc>
          <w:tcPr>
            <w:tcW w:w="5040" w:type="dxa"/>
          </w:tcPr>
          <w:p w:rsidR="007D3B69" w:rsidRDefault="00C91545">
            <w:r>
              <w:t>write 1 to generate a pulse to clear interrupt status</w:t>
            </w:r>
          </w:p>
        </w:tc>
        <w:tc>
          <w:tcPr>
            <w:tcW w:w="1008" w:type="dxa"/>
          </w:tcPr>
          <w:p w:rsidR="007D3B69" w:rsidRDefault="00C91545">
            <w:r>
              <w:t>1'h0</w:t>
            </w:r>
          </w:p>
        </w:tc>
      </w:tr>
      <w:tr w:rsidR="007D3B69" w:rsidTr="007D3B69">
        <w:tc>
          <w:tcPr>
            <w:tcW w:w="1440" w:type="dxa"/>
          </w:tcPr>
          <w:p w:rsidR="007D3B69" w:rsidRDefault="00C91545">
            <w:r>
              <w:t>ks_wakeup</w:t>
            </w:r>
            <w:r>
              <w:lastRenderedPageBreak/>
              <w:t>_icr</w:t>
            </w:r>
          </w:p>
        </w:tc>
        <w:tc>
          <w:tcPr>
            <w:tcW w:w="1008" w:type="dxa"/>
          </w:tcPr>
          <w:p w:rsidR="007D3B69" w:rsidRDefault="00C91545">
            <w:r>
              <w:lastRenderedPageBreak/>
              <w:t>0:0</w:t>
            </w:r>
          </w:p>
        </w:tc>
        <w:tc>
          <w:tcPr>
            <w:tcW w:w="864" w:type="dxa"/>
          </w:tcPr>
          <w:p w:rsidR="007D3B69" w:rsidRDefault="00C91545">
            <w:r>
              <w:t>W1C</w:t>
            </w:r>
          </w:p>
        </w:tc>
        <w:tc>
          <w:tcPr>
            <w:tcW w:w="5040" w:type="dxa"/>
          </w:tcPr>
          <w:p w:rsidR="007D3B69" w:rsidRDefault="00C91545">
            <w:r>
              <w:t xml:space="preserve">write 1 to generate a pulse to clear interrupt </w:t>
            </w:r>
            <w:r>
              <w:lastRenderedPageBreak/>
              <w:t>status</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KS_IRSR</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ks_press_irsr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raw status of interrupt source</w:t>
            </w:r>
          </w:p>
        </w:tc>
        <w:tc>
          <w:tcPr>
            <w:tcW w:w="1008" w:type="dxa"/>
          </w:tcPr>
          <w:p w:rsidR="007D3B69" w:rsidRDefault="00C91545">
            <w:r>
              <w:t>1'h0</w:t>
            </w:r>
          </w:p>
        </w:tc>
      </w:tr>
      <w:tr w:rsidR="007D3B69" w:rsidTr="007D3B69">
        <w:tc>
          <w:tcPr>
            <w:tcW w:w="1440" w:type="dxa"/>
          </w:tcPr>
          <w:p w:rsidR="007D3B69" w:rsidRDefault="00C91545">
            <w:r>
              <w:t>ks_release_irsr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raw status of interrupt source</w:t>
            </w:r>
          </w:p>
        </w:tc>
        <w:tc>
          <w:tcPr>
            <w:tcW w:w="1008" w:type="dxa"/>
          </w:tcPr>
          <w:p w:rsidR="007D3B69" w:rsidRDefault="00C91545">
            <w:r>
              <w:t>1'h0</w:t>
            </w:r>
          </w:p>
        </w:tc>
      </w:tr>
      <w:tr w:rsidR="007D3B69" w:rsidTr="007D3B69">
        <w:tc>
          <w:tcPr>
            <w:tcW w:w="1440" w:type="dxa"/>
          </w:tcPr>
          <w:p w:rsidR="007D3B69" w:rsidRDefault="00C91545">
            <w:r>
              <w:t>ks_adc_trig_irsr</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raw status of interrupt source</w:t>
            </w:r>
          </w:p>
        </w:tc>
        <w:tc>
          <w:tcPr>
            <w:tcW w:w="1008" w:type="dxa"/>
          </w:tcPr>
          <w:p w:rsidR="007D3B69" w:rsidRDefault="00C91545">
            <w:r>
              <w:t>1'h0</w:t>
            </w:r>
          </w:p>
        </w:tc>
      </w:tr>
      <w:tr w:rsidR="007D3B69" w:rsidTr="007D3B69">
        <w:tc>
          <w:tcPr>
            <w:tcW w:w="1440" w:type="dxa"/>
          </w:tcPr>
          <w:p w:rsidR="007D3B69" w:rsidRDefault="00C91545">
            <w:r>
              <w:t>ks_wakeup_irsr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raw status of interrupt source</w:t>
            </w:r>
          </w:p>
        </w:tc>
        <w:tc>
          <w:tcPr>
            <w:tcW w:w="1008" w:type="dxa"/>
          </w:tcPr>
          <w:p w:rsidR="007D3B69" w:rsidRDefault="00C91545">
            <w:r>
              <w:t>1'h0</w:t>
            </w:r>
          </w:p>
        </w:tc>
      </w:tr>
    </w:tbl>
    <w:p w:rsidR="007D3B69" w:rsidRDefault="00C91545" w:rsidP="000C4E2D">
      <w:pPr>
        <w:pStyle w:val="3"/>
        <w:spacing w:before="156" w:after="156"/>
        <w:ind w:left="964" w:hanging="964"/>
      </w:pPr>
      <w:r>
        <w:t>KS_ISR</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31:4</w:t>
            </w:r>
          </w:p>
        </w:tc>
        <w:tc>
          <w:tcPr>
            <w:tcW w:w="864" w:type="dxa"/>
          </w:tcPr>
          <w:p w:rsidR="007D3B69" w:rsidRDefault="00C91545">
            <w:r>
              <w:t>RO</w:t>
            </w:r>
          </w:p>
        </w:tc>
        <w:tc>
          <w:tcPr>
            <w:tcW w:w="5040" w:type="dxa"/>
          </w:tcPr>
          <w:p w:rsidR="007D3B69" w:rsidRDefault="007D3B69"/>
        </w:tc>
        <w:tc>
          <w:tcPr>
            <w:tcW w:w="1008" w:type="dxa"/>
          </w:tcPr>
          <w:p w:rsidR="007D3B69" w:rsidRDefault="00C91545">
            <w:r>
              <w:t>28'h0</w:t>
            </w:r>
          </w:p>
        </w:tc>
      </w:tr>
      <w:tr w:rsidR="007D3B69" w:rsidTr="007D3B69">
        <w:tc>
          <w:tcPr>
            <w:tcW w:w="1440" w:type="dxa"/>
          </w:tcPr>
          <w:p w:rsidR="007D3B69" w:rsidRDefault="00C91545">
            <w:r>
              <w:t>ks_press_isr</w:t>
            </w:r>
          </w:p>
        </w:tc>
        <w:tc>
          <w:tcPr>
            <w:tcW w:w="1008" w:type="dxa"/>
          </w:tcPr>
          <w:p w:rsidR="007D3B69" w:rsidRDefault="00C91545">
            <w:r>
              <w:t>3:3</w:t>
            </w:r>
          </w:p>
        </w:tc>
        <w:tc>
          <w:tcPr>
            <w:tcW w:w="864" w:type="dxa"/>
          </w:tcPr>
          <w:p w:rsidR="007D3B69" w:rsidRDefault="00C91545">
            <w:r>
              <w:t>ROI</w:t>
            </w:r>
          </w:p>
        </w:tc>
        <w:tc>
          <w:tcPr>
            <w:tcW w:w="5040" w:type="dxa"/>
          </w:tcPr>
          <w:p w:rsidR="007D3B69" w:rsidRDefault="00C91545">
            <w:r>
              <w:t>status of interrupt source after mask</w:t>
            </w:r>
          </w:p>
        </w:tc>
        <w:tc>
          <w:tcPr>
            <w:tcW w:w="1008" w:type="dxa"/>
          </w:tcPr>
          <w:p w:rsidR="007D3B69" w:rsidRDefault="00C91545">
            <w:r>
              <w:t>1'h0</w:t>
            </w:r>
          </w:p>
        </w:tc>
      </w:tr>
      <w:tr w:rsidR="007D3B69" w:rsidTr="007D3B69">
        <w:tc>
          <w:tcPr>
            <w:tcW w:w="1440" w:type="dxa"/>
          </w:tcPr>
          <w:p w:rsidR="007D3B69" w:rsidRDefault="00C91545">
            <w:r>
              <w:t>ks_release_isr</w:t>
            </w:r>
          </w:p>
        </w:tc>
        <w:tc>
          <w:tcPr>
            <w:tcW w:w="1008" w:type="dxa"/>
          </w:tcPr>
          <w:p w:rsidR="007D3B69" w:rsidRDefault="00C91545">
            <w:r>
              <w:t>2:2</w:t>
            </w:r>
          </w:p>
        </w:tc>
        <w:tc>
          <w:tcPr>
            <w:tcW w:w="864" w:type="dxa"/>
          </w:tcPr>
          <w:p w:rsidR="007D3B69" w:rsidRDefault="00C91545">
            <w:r>
              <w:t>ROI</w:t>
            </w:r>
          </w:p>
        </w:tc>
        <w:tc>
          <w:tcPr>
            <w:tcW w:w="5040" w:type="dxa"/>
          </w:tcPr>
          <w:p w:rsidR="007D3B69" w:rsidRDefault="00C91545">
            <w:r>
              <w:t>status of interrupt source after mask</w:t>
            </w:r>
          </w:p>
        </w:tc>
        <w:tc>
          <w:tcPr>
            <w:tcW w:w="1008" w:type="dxa"/>
          </w:tcPr>
          <w:p w:rsidR="007D3B69" w:rsidRDefault="00C91545">
            <w:r>
              <w:t>1'h0</w:t>
            </w:r>
          </w:p>
        </w:tc>
      </w:tr>
      <w:tr w:rsidR="007D3B69" w:rsidTr="007D3B69">
        <w:tc>
          <w:tcPr>
            <w:tcW w:w="1440" w:type="dxa"/>
          </w:tcPr>
          <w:p w:rsidR="007D3B69" w:rsidRDefault="00C91545">
            <w:r>
              <w:t>ks_adc_trig_isr</w:t>
            </w:r>
          </w:p>
        </w:tc>
        <w:tc>
          <w:tcPr>
            <w:tcW w:w="1008" w:type="dxa"/>
          </w:tcPr>
          <w:p w:rsidR="007D3B69" w:rsidRDefault="00C91545">
            <w:r>
              <w:t>1:1</w:t>
            </w:r>
          </w:p>
        </w:tc>
        <w:tc>
          <w:tcPr>
            <w:tcW w:w="864" w:type="dxa"/>
          </w:tcPr>
          <w:p w:rsidR="007D3B69" w:rsidRDefault="00C91545">
            <w:r>
              <w:t>ROI</w:t>
            </w:r>
          </w:p>
        </w:tc>
        <w:tc>
          <w:tcPr>
            <w:tcW w:w="5040" w:type="dxa"/>
          </w:tcPr>
          <w:p w:rsidR="007D3B69" w:rsidRDefault="00C91545">
            <w:r>
              <w:t>status of interrupt source after mask</w:t>
            </w:r>
          </w:p>
        </w:tc>
        <w:tc>
          <w:tcPr>
            <w:tcW w:w="1008" w:type="dxa"/>
          </w:tcPr>
          <w:p w:rsidR="007D3B69" w:rsidRDefault="00C91545">
            <w:r>
              <w:t>1'h0</w:t>
            </w:r>
          </w:p>
        </w:tc>
      </w:tr>
      <w:tr w:rsidR="007D3B69" w:rsidTr="007D3B69">
        <w:tc>
          <w:tcPr>
            <w:tcW w:w="1440" w:type="dxa"/>
          </w:tcPr>
          <w:p w:rsidR="007D3B69" w:rsidRDefault="00C91545">
            <w:r>
              <w:t>ks_wakeup_isr</w:t>
            </w:r>
          </w:p>
        </w:tc>
        <w:tc>
          <w:tcPr>
            <w:tcW w:w="1008" w:type="dxa"/>
          </w:tcPr>
          <w:p w:rsidR="007D3B69" w:rsidRDefault="00C91545">
            <w:r>
              <w:t>0:0</w:t>
            </w:r>
          </w:p>
        </w:tc>
        <w:tc>
          <w:tcPr>
            <w:tcW w:w="864" w:type="dxa"/>
          </w:tcPr>
          <w:p w:rsidR="007D3B69" w:rsidRDefault="00C91545">
            <w:r>
              <w:t>ROI</w:t>
            </w:r>
          </w:p>
        </w:tc>
        <w:tc>
          <w:tcPr>
            <w:tcW w:w="5040" w:type="dxa"/>
          </w:tcPr>
          <w:p w:rsidR="007D3B69" w:rsidRDefault="00C91545">
            <w:r>
              <w:t>status of interrupt source after mask</w:t>
            </w:r>
          </w:p>
        </w:tc>
        <w:tc>
          <w:tcPr>
            <w:tcW w:w="1008" w:type="dxa"/>
          </w:tcPr>
          <w:p w:rsidR="007D3B69" w:rsidRDefault="00C91545">
            <w:r>
              <w:t>1'h0</w:t>
            </w:r>
          </w:p>
        </w:tc>
      </w:tr>
    </w:tbl>
    <w:p w:rsidR="007D3B69" w:rsidRDefault="00C91545">
      <w:r>
        <w:br w:type="page"/>
      </w:r>
    </w:p>
    <w:p w:rsidR="007D3B69" w:rsidRDefault="00C91545" w:rsidP="00FF6CDC">
      <w:pPr>
        <w:pStyle w:val="10"/>
        <w:spacing w:before="156" w:after="156"/>
        <w:ind w:left="643" w:hanging="643"/>
      </w:pPr>
      <w:r>
        <w:lastRenderedPageBreak/>
        <w:t>GPADC</w:t>
      </w:r>
    </w:p>
    <w:p w:rsidR="007D3B69" w:rsidRDefault="00C91545" w:rsidP="00FF6CDC">
      <w:pPr>
        <w:pStyle w:val="2"/>
        <w:spacing w:before="156" w:after="156"/>
        <w:ind w:left="843" w:hanging="843"/>
      </w:pPr>
      <w:r>
        <w:t>Introduction</w:t>
      </w:r>
    </w:p>
    <w:p w:rsidR="0068668B" w:rsidRDefault="0068668B" w:rsidP="001875FA">
      <w:pPr>
        <w:pStyle w:val="a9"/>
        <w:numPr>
          <w:ilvl w:val="0"/>
          <w:numId w:val="17"/>
        </w:numPr>
        <w:spacing w:line="240" w:lineRule="auto"/>
        <w:ind w:firstLineChars="0"/>
        <w:jc w:val="both"/>
        <w:rPr>
          <w:rFonts w:cstheme="minorHAnsi"/>
          <w:szCs w:val="24"/>
        </w:rPr>
      </w:pPr>
      <w:bookmarkStart w:id="31" w:name="OLE_LINK3"/>
      <w:bookmarkStart w:id="32" w:name="OLE_LINK4"/>
      <w:r>
        <w:rPr>
          <w:rFonts w:cstheme="minorHAnsi" w:hint="eastAsia"/>
          <w:szCs w:val="24"/>
        </w:rPr>
        <w:t>1</w:t>
      </w:r>
      <w:r>
        <w:rPr>
          <w:rFonts w:cstheme="minorHAnsi"/>
          <w:szCs w:val="24"/>
        </w:rPr>
        <w:t>2</w:t>
      </w:r>
      <w:r>
        <w:rPr>
          <w:rFonts w:cstheme="minorHAnsi" w:hint="eastAsia"/>
          <w:szCs w:val="24"/>
        </w:rPr>
        <w:t>-bit resolution</w:t>
      </w:r>
      <w:r>
        <w:rPr>
          <w:rFonts w:cstheme="minorHAnsi"/>
          <w:szCs w:val="24"/>
        </w:rPr>
        <w:t xml:space="preserve">, </w:t>
      </w:r>
      <w:r>
        <w:rPr>
          <w:rFonts w:cstheme="minorHAnsi" w:hint="eastAsia"/>
          <w:szCs w:val="24"/>
        </w:rPr>
        <w:t>up to 8 channels</w:t>
      </w:r>
      <w:r>
        <w:rPr>
          <w:rFonts w:cstheme="minorHAnsi"/>
          <w:szCs w:val="24"/>
        </w:rPr>
        <w:t>, up to 1Msps, 24MHz ADC clock</w:t>
      </w:r>
    </w:p>
    <w:p w:rsidR="0068668B" w:rsidRDefault="0068668B" w:rsidP="001875FA">
      <w:pPr>
        <w:pStyle w:val="a9"/>
        <w:numPr>
          <w:ilvl w:val="0"/>
          <w:numId w:val="17"/>
        </w:numPr>
        <w:spacing w:line="240" w:lineRule="auto"/>
        <w:ind w:firstLineChars="0"/>
        <w:jc w:val="both"/>
        <w:rPr>
          <w:rFonts w:cstheme="minorHAnsi"/>
          <w:szCs w:val="24"/>
        </w:rPr>
      </w:pPr>
      <w:r>
        <w:rPr>
          <w:rFonts w:cstheme="minorHAnsi" w:hint="eastAsia"/>
          <w:szCs w:val="24"/>
        </w:rPr>
        <w:t>Configurable hardware ADC trigger sources</w:t>
      </w:r>
    </w:p>
    <w:p w:rsidR="0068668B" w:rsidRDefault="0068668B" w:rsidP="001875FA">
      <w:pPr>
        <w:pStyle w:val="a9"/>
        <w:numPr>
          <w:ilvl w:val="0"/>
          <w:numId w:val="17"/>
        </w:numPr>
        <w:spacing w:line="240" w:lineRule="auto"/>
        <w:ind w:firstLineChars="0"/>
        <w:jc w:val="both"/>
        <w:rPr>
          <w:rFonts w:cstheme="minorHAnsi"/>
          <w:szCs w:val="24"/>
        </w:rPr>
      </w:pPr>
      <w:r>
        <w:rPr>
          <w:rFonts w:cstheme="minorHAnsi" w:hint="eastAsia"/>
          <w:szCs w:val="24"/>
        </w:rPr>
        <w:t>User configurable n-times ADC sampling</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hint="eastAsia"/>
          <w:color w:val="000000" w:themeColor="text1"/>
          <w:szCs w:val="24"/>
        </w:rPr>
        <w:t xml:space="preserve">Dedicated </w:t>
      </w:r>
      <w:r>
        <w:rPr>
          <w:rFonts w:cstheme="minorHAnsi"/>
          <w:color w:val="000000" w:themeColor="text1"/>
          <w:szCs w:val="24"/>
        </w:rPr>
        <w:t xml:space="preserve">ADC </w:t>
      </w:r>
      <w:r>
        <w:rPr>
          <w:rFonts w:cstheme="minorHAnsi" w:hint="eastAsia"/>
          <w:color w:val="000000" w:themeColor="text1"/>
          <w:szCs w:val="24"/>
        </w:rPr>
        <w:t>Data FIFO for each ADC channel</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 xml:space="preserve">Configurable ADC sampling </w:t>
      </w:r>
      <w:r>
        <w:rPr>
          <w:rFonts w:cstheme="minorHAnsi" w:hint="eastAsia"/>
          <w:color w:val="000000" w:themeColor="text1"/>
          <w:szCs w:val="24"/>
        </w:rPr>
        <w:t>duration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Configurable waiting time for next Round A/D conversion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hint="eastAsia"/>
          <w:color w:val="000000" w:themeColor="text1"/>
          <w:szCs w:val="24"/>
        </w:rPr>
        <w:t>ADC</w:t>
      </w:r>
      <w:r>
        <w:rPr>
          <w:rFonts w:cstheme="minorHAnsi"/>
          <w:color w:val="000000" w:themeColor="text1"/>
          <w:szCs w:val="24"/>
        </w:rPr>
        <w:t xml:space="preserve"> configuration and test logic</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switch on/off control</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ADC trimming</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ADC channel selection</w:t>
      </w:r>
    </w:p>
    <w:p w:rsidR="0068668B" w:rsidRDefault="0068668B" w:rsidP="001875FA">
      <w:pPr>
        <w:pStyle w:val="a9"/>
        <w:numPr>
          <w:ilvl w:val="0"/>
          <w:numId w:val="17"/>
        </w:numPr>
        <w:spacing w:line="240" w:lineRule="auto"/>
        <w:ind w:firstLineChars="0"/>
        <w:jc w:val="both"/>
        <w:rPr>
          <w:rFonts w:cstheme="minorHAnsi"/>
          <w:color w:val="000000" w:themeColor="text1"/>
          <w:szCs w:val="24"/>
        </w:rPr>
      </w:pPr>
      <w:r>
        <w:rPr>
          <w:rFonts w:cstheme="minorHAnsi"/>
          <w:color w:val="000000" w:themeColor="text1"/>
          <w:szCs w:val="24"/>
        </w:rPr>
        <w:t>External/internal VREF selection</w:t>
      </w:r>
    </w:p>
    <w:bookmarkEnd w:id="31"/>
    <w:bookmarkEnd w:id="32"/>
    <w:p w:rsidR="0068668B" w:rsidRPr="0068668B" w:rsidRDefault="0068668B" w:rsidP="0068668B"/>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B133F5" w:rsidRDefault="00B133F5" w:rsidP="00B133F5">
      <w:pPr>
        <w:pStyle w:val="chapter2"/>
      </w:pPr>
      <w:bookmarkStart w:id="33" w:name="_Toc57213974"/>
      <w:r>
        <w:t>14-bit to 12-bit ADC data conversion</w:t>
      </w:r>
      <w:bookmarkEnd w:id="33"/>
    </w:p>
    <w:p w:rsidR="00B133F5" w:rsidRDefault="00B133F5" w:rsidP="00B133F5"/>
    <w:tbl>
      <w:tblPr>
        <w:tblW w:w="5400" w:type="dxa"/>
        <w:jc w:val="center"/>
        <w:tblLook w:val="04A0" w:firstRow="1" w:lastRow="0" w:firstColumn="1" w:lastColumn="0" w:noHBand="0" w:noVBand="1"/>
      </w:tblPr>
      <w:tblGrid>
        <w:gridCol w:w="1080"/>
        <w:gridCol w:w="1080"/>
        <w:gridCol w:w="1080"/>
        <w:gridCol w:w="1080"/>
        <w:gridCol w:w="1080"/>
      </w:tblGrid>
      <w:tr w:rsidR="00B133F5" w:rsidRPr="00175E95" w:rsidTr="00AC6A9C">
        <w:trPr>
          <w:trHeight w:val="285"/>
          <w:jc w:val="center"/>
        </w:trPr>
        <w:tc>
          <w:tcPr>
            <w:tcW w:w="1080" w:type="dxa"/>
            <w:tcBorders>
              <w:top w:val="single" w:sz="4" w:space="0" w:color="auto"/>
              <w:left w:val="single" w:sz="4" w:space="0" w:color="auto"/>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bit num</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weight</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part2</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part1</w:t>
            </w:r>
          </w:p>
        </w:tc>
        <w:tc>
          <w:tcPr>
            <w:tcW w:w="1080" w:type="dxa"/>
            <w:tcBorders>
              <w:top w:val="single" w:sz="4" w:space="0" w:color="auto"/>
              <w:left w:val="nil"/>
              <w:bottom w:val="single" w:sz="8" w:space="0" w:color="auto"/>
              <w:right w:val="single" w:sz="4" w:space="0" w:color="auto"/>
            </w:tcBorders>
            <w:shd w:val="clear" w:color="000000" w:fill="BDD7EE"/>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part0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1536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1024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1152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1024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512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352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256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9</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192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r w:rsidRPr="00175E95">
              <w:rPr>
                <w:rFonts w:ascii="宋体" w:hAnsi="宋体" w:cs="宋体" w:hint="eastAsia"/>
                <w:color w:val="000000"/>
                <w:kern w:val="0"/>
                <w:sz w:val="22"/>
                <w:szCs w:val="22"/>
              </w:rPr>
              <w:t xml:space="preserve">　</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104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7</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5</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6</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4</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3</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lastRenderedPageBreak/>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sidRPr="00175E95">
              <w:rPr>
                <w:rFonts w:ascii="宋体" w:hAnsi="宋体" w:cs="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c>
          <w:tcPr>
            <w:tcW w:w="1080" w:type="dxa"/>
            <w:tcBorders>
              <w:top w:val="nil"/>
              <w:left w:val="nil"/>
              <w:bottom w:val="single" w:sz="4" w:space="0" w:color="auto"/>
              <w:right w:val="single" w:sz="4" w:space="0" w:color="auto"/>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r>
              <w:rPr>
                <w:rFonts w:ascii="宋体" w:hAnsi="宋体" w:cs="宋体" w:hint="eastAsia"/>
                <w:color w:val="000000"/>
                <w:kern w:val="0"/>
                <w:sz w:val="22"/>
                <w:szCs w:val="22"/>
              </w:rPr>
              <w:t>0</w:t>
            </w:r>
          </w:p>
        </w:tc>
      </w:tr>
      <w:tr w:rsidR="00B133F5" w:rsidRPr="00175E95" w:rsidTr="00AC6A9C">
        <w:trPr>
          <w:trHeight w:val="270"/>
          <w:jc w:val="center"/>
        </w:trPr>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jc w:val="center"/>
              <w:rPr>
                <w:rFonts w:ascii="宋体" w:hAnsi="宋体" w:cs="宋体"/>
                <w:color w:val="000000"/>
                <w:kern w:val="0"/>
                <w:sz w:val="22"/>
                <w:szCs w:val="22"/>
              </w:rPr>
            </w:pPr>
          </w:p>
        </w:tc>
        <w:tc>
          <w:tcPr>
            <w:tcW w:w="2160" w:type="dxa"/>
            <w:gridSpan w:val="2"/>
            <w:tcBorders>
              <w:top w:val="nil"/>
              <w:left w:val="nil"/>
              <w:bottom w:val="nil"/>
              <w:right w:val="nil"/>
            </w:tcBorders>
            <w:shd w:val="clear" w:color="auto" w:fill="auto"/>
            <w:noWrap/>
            <w:vAlign w:val="center"/>
            <w:hideMark/>
          </w:tcPr>
          <w:p w:rsidR="00B133F5" w:rsidRPr="00175E95" w:rsidRDefault="00B133F5" w:rsidP="00AC6A9C">
            <w:pPr>
              <w:widowControl/>
              <w:rPr>
                <w:rFonts w:ascii="宋体" w:hAnsi="宋体" w:cs="宋体"/>
                <w:color w:val="000000"/>
                <w:kern w:val="0"/>
                <w:sz w:val="22"/>
                <w:szCs w:val="22"/>
              </w:rPr>
            </w:pPr>
            <w:r w:rsidRPr="00175E95">
              <w:rPr>
                <w:rFonts w:ascii="宋体" w:hAnsi="宋体" w:cs="宋体" w:hint="eastAsia"/>
                <w:color w:val="000000"/>
                <w:kern w:val="0"/>
                <w:sz w:val="22"/>
                <w:szCs w:val="22"/>
              </w:rPr>
              <w:t>weight sum=4095</w:t>
            </w:r>
          </w:p>
        </w:tc>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rPr>
                <w:rFonts w:ascii="宋体" w:hAnsi="宋体" w:cs="宋体"/>
                <w:color w:val="000000"/>
                <w:kern w:val="0"/>
                <w:sz w:val="22"/>
                <w:szCs w:val="22"/>
              </w:rPr>
            </w:pPr>
          </w:p>
        </w:tc>
        <w:tc>
          <w:tcPr>
            <w:tcW w:w="1080" w:type="dxa"/>
            <w:tcBorders>
              <w:top w:val="nil"/>
              <w:left w:val="nil"/>
              <w:bottom w:val="nil"/>
              <w:right w:val="nil"/>
            </w:tcBorders>
            <w:shd w:val="clear" w:color="auto" w:fill="auto"/>
            <w:noWrap/>
            <w:vAlign w:val="center"/>
            <w:hideMark/>
          </w:tcPr>
          <w:p w:rsidR="00B133F5" w:rsidRPr="00175E95" w:rsidRDefault="00B133F5" w:rsidP="00AC6A9C">
            <w:pPr>
              <w:widowControl/>
              <w:rPr>
                <w:rFonts w:eastAsia="Times New Roman" w:cs="Times New Roman"/>
                <w:kern w:val="0"/>
                <w:sz w:val="20"/>
                <w:szCs w:val="20"/>
              </w:rPr>
            </w:pPr>
          </w:p>
        </w:tc>
      </w:tr>
    </w:tbl>
    <w:p w:rsidR="00B133F5" w:rsidRDefault="00B133F5" w:rsidP="00B133F5">
      <w:r>
        <w:rPr>
          <w:rFonts w:hint="eastAsia"/>
        </w:rPr>
        <w:t xml:space="preserve"> </w:t>
      </w:r>
      <w:r>
        <w:t xml:space="preserve"> The weight sum of the 14-bit ADC data is 4095, which means it can be exactly represented by a 12-bit binary data.</w:t>
      </w:r>
    </w:p>
    <w:p w:rsidR="00B133F5" w:rsidRDefault="00B133F5" w:rsidP="00A25F4E">
      <w:pPr>
        <w:ind w:firstLineChars="100" w:firstLine="240"/>
      </w:pPr>
      <w:r>
        <w:rPr>
          <w:rFonts w:hint="eastAsia"/>
        </w:rPr>
        <w:t>T</w:t>
      </w:r>
      <w:r>
        <w:t>he bit weight of each bit of the 14-bit ADC data can be further divided into 3 parts as listed in part2/1/0 columns in the above table, so that each part is a 2</w:t>
      </w:r>
      <w:r w:rsidRPr="00175E95">
        <w:rPr>
          <w:vertAlign w:val="superscript"/>
        </w:rPr>
        <w:t xml:space="preserve">n </w:t>
      </w:r>
      <w:r>
        <w:t>number to simplify the calculation.</w:t>
      </w:r>
    </w:p>
    <w:p w:rsidR="00B133F5" w:rsidRPr="00B133F5" w:rsidRDefault="00B133F5" w:rsidP="00B133F5"/>
    <w:p w:rsidR="00B133F5" w:rsidRPr="00B133F5" w:rsidRDefault="00B133F5" w:rsidP="00B133F5"/>
    <w:p w:rsidR="007D3B69" w:rsidRDefault="00C91545" w:rsidP="00FF6CDC">
      <w:pPr>
        <w:pStyle w:val="2"/>
        <w:spacing w:before="156" w:after="156"/>
        <w:ind w:left="843" w:hanging="843"/>
      </w:pPr>
      <w:r>
        <w:t>Basic Block Diagram</w:t>
      </w:r>
    </w:p>
    <w:p w:rsidR="0068668B" w:rsidRDefault="0068668B" w:rsidP="0068668B">
      <w:pPr>
        <w:rPr>
          <w:rFonts w:cstheme="minorHAnsi"/>
        </w:rPr>
      </w:pPr>
      <w:r>
        <w:rPr>
          <w:rFonts w:cstheme="minorHAnsi"/>
        </w:rPr>
        <w:t>Below in Fig 1 is the structure of this module.</w:t>
      </w:r>
    </w:p>
    <w:p w:rsidR="0068668B" w:rsidRDefault="0068668B" w:rsidP="0068668B">
      <w:pPr>
        <w:rPr>
          <w:rFonts w:cstheme="minorHAnsi"/>
        </w:rPr>
      </w:pPr>
      <w:r>
        <w:object w:dxaOrig="9091" w:dyaOrig="6871">
          <v:shape id="_x0000_i1041" type="#_x0000_t75" style="width:455pt;height:343.9pt" o:ole="">
            <v:imagedata r:id="rId85" o:title=""/>
          </v:shape>
          <o:OLEObject Type="Embed" ProgID="Visio.Drawing.15" ShapeID="_x0000_i1041" DrawAspect="Content" ObjectID="_1711196478" r:id="rId86"/>
        </w:object>
      </w:r>
    </w:p>
    <w:p w:rsidR="0068668B" w:rsidRDefault="0068668B" w:rsidP="0068668B">
      <w:pPr>
        <w:pStyle w:val="af7"/>
        <w:jc w:val="center"/>
        <w:rPr>
          <w:rFonts w:cstheme="minorHAnsi"/>
          <w:sz w:val="24"/>
        </w:rPr>
      </w:pPr>
      <w:r>
        <w:rPr>
          <w:sz w:val="24"/>
          <w:szCs w:val="24"/>
        </w:rPr>
        <w:t xml:space="preserve">Fig. </w:t>
      </w:r>
      <w:r>
        <w:rPr>
          <w:sz w:val="24"/>
          <w:szCs w:val="24"/>
        </w:rPr>
        <w:fldChar w:fldCharType="begin"/>
      </w:r>
      <w:r>
        <w:rPr>
          <w:sz w:val="24"/>
          <w:szCs w:val="24"/>
        </w:rPr>
        <w:instrText xml:space="preserve"> SEQ Fig. \* ARABIC </w:instrText>
      </w:r>
      <w:r>
        <w:rPr>
          <w:sz w:val="24"/>
          <w:szCs w:val="24"/>
        </w:rPr>
        <w:fldChar w:fldCharType="separate"/>
      </w:r>
      <w:r>
        <w:rPr>
          <w:noProof/>
          <w:sz w:val="24"/>
          <w:szCs w:val="24"/>
        </w:rPr>
        <w:t>1</w:t>
      </w:r>
      <w:r>
        <w:rPr>
          <w:sz w:val="24"/>
          <w:szCs w:val="24"/>
        </w:rPr>
        <w:fldChar w:fldCharType="end"/>
      </w:r>
      <w:r>
        <w:rPr>
          <w:rFonts w:cstheme="minorHAnsi"/>
          <w:sz w:val="24"/>
        </w:rPr>
        <w:t xml:space="preserve"> Detail Structure</w:t>
      </w:r>
    </w:p>
    <w:p w:rsidR="0068668B" w:rsidRDefault="0068668B" w:rsidP="0068668B"/>
    <w:p w:rsidR="0068668B" w:rsidRDefault="002223C6" w:rsidP="0068668B">
      <w:r>
        <w:object w:dxaOrig="16396" w:dyaOrig="10020">
          <v:shape id="_x0000_i1042" type="#_x0000_t75" style="width:414.8pt;height:254pt" o:ole="">
            <v:imagedata r:id="rId87" o:title=""/>
          </v:shape>
          <o:OLEObject Type="Embed" ProgID="Visio.Drawing.15" ShapeID="_x0000_i1042" DrawAspect="Content" ObjectID="_1711196479" r:id="rId88"/>
        </w:object>
      </w:r>
    </w:p>
    <w:p w:rsidR="0068668B" w:rsidRDefault="0068668B" w:rsidP="0068668B"/>
    <w:p w:rsidR="00EA42DA" w:rsidRDefault="00EA42DA" w:rsidP="00EA42DA">
      <w:pPr>
        <w:pStyle w:val="2"/>
        <w:spacing w:before="156" w:after="156"/>
        <w:ind w:left="843" w:hanging="843"/>
      </w:pPr>
      <w:r>
        <w:t>Programming</w:t>
      </w:r>
      <w:r>
        <w:rPr>
          <w:rFonts w:hint="eastAsia"/>
        </w:rPr>
        <w:t xml:space="preserve"> Guide</w:t>
      </w:r>
    </w:p>
    <w:p w:rsidR="00EA42DA" w:rsidRDefault="00EA42DA" w:rsidP="00EA42DA">
      <w:pPr>
        <w:pStyle w:val="chapter2"/>
      </w:pPr>
      <w:bookmarkStart w:id="34" w:name="_Toc57213976"/>
      <w:r>
        <w:t>ADC application example</w:t>
      </w:r>
      <w:bookmarkEnd w:id="34"/>
    </w:p>
    <w:p w:rsidR="00EA42DA" w:rsidRDefault="00EA42DA" w:rsidP="00EA42DA">
      <w:pPr>
        <w:widowControl/>
        <w:rPr>
          <w:szCs w:val="24"/>
        </w:rPr>
      </w:pPr>
      <w:r>
        <w:rPr>
          <w:szCs w:val="24"/>
        </w:rPr>
        <w:t>1. ADC setup preparation</w:t>
      </w:r>
    </w:p>
    <w:p w:rsidR="00EA42DA" w:rsidRDefault="00EA42DA" w:rsidP="00EA42DA">
      <w:pPr>
        <w:widowControl/>
        <w:rPr>
          <w:szCs w:val="24"/>
        </w:rPr>
      </w:pPr>
      <w:r>
        <w:rPr>
          <w:rFonts w:hint="eastAsia"/>
          <w:szCs w:val="24"/>
        </w:rPr>
        <w:t xml:space="preserve"> </w:t>
      </w:r>
      <w:r>
        <w:rPr>
          <w:szCs w:val="24"/>
        </w:rPr>
        <w:t xml:space="preserve"> - Set ADC setup wait time ( ADC_CR.adc_setup_wait register)</w:t>
      </w:r>
    </w:p>
    <w:p w:rsidR="00EA42DA" w:rsidRDefault="00EA42DA" w:rsidP="00EA42DA">
      <w:pPr>
        <w:widowControl/>
        <w:rPr>
          <w:szCs w:val="24"/>
        </w:rPr>
      </w:pPr>
      <w:r>
        <w:rPr>
          <w:szCs w:val="24"/>
        </w:rPr>
        <w:t xml:space="preserve">  - Turn on or off the VREF/VIN buffers</w:t>
      </w:r>
    </w:p>
    <w:p w:rsidR="00EA42DA" w:rsidRDefault="00EA42DA" w:rsidP="00EA42DA">
      <w:pPr>
        <w:widowControl/>
        <w:rPr>
          <w:szCs w:val="24"/>
        </w:rPr>
      </w:pPr>
      <w:r>
        <w:rPr>
          <w:szCs w:val="24"/>
        </w:rPr>
        <w:t xml:space="preserve">  - Select the VREF source; Enable the used ADC channels</w:t>
      </w:r>
    </w:p>
    <w:p w:rsidR="00EA42DA" w:rsidRDefault="00EA42DA" w:rsidP="00EA42DA">
      <w:pPr>
        <w:widowControl/>
        <w:rPr>
          <w:szCs w:val="24"/>
        </w:rPr>
      </w:pPr>
      <w:r>
        <w:rPr>
          <w:szCs w:val="24"/>
        </w:rPr>
        <w:t xml:space="preserve">  - Set an appropriate waiting time before each new round ADC conversion. </w:t>
      </w:r>
    </w:p>
    <w:p w:rsidR="00EA42DA" w:rsidRDefault="00EA42DA" w:rsidP="00EA42DA">
      <w:pPr>
        <w:widowControl/>
        <w:rPr>
          <w:szCs w:val="24"/>
        </w:rPr>
      </w:pPr>
      <w:r>
        <w:rPr>
          <w:szCs w:val="24"/>
        </w:rPr>
        <w:t xml:space="preserve">  - Set the run-round number</w:t>
      </w:r>
    </w:p>
    <w:p w:rsidR="00EA42DA" w:rsidRDefault="00EA42DA" w:rsidP="00EA42DA">
      <w:pPr>
        <w:widowControl/>
        <w:rPr>
          <w:szCs w:val="24"/>
        </w:rPr>
      </w:pPr>
      <w:r>
        <w:rPr>
          <w:szCs w:val="24"/>
        </w:rPr>
        <w:t xml:space="preserve">  - Set FIFO threshold for each ADC channel</w:t>
      </w:r>
    </w:p>
    <w:p w:rsidR="00EA42DA" w:rsidRDefault="00EA42DA" w:rsidP="00EA42DA">
      <w:pPr>
        <w:widowControl/>
        <w:rPr>
          <w:szCs w:val="24"/>
        </w:rPr>
      </w:pPr>
      <w:r>
        <w:rPr>
          <w:rFonts w:hint="eastAsia"/>
          <w:szCs w:val="24"/>
        </w:rPr>
        <w:t>2</w:t>
      </w:r>
      <w:r>
        <w:rPr>
          <w:szCs w:val="24"/>
        </w:rPr>
        <w:t>. Enable ADC and wait for the ADC to be setup</w:t>
      </w:r>
    </w:p>
    <w:p w:rsidR="00EA42DA" w:rsidRDefault="00EA42DA" w:rsidP="00EA42DA">
      <w:pPr>
        <w:widowControl/>
        <w:rPr>
          <w:szCs w:val="24"/>
        </w:rPr>
      </w:pPr>
      <w:r>
        <w:rPr>
          <w:szCs w:val="24"/>
        </w:rPr>
        <w:t xml:space="preserve">  - If adc_complete is HIGH, clear this bit by write 1 to it. Otherwise ADC conversion won’t start even adc_en=1.</w:t>
      </w:r>
    </w:p>
    <w:p w:rsidR="00EA42DA" w:rsidRDefault="00EA42DA" w:rsidP="00EA42DA">
      <w:pPr>
        <w:widowControl/>
        <w:rPr>
          <w:szCs w:val="24"/>
        </w:rPr>
      </w:pPr>
      <w:r>
        <w:rPr>
          <w:szCs w:val="24"/>
        </w:rPr>
        <w:t xml:space="preserve">3. Issue a software trigger or waiting for </w:t>
      </w:r>
      <w:r>
        <w:rPr>
          <w:rFonts w:hint="eastAsia"/>
          <w:szCs w:val="24"/>
        </w:rPr>
        <w:t>a</w:t>
      </w:r>
      <w:r>
        <w:rPr>
          <w:szCs w:val="24"/>
        </w:rPr>
        <w:t xml:space="preserve"> hardware trigger from keysense</w:t>
      </w:r>
    </w:p>
    <w:p w:rsidR="00EA42DA" w:rsidRDefault="00EA42DA" w:rsidP="00EA42DA">
      <w:pPr>
        <w:widowControl/>
        <w:rPr>
          <w:szCs w:val="24"/>
        </w:rPr>
      </w:pPr>
      <w:r>
        <w:rPr>
          <w:szCs w:val="24"/>
        </w:rPr>
        <w:t>4. Read ADC FIFO data if FIFO threshold reaches</w:t>
      </w:r>
    </w:p>
    <w:p w:rsidR="00EA42DA" w:rsidRDefault="00EA42DA" w:rsidP="00EA42DA">
      <w:pPr>
        <w:widowControl/>
        <w:rPr>
          <w:szCs w:val="24"/>
        </w:rPr>
      </w:pPr>
      <w:r>
        <w:rPr>
          <w:szCs w:val="24"/>
        </w:rPr>
        <w:t xml:space="preserve">5. Disable ADC if all the n-round conversion is done  </w:t>
      </w:r>
    </w:p>
    <w:p w:rsidR="00EA42DA" w:rsidRPr="00EA42DA" w:rsidRDefault="00EA42DA" w:rsidP="0068668B"/>
    <w:p w:rsidR="00EA42DA" w:rsidRPr="0068668B" w:rsidRDefault="00EA42DA" w:rsidP="0068668B"/>
    <w:p w:rsidR="005C0724" w:rsidRDefault="005C0724" w:rsidP="005C0724">
      <w:pPr>
        <w:pStyle w:val="2"/>
        <w:spacing w:before="156" w:after="156"/>
        <w:ind w:left="843" w:firstLineChars="0" w:hanging="843"/>
      </w:pPr>
      <w:r>
        <w:lastRenderedPageBreak/>
        <w:t>GPADC Register</w:t>
      </w:r>
    </w:p>
    <w:p w:rsidR="005C0724" w:rsidRDefault="005C0724" w:rsidP="005C0724">
      <w:pPr>
        <w:pStyle w:val="3"/>
        <w:spacing w:before="156" w:after="156"/>
        <w:ind w:left="964" w:hanging="964"/>
      </w:pPr>
      <w:r>
        <w:t>ADC_CR</w:t>
      </w:r>
    </w:p>
    <w:p w:rsidR="005C0724" w:rsidRDefault="005C0724" w:rsidP="005C0724">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adc_rwait_high</w:t>
            </w:r>
          </w:p>
        </w:tc>
        <w:tc>
          <w:tcPr>
            <w:tcW w:w="1008" w:type="dxa"/>
          </w:tcPr>
          <w:p w:rsidR="005C0724" w:rsidRDefault="005C0724" w:rsidP="00D252C4">
            <w:r>
              <w:t>31:24</w:t>
            </w:r>
          </w:p>
        </w:tc>
        <w:tc>
          <w:tcPr>
            <w:tcW w:w="864" w:type="dxa"/>
          </w:tcPr>
          <w:p w:rsidR="005C0724" w:rsidRDefault="005C0724" w:rsidP="00D252C4">
            <w:r>
              <w:t>RW</w:t>
            </w:r>
          </w:p>
        </w:tc>
        <w:tc>
          <w:tcPr>
            <w:tcW w:w="5040" w:type="dxa"/>
          </w:tcPr>
          <w:p w:rsidR="005C0724" w:rsidRDefault="005C0724" w:rsidP="00D252C4">
            <w:r>
              <w:t>ADC periodical sampling wait time (high)</w:t>
            </w:r>
            <w:r>
              <w:br/>
              <w:t>The total wait time:</w:t>
            </w:r>
            <w:r>
              <w:br/>
              <w:t>(adc_rwait_high +1)* adc_rwait_low * (SAMPLE time + conversion time).</w:t>
            </w:r>
            <w:r>
              <w:br/>
              <w:t>e.g., For 24MHz ADC clock, the maximum wait time is 256*0.255 = 65.28 ms, and the default waiting time is 78*0.255 = 20ms</w:t>
            </w:r>
          </w:p>
        </w:tc>
        <w:tc>
          <w:tcPr>
            <w:tcW w:w="1008" w:type="dxa"/>
          </w:tcPr>
          <w:p w:rsidR="005C0724" w:rsidRDefault="005C0724" w:rsidP="00D252C4">
            <w:r>
              <w:t>8'h4e</w:t>
            </w:r>
          </w:p>
        </w:tc>
      </w:tr>
      <w:tr w:rsidR="005C0724" w:rsidTr="00D252C4">
        <w:tc>
          <w:tcPr>
            <w:tcW w:w="1440" w:type="dxa"/>
          </w:tcPr>
          <w:p w:rsidR="005C0724" w:rsidRDefault="005C0724" w:rsidP="00D252C4">
            <w:r>
              <w:t>adc_rwait_low</w:t>
            </w:r>
          </w:p>
        </w:tc>
        <w:tc>
          <w:tcPr>
            <w:tcW w:w="1008" w:type="dxa"/>
          </w:tcPr>
          <w:p w:rsidR="005C0724" w:rsidRDefault="005C0724" w:rsidP="00D252C4">
            <w:r>
              <w:t>23:16</w:t>
            </w:r>
          </w:p>
        </w:tc>
        <w:tc>
          <w:tcPr>
            <w:tcW w:w="864" w:type="dxa"/>
          </w:tcPr>
          <w:p w:rsidR="005C0724" w:rsidRDefault="005C0724" w:rsidP="00D252C4">
            <w:r>
              <w:t>RW</w:t>
            </w:r>
          </w:p>
        </w:tc>
        <w:tc>
          <w:tcPr>
            <w:tcW w:w="5040" w:type="dxa"/>
          </w:tcPr>
          <w:p w:rsidR="005C0724" w:rsidRDefault="005C0724" w:rsidP="00D252C4">
            <w:r>
              <w:t>ADC periodical sampling wait time (lower)</w:t>
            </w:r>
            <w:r>
              <w:br/>
              <w:t xml:space="preserve">0: no wait time </w:t>
            </w:r>
            <w:r>
              <w:br/>
              <w:t>1: 1 * (SAMPLE time + conversion time)</w:t>
            </w:r>
            <w:r>
              <w:br/>
              <w:t>2: 2 * (SAMPLE time + conversion time)</w:t>
            </w:r>
            <w:r>
              <w:br/>
              <w:t>…</w:t>
            </w:r>
            <w:r>
              <w:br/>
              <w:t>255: 255 * (SAMPLE time + conversion time)</w:t>
            </w:r>
            <w:r>
              <w:br/>
              <w:t>Note: for 24MHz adc clock, the default lower waiting time is 0.255ms</w:t>
            </w:r>
          </w:p>
        </w:tc>
        <w:tc>
          <w:tcPr>
            <w:tcW w:w="1008" w:type="dxa"/>
          </w:tcPr>
          <w:p w:rsidR="005C0724" w:rsidRDefault="005C0724" w:rsidP="00D252C4">
            <w:r>
              <w:t>8'hff</w:t>
            </w:r>
          </w:p>
        </w:tc>
      </w:tr>
      <w:tr w:rsidR="005C0724" w:rsidTr="00D252C4">
        <w:tc>
          <w:tcPr>
            <w:tcW w:w="1440" w:type="dxa"/>
          </w:tcPr>
          <w:p w:rsidR="005C0724" w:rsidRDefault="005C0724" w:rsidP="00D252C4">
            <w:r>
              <w:t>adc_setup_wait</w:t>
            </w:r>
          </w:p>
        </w:tc>
        <w:tc>
          <w:tcPr>
            <w:tcW w:w="1008" w:type="dxa"/>
          </w:tcPr>
          <w:p w:rsidR="005C0724" w:rsidRDefault="005C0724" w:rsidP="00D252C4">
            <w:r>
              <w:t>15:8</w:t>
            </w:r>
          </w:p>
        </w:tc>
        <w:tc>
          <w:tcPr>
            <w:tcW w:w="864" w:type="dxa"/>
          </w:tcPr>
          <w:p w:rsidR="005C0724" w:rsidRDefault="005C0724" w:rsidP="00D252C4">
            <w:r>
              <w:t>RW</w:t>
            </w:r>
          </w:p>
        </w:tc>
        <w:tc>
          <w:tcPr>
            <w:tcW w:w="5040" w:type="dxa"/>
          </w:tcPr>
          <w:p w:rsidR="005C0724" w:rsidRDefault="005C0724" w:rsidP="00D252C4">
            <w:r>
              <w:t>Set waiting time after setting adc_en=1 for ADC to be setup. After waiting, adc_ready flag in adc_sr will be set HIGH.</w:t>
            </w:r>
            <w:r>
              <w:br/>
              <w:t xml:space="preserve">0: no wait time </w:t>
            </w:r>
            <w:r>
              <w:br/>
              <w:t>1~255: (2**(n-1)) * (SAMPLE time + conversion time)</w:t>
            </w:r>
          </w:p>
        </w:tc>
        <w:tc>
          <w:tcPr>
            <w:tcW w:w="1008" w:type="dxa"/>
          </w:tcPr>
          <w:p w:rsidR="005C0724" w:rsidRDefault="005C0724" w:rsidP="00D252C4">
            <w:r>
              <w:t>8'h1</w:t>
            </w:r>
          </w:p>
        </w:tc>
      </w:tr>
      <w:tr w:rsidR="005C0724" w:rsidTr="00D252C4">
        <w:tc>
          <w:tcPr>
            <w:tcW w:w="1440" w:type="dxa"/>
          </w:tcPr>
          <w:p w:rsidR="005C0724" w:rsidRDefault="005C0724" w:rsidP="00D252C4">
            <w:r>
              <w:t>Reserved</w:t>
            </w:r>
          </w:p>
        </w:tc>
        <w:tc>
          <w:tcPr>
            <w:tcW w:w="1008" w:type="dxa"/>
          </w:tcPr>
          <w:p w:rsidR="005C0724" w:rsidRDefault="005C0724" w:rsidP="00D252C4">
            <w:r>
              <w:t>7:7</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1'h0</w:t>
            </w:r>
          </w:p>
        </w:tc>
      </w:tr>
      <w:tr w:rsidR="005C0724" w:rsidTr="00D252C4">
        <w:tc>
          <w:tcPr>
            <w:tcW w:w="1440" w:type="dxa"/>
          </w:tcPr>
          <w:p w:rsidR="005C0724" w:rsidRDefault="005C0724" w:rsidP="00D252C4">
            <w:r>
              <w:t>round_wait_unit</w:t>
            </w:r>
          </w:p>
        </w:tc>
        <w:tc>
          <w:tcPr>
            <w:tcW w:w="1008" w:type="dxa"/>
          </w:tcPr>
          <w:p w:rsidR="005C0724" w:rsidRDefault="005C0724" w:rsidP="00D252C4">
            <w:r>
              <w:t>6:6</w:t>
            </w:r>
          </w:p>
        </w:tc>
        <w:tc>
          <w:tcPr>
            <w:tcW w:w="864" w:type="dxa"/>
          </w:tcPr>
          <w:p w:rsidR="005C0724" w:rsidRDefault="005C0724" w:rsidP="00D252C4">
            <w:r>
              <w:t>RW</w:t>
            </w:r>
          </w:p>
        </w:tc>
        <w:tc>
          <w:tcPr>
            <w:tcW w:w="5040" w:type="dxa"/>
          </w:tcPr>
          <w:p w:rsidR="005C0724" w:rsidRDefault="005C0724" w:rsidP="00D252C4">
            <w:r>
              <w:t>Select N Round wait time unit</w:t>
            </w:r>
            <w:r>
              <w:br/>
              <w:t>0:(sample+conversion) time as Nround wait timer count unit</w:t>
            </w:r>
            <w:r>
              <w:br/>
              <w:t>1: clock cycle as Nround wait timer count unit</w:t>
            </w:r>
          </w:p>
        </w:tc>
        <w:tc>
          <w:tcPr>
            <w:tcW w:w="1008" w:type="dxa"/>
          </w:tcPr>
          <w:p w:rsidR="005C0724" w:rsidRDefault="005C0724" w:rsidP="00D252C4">
            <w:r>
              <w:t>1'h0</w:t>
            </w:r>
          </w:p>
        </w:tc>
      </w:tr>
      <w:tr w:rsidR="005C0724" w:rsidTr="00D252C4">
        <w:tc>
          <w:tcPr>
            <w:tcW w:w="1440" w:type="dxa"/>
          </w:tcPr>
          <w:p w:rsidR="005C0724" w:rsidRDefault="005C0724" w:rsidP="00D252C4">
            <w:r>
              <w:t>gpt_trig_en</w:t>
            </w:r>
          </w:p>
        </w:tc>
        <w:tc>
          <w:tcPr>
            <w:tcW w:w="1008" w:type="dxa"/>
          </w:tcPr>
          <w:p w:rsidR="005C0724" w:rsidRDefault="005C0724" w:rsidP="00D252C4">
            <w:r>
              <w:t>5:5</w:t>
            </w:r>
          </w:p>
        </w:tc>
        <w:tc>
          <w:tcPr>
            <w:tcW w:w="864" w:type="dxa"/>
          </w:tcPr>
          <w:p w:rsidR="005C0724" w:rsidRDefault="005C0724" w:rsidP="00D252C4">
            <w:r>
              <w:t>RW</w:t>
            </w:r>
          </w:p>
        </w:tc>
        <w:tc>
          <w:tcPr>
            <w:tcW w:w="5040" w:type="dxa"/>
          </w:tcPr>
          <w:p w:rsidR="005C0724" w:rsidRDefault="005C0724" w:rsidP="00D252C4">
            <w:r>
              <w:t>gpt trigger enable</w:t>
            </w:r>
            <w:r>
              <w:br/>
              <w:t>0:gpt trigger disable</w:t>
            </w:r>
            <w:r>
              <w:br/>
              <w:t>1:gpt trigger enable</w:t>
            </w:r>
          </w:p>
        </w:tc>
        <w:tc>
          <w:tcPr>
            <w:tcW w:w="1008" w:type="dxa"/>
          </w:tcPr>
          <w:p w:rsidR="005C0724" w:rsidRDefault="005C0724" w:rsidP="00D252C4">
            <w:r>
              <w:t>1'h0</w:t>
            </w:r>
          </w:p>
        </w:tc>
      </w:tr>
      <w:tr w:rsidR="005C0724" w:rsidTr="00D252C4">
        <w:tc>
          <w:tcPr>
            <w:tcW w:w="1440" w:type="dxa"/>
          </w:tcPr>
          <w:p w:rsidR="005C0724" w:rsidRDefault="005C0724" w:rsidP="00D252C4">
            <w:r>
              <w:t>hard_trig_e</w:t>
            </w:r>
            <w:r>
              <w:lastRenderedPageBreak/>
              <w:t>n</w:t>
            </w:r>
          </w:p>
        </w:tc>
        <w:tc>
          <w:tcPr>
            <w:tcW w:w="1008" w:type="dxa"/>
          </w:tcPr>
          <w:p w:rsidR="005C0724" w:rsidRDefault="005C0724" w:rsidP="00D252C4">
            <w:r>
              <w:lastRenderedPageBreak/>
              <w:t>4:4</w:t>
            </w:r>
          </w:p>
        </w:tc>
        <w:tc>
          <w:tcPr>
            <w:tcW w:w="864" w:type="dxa"/>
          </w:tcPr>
          <w:p w:rsidR="005C0724" w:rsidRDefault="005C0724" w:rsidP="00D252C4">
            <w:r>
              <w:t>RW</w:t>
            </w:r>
          </w:p>
        </w:tc>
        <w:tc>
          <w:tcPr>
            <w:tcW w:w="5040" w:type="dxa"/>
          </w:tcPr>
          <w:p w:rsidR="005C0724" w:rsidRDefault="005C0724" w:rsidP="00D252C4">
            <w:r>
              <w:t>hardware trigger enable</w:t>
            </w:r>
            <w:r>
              <w:br/>
            </w:r>
            <w:r>
              <w:lastRenderedPageBreak/>
              <w:t>0</w:t>
            </w:r>
            <w:r>
              <w:t>：</w:t>
            </w:r>
            <w:r>
              <w:t>disable hardware trigger from keysense</w:t>
            </w:r>
            <w:r>
              <w:br/>
              <w:t>1: enable hardware trigger from keysense</w:t>
            </w:r>
          </w:p>
        </w:tc>
        <w:tc>
          <w:tcPr>
            <w:tcW w:w="1008" w:type="dxa"/>
          </w:tcPr>
          <w:p w:rsidR="005C0724" w:rsidRDefault="005C0724" w:rsidP="00D252C4">
            <w:r>
              <w:lastRenderedPageBreak/>
              <w:t>1'h1</w:t>
            </w:r>
          </w:p>
        </w:tc>
      </w:tr>
      <w:tr w:rsidR="005C0724" w:rsidTr="00D252C4">
        <w:tc>
          <w:tcPr>
            <w:tcW w:w="1440" w:type="dxa"/>
          </w:tcPr>
          <w:p w:rsidR="005C0724" w:rsidRDefault="005C0724" w:rsidP="00D252C4">
            <w:r>
              <w:lastRenderedPageBreak/>
              <w:t>soft_trig</w:t>
            </w:r>
          </w:p>
        </w:tc>
        <w:tc>
          <w:tcPr>
            <w:tcW w:w="1008" w:type="dxa"/>
          </w:tcPr>
          <w:p w:rsidR="005C0724" w:rsidRDefault="005C0724" w:rsidP="00D252C4">
            <w:r>
              <w:t>3:3</w:t>
            </w:r>
          </w:p>
        </w:tc>
        <w:tc>
          <w:tcPr>
            <w:tcW w:w="864" w:type="dxa"/>
          </w:tcPr>
          <w:p w:rsidR="005C0724" w:rsidRDefault="005C0724" w:rsidP="00D252C4">
            <w:r>
              <w:t>W1P</w:t>
            </w:r>
          </w:p>
        </w:tc>
        <w:tc>
          <w:tcPr>
            <w:tcW w:w="5040" w:type="dxa"/>
          </w:tcPr>
          <w:p w:rsidR="005C0724" w:rsidRDefault="005C0724" w:rsidP="00D252C4">
            <w:r>
              <w:t>software trigger</w:t>
            </w:r>
            <w:r>
              <w:br/>
              <w:t>write 1 create a soft trigger pluse</w:t>
            </w:r>
            <w:r>
              <w:br/>
              <w:t>write 0 no effect</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2:2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1'h0</w:t>
            </w:r>
          </w:p>
        </w:tc>
      </w:tr>
      <w:tr w:rsidR="005C0724" w:rsidTr="00D252C4">
        <w:tc>
          <w:tcPr>
            <w:tcW w:w="1440" w:type="dxa"/>
          </w:tcPr>
          <w:p w:rsidR="005C0724" w:rsidRDefault="005C0724" w:rsidP="00D252C4">
            <w:r>
              <w:t>force_fifo_wclk_on</w:t>
            </w:r>
          </w:p>
        </w:tc>
        <w:tc>
          <w:tcPr>
            <w:tcW w:w="1008" w:type="dxa"/>
          </w:tcPr>
          <w:p w:rsidR="005C0724" w:rsidRDefault="005C0724" w:rsidP="00D252C4">
            <w:r>
              <w:t>1:1</w:t>
            </w:r>
          </w:p>
        </w:tc>
        <w:tc>
          <w:tcPr>
            <w:tcW w:w="864" w:type="dxa"/>
          </w:tcPr>
          <w:p w:rsidR="005C0724" w:rsidRDefault="005C0724" w:rsidP="00D252C4">
            <w:r>
              <w:t>RW</w:t>
            </w:r>
          </w:p>
        </w:tc>
        <w:tc>
          <w:tcPr>
            <w:tcW w:w="5040" w:type="dxa"/>
          </w:tcPr>
          <w:p w:rsidR="005C0724" w:rsidRDefault="005C0724" w:rsidP="00D252C4">
            <w:r>
              <w:t xml:space="preserve">Reserved </w:t>
            </w:r>
          </w:p>
        </w:tc>
        <w:tc>
          <w:tcPr>
            <w:tcW w:w="1008" w:type="dxa"/>
          </w:tcPr>
          <w:p w:rsidR="005C0724" w:rsidRDefault="005C0724" w:rsidP="00D252C4">
            <w:r>
              <w:t>1'h0</w:t>
            </w:r>
          </w:p>
        </w:tc>
      </w:tr>
      <w:tr w:rsidR="005C0724" w:rsidTr="00D252C4">
        <w:tc>
          <w:tcPr>
            <w:tcW w:w="1440" w:type="dxa"/>
          </w:tcPr>
          <w:p w:rsidR="005C0724" w:rsidRDefault="005C0724" w:rsidP="00D252C4">
            <w:r>
              <w:t>adc_en</w:t>
            </w:r>
          </w:p>
        </w:tc>
        <w:tc>
          <w:tcPr>
            <w:tcW w:w="1008" w:type="dxa"/>
          </w:tcPr>
          <w:p w:rsidR="005C0724" w:rsidRDefault="005C0724" w:rsidP="00D252C4">
            <w:r>
              <w:t>0:0</w:t>
            </w:r>
          </w:p>
        </w:tc>
        <w:tc>
          <w:tcPr>
            <w:tcW w:w="864" w:type="dxa"/>
          </w:tcPr>
          <w:p w:rsidR="005C0724" w:rsidRDefault="005C0724" w:rsidP="00D252C4">
            <w:r>
              <w:t>RW</w:t>
            </w:r>
          </w:p>
        </w:tc>
        <w:tc>
          <w:tcPr>
            <w:tcW w:w="5040" w:type="dxa"/>
          </w:tcPr>
          <w:p w:rsidR="005C0724" w:rsidRDefault="005C0724" w:rsidP="00D252C4">
            <w:r>
              <w:t>1: adc enable</w:t>
            </w:r>
            <w:r>
              <w:br/>
              <w:t>0: adc_disable</w:t>
            </w:r>
            <w:r>
              <w:br/>
              <w:t>Note</w:t>
            </w:r>
            <w:r>
              <w:t>：</w:t>
            </w:r>
            <w:r>
              <w:t>ADC will be automatically enabled if hard_trig_en=1 and keysense is detected</w:t>
            </w:r>
          </w:p>
        </w:tc>
        <w:tc>
          <w:tcPr>
            <w:tcW w:w="1008" w:type="dxa"/>
          </w:tcPr>
          <w:p w:rsidR="005C0724" w:rsidRDefault="005C0724" w:rsidP="00D252C4">
            <w:r>
              <w:t>1'h0</w:t>
            </w:r>
          </w:p>
        </w:tc>
      </w:tr>
    </w:tbl>
    <w:p w:rsidR="005C0724" w:rsidRDefault="005C0724" w:rsidP="005C0724">
      <w:pPr>
        <w:pStyle w:val="3"/>
        <w:spacing w:before="156" w:after="156"/>
        <w:ind w:left="964" w:hanging="964"/>
      </w:pPr>
      <w:r>
        <w:t>ADC_SR</w:t>
      </w:r>
    </w:p>
    <w:p w:rsidR="005C0724" w:rsidRDefault="005C0724" w:rsidP="005C0724">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30'h0</w:t>
            </w:r>
          </w:p>
        </w:tc>
      </w:tr>
      <w:tr w:rsidR="005C0724" w:rsidTr="00D252C4">
        <w:tc>
          <w:tcPr>
            <w:tcW w:w="1440" w:type="dxa"/>
          </w:tcPr>
          <w:p w:rsidR="005C0724" w:rsidRDefault="005C0724" w:rsidP="00D252C4">
            <w:r>
              <w:t>hard_trig</w:t>
            </w:r>
          </w:p>
        </w:tc>
        <w:tc>
          <w:tcPr>
            <w:tcW w:w="1008" w:type="dxa"/>
          </w:tcPr>
          <w:p w:rsidR="005C0724" w:rsidRDefault="005C0724" w:rsidP="00D252C4">
            <w:r>
              <w:t>1:1</w:t>
            </w:r>
          </w:p>
        </w:tc>
        <w:tc>
          <w:tcPr>
            <w:tcW w:w="864" w:type="dxa"/>
          </w:tcPr>
          <w:p w:rsidR="005C0724" w:rsidRDefault="005C0724" w:rsidP="00D252C4">
            <w:r>
              <w:t>W1C</w:t>
            </w:r>
          </w:p>
        </w:tc>
        <w:tc>
          <w:tcPr>
            <w:tcW w:w="5040" w:type="dxa"/>
          </w:tcPr>
          <w:p w:rsidR="005C0724" w:rsidRDefault="005C0724" w:rsidP="00D252C4">
            <w:r>
              <w:t>A hardware trigger detected.</w:t>
            </w:r>
          </w:p>
        </w:tc>
        <w:tc>
          <w:tcPr>
            <w:tcW w:w="1008" w:type="dxa"/>
          </w:tcPr>
          <w:p w:rsidR="005C0724" w:rsidRDefault="005C0724" w:rsidP="00D252C4">
            <w:r>
              <w:t>1'h0</w:t>
            </w:r>
          </w:p>
        </w:tc>
      </w:tr>
      <w:tr w:rsidR="005C0724" w:rsidTr="00D252C4">
        <w:tc>
          <w:tcPr>
            <w:tcW w:w="1440" w:type="dxa"/>
          </w:tcPr>
          <w:p w:rsidR="005C0724" w:rsidRDefault="005C0724" w:rsidP="00D252C4">
            <w:r>
              <w:t>adc_busy</w:t>
            </w:r>
          </w:p>
        </w:tc>
        <w:tc>
          <w:tcPr>
            <w:tcW w:w="1008" w:type="dxa"/>
          </w:tcPr>
          <w:p w:rsidR="005C0724" w:rsidRDefault="005C0724" w:rsidP="00D252C4">
            <w:r>
              <w:t>0:0</w:t>
            </w:r>
          </w:p>
        </w:tc>
        <w:tc>
          <w:tcPr>
            <w:tcW w:w="864" w:type="dxa"/>
          </w:tcPr>
          <w:p w:rsidR="005C0724" w:rsidRDefault="005C0724" w:rsidP="00D252C4">
            <w:r>
              <w:t>W1C</w:t>
            </w:r>
          </w:p>
        </w:tc>
        <w:tc>
          <w:tcPr>
            <w:tcW w:w="5040" w:type="dxa"/>
          </w:tcPr>
          <w:p w:rsidR="005C0724" w:rsidRDefault="005C0724" w:rsidP="00D252C4">
            <w:r>
              <w:t xml:space="preserve">ADC conversion is ongoing. </w:t>
            </w:r>
          </w:p>
        </w:tc>
        <w:tc>
          <w:tcPr>
            <w:tcW w:w="1008" w:type="dxa"/>
          </w:tcPr>
          <w:p w:rsidR="005C0724" w:rsidRDefault="005C0724" w:rsidP="00D252C4">
            <w:r>
              <w:t>1'h0</w:t>
            </w:r>
          </w:p>
        </w:tc>
      </w:tr>
    </w:tbl>
    <w:p w:rsidR="005C0724" w:rsidRDefault="005C0724" w:rsidP="005C0724">
      <w:pPr>
        <w:pStyle w:val="3"/>
        <w:spacing w:before="156" w:after="156"/>
        <w:ind w:left="964" w:hanging="964"/>
      </w:pPr>
      <w:r>
        <w:t>ADC_CONFIG</w:t>
      </w:r>
    </w:p>
    <w:p w:rsidR="005C0724" w:rsidRDefault="005C0724" w:rsidP="005C0724">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sample_t_set</w:t>
            </w:r>
          </w:p>
        </w:tc>
        <w:tc>
          <w:tcPr>
            <w:tcW w:w="1008" w:type="dxa"/>
          </w:tcPr>
          <w:p w:rsidR="005C0724" w:rsidRDefault="005C0724" w:rsidP="00D252C4">
            <w:r>
              <w:t>23:22</w:t>
            </w:r>
          </w:p>
        </w:tc>
        <w:tc>
          <w:tcPr>
            <w:tcW w:w="864" w:type="dxa"/>
          </w:tcPr>
          <w:p w:rsidR="005C0724" w:rsidRDefault="005C0724" w:rsidP="00D252C4">
            <w:r>
              <w:t>RW</w:t>
            </w:r>
          </w:p>
        </w:tc>
        <w:tc>
          <w:tcPr>
            <w:tcW w:w="5040" w:type="dxa"/>
          </w:tcPr>
          <w:p w:rsidR="005C0724" w:rsidRDefault="005C0724" w:rsidP="00D252C4">
            <w:r>
              <w:t>set ADC sample time</w:t>
            </w:r>
            <w:r>
              <w:br/>
              <w:t>00: 4 adc clocks</w:t>
            </w:r>
            <w:r>
              <w:br/>
              <w:t>01: 8 adc clocks</w:t>
            </w:r>
            <w:r>
              <w:br/>
              <w:t>10: 16 adc clocks</w:t>
            </w:r>
            <w:r>
              <w:br/>
              <w:t>11: 32 adc clocks</w:t>
            </w:r>
          </w:p>
        </w:tc>
        <w:tc>
          <w:tcPr>
            <w:tcW w:w="1008" w:type="dxa"/>
          </w:tcPr>
          <w:p w:rsidR="005C0724" w:rsidRDefault="005C0724" w:rsidP="00D252C4">
            <w:r>
              <w:t>2'h1</w:t>
            </w:r>
          </w:p>
        </w:tc>
      </w:tr>
      <w:tr w:rsidR="005C0724" w:rsidTr="00D252C4">
        <w:tc>
          <w:tcPr>
            <w:tcW w:w="1440" w:type="dxa"/>
          </w:tcPr>
          <w:p w:rsidR="005C0724" w:rsidRDefault="005C0724" w:rsidP="00D252C4">
            <w:r>
              <w:t>adc_clk_set</w:t>
            </w:r>
          </w:p>
        </w:tc>
        <w:tc>
          <w:tcPr>
            <w:tcW w:w="1008" w:type="dxa"/>
          </w:tcPr>
          <w:p w:rsidR="005C0724" w:rsidRDefault="005C0724" w:rsidP="00D252C4">
            <w:r>
              <w:t>21:19</w:t>
            </w:r>
          </w:p>
        </w:tc>
        <w:tc>
          <w:tcPr>
            <w:tcW w:w="864" w:type="dxa"/>
          </w:tcPr>
          <w:p w:rsidR="005C0724" w:rsidRDefault="005C0724" w:rsidP="00D252C4">
            <w:r>
              <w:t>RW</w:t>
            </w:r>
          </w:p>
        </w:tc>
        <w:tc>
          <w:tcPr>
            <w:tcW w:w="5040" w:type="dxa"/>
          </w:tcPr>
          <w:p w:rsidR="005C0724" w:rsidRDefault="005C0724" w:rsidP="00D252C4">
            <w:r>
              <w:t>Set ADC clock frequency</w:t>
            </w:r>
            <w:r>
              <w:br/>
              <w:t>000: 24MHz</w:t>
            </w:r>
            <w:r>
              <w:br/>
              <w:t>001: 12MHz</w:t>
            </w:r>
            <w:r>
              <w:br/>
              <w:t>010: 6MHz</w:t>
            </w:r>
            <w:r>
              <w:br/>
              <w:t>011: 3MHz</w:t>
            </w:r>
            <w:r>
              <w:br/>
            </w:r>
            <w:r>
              <w:lastRenderedPageBreak/>
              <w:t>100:1.5MHz</w:t>
            </w:r>
            <w:r>
              <w:br/>
              <w:t>101:750KHz</w:t>
            </w:r>
            <w:r>
              <w:br/>
              <w:t>110:375KHz</w:t>
            </w:r>
            <w:r>
              <w:br/>
              <w:t>111:187.5kHz</w:t>
            </w:r>
          </w:p>
        </w:tc>
        <w:tc>
          <w:tcPr>
            <w:tcW w:w="1008" w:type="dxa"/>
          </w:tcPr>
          <w:p w:rsidR="005C0724" w:rsidRDefault="005C0724" w:rsidP="00D252C4">
            <w:r>
              <w:lastRenderedPageBreak/>
              <w:t>3'h0</w:t>
            </w:r>
          </w:p>
        </w:tc>
      </w:tr>
      <w:tr w:rsidR="005C0724" w:rsidTr="00D252C4">
        <w:tc>
          <w:tcPr>
            <w:tcW w:w="1440" w:type="dxa"/>
          </w:tcPr>
          <w:p w:rsidR="005C0724" w:rsidRDefault="005C0724" w:rsidP="00D252C4">
            <w:r>
              <w:lastRenderedPageBreak/>
              <w:t>adc_trig_num</w:t>
            </w:r>
          </w:p>
        </w:tc>
        <w:tc>
          <w:tcPr>
            <w:tcW w:w="1008" w:type="dxa"/>
          </w:tcPr>
          <w:p w:rsidR="005C0724" w:rsidRDefault="005C0724" w:rsidP="00D252C4">
            <w:r>
              <w:t>18:8</w:t>
            </w:r>
          </w:p>
        </w:tc>
        <w:tc>
          <w:tcPr>
            <w:tcW w:w="864" w:type="dxa"/>
          </w:tcPr>
          <w:p w:rsidR="005C0724" w:rsidRDefault="005C0724" w:rsidP="00D252C4">
            <w:r>
              <w:t>RW</w:t>
            </w:r>
          </w:p>
        </w:tc>
        <w:tc>
          <w:tcPr>
            <w:tcW w:w="5040" w:type="dxa"/>
          </w:tcPr>
          <w:p w:rsidR="005C0724" w:rsidRDefault="005C0724" w:rsidP="00D252C4">
            <w:r>
              <w:t xml:space="preserve">ADC periodical sampling </w:t>
            </w:r>
            <w:r>
              <w:br/>
              <w:t>0: infinite trigger mode,ADC will infinitely trigger the selected channel.</w:t>
            </w:r>
            <w:r>
              <w:br/>
              <w:t>1~1024: multi-trigger.  After n-round ADC sampling done, stops the ADC</w:t>
            </w:r>
          </w:p>
        </w:tc>
        <w:tc>
          <w:tcPr>
            <w:tcW w:w="1008" w:type="dxa"/>
          </w:tcPr>
          <w:p w:rsidR="005C0724" w:rsidRDefault="005C0724" w:rsidP="00D252C4">
            <w:r>
              <w:t>11'h1</w:t>
            </w:r>
          </w:p>
        </w:tc>
      </w:tr>
      <w:tr w:rsidR="005C0724" w:rsidTr="00D252C4">
        <w:tc>
          <w:tcPr>
            <w:tcW w:w="1440" w:type="dxa"/>
          </w:tcPr>
          <w:p w:rsidR="005C0724" w:rsidRDefault="005C0724" w:rsidP="00D252C4">
            <w:r>
              <w:t>Reserved</w:t>
            </w:r>
          </w:p>
        </w:tc>
        <w:tc>
          <w:tcPr>
            <w:tcW w:w="1008" w:type="dxa"/>
          </w:tcPr>
          <w:p w:rsidR="005C0724" w:rsidRDefault="005C0724" w:rsidP="00D252C4">
            <w:r>
              <w:t>7:7</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1'h0</w:t>
            </w:r>
          </w:p>
        </w:tc>
      </w:tr>
      <w:tr w:rsidR="005C0724" w:rsidTr="00D252C4">
        <w:tc>
          <w:tcPr>
            <w:tcW w:w="1440" w:type="dxa"/>
          </w:tcPr>
          <w:p w:rsidR="005C0724" w:rsidRDefault="005C0724" w:rsidP="00D252C4">
            <w:r>
              <w:t>differ_vinn_sel</w:t>
            </w:r>
          </w:p>
        </w:tc>
        <w:tc>
          <w:tcPr>
            <w:tcW w:w="1008" w:type="dxa"/>
          </w:tcPr>
          <w:p w:rsidR="005C0724" w:rsidRDefault="005C0724" w:rsidP="00D252C4">
            <w:r>
              <w:t>6:6</w:t>
            </w:r>
          </w:p>
        </w:tc>
        <w:tc>
          <w:tcPr>
            <w:tcW w:w="864" w:type="dxa"/>
          </w:tcPr>
          <w:p w:rsidR="005C0724" w:rsidRDefault="005C0724" w:rsidP="00D252C4">
            <w:r>
              <w:t>RW</w:t>
            </w:r>
          </w:p>
        </w:tc>
        <w:tc>
          <w:tcPr>
            <w:tcW w:w="5040" w:type="dxa"/>
          </w:tcPr>
          <w:p w:rsidR="005C0724" w:rsidRDefault="005C0724" w:rsidP="00D252C4">
            <w:r>
              <w:t>Select analog VINN input channel:</w:t>
            </w:r>
            <w:r>
              <w:br/>
              <w:t>0: VINN=SAR_VIN1</w:t>
            </w:r>
            <w:r>
              <w:br/>
              <w:t>1: VINN=SAR_VIN3</w:t>
            </w:r>
          </w:p>
        </w:tc>
        <w:tc>
          <w:tcPr>
            <w:tcW w:w="1008" w:type="dxa"/>
          </w:tcPr>
          <w:p w:rsidR="005C0724" w:rsidRDefault="005C0724" w:rsidP="00D252C4">
            <w:r>
              <w:t>1'h0</w:t>
            </w:r>
          </w:p>
        </w:tc>
      </w:tr>
      <w:tr w:rsidR="005C0724" w:rsidTr="00D252C4">
        <w:tc>
          <w:tcPr>
            <w:tcW w:w="1440" w:type="dxa"/>
          </w:tcPr>
          <w:p w:rsidR="005C0724" w:rsidRDefault="005C0724" w:rsidP="00D252C4">
            <w:r>
              <w:t>single</w:t>
            </w:r>
          </w:p>
        </w:tc>
        <w:tc>
          <w:tcPr>
            <w:tcW w:w="1008" w:type="dxa"/>
          </w:tcPr>
          <w:p w:rsidR="005C0724" w:rsidRDefault="005C0724" w:rsidP="00D252C4">
            <w:r>
              <w:t>5:5</w:t>
            </w:r>
          </w:p>
        </w:tc>
        <w:tc>
          <w:tcPr>
            <w:tcW w:w="864" w:type="dxa"/>
          </w:tcPr>
          <w:p w:rsidR="005C0724" w:rsidRDefault="005C0724" w:rsidP="00D252C4">
            <w:r>
              <w:t>RW</w:t>
            </w:r>
          </w:p>
        </w:tc>
        <w:tc>
          <w:tcPr>
            <w:tcW w:w="5040" w:type="dxa"/>
          </w:tcPr>
          <w:p w:rsidR="005C0724" w:rsidRDefault="005C0724" w:rsidP="00D252C4">
            <w:r>
              <w:t>Single-end or differential analog inputs</w:t>
            </w:r>
            <w:r>
              <w:br/>
              <w:t>0:differential</w:t>
            </w:r>
            <w:r>
              <w:br/>
              <w:t>1:single end</w:t>
            </w:r>
          </w:p>
        </w:tc>
        <w:tc>
          <w:tcPr>
            <w:tcW w:w="1008" w:type="dxa"/>
          </w:tcPr>
          <w:p w:rsidR="005C0724" w:rsidRDefault="005C0724" w:rsidP="00D252C4">
            <w:r>
              <w:t>1'h1</w:t>
            </w:r>
          </w:p>
        </w:tc>
      </w:tr>
      <w:tr w:rsidR="005C0724" w:rsidTr="00D252C4">
        <w:tc>
          <w:tcPr>
            <w:tcW w:w="1440" w:type="dxa"/>
          </w:tcPr>
          <w:p w:rsidR="005C0724" w:rsidRDefault="005C0724" w:rsidP="00D252C4">
            <w:r>
              <w:t>vref_buf_en</w:t>
            </w:r>
          </w:p>
        </w:tc>
        <w:tc>
          <w:tcPr>
            <w:tcW w:w="1008" w:type="dxa"/>
          </w:tcPr>
          <w:p w:rsidR="005C0724" w:rsidRDefault="005C0724" w:rsidP="00D252C4">
            <w:r>
              <w:t>4:4</w:t>
            </w:r>
          </w:p>
        </w:tc>
        <w:tc>
          <w:tcPr>
            <w:tcW w:w="864" w:type="dxa"/>
          </w:tcPr>
          <w:p w:rsidR="005C0724" w:rsidRDefault="005C0724" w:rsidP="00D252C4">
            <w:r>
              <w:t>RW</w:t>
            </w:r>
          </w:p>
        </w:tc>
        <w:tc>
          <w:tcPr>
            <w:tcW w:w="5040" w:type="dxa"/>
          </w:tcPr>
          <w:p w:rsidR="005C0724" w:rsidRDefault="005C0724" w:rsidP="00D252C4">
            <w:r>
              <w:t>Enable VREF buffer for improving VREF driving strength</w:t>
            </w:r>
            <w:r>
              <w:br/>
              <w:t xml:space="preserve">Notes: enable vref_buf_en only if vref_sel=2’b00 or 2’b01 </w:t>
            </w:r>
          </w:p>
        </w:tc>
        <w:tc>
          <w:tcPr>
            <w:tcW w:w="1008" w:type="dxa"/>
          </w:tcPr>
          <w:p w:rsidR="005C0724" w:rsidRDefault="005C0724" w:rsidP="00D252C4">
            <w:r>
              <w:t>1'h1</w:t>
            </w:r>
          </w:p>
        </w:tc>
      </w:tr>
      <w:tr w:rsidR="005C0724" w:rsidTr="00D252C4">
        <w:tc>
          <w:tcPr>
            <w:tcW w:w="1440" w:type="dxa"/>
          </w:tcPr>
          <w:p w:rsidR="005C0724" w:rsidRDefault="005C0724" w:rsidP="00D252C4">
            <w:r>
              <w:t>vref_sel</w:t>
            </w:r>
          </w:p>
        </w:tc>
        <w:tc>
          <w:tcPr>
            <w:tcW w:w="1008" w:type="dxa"/>
          </w:tcPr>
          <w:p w:rsidR="005C0724" w:rsidRDefault="005C0724" w:rsidP="00D252C4">
            <w:r>
              <w:t>3:2</w:t>
            </w:r>
          </w:p>
        </w:tc>
        <w:tc>
          <w:tcPr>
            <w:tcW w:w="864" w:type="dxa"/>
          </w:tcPr>
          <w:p w:rsidR="005C0724" w:rsidRDefault="005C0724" w:rsidP="00D252C4">
            <w:r>
              <w:t>RW</w:t>
            </w:r>
          </w:p>
        </w:tc>
        <w:tc>
          <w:tcPr>
            <w:tcW w:w="5040" w:type="dxa"/>
          </w:tcPr>
          <w:p w:rsidR="005C0724" w:rsidRDefault="005C0724" w:rsidP="00D252C4">
            <w:r>
              <w:t>VREF selection</w:t>
            </w:r>
            <w:r>
              <w:br/>
              <w:t>00,11: 1.25V internal VREF with optional buffer</w:t>
            </w:r>
            <w:r>
              <w:br/>
              <w:t>01: 1/3 VDDIO (2.7~3.3V) with optional amplifier</w:t>
            </w:r>
            <w:r>
              <w:br/>
              <w:t>10: an external VREF without amplifier (e.g., an external high-resolution voltage which should have large enough driving capability)</w:t>
            </w:r>
          </w:p>
        </w:tc>
        <w:tc>
          <w:tcPr>
            <w:tcW w:w="1008" w:type="dxa"/>
          </w:tcPr>
          <w:p w:rsidR="005C0724" w:rsidRDefault="005C0724" w:rsidP="00D252C4">
            <w:r>
              <w:t>2'h1</w:t>
            </w:r>
          </w:p>
        </w:tc>
      </w:tr>
      <w:tr w:rsidR="005C0724" w:rsidTr="00D252C4">
        <w:tc>
          <w:tcPr>
            <w:tcW w:w="1440" w:type="dxa"/>
          </w:tcPr>
          <w:p w:rsidR="005C0724" w:rsidRDefault="005C0724" w:rsidP="00D252C4">
            <w:r>
              <w:t>en_vin_buf_amp</w:t>
            </w:r>
          </w:p>
        </w:tc>
        <w:tc>
          <w:tcPr>
            <w:tcW w:w="1008" w:type="dxa"/>
          </w:tcPr>
          <w:p w:rsidR="005C0724" w:rsidRDefault="005C0724" w:rsidP="00D252C4">
            <w:r>
              <w:t>1:1</w:t>
            </w:r>
          </w:p>
        </w:tc>
        <w:tc>
          <w:tcPr>
            <w:tcW w:w="864" w:type="dxa"/>
          </w:tcPr>
          <w:p w:rsidR="005C0724" w:rsidRDefault="005C0724" w:rsidP="00D252C4">
            <w:r>
              <w:t>RW</w:t>
            </w:r>
          </w:p>
        </w:tc>
        <w:tc>
          <w:tcPr>
            <w:tcW w:w="5040" w:type="dxa"/>
          </w:tcPr>
          <w:p w:rsidR="005C0724" w:rsidRDefault="005C0724" w:rsidP="00D252C4">
            <w:r>
              <w:t>Enable the shared Vin amplifier (a buffer for enhancing the driving capability) for the 8 ADC channel inputs</w:t>
            </w:r>
            <w:r>
              <w:br/>
              <w:t>0: disable</w:t>
            </w:r>
            <w:r>
              <w:br/>
              <w:t>1: enable</w:t>
            </w:r>
          </w:p>
        </w:tc>
        <w:tc>
          <w:tcPr>
            <w:tcW w:w="1008" w:type="dxa"/>
          </w:tcPr>
          <w:p w:rsidR="005C0724" w:rsidRDefault="005C0724" w:rsidP="00D252C4">
            <w:r>
              <w:t>1'h1</w:t>
            </w:r>
          </w:p>
        </w:tc>
      </w:tr>
      <w:tr w:rsidR="005C0724" w:rsidTr="00D252C4">
        <w:tc>
          <w:tcPr>
            <w:tcW w:w="1440" w:type="dxa"/>
          </w:tcPr>
          <w:p w:rsidR="005C0724" w:rsidRDefault="005C0724" w:rsidP="00D252C4">
            <w:r>
              <w:t>bypass_vin</w:t>
            </w:r>
            <w:r>
              <w:lastRenderedPageBreak/>
              <w:t>_buf</w:t>
            </w:r>
          </w:p>
        </w:tc>
        <w:tc>
          <w:tcPr>
            <w:tcW w:w="1008" w:type="dxa"/>
          </w:tcPr>
          <w:p w:rsidR="005C0724" w:rsidRDefault="005C0724" w:rsidP="00D252C4">
            <w:r>
              <w:lastRenderedPageBreak/>
              <w:t>0:0</w:t>
            </w:r>
          </w:p>
        </w:tc>
        <w:tc>
          <w:tcPr>
            <w:tcW w:w="864" w:type="dxa"/>
          </w:tcPr>
          <w:p w:rsidR="005C0724" w:rsidRDefault="005C0724" w:rsidP="00D252C4">
            <w:r>
              <w:t>RW</w:t>
            </w:r>
          </w:p>
        </w:tc>
        <w:tc>
          <w:tcPr>
            <w:tcW w:w="5040" w:type="dxa"/>
          </w:tcPr>
          <w:p w:rsidR="005C0724" w:rsidRDefault="005C0724" w:rsidP="00D252C4">
            <w:r>
              <w:t xml:space="preserve">Bypass the shared Vin amplifier for the 8 </w:t>
            </w:r>
            <w:r>
              <w:lastRenderedPageBreak/>
              <w:t>ADC channel inputs</w:t>
            </w:r>
          </w:p>
        </w:tc>
        <w:tc>
          <w:tcPr>
            <w:tcW w:w="1008" w:type="dxa"/>
          </w:tcPr>
          <w:p w:rsidR="005C0724" w:rsidRDefault="005C0724" w:rsidP="00D252C4">
            <w:r>
              <w:lastRenderedPageBreak/>
              <w:t>1'h0</w:t>
            </w:r>
          </w:p>
        </w:tc>
      </w:tr>
    </w:tbl>
    <w:p w:rsidR="005C0724" w:rsidRDefault="005C0724" w:rsidP="005C0724">
      <w:pPr>
        <w:pStyle w:val="3"/>
        <w:spacing w:before="156" w:after="156"/>
        <w:ind w:left="964" w:hanging="964"/>
      </w:pPr>
      <w:r>
        <w:lastRenderedPageBreak/>
        <w:t>ADC_CH_SEL</w:t>
      </w:r>
    </w:p>
    <w:p w:rsidR="005C0724" w:rsidRDefault="005C0724" w:rsidP="005C0724">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dma_ch_en</w:t>
            </w:r>
          </w:p>
        </w:tc>
        <w:tc>
          <w:tcPr>
            <w:tcW w:w="1008" w:type="dxa"/>
          </w:tcPr>
          <w:p w:rsidR="005C0724" w:rsidRDefault="005C0724" w:rsidP="00D252C4">
            <w:r>
              <w:t>31:16</w:t>
            </w:r>
          </w:p>
        </w:tc>
        <w:tc>
          <w:tcPr>
            <w:tcW w:w="864" w:type="dxa"/>
          </w:tcPr>
          <w:p w:rsidR="005C0724" w:rsidRDefault="005C0724" w:rsidP="00D252C4">
            <w:r>
              <w:t>RW</w:t>
            </w:r>
          </w:p>
        </w:tc>
        <w:tc>
          <w:tcPr>
            <w:tcW w:w="5040" w:type="dxa"/>
          </w:tcPr>
          <w:p w:rsidR="005C0724" w:rsidRDefault="005C0724" w:rsidP="00D252C4">
            <w:r>
              <w:t>DMA Channel Enable.One bit for each of the 13 channels,and supports more than one channel to be selected.</w:t>
            </w:r>
            <w:r>
              <w:br/>
              <w:t>Bit16~29:Selete ADC Channel 0-13 for DMA</w:t>
            </w:r>
            <w:r>
              <w:br/>
              <w:t>bit30~31:Reserved</w:t>
            </w:r>
          </w:p>
        </w:tc>
        <w:tc>
          <w:tcPr>
            <w:tcW w:w="1008" w:type="dxa"/>
          </w:tcPr>
          <w:p w:rsidR="005C0724" w:rsidRDefault="005C0724" w:rsidP="00D252C4">
            <w:r>
              <w:t>16'h0</w:t>
            </w:r>
          </w:p>
        </w:tc>
      </w:tr>
      <w:tr w:rsidR="005C0724" w:rsidTr="00D252C4">
        <w:tc>
          <w:tcPr>
            <w:tcW w:w="1440" w:type="dxa"/>
          </w:tcPr>
          <w:p w:rsidR="005C0724" w:rsidRDefault="005C0724" w:rsidP="00D252C4">
            <w:r>
              <w:t>adc_ch_sel</w:t>
            </w:r>
          </w:p>
        </w:tc>
        <w:tc>
          <w:tcPr>
            <w:tcW w:w="1008" w:type="dxa"/>
          </w:tcPr>
          <w:p w:rsidR="005C0724" w:rsidRDefault="005C0724" w:rsidP="00D252C4">
            <w:r>
              <w:t>15:0</w:t>
            </w:r>
          </w:p>
        </w:tc>
        <w:tc>
          <w:tcPr>
            <w:tcW w:w="864" w:type="dxa"/>
          </w:tcPr>
          <w:p w:rsidR="005C0724" w:rsidRDefault="005C0724" w:rsidP="00D252C4">
            <w:r>
              <w:t>RW</w:t>
            </w:r>
          </w:p>
        </w:tc>
        <w:tc>
          <w:tcPr>
            <w:tcW w:w="5040" w:type="dxa"/>
          </w:tcPr>
          <w:p w:rsidR="005C0724" w:rsidRDefault="005C0724" w:rsidP="00D252C4">
            <w:r>
              <w:t xml:space="preserve">Select ADC input channels. One bit for each of the 8 channels, and supports more than one channel to be selected. </w:t>
            </w:r>
            <w:r>
              <w:br/>
              <w:t>0: de-select; 1, select</w:t>
            </w:r>
            <w:r>
              <w:br/>
              <w:t>Note:</w:t>
            </w:r>
            <w:r>
              <w:br/>
              <w:t>Bit3~0: ADC channel 3 ~ 0</w:t>
            </w:r>
            <w:r>
              <w:br/>
              <w:t xml:space="preserve">Bit4: 1/6 VDD_IO </w:t>
            </w:r>
            <w:r>
              <w:br/>
              <w:t>Bit5: 1/8 VCC</w:t>
            </w:r>
            <w:r>
              <w:br/>
              <w:t>Bit6: keysense</w:t>
            </w:r>
            <w:r>
              <w:br/>
              <w:t>Bit7: Reserved</w:t>
            </w:r>
            <w:r>
              <w:br/>
              <w:t>Bit8~13:CVD channel 0~5</w:t>
            </w:r>
            <w:r>
              <w:br/>
              <w:t>Bit14~15:Reserved</w:t>
            </w:r>
          </w:p>
        </w:tc>
        <w:tc>
          <w:tcPr>
            <w:tcW w:w="1008" w:type="dxa"/>
          </w:tcPr>
          <w:p w:rsidR="005C0724" w:rsidRDefault="005C0724" w:rsidP="00D252C4">
            <w:r>
              <w:t>16'h40</w:t>
            </w:r>
          </w:p>
        </w:tc>
      </w:tr>
    </w:tbl>
    <w:p w:rsidR="005C0724" w:rsidRDefault="005C0724" w:rsidP="005C0724">
      <w:pPr>
        <w:pStyle w:val="3"/>
        <w:spacing w:before="156" w:after="156"/>
        <w:ind w:left="964" w:hanging="964"/>
      </w:pPr>
      <w:r>
        <w:t>ADC_IMR0</w:t>
      </w:r>
    </w:p>
    <w:p w:rsidR="005C0724" w:rsidRDefault="005C0724" w:rsidP="005C0724">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fifo_empty_imr_ch13</w:t>
            </w:r>
          </w:p>
        </w:tc>
        <w:tc>
          <w:tcPr>
            <w:tcW w:w="1008" w:type="dxa"/>
          </w:tcPr>
          <w:p w:rsidR="005C0724" w:rsidRDefault="005C0724" w:rsidP="00D252C4">
            <w:r>
              <w:t>29:29</w:t>
            </w:r>
          </w:p>
        </w:tc>
        <w:tc>
          <w:tcPr>
            <w:tcW w:w="864" w:type="dxa"/>
          </w:tcPr>
          <w:p w:rsidR="005C0724" w:rsidRDefault="005C0724" w:rsidP="00D252C4">
            <w:r>
              <w:t>RW</w:t>
            </w:r>
          </w:p>
        </w:tc>
        <w:tc>
          <w:tcPr>
            <w:tcW w:w="5040" w:type="dxa"/>
          </w:tcPr>
          <w:p w:rsidR="005C0724" w:rsidRDefault="005C0724" w:rsidP="00D252C4">
            <w:r>
              <w:t>Mask FIFO empty interrupt of ADC channel 13.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fifo_empty_imr_ch12</w:t>
            </w:r>
          </w:p>
        </w:tc>
        <w:tc>
          <w:tcPr>
            <w:tcW w:w="1008" w:type="dxa"/>
          </w:tcPr>
          <w:p w:rsidR="005C0724" w:rsidRDefault="005C0724" w:rsidP="00D252C4">
            <w:r>
              <w:t>28:28</w:t>
            </w:r>
          </w:p>
        </w:tc>
        <w:tc>
          <w:tcPr>
            <w:tcW w:w="864" w:type="dxa"/>
          </w:tcPr>
          <w:p w:rsidR="005C0724" w:rsidRDefault="005C0724" w:rsidP="00D252C4">
            <w:r>
              <w:t>RW</w:t>
            </w:r>
          </w:p>
        </w:tc>
        <w:tc>
          <w:tcPr>
            <w:tcW w:w="5040" w:type="dxa"/>
          </w:tcPr>
          <w:p w:rsidR="005C0724" w:rsidRDefault="005C0724" w:rsidP="00D252C4">
            <w:r>
              <w:t>Mask FIFO empty interrupt of ADC channel 12.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fifo_empty_imr_ch11</w:t>
            </w:r>
          </w:p>
        </w:tc>
        <w:tc>
          <w:tcPr>
            <w:tcW w:w="1008" w:type="dxa"/>
          </w:tcPr>
          <w:p w:rsidR="005C0724" w:rsidRDefault="005C0724" w:rsidP="00D252C4">
            <w:r>
              <w:t>27:27</w:t>
            </w:r>
          </w:p>
        </w:tc>
        <w:tc>
          <w:tcPr>
            <w:tcW w:w="864" w:type="dxa"/>
          </w:tcPr>
          <w:p w:rsidR="005C0724" w:rsidRDefault="005C0724" w:rsidP="00D252C4">
            <w:r>
              <w:t>RW</w:t>
            </w:r>
          </w:p>
        </w:tc>
        <w:tc>
          <w:tcPr>
            <w:tcW w:w="5040" w:type="dxa"/>
          </w:tcPr>
          <w:p w:rsidR="005C0724" w:rsidRDefault="005C0724" w:rsidP="00D252C4">
            <w:r>
              <w:t>Mask FIFO empty interrupt of ADC channel 11.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w:t>
            </w:r>
            <w:r>
              <w:lastRenderedPageBreak/>
              <w:t>_imr_ch10</w:t>
            </w:r>
          </w:p>
        </w:tc>
        <w:tc>
          <w:tcPr>
            <w:tcW w:w="1008" w:type="dxa"/>
          </w:tcPr>
          <w:p w:rsidR="005C0724" w:rsidRDefault="005C0724" w:rsidP="00D252C4">
            <w:r>
              <w:lastRenderedPageBreak/>
              <w:t>26:26</w:t>
            </w:r>
          </w:p>
        </w:tc>
        <w:tc>
          <w:tcPr>
            <w:tcW w:w="864" w:type="dxa"/>
          </w:tcPr>
          <w:p w:rsidR="005C0724" w:rsidRDefault="005C0724" w:rsidP="00D252C4">
            <w:r>
              <w:t>RW</w:t>
            </w:r>
          </w:p>
        </w:tc>
        <w:tc>
          <w:tcPr>
            <w:tcW w:w="5040" w:type="dxa"/>
          </w:tcPr>
          <w:p w:rsidR="005C0724" w:rsidRDefault="005C0724" w:rsidP="00D252C4">
            <w:r>
              <w:t xml:space="preserve">Mask FIFO empty interrupt of ADC channel </w:t>
            </w:r>
            <w:r>
              <w:lastRenderedPageBreak/>
              <w:t>10. High active.</w:t>
            </w:r>
          </w:p>
        </w:tc>
        <w:tc>
          <w:tcPr>
            <w:tcW w:w="1008" w:type="dxa"/>
          </w:tcPr>
          <w:p w:rsidR="005C0724" w:rsidRDefault="005C0724" w:rsidP="00D252C4">
            <w:r>
              <w:lastRenderedPageBreak/>
              <w:t>1'h1</w:t>
            </w:r>
          </w:p>
        </w:tc>
      </w:tr>
      <w:tr w:rsidR="005C0724" w:rsidTr="00D252C4">
        <w:tc>
          <w:tcPr>
            <w:tcW w:w="1440" w:type="dxa"/>
          </w:tcPr>
          <w:p w:rsidR="005C0724" w:rsidRDefault="005C0724" w:rsidP="00D252C4">
            <w:r>
              <w:lastRenderedPageBreak/>
              <w:t>fifo_empty_imr_ch9</w:t>
            </w:r>
          </w:p>
        </w:tc>
        <w:tc>
          <w:tcPr>
            <w:tcW w:w="1008" w:type="dxa"/>
          </w:tcPr>
          <w:p w:rsidR="005C0724" w:rsidRDefault="005C0724" w:rsidP="00D252C4">
            <w:r>
              <w:t>25:25</w:t>
            </w:r>
          </w:p>
        </w:tc>
        <w:tc>
          <w:tcPr>
            <w:tcW w:w="864" w:type="dxa"/>
          </w:tcPr>
          <w:p w:rsidR="005C0724" w:rsidRDefault="005C0724" w:rsidP="00D252C4">
            <w:r>
              <w:t>RW</w:t>
            </w:r>
          </w:p>
        </w:tc>
        <w:tc>
          <w:tcPr>
            <w:tcW w:w="5040" w:type="dxa"/>
          </w:tcPr>
          <w:p w:rsidR="005C0724" w:rsidRDefault="005C0724" w:rsidP="00D252C4">
            <w:r>
              <w:t>Mask FIFO empty interrupt of ADC channel 9.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fifo_empty_imr_ch8</w:t>
            </w:r>
          </w:p>
        </w:tc>
        <w:tc>
          <w:tcPr>
            <w:tcW w:w="1008" w:type="dxa"/>
          </w:tcPr>
          <w:p w:rsidR="005C0724" w:rsidRDefault="005C0724" w:rsidP="00D252C4">
            <w:r>
              <w:t>24:24</w:t>
            </w:r>
          </w:p>
        </w:tc>
        <w:tc>
          <w:tcPr>
            <w:tcW w:w="864" w:type="dxa"/>
          </w:tcPr>
          <w:p w:rsidR="005C0724" w:rsidRDefault="005C0724" w:rsidP="00D252C4">
            <w:r>
              <w:t>RW</w:t>
            </w:r>
          </w:p>
        </w:tc>
        <w:tc>
          <w:tcPr>
            <w:tcW w:w="5040" w:type="dxa"/>
          </w:tcPr>
          <w:p w:rsidR="005C0724" w:rsidRDefault="005C0724" w:rsidP="00D252C4">
            <w:r>
              <w:t>Mask FIFO empty interrupt of ADC channel 8.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fifo_empty_imr_ch7</w:t>
            </w:r>
          </w:p>
        </w:tc>
        <w:tc>
          <w:tcPr>
            <w:tcW w:w="1008" w:type="dxa"/>
          </w:tcPr>
          <w:p w:rsidR="005C0724" w:rsidRDefault="005C0724" w:rsidP="00D252C4">
            <w:r>
              <w:t>23:23</w:t>
            </w:r>
          </w:p>
        </w:tc>
        <w:tc>
          <w:tcPr>
            <w:tcW w:w="864" w:type="dxa"/>
          </w:tcPr>
          <w:p w:rsidR="005C0724" w:rsidRDefault="005C0724" w:rsidP="00D252C4">
            <w:r>
              <w:t>RW</w:t>
            </w:r>
          </w:p>
        </w:tc>
        <w:tc>
          <w:tcPr>
            <w:tcW w:w="5040" w:type="dxa"/>
          </w:tcPr>
          <w:p w:rsidR="005C0724" w:rsidRDefault="005C0724" w:rsidP="00D252C4">
            <w:r>
              <w:t>Mask FIFO empty interrupt of ADC channel 7.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fifo_empty_imr_ch6</w:t>
            </w:r>
          </w:p>
        </w:tc>
        <w:tc>
          <w:tcPr>
            <w:tcW w:w="1008" w:type="dxa"/>
          </w:tcPr>
          <w:p w:rsidR="005C0724" w:rsidRDefault="005C0724" w:rsidP="00D252C4">
            <w:r>
              <w:t>22:22</w:t>
            </w:r>
          </w:p>
        </w:tc>
        <w:tc>
          <w:tcPr>
            <w:tcW w:w="864" w:type="dxa"/>
          </w:tcPr>
          <w:p w:rsidR="005C0724" w:rsidRDefault="005C0724" w:rsidP="00D252C4">
            <w:r>
              <w:t>RW</w:t>
            </w:r>
          </w:p>
        </w:tc>
        <w:tc>
          <w:tcPr>
            <w:tcW w:w="5040" w:type="dxa"/>
          </w:tcPr>
          <w:p w:rsidR="005C0724" w:rsidRDefault="005C0724" w:rsidP="00D252C4">
            <w:r>
              <w:t>Mask FIFO empty interrupt of ADC channel 6.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fifo_empty_imr_ch5</w:t>
            </w:r>
          </w:p>
        </w:tc>
        <w:tc>
          <w:tcPr>
            <w:tcW w:w="1008" w:type="dxa"/>
          </w:tcPr>
          <w:p w:rsidR="005C0724" w:rsidRDefault="005C0724" w:rsidP="00D252C4">
            <w:r>
              <w:t>21:21</w:t>
            </w:r>
          </w:p>
        </w:tc>
        <w:tc>
          <w:tcPr>
            <w:tcW w:w="864" w:type="dxa"/>
          </w:tcPr>
          <w:p w:rsidR="005C0724" w:rsidRDefault="005C0724" w:rsidP="00D252C4">
            <w:r>
              <w:t>RW</w:t>
            </w:r>
          </w:p>
        </w:tc>
        <w:tc>
          <w:tcPr>
            <w:tcW w:w="5040" w:type="dxa"/>
          </w:tcPr>
          <w:p w:rsidR="005C0724" w:rsidRDefault="005C0724" w:rsidP="00D252C4">
            <w:r>
              <w:t>Mask FIFO empty interrupt of ADC channel 5.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fifo_empty_imr_ch4</w:t>
            </w:r>
          </w:p>
        </w:tc>
        <w:tc>
          <w:tcPr>
            <w:tcW w:w="1008" w:type="dxa"/>
          </w:tcPr>
          <w:p w:rsidR="005C0724" w:rsidRDefault="005C0724" w:rsidP="00D252C4">
            <w:r>
              <w:t>20:20</w:t>
            </w:r>
          </w:p>
        </w:tc>
        <w:tc>
          <w:tcPr>
            <w:tcW w:w="864" w:type="dxa"/>
          </w:tcPr>
          <w:p w:rsidR="005C0724" w:rsidRDefault="005C0724" w:rsidP="00D252C4">
            <w:r>
              <w:t>RW</w:t>
            </w:r>
          </w:p>
        </w:tc>
        <w:tc>
          <w:tcPr>
            <w:tcW w:w="5040" w:type="dxa"/>
          </w:tcPr>
          <w:p w:rsidR="005C0724" w:rsidRDefault="005C0724" w:rsidP="00D252C4">
            <w:r>
              <w:t>Mask FIFO empty interrupt of ADC channel 4.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fifo_empty_imr_ch3</w:t>
            </w:r>
          </w:p>
        </w:tc>
        <w:tc>
          <w:tcPr>
            <w:tcW w:w="1008" w:type="dxa"/>
          </w:tcPr>
          <w:p w:rsidR="005C0724" w:rsidRDefault="005C0724" w:rsidP="00D252C4">
            <w:r>
              <w:t>19:19</w:t>
            </w:r>
          </w:p>
        </w:tc>
        <w:tc>
          <w:tcPr>
            <w:tcW w:w="864" w:type="dxa"/>
          </w:tcPr>
          <w:p w:rsidR="005C0724" w:rsidRDefault="005C0724" w:rsidP="00D252C4">
            <w:r>
              <w:t>RW</w:t>
            </w:r>
          </w:p>
        </w:tc>
        <w:tc>
          <w:tcPr>
            <w:tcW w:w="5040" w:type="dxa"/>
          </w:tcPr>
          <w:p w:rsidR="005C0724" w:rsidRDefault="005C0724" w:rsidP="00D252C4">
            <w:r>
              <w:t>Mask FIFO empty interrupt of ADC channel 3.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fifo_empty_imr_ch2</w:t>
            </w:r>
          </w:p>
        </w:tc>
        <w:tc>
          <w:tcPr>
            <w:tcW w:w="1008" w:type="dxa"/>
          </w:tcPr>
          <w:p w:rsidR="005C0724" w:rsidRDefault="005C0724" w:rsidP="00D252C4">
            <w:r>
              <w:t>18:18</w:t>
            </w:r>
          </w:p>
        </w:tc>
        <w:tc>
          <w:tcPr>
            <w:tcW w:w="864" w:type="dxa"/>
          </w:tcPr>
          <w:p w:rsidR="005C0724" w:rsidRDefault="005C0724" w:rsidP="00D252C4">
            <w:r>
              <w:t>RW</w:t>
            </w:r>
          </w:p>
        </w:tc>
        <w:tc>
          <w:tcPr>
            <w:tcW w:w="5040" w:type="dxa"/>
          </w:tcPr>
          <w:p w:rsidR="005C0724" w:rsidRDefault="005C0724" w:rsidP="00D252C4">
            <w:r>
              <w:t>Mask FIFO empty interrupt of ADC channel 2.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fifo_empty_imr_ch1</w:t>
            </w:r>
          </w:p>
        </w:tc>
        <w:tc>
          <w:tcPr>
            <w:tcW w:w="1008" w:type="dxa"/>
          </w:tcPr>
          <w:p w:rsidR="005C0724" w:rsidRDefault="005C0724" w:rsidP="00D252C4">
            <w:r>
              <w:t>17:17</w:t>
            </w:r>
          </w:p>
        </w:tc>
        <w:tc>
          <w:tcPr>
            <w:tcW w:w="864" w:type="dxa"/>
          </w:tcPr>
          <w:p w:rsidR="005C0724" w:rsidRDefault="005C0724" w:rsidP="00D252C4">
            <w:r>
              <w:t>RW</w:t>
            </w:r>
          </w:p>
        </w:tc>
        <w:tc>
          <w:tcPr>
            <w:tcW w:w="5040" w:type="dxa"/>
          </w:tcPr>
          <w:p w:rsidR="005C0724" w:rsidRDefault="005C0724" w:rsidP="00D252C4">
            <w:r>
              <w:t>Mask FIFO empty interrupt of ADC channel 1. High active.</w:t>
            </w:r>
          </w:p>
        </w:tc>
        <w:tc>
          <w:tcPr>
            <w:tcW w:w="1008" w:type="dxa"/>
          </w:tcPr>
          <w:p w:rsidR="005C0724" w:rsidRDefault="005C0724" w:rsidP="00D252C4">
            <w:r>
              <w:t>1'h1</w:t>
            </w:r>
          </w:p>
        </w:tc>
      </w:tr>
      <w:tr w:rsidR="005C0724" w:rsidTr="00D252C4">
        <w:tc>
          <w:tcPr>
            <w:tcW w:w="1440" w:type="dxa"/>
          </w:tcPr>
          <w:p w:rsidR="005C0724" w:rsidRDefault="005C0724" w:rsidP="00D252C4">
            <w:r>
              <w:t>fifo_empty_imr_ch0</w:t>
            </w:r>
          </w:p>
        </w:tc>
        <w:tc>
          <w:tcPr>
            <w:tcW w:w="1008" w:type="dxa"/>
          </w:tcPr>
          <w:p w:rsidR="005C0724" w:rsidRDefault="005C0724" w:rsidP="00D252C4">
            <w:r>
              <w:t>16:16</w:t>
            </w:r>
          </w:p>
        </w:tc>
        <w:tc>
          <w:tcPr>
            <w:tcW w:w="864" w:type="dxa"/>
          </w:tcPr>
          <w:p w:rsidR="005C0724" w:rsidRDefault="005C0724" w:rsidP="00D252C4">
            <w:r>
              <w:t>RW</w:t>
            </w:r>
          </w:p>
        </w:tc>
        <w:tc>
          <w:tcPr>
            <w:tcW w:w="5040" w:type="dxa"/>
          </w:tcPr>
          <w:p w:rsidR="005C0724" w:rsidRDefault="005C0724" w:rsidP="00D252C4">
            <w:r>
              <w:t>Mask FIFO empty interrupt of ADC channel 0. High active.</w:t>
            </w:r>
          </w:p>
        </w:tc>
        <w:tc>
          <w:tcPr>
            <w:tcW w:w="1008" w:type="dxa"/>
          </w:tcPr>
          <w:p w:rsidR="005C0724" w:rsidRDefault="005C0724" w:rsidP="00D252C4">
            <w:r>
              <w:t>1'h1</w:t>
            </w:r>
          </w:p>
        </w:tc>
      </w:tr>
      <w:tr w:rsidR="005C0724" w:rsidTr="00D252C4">
        <w:tc>
          <w:tcPr>
            <w:tcW w:w="1440" w:type="dxa"/>
          </w:tcPr>
          <w:p w:rsidR="005C0724" w:rsidRDefault="005C0724" w:rsidP="00D252C4">
            <w:r>
              <w:t>Reserved</w:t>
            </w:r>
          </w:p>
        </w:tc>
        <w:tc>
          <w:tcPr>
            <w:tcW w:w="1008" w:type="dxa"/>
          </w:tcPr>
          <w:p w:rsidR="005C0724" w:rsidRDefault="005C0724" w:rsidP="00D252C4">
            <w:r>
              <w:t>15:4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12'h0</w:t>
            </w:r>
          </w:p>
        </w:tc>
      </w:tr>
      <w:tr w:rsidR="005C0724" w:rsidTr="00D252C4">
        <w:tc>
          <w:tcPr>
            <w:tcW w:w="1440" w:type="dxa"/>
          </w:tcPr>
          <w:p w:rsidR="005C0724" w:rsidRDefault="005C0724" w:rsidP="00D252C4">
            <w:r>
              <w:t>adc_complete_imr</w:t>
            </w:r>
          </w:p>
        </w:tc>
        <w:tc>
          <w:tcPr>
            <w:tcW w:w="1008" w:type="dxa"/>
          </w:tcPr>
          <w:p w:rsidR="005C0724" w:rsidRDefault="005C0724" w:rsidP="00D252C4">
            <w:r>
              <w:t>3:3</w:t>
            </w:r>
          </w:p>
        </w:tc>
        <w:tc>
          <w:tcPr>
            <w:tcW w:w="864" w:type="dxa"/>
          </w:tcPr>
          <w:p w:rsidR="005C0724" w:rsidRDefault="005C0724" w:rsidP="00D252C4">
            <w:r>
              <w:t>RW</w:t>
            </w:r>
          </w:p>
        </w:tc>
        <w:tc>
          <w:tcPr>
            <w:tcW w:w="5040" w:type="dxa"/>
          </w:tcPr>
          <w:p w:rsidR="005C0724" w:rsidRDefault="005C0724" w:rsidP="00D252C4">
            <w:r>
              <w:t>Mask ADC complete interrupt</w:t>
            </w:r>
          </w:p>
        </w:tc>
        <w:tc>
          <w:tcPr>
            <w:tcW w:w="1008" w:type="dxa"/>
          </w:tcPr>
          <w:p w:rsidR="005C0724" w:rsidRDefault="005C0724" w:rsidP="00D252C4">
            <w:r>
              <w:t>1'h0</w:t>
            </w:r>
          </w:p>
        </w:tc>
      </w:tr>
      <w:tr w:rsidR="005C0724" w:rsidTr="00D252C4">
        <w:tc>
          <w:tcPr>
            <w:tcW w:w="1440" w:type="dxa"/>
          </w:tcPr>
          <w:p w:rsidR="005C0724" w:rsidRDefault="005C0724" w:rsidP="00D252C4">
            <w:r>
              <w:t>eoc_err_imr</w:t>
            </w:r>
          </w:p>
        </w:tc>
        <w:tc>
          <w:tcPr>
            <w:tcW w:w="1008" w:type="dxa"/>
          </w:tcPr>
          <w:p w:rsidR="005C0724" w:rsidRDefault="005C0724" w:rsidP="00D252C4">
            <w:r>
              <w:t>2:2</w:t>
            </w:r>
          </w:p>
        </w:tc>
        <w:tc>
          <w:tcPr>
            <w:tcW w:w="864" w:type="dxa"/>
          </w:tcPr>
          <w:p w:rsidR="005C0724" w:rsidRDefault="005C0724" w:rsidP="00D252C4">
            <w:r>
              <w:t>RW</w:t>
            </w:r>
          </w:p>
        </w:tc>
        <w:tc>
          <w:tcPr>
            <w:tcW w:w="5040" w:type="dxa"/>
          </w:tcPr>
          <w:p w:rsidR="005C0724" w:rsidRDefault="005C0724" w:rsidP="00D252C4">
            <w:r>
              <w:t>Mask no EOC generated error  interrupt</w:t>
            </w:r>
          </w:p>
        </w:tc>
        <w:tc>
          <w:tcPr>
            <w:tcW w:w="1008" w:type="dxa"/>
          </w:tcPr>
          <w:p w:rsidR="005C0724" w:rsidRDefault="005C0724" w:rsidP="00D252C4">
            <w:r>
              <w:t>1'h0</w:t>
            </w:r>
          </w:p>
        </w:tc>
      </w:tr>
      <w:tr w:rsidR="005C0724" w:rsidTr="00D252C4">
        <w:tc>
          <w:tcPr>
            <w:tcW w:w="1440" w:type="dxa"/>
          </w:tcPr>
          <w:p w:rsidR="005C0724" w:rsidRDefault="005C0724" w:rsidP="00D252C4">
            <w:r>
              <w:t>adc_ready_imr</w:t>
            </w:r>
          </w:p>
        </w:tc>
        <w:tc>
          <w:tcPr>
            <w:tcW w:w="1008" w:type="dxa"/>
          </w:tcPr>
          <w:p w:rsidR="005C0724" w:rsidRDefault="005C0724" w:rsidP="00D252C4">
            <w:r>
              <w:t>1:1</w:t>
            </w:r>
          </w:p>
        </w:tc>
        <w:tc>
          <w:tcPr>
            <w:tcW w:w="864" w:type="dxa"/>
          </w:tcPr>
          <w:p w:rsidR="005C0724" w:rsidRDefault="005C0724" w:rsidP="00D252C4">
            <w:r>
              <w:t>RW</w:t>
            </w:r>
          </w:p>
        </w:tc>
        <w:tc>
          <w:tcPr>
            <w:tcW w:w="5040" w:type="dxa"/>
          </w:tcPr>
          <w:p w:rsidR="005C0724" w:rsidRDefault="005C0724" w:rsidP="00D252C4">
            <w:r>
              <w:t>Mask adc ready interrupt</w:t>
            </w:r>
          </w:p>
        </w:tc>
        <w:tc>
          <w:tcPr>
            <w:tcW w:w="1008" w:type="dxa"/>
          </w:tcPr>
          <w:p w:rsidR="005C0724" w:rsidRDefault="005C0724" w:rsidP="00D252C4">
            <w:r>
              <w:t>1'h0</w:t>
            </w:r>
          </w:p>
        </w:tc>
      </w:tr>
      <w:tr w:rsidR="005C0724" w:rsidTr="00D252C4">
        <w:tc>
          <w:tcPr>
            <w:tcW w:w="1440" w:type="dxa"/>
          </w:tcPr>
          <w:p w:rsidR="005C0724" w:rsidRDefault="005C0724" w:rsidP="00D252C4">
            <w:r>
              <w:t>channel_err_imr</w:t>
            </w:r>
          </w:p>
        </w:tc>
        <w:tc>
          <w:tcPr>
            <w:tcW w:w="1008" w:type="dxa"/>
          </w:tcPr>
          <w:p w:rsidR="005C0724" w:rsidRDefault="005C0724" w:rsidP="00D252C4">
            <w:r>
              <w:t>0:0</w:t>
            </w:r>
          </w:p>
        </w:tc>
        <w:tc>
          <w:tcPr>
            <w:tcW w:w="864" w:type="dxa"/>
          </w:tcPr>
          <w:p w:rsidR="005C0724" w:rsidRDefault="005C0724" w:rsidP="00D252C4">
            <w:r>
              <w:t>RW</w:t>
            </w:r>
          </w:p>
        </w:tc>
        <w:tc>
          <w:tcPr>
            <w:tcW w:w="5040" w:type="dxa"/>
          </w:tcPr>
          <w:p w:rsidR="005C0724" w:rsidRDefault="005C0724" w:rsidP="00D252C4">
            <w:r>
              <w:t>Mask channel select error interrupt</w:t>
            </w:r>
          </w:p>
        </w:tc>
        <w:tc>
          <w:tcPr>
            <w:tcW w:w="1008" w:type="dxa"/>
          </w:tcPr>
          <w:p w:rsidR="005C0724" w:rsidRDefault="005C0724" w:rsidP="00D252C4">
            <w:r>
              <w:t>1'h0</w:t>
            </w:r>
          </w:p>
        </w:tc>
      </w:tr>
    </w:tbl>
    <w:p w:rsidR="005C0724" w:rsidRDefault="005C0724" w:rsidP="005C0724">
      <w:pPr>
        <w:pStyle w:val="3"/>
        <w:spacing w:before="156" w:after="156"/>
        <w:ind w:left="964" w:hanging="964"/>
      </w:pPr>
      <w:r>
        <w:t>ADC_IMR1</w:t>
      </w:r>
    </w:p>
    <w:p w:rsidR="005C0724" w:rsidRDefault="005C0724" w:rsidP="005C0724">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lastRenderedPageBreak/>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2'h1</w:t>
            </w:r>
          </w:p>
        </w:tc>
      </w:tr>
      <w:tr w:rsidR="005C0724" w:rsidTr="00D252C4">
        <w:tc>
          <w:tcPr>
            <w:tcW w:w="1440" w:type="dxa"/>
          </w:tcPr>
          <w:p w:rsidR="005C0724" w:rsidRDefault="005C0724" w:rsidP="00D252C4">
            <w:r>
              <w:t>fifo_thd_imr_ch13</w:t>
            </w:r>
          </w:p>
        </w:tc>
        <w:tc>
          <w:tcPr>
            <w:tcW w:w="1008" w:type="dxa"/>
          </w:tcPr>
          <w:p w:rsidR="005C0724" w:rsidRDefault="005C0724" w:rsidP="00D252C4">
            <w:r>
              <w:t>29:29</w:t>
            </w:r>
          </w:p>
        </w:tc>
        <w:tc>
          <w:tcPr>
            <w:tcW w:w="864" w:type="dxa"/>
          </w:tcPr>
          <w:p w:rsidR="005C0724" w:rsidRDefault="005C0724" w:rsidP="00D252C4">
            <w:r>
              <w:t>RW</w:t>
            </w:r>
          </w:p>
        </w:tc>
        <w:tc>
          <w:tcPr>
            <w:tcW w:w="5040" w:type="dxa"/>
          </w:tcPr>
          <w:p w:rsidR="005C0724" w:rsidRDefault="005C0724" w:rsidP="00D252C4">
            <w:r>
              <w:t>Mask FIFO threshold reach interrupt of ADC channel13.High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fifo_thd_imr_ch12</w:t>
            </w:r>
          </w:p>
        </w:tc>
        <w:tc>
          <w:tcPr>
            <w:tcW w:w="1008" w:type="dxa"/>
          </w:tcPr>
          <w:p w:rsidR="005C0724" w:rsidRDefault="005C0724" w:rsidP="00D252C4">
            <w:r>
              <w:t>28:28</w:t>
            </w:r>
          </w:p>
        </w:tc>
        <w:tc>
          <w:tcPr>
            <w:tcW w:w="864" w:type="dxa"/>
          </w:tcPr>
          <w:p w:rsidR="005C0724" w:rsidRDefault="005C0724" w:rsidP="00D252C4">
            <w:r>
              <w:t>RW</w:t>
            </w:r>
          </w:p>
        </w:tc>
        <w:tc>
          <w:tcPr>
            <w:tcW w:w="5040" w:type="dxa"/>
          </w:tcPr>
          <w:p w:rsidR="005C0724" w:rsidRDefault="005C0724" w:rsidP="00D252C4">
            <w:r>
              <w:t>Mask FIFO threshold reach interrupt of ADC channel12.High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fifo_thd_imr_ch11</w:t>
            </w:r>
          </w:p>
        </w:tc>
        <w:tc>
          <w:tcPr>
            <w:tcW w:w="1008" w:type="dxa"/>
          </w:tcPr>
          <w:p w:rsidR="005C0724" w:rsidRDefault="005C0724" w:rsidP="00D252C4">
            <w:r>
              <w:t>27:27</w:t>
            </w:r>
          </w:p>
        </w:tc>
        <w:tc>
          <w:tcPr>
            <w:tcW w:w="864" w:type="dxa"/>
          </w:tcPr>
          <w:p w:rsidR="005C0724" w:rsidRDefault="005C0724" w:rsidP="00D252C4">
            <w:r>
              <w:t>RW</w:t>
            </w:r>
          </w:p>
        </w:tc>
        <w:tc>
          <w:tcPr>
            <w:tcW w:w="5040" w:type="dxa"/>
          </w:tcPr>
          <w:p w:rsidR="005C0724" w:rsidRDefault="005C0724" w:rsidP="00D252C4">
            <w:r>
              <w:t>Mask FIFO threshold reach interrupt of ADC channel11.High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fifo_thd_imr_ch10</w:t>
            </w:r>
          </w:p>
        </w:tc>
        <w:tc>
          <w:tcPr>
            <w:tcW w:w="1008" w:type="dxa"/>
          </w:tcPr>
          <w:p w:rsidR="005C0724" w:rsidRDefault="005C0724" w:rsidP="00D252C4">
            <w:r>
              <w:t>26:26</w:t>
            </w:r>
          </w:p>
        </w:tc>
        <w:tc>
          <w:tcPr>
            <w:tcW w:w="864" w:type="dxa"/>
          </w:tcPr>
          <w:p w:rsidR="005C0724" w:rsidRDefault="005C0724" w:rsidP="00D252C4">
            <w:r>
              <w:t>RW</w:t>
            </w:r>
          </w:p>
        </w:tc>
        <w:tc>
          <w:tcPr>
            <w:tcW w:w="5040" w:type="dxa"/>
          </w:tcPr>
          <w:p w:rsidR="005C0724" w:rsidRDefault="005C0724" w:rsidP="00D252C4">
            <w:r>
              <w:t>Mask FIFO threshold reach interrupt of ADC channel10.High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fifo_thd_imr_ch9</w:t>
            </w:r>
          </w:p>
        </w:tc>
        <w:tc>
          <w:tcPr>
            <w:tcW w:w="1008" w:type="dxa"/>
          </w:tcPr>
          <w:p w:rsidR="005C0724" w:rsidRDefault="005C0724" w:rsidP="00D252C4">
            <w:r>
              <w:t>25:25</w:t>
            </w:r>
          </w:p>
        </w:tc>
        <w:tc>
          <w:tcPr>
            <w:tcW w:w="864" w:type="dxa"/>
          </w:tcPr>
          <w:p w:rsidR="005C0724" w:rsidRDefault="005C0724" w:rsidP="00D252C4">
            <w:r>
              <w:t>RW</w:t>
            </w:r>
          </w:p>
        </w:tc>
        <w:tc>
          <w:tcPr>
            <w:tcW w:w="5040" w:type="dxa"/>
          </w:tcPr>
          <w:p w:rsidR="005C0724" w:rsidRDefault="005C0724" w:rsidP="00D252C4">
            <w:r>
              <w:t>Mask FIFO threshold reach interrupt of ADC channel9.High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fifo_thd_imr_ch8</w:t>
            </w:r>
          </w:p>
        </w:tc>
        <w:tc>
          <w:tcPr>
            <w:tcW w:w="1008" w:type="dxa"/>
          </w:tcPr>
          <w:p w:rsidR="005C0724" w:rsidRDefault="005C0724" w:rsidP="00D252C4">
            <w:r>
              <w:t>24:24</w:t>
            </w:r>
          </w:p>
        </w:tc>
        <w:tc>
          <w:tcPr>
            <w:tcW w:w="864" w:type="dxa"/>
          </w:tcPr>
          <w:p w:rsidR="005C0724" w:rsidRDefault="005C0724" w:rsidP="00D252C4">
            <w:r>
              <w:t>RW</w:t>
            </w:r>
          </w:p>
        </w:tc>
        <w:tc>
          <w:tcPr>
            <w:tcW w:w="5040" w:type="dxa"/>
          </w:tcPr>
          <w:p w:rsidR="005C0724" w:rsidRDefault="005C0724" w:rsidP="00D252C4">
            <w:r>
              <w:t>Mask FIFO threshold reach interrupt of ADC channel8.High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fifo_thd_imr_ch7</w:t>
            </w:r>
          </w:p>
        </w:tc>
        <w:tc>
          <w:tcPr>
            <w:tcW w:w="1008" w:type="dxa"/>
          </w:tcPr>
          <w:p w:rsidR="005C0724" w:rsidRDefault="005C0724" w:rsidP="00D252C4">
            <w:r>
              <w:t>23:23</w:t>
            </w:r>
          </w:p>
        </w:tc>
        <w:tc>
          <w:tcPr>
            <w:tcW w:w="864" w:type="dxa"/>
          </w:tcPr>
          <w:p w:rsidR="005C0724" w:rsidRDefault="005C0724" w:rsidP="00D252C4">
            <w:r>
              <w:t>RW</w:t>
            </w:r>
          </w:p>
        </w:tc>
        <w:tc>
          <w:tcPr>
            <w:tcW w:w="5040" w:type="dxa"/>
          </w:tcPr>
          <w:p w:rsidR="005C0724" w:rsidRDefault="005C0724" w:rsidP="00D252C4">
            <w:r>
              <w:t>Mask FIFO threshold reach interrupt of ADC channel7.High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fifo_thd_imr_ch6</w:t>
            </w:r>
          </w:p>
        </w:tc>
        <w:tc>
          <w:tcPr>
            <w:tcW w:w="1008" w:type="dxa"/>
          </w:tcPr>
          <w:p w:rsidR="005C0724" w:rsidRDefault="005C0724" w:rsidP="00D252C4">
            <w:r>
              <w:t>22:22</w:t>
            </w:r>
          </w:p>
        </w:tc>
        <w:tc>
          <w:tcPr>
            <w:tcW w:w="864" w:type="dxa"/>
          </w:tcPr>
          <w:p w:rsidR="005C0724" w:rsidRDefault="005C0724" w:rsidP="00D252C4">
            <w:r>
              <w:t>RW</w:t>
            </w:r>
          </w:p>
        </w:tc>
        <w:tc>
          <w:tcPr>
            <w:tcW w:w="5040" w:type="dxa"/>
          </w:tcPr>
          <w:p w:rsidR="005C0724" w:rsidRDefault="005C0724" w:rsidP="00D252C4">
            <w:r>
              <w:t>Mask FIFO threshold reach interrupt of ADC channel6.High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fifo_thd_imr_ch5</w:t>
            </w:r>
          </w:p>
        </w:tc>
        <w:tc>
          <w:tcPr>
            <w:tcW w:w="1008" w:type="dxa"/>
          </w:tcPr>
          <w:p w:rsidR="005C0724" w:rsidRDefault="005C0724" w:rsidP="00D252C4">
            <w:r>
              <w:t>21:21</w:t>
            </w:r>
          </w:p>
        </w:tc>
        <w:tc>
          <w:tcPr>
            <w:tcW w:w="864" w:type="dxa"/>
          </w:tcPr>
          <w:p w:rsidR="005C0724" w:rsidRDefault="005C0724" w:rsidP="00D252C4">
            <w:r>
              <w:t>RW</w:t>
            </w:r>
          </w:p>
        </w:tc>
        <w:tc>
          <w:tcPr>
            <w:tcW w:w="5040" w:type="dxa"/>
          </w:tcPr>
          <w:p w:rsidR="005C0724" w:rsidRDefault="005C0724" w:rsidP="00D252C4">
            <w:r>
              <w:t>Mask FIFO threshold reach interrupt of ADC channel5.High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fifo_thd_imr_ch4</w:t>
            </w:r>
          </w:p>
        </w:tc>
        <w:tc>
          <w:tcPr>
            <w:tcW w:w="1008" w:type="dxa"/>
          </w:tcPr>
          <w:p w:rsidR="005C0724" w:rsidRDefault="005C0724" w:rsidP="00D252C4">
            <w:r>
              <w:t>20:20</w:t>
            </w:r>
          </w:p>
        </w:tc>
        <w:tc>
          <w:tcPr>
            <w:tcW w:w="864" w:type="dxa"/>
          </w:tcPr>
          <w:p w:rsidR="005C0724" w:rsidRDefault="005C0724" w:rsidP="00D252C4">
            <w:r>
              <w:t>RW</w:t>
            </w:r>
          </w:p>
        </w:tc>
        <w:tc>
          <w:tcPr>
            <w:tcW w:w="5040" w:type="dxa"/>
          </w:tcPr>
          <w:p w:rsidR="005C0724" w:rsidRDefault="005C0724" w:rsidP="00D252C4">
            <w:r>
              <w:t>Mask FIFO threshold reach interrupt of ADC channel4.High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fifo_thd_imr_ch3</w:t>
            </w:r>
          </w:p>
        </w:tc>
        <w:tc>
          <w:tcPr>
            <w:tcW w:w="1008" w:type="dxa"/>
          </w:tcPr>
          <w:p w:rsidR="005C0724" w:rsidRDefault="005C0724" w:rsidP="00D252C4">
            <w:r>
              <w:t>19:19</w:t>
            </w:r>
          </w:p>
        </w:tc>
        <w:tc>
          <w:tcPr>
            <w:tcW w:w="864" w:type="dxa"/>
          </w:tcPr>
          <w:p w:rsidR="005C0724" w:rsidRDefault="005C0724" w:rsidP="00D252C4">
            <w:r>
              <w:t>RW</w:t>
            </w:r>
          </w:p>
        </w:tc>
        <w:tc>
          <w:tcPr>
            <w:tcW w:w="5040" w:type="dxa"/>
          </w:tcPr>
          <w:p w:rsidR="005C0724" w:rsidRDefault="005C0724" w:rsidP="00D252C4">
            <w:r>
              <w:t>Mask FIFO threshold reach interrupt of ADC channel3.High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fifo_thd_imr_ch2</w:t>
            </w:r>
          </w:p>
        </w:tc>
        <w:tc>
          <w:tcPr>
            <w:tcW w:w="1008" w:type="dxa"/>
          </w:tcPr>
          <w:p w:rsidR="005C0724" w:rsidRDefault="005C0724" w:rsidP="00D252C4">
            <w:r>
              <w:t>18:18</w:t>
            </w:r>
          </w:p>
        </w:tc>
        <w:tc>
          <w:tcPr>
            <w:tcW w:w="864" w:type="dxa"/>
          </w:tcPr>
          <w:p w:rsidR="005C0724" w:rsidRDefault="005C0724" w:rsidP="00D252C4">
            <w:r>
              <w:t>RW</w:t>
            </w:r>
          </w:p>
        </w:tc>
        <w:tc>
          <w:tcPr>
            <w:tcW w:w="5040" w:type="dxa"/>
          </w:tcPr>
          <w:p w:rsidR="005C0724" w:rsidRDefault="005C0724" w:rsidP="00D252C4">
            <w:r>
              <w:t>Mask FIFO threshold reach interrupt of ADC channel2.High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fifo_thd_imr_ch1</w:t>
            </w:r>
          </w:p>
        </w:tc>
        <w:tc>
          <w:tcPr>
            <w:tcW w:w="1008" w:type="dxa"/>
          </w:tcPr>
          <w:p w:rsidR="005C0724" w:rsidRDefault="005C0724" w:rsidP="00D252C4">
            <w:r>
              <w:t>17:17</w:t>
            </w:r>
          </w:p>
        </w:tc>
        <w:tc>
          <w:tcPr>
            <w:tcW w:w="864" w:type="dxa"/>
          </w:tcPr>
          <w:p w:rsidR="005C0724" w:rsidRDefault="005C0724" w:rsidP="00D252C4">
            <w:r>
              <w:t>RW</w:t>
            </w:r>
          </w:p>
        </w:tc>
        <w:tc>
          <w:tcPr>
            <w:tcW w:w="5040" w:type="dxa"/>
          </w:tcPr>
          <w:p w:rsidR="005C0724" w:rsidRDefault="005C0724" w:rsidP="00D252C4">
            <w:r>
              <w:t>Mask FIFO threshold reach interrupt of ADC channel1.High active.</w:t>
            </w:r>
          </w:p>
        </w:tc>
        <w:tc>
          <w:tcPr>
            <w:tcW w:w="1008" w:type="dxa"/>
          </w:tcPr>
          <w:p w:rsidR="005C0724" w:rsidRDefault="005C0724" w:rsidP="00D252C4">
            <w:r>
              <w:t>1'h1</w:t>
            </w:r>
          </w:p>
        </w:tc>
      </w:tr>
      <w:tr w:rsidR="005C0724" w:rsidTr="00D252C4">
        <w:tc>
          <w:tcPr>
            <w:tcW w:w="1440" w:type="dxa"/>
          </w:tcPr>
          <w:p w:rsidR="005C0724" w:rsidRDefault="005C0724" w:rsidP="00D252C4">
            <w:r>
              <w:t>fifo_thd_imr_ch0</w:t>
            </w:r>
          </w:p>
        </w:tc>
        <w:tc>
          <w:tcPr>
            <w:tcW w:w="1008" w:type="dxa"/>
          </w:tcPr>
          <w:p w:rsidR="005C0724" w:rsidRDefault="005C0724" w:rsidP="00D252C4">
            <w:r>
              <w:t>16:16</w:t>
            </w:r>
          </w:p>
        </w:tc>
        <w:tc>
          <w:tcPr>
            <w:tcW w:w="864" w:type="dxa"/>
          </w:tcPr>
          <w:p w:rsidR="005C0724" w:rsidRDefault="005C0724" w:rsidP="00D252C4">
            <w:r>
              <w:t>RW</w:t>
            </w:r>
          </w:p>
        </w:tc>
        <w:tc>
          <w:tcPr>
            <w:tcW w:w="5040" w:type="dxa"/>
          </w:tcPr>
          <w:p w:rsidR="005C0724" w:rsidRDefault="005C0724" w:rsidP="00D252C4">
            <w:r>
              <w:t>Mask FIFO threshold reach interrupt of ADC channel0.High active.</w:t>
            </w:r>
          </w:p>
        </w:tc>
        <w:tc>
          <w:tcPr>
            <w:tcW w:w="1008" w:type="dxa"/>
          </w:tcPr>
          <w:p w:rsidR="005C0724" w:rsidRDefault="005C0724" w:rsidP="00D252C4">
            <w:r>
              <w:t>1'h1</w:t>
            </w:r>
          </w:p>
        </w:tc>
      </w:tr>
      <w:tr w:rsidR="005C0724" w:rsidTr="00D252C4">
        <w:tc>
          <w:tcPr>
            <w:tcW w:w="1440" w:type="dxa"/>
          </w:tcPr>
          <w:p w:rsidR="005C0724" w:rsidRDefault="005C0724" w:rsidP="00D252C4">
            <w:r>
              <w:t>Reserved</w:t>
            </w:r>
          </w:p>
        </w:tc>
        <w:tc>
          <w:tcPr>
            <w:tcW w:w="1008" w:type="dxa"/>
          </w:tcPr>
          <w:p w:rsidR="005C0724" w:rsidRDefault="005C0724" w:rsidP="00D252C4">
            <w:r>
              <w:t>15:14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fifo_full_imr_ch13</w:t>
            </w:r>
          </w:p>
        </w:tc>
        <w:tc>
          <w:tcPr>
            <w:tcW w:w="1008" w:type="dxa"/>
          </w:tcPr>
          <w:p w:rsidR="005C0724" w:rsidRDefault="005C0724" w:rsidP="00D252C4">
            <w:r>
              <w:t>13:13</w:t>
            </w:r>
          </w:p>
        </w:tc>
        <w:tc>
          <w:tcPr>
            <w:tcW w:w="864" w:type="dxa"/>
          </w:tcPr>
          <w:p w:rsidR="005C0724" w:rsidRDefault="005C0724" w:rsidP="00D252C4">
            <w:r>
              <w:t>RW</w:t>
            </w:r>
          </w:p>
        </w:tc>
        <w:tc>
          <w:tcPr>
            <w:tcW w:w="5040" w:type="dxa"/>
          </w:tcPr>
          <w:p w:rsidR="005C0724" w:rsidRDefault="005C0724" w:rsidP="00D252C4">
            <w:r>
              <w:t>Mask FIFO full interrupt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fifo_full_imr_ch12</w:t>
            </w:r>
          </w:p>
        </w:tc>
        <w:tc>
          <w:tcPr>
            <w:tcW w:w="1008" w:type="dxa"/>
          </w:tcPr>
          <w:p w:rsidR="005C0724" w:rsidRDefault="005C0724" w:rsidP="00D252C4">
            <w:r>
              <w:t>12:12</w:t>
            </w:r>
          </w:p>
        </w:tc>
        <w:tc>
          <w:tcPr>
            <w:tcW w:w="864" w:type="dxa"/>
          </w:tcPr>
          <w:p w:rsidR="005C0724" w:rsidRDefault="005C0724" w:rsidP="00D252C4">
            <w:r>
              <w:t>RW</w:t>
            </w:r>
          </w:p>
        </w:tc>
        <w:tc>
          <w:tcPr>
            <w:tcW w:w="5040" w:type="dxa"/>
          </w:tcPr>
          <w:p w:rsidR="005C0724" w:rsidRDefault="005C0724" w:rsidP="00D252C4">
            <w:r>
              <w:t>Mask FIFO full interrupt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lastRenderedPageBreak/>
              <w:t>fifo_full_imr_ch11</w:t>
            </w:r>
          </w:p>
        </w:tc>
        <w:tc>
          <w:tcPr>
            <w:tcW w:w="1008" w:type="dxa"/>
          </w:tcPr>
          <w:p w:rsidR="005C0724" w:rsidRDefault="005C0724" w:rsidP="00D252C4">
            <w:r>
              <w:t>11:11</w:t>
            </w:r>
          </w:p>
        </w:tc>
        <w:tc>
          <w:tcPr>
            <w:tcW w:w="864" w:type="dxa"/>
          </w:tcPr>
          <w:p w:rsidR="005C0724" w:rsidRDefault="005C0724" w:rsidP="00D252C4">
            <w:r>
              <w:t>RW</w:t>
            </w:r>
          </w:p>
        </w:tc>
        <w:tc>
          <w:tcPr>
            <w:tcW w:w="5040" w:type="dxa"/>
          </w:tcPr>
          <w:p w:rsidR="005C0724" w:rsidRDefault="005C0724" w:rsidP="00D252C4">
            <w:r>
              <w:t>Mask FIFO full interrupt of ADC channel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fifo_full_imr_ch10</w:t>
            </w:r>
          </w:p>
        </w:tc>
        <w:tc>
          <w:tcPr>
            <w:tcW w:w="1008" w:type="dxa"/>
          </w:tcPr>
          <w:p w:rsidR="005C0724" w:rsidRDefault="005C0724" w:rsidP="00D252C4">
            <w:r>
              <w:t>10:10</w:t>
            </w:r>
          </w:p>
        </w:tc>
        <w:tc>
          <w:tcPr>
            <w:tcW w:w="864" w:type="dxa"/>
          </w:tcPr>
          <w:p w:rsidR="005C0724" w:rsidRDefault="005C0724" w:rsidP="00D252C4">
            <w:r>
              <w:t>RW</w:t>
            </w:r>
          </w:p>
        </w:tc>
        <w:tc>
          <w:tcPr>
            <w:tcW w:w="5040" w:type="dxa"/>
          </w:tcPr>
          <w:p w:rsidR="005C0724" w:rsidRDefault="005C0724" w:rsidP="00D252C4">
            <w:r>
              <w:t>Mask FIFO full interrupt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fifo_full_imr_ch9</w:t>
            </w:r>
          </w:p>
        </w:tc>
        <w:tc>
          <w:tcPr>
            <w:tcW w:w="1008" w:type="dxa"/>
          </w:tcPr>
          <w:p w:rsidR="005C0724" w:rsidRDefault="005C0724" w:rsidP="00D252C4">
            <w:r>
              <w:t>9:9</w:t>
            </w:r>
          </w:p>
        </w:tc>
        <w:tc>
          <w:tcPr>
            <w:tcW w:w="864" w:type="dxa"/>
          </w:tcPr>
          <w:p w:rsidR="005C0724" w:rsidRDefault="005C0724" w:rsidP="00D252C4">
            <w:r>
              <w:t>RW</w:t>
            </w:r>
          </w:p>
        </w:tc>
        <w:tc>
          <w:tcPr>
            <w:tcW w:w="5040" w:type="dxa"/>
          </w:tcPr>
          <w:p w:rsidR="005C0724" w:rsidRDefault="005C0724" w:rsidP="00D252C4">
            <w:r>
              <w:t>Mask FIFO full interrupt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fifo_full_imr_ch8</w:t>
            </w:r>
          </w:p>
        </w:tc>
        <w:tc>
          <w:tcPr>
            <w:tcW w:w="1008" w:type="dxa"/>
          </w:tcPr>
          <w:p w:rsidR="005C0724" w:rsidRDefault="005C0724" w:rsidP="00D252C4">
            <w:r>
              <w:t>8:8</w:t>
            </w:r>
          </w:p>
        </w:tc>
        <w:tc>
          <w:tcPr>
            <w:tcW w:w="864" w:type="dxa"/>
          </w:tcPr>
          <w:p w:rsidR="005C0724" w:rsidRDefault="005C0724" w:rsidP="00D252C4">
            <w:r>
              <w:t>RW</w:t>
            </w:r>
          </w:p>
        </w:tc>
        <w:tc>
          <w:tcPr>
            <w:tcW w:w="5040" w:type="dxa"/>
          </w:tcPr>
          <w:p w:rsidR="005C0724" w:rsidRDefault="005C0724" w:rsidP="00D252C4">
            <w:r>
              <w:t>Mask FIFO full interrupt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fifo_full_imr_ch7</w:t>
            </w:r>
          </w:p>
        </w:tc>
        <w:tc>
          <w:tcPr>
            <w:tcW w:w="1008" w:type="dxa"/>
          </w:tcPr>
          <w:p w:rsidR="005C0724" w:rsidRDefault="005C0724" w:rsidP="00D252C4">
            <w:r>
              <w:t>7:7</w:t>
            </w:r>
          </w:p>
        </w:tc>
        <w:tc>
          <w:tcPr>
            <w:tcW w:w="864" w:type="dxa"/>
          </w:tcPr>
          <w:p w:rsidR="005C0724" w:rsidRDefault="005C0724" w:rsidP="00D252C4">
            <w:r>
              <w:t>RW</w:t>
            </w:r>
          </w:p>
        </w:tc>
        <w:tc>
          <w:tcPr>
            <w:tcW w:w="5040" w:type="dxa"/>
          </w:tcPr>
          <w:p w:rsidR="005C0724" w:rsidRDefault="005C0724" w:rsidP="00D252C4">
            <w:r>
              <w:t>Mask FIFO full interrupt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fifo_full_imr_ch6</w:t>
            </w:r>
          </w:p>
        </w:tc>
        <w:tc>
          <w:tcPr>
            <w:tcW w:w="1008" w:type="dxa"/>
          </w:tcPr>
          <w:p w:rsidR="005C0724" w:rsidRDefault="005C0724" w:rsidP="00D252C4">
            <w:r>
              <w:t>6:6</w:t>
            </w:r>
          </w:p>
        </w:tc>
        <w:tc>
          <w:tcPr>
            <w:tcW w:w="864" w:type="dxa"/>
          </w:tcPr>
          <w:p w:rsidR="005C0724" w:rsidRDefault="005C0724" w:rsidP="00D252C4">
            <w:r>
              <w:t>RW</w:t>
            </w:r>
          </w:p>
        </w:tc>
        <w:tc>
          <w:tcPr>
            <w:tcW w:w="5040" w:type="dxa"/>
          </w:tcPr>
          <w:p w:rsidR="005C0724" w:rsidRDefault="005C0724" w:rsidP="00D252C4">
            <w:r>
              <w:t>Mask FIFO full interrupt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fifo_full_imr_ch5</w:t>
            </w:r>
          </w:p>
        </w:tc>
        <w:tc>
          <w:tcPr>
            <w:tcW w:w="1008" w:type="dxa"/>
          </w:tcPr>
          <w:p w:rsidR="005C0724" w:rsidRDefault="005C0724" w:rsidP="00D252C4">
            <w:r>
              <w:t>5:5</w:t>
            </w:r>
          </w:p>
        </w:tc>
        <w:tc>
          <w:tcPr>
            <w:tcW w:w="864" w:type="dxa"/>
          </w:tcPr>
          <w:p w:rsidR="005C0724" w:rsidRDefault="005C0724" w:rsidP="00D252C4">
            <w:r>
              <w:t>RW</w:t>
            </w:r>
          </w:p>
        </w:tc>
        <w:tc>
          <w:tcPr>
            <w:tcW w:w="5040" w:type="dxa"/>
          </w:tcPr>
          <w:p w:rsidR="005C0724" w:rsidRDefault="005C0724" w:rsidP="00D252C4">
            <w:r>
              <w:t>Mask FIFO full interrupt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fifo_full_imr_ch4</w:t>
            </w:r>
          </w:p>
        </w:tc>
        <w:tc>
          <w:tcPr>
            <w:tcW w:w="1008" w:type="dxa"/>
          </w:tcPr>
          <w:p w:rsidR="005C0724" w:rsidRDefault="005C0724" w:rsidP="00D252C4">
            <w:r>
              <w:t>4:4</w:t>
            </w:r>
          </w:p>
        </w:tc>
        <w:tc>
          <w:tcPr>
            <w:tcW w:w="864" w:type="dxa"/>
          </w:tcPr>
          <w:p w:rsidR="005C0724" w:rsidRDefault="005C0724" w:rsidP="00D252C4">
            <w:r>
              <w:t>RW</w:t>
            </w:r>
          </w:p>
        </w:tc>
        <w:tc>
          <w:tcPr>
            <w:tcW w:w="5040" w:type="dxa"/>
          </w:tcPr>
          <w:p w:rsidR="005C0724" w:rsidRDefault="005C0724" w:rsidP="00D252C4">
            <w:r>
              <w:t>Mask FIFO full interrupt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fifo_full_imr_ch3</w:t>
            </w:r>
          </w:p>
        </w:tc>
        <w:tc>
          <w:tcPr>
            <w:tcW w:w="1008" w:type="dxa"/>
          </w:tcPr>
          <w:p w:rsidR="005C0724" w:rsidRDefault="005C0724" w:rsidP="00D252C4">
            <w:r>
              <w:t>3:3</w:t>
            </w:r>
          </w:p>
        </w:tc>
        <w:tc>
          <w:tcPr>
            <w:tcW w:w="864" w:type="dxa"/>
          </w:tcPr>
          <w:p w:rsidR="005C0724" w:rsidRDefault="005C0724" w:rsidP="00D252C4">
            <w:r>
              <w:t>RW</w:t>
            </w:r>
          </w:p>
        </w:tc>
        <w:tc>
          <w:tcPr>
            <w:tcW w:w="5040" w:type="dxa"/>
          </w:tcPr>
          <w:p w:rsidR="005C0724" w:rsidRDefault="005C0724" w:rsidP="00D252C4">
            <w:r>
              <w:t>Mask FIFO full interrupt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fifo_full_imr_ch2</w:t>
            </w:r>
          </w:p>
        </w:tc>
        <w:tc>
          <w:tcPr>
            <w:tcW w:w="1008" w:type="dxa"/>
          </w:tcPr>
          <w:p w:rsidR="005C0724" w:rsidRDefault="005C0724" w:rsidP="00D252C4">
            <w:r>
              <w:t>2:2</w:t>
            </w:r>
          </w:p>
        </w:tc>
        <w:tc>
          <w:tcPr>
            <w:tcW w:w="864" w:type="dxa"/>
          </w:tcPr>
          <w:p w:rsidR="005C0724" w:rsidRDefault="005C0724" w:rsidP="00D252C4">
            <w:r>
              <w:t>RW</w:t>
            </w:r>
          </w:p>
        </w:tc>
        <w:tc>
          <w:tcPr>
            <w:tcW w:w="5040" w:type="dxa"/>
          </w:tcPr>
          <w:p w:rsidR="005C0724" w:rsidRDefault="005C0724" w:rsidP="00D252C4">
            <w:r>
              <w:t>Mask FIFO full interrupt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fifo_full_imr_ch1</w:t>
            </w:r>
          </w:p>
        </w:tc>
        <w:tc>
          <w:tcPr>
            <w:tcW w:w="1008" w:type="dxa"/>
          </w:tcPr>
          <w:p w:rsidR="005C0724" w:rsidRDefault="005C0724" w:rsidP="00D252C4">
            <w:r>
              <w:t>1:1</w:t>
            </w:r>
          </w:p>
        </w:tc>
        <w:tc>
          <w:tcPr>
            <w:tcW w:w="864" w:type="dxa"/>
          </w:tcPr>
          <w:p w:rsidR="005C0724" w:rsidRDefault="005C0724" w:rsidP="00D252C4">
            <w:r>
              <w:t>RW</w:t>
            </w:r>
          </w:p>
        </w:tc>
        <w:tc>
          <w:tcPr>
            <w:tcW w:w="5040" w:type="dxa"/>
          </w:tcPr>
          <w:p w:rsidR="005C0724" w:rsidRDefault="005C0724" w:rsidP="00D252C4">
            <w:r>
              <w:t>Mask FIFO full interrupt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fifo_full_imr_ch0</w:t>
            </w:r>
          </w:p>
        </w:tc>
        <w:tc>
          <w:tcPr>
            <w:tcW w:w="1008" w:type="dxa"/>
          </w:tcPr>
          <w:p w:rsidR="005C0724" w:rsidRDefault="005C0724" w:rsidP="00D252C4">
            <w:r>
              <w:t>0:0</w:t>
            </w:r>
          </w:p>
        </w:tc>
        <w:tc>
          <w:tcPr>
            <w:tcW w:w="864" w:type="dxa"/>
          </w:tcPr>
          <w:p w:rsidR="005C0724" w:rsidRDefault="005C0724" w:rsidP="00D252C4">
            <w:r>
              <w:t>RW</w:t>
            </w:r>
          </w:p>
        </w:tc>
        <w:tc>
          <w:tcPr>
            <w:tcW w:w="5040" w:type="dxa"/>
          </w:tcPr>
          <w:p w:rsidR="005C0724" w:rsidRDefault="005C0724" w:rsidP="00D252C4">
            <w:r>
              <w:t>Mask FIFO full interrupt of ADC channel 0. High active.</w:t>
            </w:r>
          </w:p>
        </w:tc>
        <w:tc>
          <w:tcPr>
            <w:tcW w:w="1008" w:type="dxa"/>
          </w:tcPr>
          <w:p w:rsidR="005C0724" w:rsidRDefault="005C0724" w:rsidP="00D252C4">
            <w:r>
              <w:t>1'h0</w:t>
            </w:r>
          </w:p>
        </w:tc>
      </w:tr>
    </w:tbl>
    <w:p w:rsidR="005C0724" w:rsidRDefault="005C0724" w:rsidP="005C0724">
      <w:pPr>
        <w:pStyle w:val="3"/>
        <w:spacing w:before="156" w:after="156"/>
        <w:ind w:left="964" w:hanging="964"/>
      </w:pPr>
      <w:r>
        <w:t>ADC_ICR0</w:t>
      </w:r>
    </w:p>
    <w:p w:rsidR="005C0724" w:rsidRDefault="005C0724" w:rsidP="005C0724">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fifo_empty_icr_ch13</w:t>
            </w:r>
          </w:p>
        </w:tc>
        <w:tc>
          <w:tcPr>
            <w:tcW w:w="1008" w:type="dxa"/>
          </w:tcPr>
          <w:p w:rsidR="005C0724" w:rsidRDefault="005C0724" w:rsidP="00D252C4">
            <w:r>
              <w:t>29:29</w:t>
            </w:r>
          </w:p>
        </w:tc>
        <w:tc>
          <w:tcPr>
            <w:tcW w:w="864" w:type="dxa"/>
          </w:tcPr>
          <w:p w:rsidR="005C0724" w:rsidRDefault="005C0724" w:rsidP="00D252C4">
            <w:r>
              <w:t>W1C</w:t>
            </w:r>
          </w:p>
        </w:tc>
        <w:tc>
          <w:tcPr>
            <w:tcW w:w="5040" w:type="dxa"/>
          </w:tcPr>
          <w:p w:rsidR="005C0724" w:rsidRDefault="005C0724" w:rsidP="00D252C4">
            <w:r>
              <w:t>Clear FIFO empty status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fifo_empty_icr_ch12</w:t>
            </w:r>
          </w:p>
        </w:tc>
        <w:tc>
          <w:tcPr>
            <w:tcW w:w="1008" w:type="dxa"/>
          </w:tcPr>
          <w:p w:rsidR="005C0724" w:rsidRDefault="005C0724" w:rsidP="00D252C4">
            <w:r>
              <w:t>28:28</w:t>
            </w:r>
          </w:p>
        </w:tc>
        <w:tc>
          <w:tcPr>
            <w:tcW w:w="864" w:type="dxa"/>
          </w:tcPr>
          <w:p w:rsidR="005C0724" w:rsidRDefault="005C0724" w:rsidP="00D252C4">
            <w:r>
              <w:t>W1C</w:t>
            </w:r>
          </w:p>
        </w:tc>
        <w:tc>
          <w:tcPr>
            <w:tcW w:w="5040" w:type="dxa"/>
          </w:tcPr>
          <w:p w:rsidR="005C0724" w:rsidRDefault="005C0724" w:rsidP="00D252C4">
            <w:r>
              <w:t>Clear FIFO empty status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w:t>
            </w:r>
            <w:r>
              <w:lastRenderedPageBreak/>
              <w:t>_icr_ch11</w:t>
            </w:r>
          </w:p>
        </w:tc>
        <w:tc>
          <w:tcPr>
            <w:tcW w:w="1008" w:type="dxa"/>
          </w:tcPr>
          <w:p w:rsidR="005C0724" w:rsidRDefault="005C0724" w:rsidP="00D252C4">
            <w:r>
              <w:lastRenderedPageBreak/>
              <w:t>27:27</w:t>
            </w:r>
          </w:p>
        </w:tc>
        <w:tc>
          <w:tcPr>
            <w:tcW w:w="864" w:type="dxa"/>
          </w:tcPr>
          <w:p w:rsidR="005C0724" w:rsidRDefault="005C0724" w:rsidP="00D252C4">
            <w:r>
              <w:t>W1C</w:t>
            </w:r>
          </w:p>
        </w:tc>
        <w:tc>
          <w:tcPr>
            <w:tcW w:w="5040" w:type="dxa"/>
          </w:tcPr>
          <w:p w:rsidR="005C0724" w:rsidRDefault="005C0724" w:rsidP="00D252C4">
            <w:r>
              <w:t xml:space="preserve">Clear FIFO empty status of ADC channel 11. </w:t>
            </w:r>
            <w:r>
              <w:lastRenderedPageBreak/>
              <w:t>High active.</w:t>
            </w:r>
          </w:p>
        </w:tc>
        <w:tc>
          <w:tcPr>
            <w:tcW w:w="1008" w:type="dxa"/>
          </w:tcPr>
          <w:p w:rsidR="005C0724" w:rsidRDefault="005C0724" w:rsidP="00D252C4">
            <w:r>
              <w:lastRenderedPageBreak/>
              <w:t>1'h0</w:t>
            </w:r>
          </w:p>
        </w:tc>
      </w:tr>
      <w:tr w:rsidR="005C0724" w:rsidTr="00D252C4">
        <w:tc>
          <w:tcPr>
            <w:tcW w:w="1440" w:type="dxa"/>
          </w:tcPr>
          <w:p w:rsidR="005C0724" w:rsidRDefault="005C0724" w:rsidP="00D252C4">
            <w:r>
              <w:lastRenderedPageBreak/>
              <w:t>fifo_empty_icr_ch10</w:t>
            </w:r>
          </w:p>
        </w:tc>
        <w:tc>
          <w:tcPr>
            <w:tcW w:w="1008" w:type="dxa"/>
          </w:tcPr>
          <w:p w:rsidR="005C0724" w:rsidRDefault="005C0724" w:rsidP="00D252C4">
            <w:r>
              <w:t>26:26</w:t>
            </w:r>
          </w:p>
        </w:tc>
        <w:tc>
          <w:tcPr>
            <w:tcW w:w="864" w:type="dxa"/>
          </w:tcPr>
          <w:p w:rsidR="005C0724" w:rsidRDefault="005C0724" w:rsidP="00D252C4">
            <w:r>
              <w:t>W1C</w:t>
            </w:r>
          </w:p>
        </w:tc>
        <w:tc>
          <w:tcPr>
            <w:tcW w:w="5040" w:type="dxa"/>
          </w:tcPr>
          <w:p w:rsidR="005C0724" w:rsidRDefault="005C0724" w:rsidP="00D252C4">
            <w:r>
              <w:t>Clear FIFO empty status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fifo_empty_icr_ch9</w:t>
            </w:r>
          </w:p>
        </w:tc>
        <w:tc>
          <w:tcPr>
            <w:tcW w:w="1008" w:type="dxa"/>
          </w:tcPr>
          <w:p w:rsidR="005C0724" w:rsidRDefault="005C0724" w:rsidP="00D252C4">
            <w:r>
              <w:t>25:25</w:t>
            </w:r>
          </w:p>
        </w:tc>
        <w:tc>
          <w:tcPr>
            <w:tcW w:w="864" w:type="dxa"/>
          </w:tcPr>
          <w:p w:rsidR="005C0724" w:rsidRDefault="005C0724" w:rsidP="00D252C4">
            <w:r>
              <w:t>W1C</w:t>
            </w:r>
          </w:p>
        </w:tc>
        <w:tc>
          <w:tcPr>
            <w:tcW w:w="5040" w:type="dxa"/>
          </w:tcPr>
          <w:p w:rsidR="005C0724" w:rsidRDefault="005C0724" w:rsidP="00D252C4">
            <w:r>
              <w:t>Clear FIFO empty status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fifo_empty_icr_ch8</w:t>
            </w:r>
          </w:p>
        </w:tc>
        <w:tc>
          <w:tcPr>
            <w:tcW w:w="1008" w:type="dxa"/>
          </w:tcPr>
          <w:p w:rsidR="005C0724" w:rsidRDefault="005C0724" w:rsidP="00D252C4">
            <w:r>
              <w:t>24:24</w:t>
            </w:r>
          </w:p>
        </w:tc>
        <w:tc>
          <w:tcPr>
            <w:tcW w:w="864" w:type="dxa"/>
          </w:tcPr>
          <w:p w:rsidR="005C0724" w:rsidRDefault="005C0724" w:rsidP="00D252C4">
            <w:r>
              <w:t>W1C</w:t>
            </w:r>
          </w:p>
        </w:tc>
        <w:tc>
          <w:tcPr>
            <w:tcW w:w="5040" w:type="dxa"/>
          </w:tcPr>
          <w:p w:rsidR="005C0724" w:rsidRDefault="005C0724" w:rsidP="00D252C4">
            <w:r>
              <w:t>Clear FIFO empty status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fifo_empty_icr_ch7</w:t>
            </w:r>
          </w:p>
        </w:tc>
        <w:tc>
          <w:tcPr>
            <w:tcW w:w="1008" w:type="dxa"/>
          </w:tcPr>
          <w:p w:rsidR="005C0724" w:rsidRDefault="005C0724" w:rsidP="00D252C4">
            <w:r>
              <w:t>23:23</w:t>
            </w:r>
          </w:p>
        </w:tc>
        <w:tc>
          <w:tcPr>
            <w:tcW w:w="864" w:type="dxa"/>
          </w:tcPr>
          <w:p w:rsidR="005C0724" w:rsidRDefault="005C0724" w:rsidP="00D252C4">
            <w:r>
              <w:t>W1C</w:t>
            </w:r>
          </w:p>
        </w:tc>
        <w:tc>
          <w:tcPr>
            <w:tcW w:w="5040" w:type="dxa"/>
          </w:tcPr>
          <w:p w:rsidR="005C0724" w:rsidRDefault="005C0724" w:rsidP="00D252C4">
            <w:r>
              <w:t>Clear FIFO empty status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fifo_empty_icr_ch6</w:t>
            </w:r>
          </w:p>
        </w:tc>
        <w:tc>
          <w:tcPr>
            <w:tcW w:w="1008" w:type="dxa"/>
          </w:tcPr>
          <w:p w:rsidR="005C0724" w:rsidRDefault="005C0724" w:rsidP="00D252C4">
            <w:r>
              <w:t>22:22</w:t>
            </w:r>
          </w:p>
        </w:tc>
        <w:tc>
          <w:tcPr>
            <w:tcW w:w="864" w:type="dxa"/>
          </w:tcPr>
          <w:p w:rsidR="005C0724" w:rsidRDefault="005C0724" w:rsidP="00D252C4">
            <w:r>
              <w:t>W1C</w:t>
            </w:r>
          </w:p>
        </w:tc>
        <w:tc>
          <w:tcPr>
            <w:tcW w:w="5040" w:type="dxa"/>
          </w:tcPr>
          <w:p w:rsidR="005C0724" w:rsidRDefault="005C0724" w:rsidP="00D252C4">
            <w:r>
              <w:t>Clear FIFO empty status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fifo_empty_icr_ch5</w:t>
            </w:r>
          </w:p>
        </w:tc>
        <w:tc>
          <w:tcPr>
            <w:tcW w:w="1008" w:type="dxa"/>
          </w:tcPr>
          <w:p w:rsidR="005C0724" w:rsidRDefault="005C0724" w:rsidP="00D252C4">
            <w:r>
              <w:t>21:21</w:t>
            </w:r>
          </w:p>
        </w:tc>
        <w:tc>
          <w:tcPr>
            <w:tcW w:w="864" w:type="dxa"/>
          </w:tcPr>
          <w:p w:rsidR="005C0724" w:rsidRDefault="005C0724" w:rsidP="00D252C4">
            <w:r>
              <w:t>W1C</w:t>
            </w:r>
          </w:p>
        </w:tc>
        <w:tc>
          <w:tcPr>
            <w:tcW w:w="5040" w:type="dxa"/>
          </w:tcPr>
          <w:p w:rsidR="005C0724" w:rsidRDefault="005C0724" w:rsidP="00D252C4">
            <w:r>
              <w:t>Clear FIFO empty status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fifo_empty_icr_ch4</w:t>
            </w:r>
          </w:p>
        </w:tc>
        <w:tc>
          <w:tcPr>
            <w:tcW w:w="1008" w:type="dxa"/>
          </w:tcPr>
          <w:p w:rsidR="005C0724" w:rsidRDefault="005C0724" w:rsidP="00D252C4">
            <w:r>
              <w:t>20:20</w:t>
            </w:r>
          </w:p>
        </w:tc>
        <w:tc>
          <w:tcPr>
            <w:tcW w:w="864" w:type="dxa"/>
          </w:tcPr>
          <w:p w:rsidR="005C0724" w:rsidRDefault="005C0724" w:rsidP="00D252C4">
            <w:r>
              <w:t>W1C</w:t>
            </w:r>
          </w:p>
        </w:tc>
        <w:tc>
          <w:tcPr>
            <w:tcW w:w="5040" w:type="dxa"/>
          </w:tcPr>
          <w:p w:rsidR="005C0724" w:rsidRDefault="005C0724" w:rsidP="00D252C4">
            <w:r>
              <w:t>Clear FIFO empty status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fifo_empty_icr_ch3</w:t>
            </w:r>
          </w:p>
        </w:tc>
        <w:tc>
          <w:tcPr>
            <w:tcW w:w="1008" w:type="dxa"/>
          </w:tcPr>
          <w:p w:rsidR="005C0724" w:rsidRDefault="005C0724" w:rsidP="00D252C4">
            <w:r>
              <w:t>19:19</w:t>
            </w:r>
          </w:p>
        </w:tc>
        <w:tc>
          <w:tcPr>
            <w:tcW w:w="864" w:type="dxa"/>
          </w:tcPr>
          <w:p w:rsidR="005C0724" w:rsidRDefault="005C0724" w:rsidP="00D252C4">
            <w:r>
              <w:t>W1C</w:t>
            </w:r>
          </w:p>
        </w:tc>
        <w:tc>
          <w:tcPr>
            <w:tcW w:w="5040" w:type="dxa"/>
          </w:tcPr>
          <w:p w:rsidR="005C0724" w:rsidRDefault="005C0724" w:rsidP="00D252C4">
            <w:r>
              <w:t>Clear FIFO empty status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fifo_empty_icr_ch2</w:t>
            </w:r>
          </w:p>
        </w:tc>
        <w:tc>
          <w:tcPr>
            <w:tcW w:w="1008" w:type="dxa"/>
          </w:tcPr>
          <w:p w:rsidR="005C0724" w:rsidRDefault="005C0724" w:rsidP="00D252C4">
            <w:r>
              <w:t>18:18</w:t>
            </w:r>
          </w:p>
        </w:tc>
        <w:tc>
          <w:tcPr>
            <w:tcW w:w="864" w:type="dxa"/>
          </w:tcPr>
          <w:p w:rsidR="005C0724" w:rsidRDefault="005C0724" w:rsidP="00D252C4">
            <w:r>
              <w:t>W1C</w:t>
            </w:r>
          </w:p>
        </w:tc>
        <w:tc>
          <w:tcPr>
            <w:tcW w:w="5040" w:type="dxa"/>
          </w:tcPr>
          <w:p w:rsidR="005C0724" w:rsidRDefault="005C0724" w:rsidP="00D252C4">
            <w:r>
              <w:t>Clear FIFO empty status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fifo_empty_icr_ch1</w:t>
            </w:r>
          </w:p>
        </w:tc>
        <w:tc>
          <w:tcPr>
            <w:tcW w:w="1008" w:type="dxa"/>
          </w:tcPr>
          <w:p w:rsidR="005C0724" w:rsidRDefault="005C0724" w:rsidP="00D252C4">
            <w:r>
              <w:t>17:17</w:t>
            </w:r>
          </w:p>
        </w:tc>
        <w:tc>
          <w:tcPr>
            <w:tcW w:w="864" w:type="dxa"/>
          </w:tcPr>
          <w:p w:rsidR="005C0724" w:rsidRDefault="005C0724" w:rsidP="00D252C4">
            <w:r>
              <w:t>W1C</w:t>
            </w:r>
          </w:p>
        </w:tc>
        <w:tc>
          <w:tcPr>
            <w:tcW w:w="5040" w:type="dxa"/>
          </w:tcPr>
          <w:p w:rsidR="005C0724" w:rsidRDefault="005C0724" w:rsidP="00D252C4">
            <w:r>
              <w:t>Clear FIFO empty status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fifo_empty_icr_ch0</w:t>
            </w:r>
          </w:p>
        </w:tc>
        <w:tc>
          <w:tcPr>
            <w:tcW w:w="1008" w:type="dxa"/>
          </w:tcPr>
          <w:p w:rsidR="005C0724" w:rsidRDefault="005C0724" w:rsidP="00D252C4">
            <w:r>
              <w:t>16:16</w:t>
            </w:r>
          </w:p>
        </w:tc>
        <w:tc>
          <w:tcPr>
            <w:tcW w:w="864" w:type="dxa"/>
          </w:tcPr>
          <w:p w:rsidR="005C0724" w:rsidRDefault="005C0724" w:rsidP="00D252C4">
            <w:r>
              <w:t>W1C</w:t>
            </w:r>
          </w:p>
        </w:tc>
        <w:tc>
          <w:tcPr>
            <w:tcW w:w="5040" w:type="dxa"/>
          </w:tcPr>
          <w:p w:rsidR="005C0724" w:rsidRDefault="005C0724" w:rsidP="00D252C4">
            <w:r>
              <w:t>Clear FIFO empty status of ADC channel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12'h0</w:t>
            </w:r>
          </w:p>
        </w:tc>
      </w:tr>
      <w:tr w:rsidR="005C0724" w:rsidTr="00D252C4">
        <w:tc>
          <w:tcPr>
            <w:tcW w:w="1440" w:type="dxa"/>
          </w:tcPr>
          <w:p w:rsidR="005C0724" w:rsidRDefault="005C0724" w:rsidP="00D252C4">
            <w:r>
              <w:t>adc_complete_icr</w:t>
            </w:r>
          </w:p>
        </w:tc>
        <w:tc>
          <w:tcPr>
            <w:tcW w:w="1008" w:type="dxa"/>
          </w:tcPr>
          <w:p w:rsidR="005C0724" w:rsidRDefault="005C0724" w:rsidP="00D252C4">
            <w:r>
              <w:t>3:3</w:t>
            </w:r>
          </w:p>
        </w:tc>
        <w:tc>
          <w:tcPr>
            <w:tcW w:w="864" w:type="dxa"/>
          </w:tcPr>
          <w:p w:rsidR="005C0724" w:rsidRDefault="005C0724" w:rsidP="00D252C4">
            <w:r>
              <w:t>W1C</w:t>
            </w:r>
          </w:p>
        </w:tc>
        <w:tc>
          <w:tcPr>
            <w:tcW w:w="5040" w:type="dxa"/>
          </w:tcPr>
          <w:p w:rsidR="005C0724" w:rsidRDefault="005C0724" w:rsidP="00D252C4">
            <w:r>
              <w:t>Clear ADC complete status</w:t>
            </w:r>
          </w:p>
        </w:tc>
        <w:tc>
          <w:tcPr>
            <w:tcW w:w="1008" w:type="dxa"/>
          </w:tcPr>
          <w:p w:rsidR="005C0724" w:rsidRDefault="005C0724" w:rsidP="00D252C4">
            <w:r>
              <w:t>1'h0</w:t>
            </w:r>
          </w:p>
        </w:tc>
      </w:tr>
      <w:tr w:rsidR="005C0724" w:rsidTr="00D252C4">
        <w:tc>
          <w:tcPr>
            <w:tcW w:w="1440" w:type="dxa"/>
          </w:tcPr>
          <w:p w:rsidR="005C0724" w:rsidRDefault="005C0724" w:rsidP="00D252C4">
            <w:r>
              <w:t>eoc_err_icr</w:t>
            </w:r>
          </w:p>
        </w:tc>
        <w:tc>
          <w:tcPr>
            <w:tcW w:w="1008" w:type="dxa"/>
          </w:tcPr>
          <w:p w:rsidR="005C0724" w:rsidRDefault="005C0724" w:rsidP="00D252C4">
            <w:r>
              <w:t>2:2</w:t>
            </w:r>
          </w:p>
        </w:tc>
        <w:tc>
          <w:tcPr>
            <w:tcW w:w="864" w:type="dxa"/>
          </w:tcPr>
          <w:p w:rsidR="005C0724" w:rsidRDefault="005C0724" w:rsidP="00D252C4">
            <w:r>
              <w:t>W1C</w:t>
            </w:r>
          </w:p>
        </w:tc>
        <w:tc>
          <w:tcPr>
            <w:tcW w:w="5040" w:type="dxa"/>
          </w:tcPr>
          <w:p w:rsidR="005C0724" w:rsidRDefault="005C0724" w:rsidP="00D252C4">
            <w:r>
              <w:t>Clear no EOC generated error  status</w:t>
            </w:r>
          </w:p>
        </w:tc>
        <w:tc>
          <w:tcPr>
            <w:tcW w:w="1008" w:type="dxa"/>
          </w:tcPr>
          <w:p w:rsidR="005C0724" w:rsidRDefault="005C0724" w:rsidP="00D252C4">
            <w:r>
              <w:t>1'h0</w:t>
            </w:r>
          </w:p>
        </w:tc>
      </w:tr>
      <w:tr w:rsidR="005C0724" w:rsidTr="00D252C4">
        <w:tc>
          <w:tcPr>
            <w:tcW w:w="1440" w:type="dxa"/>
          </w:tcPr>
          <w:p w:rsidR="005C0724" w:rsidRDefault="005C0724" w:rsidP="00D252C4">
            <w:r>
              <w:t>adc_ready_icr</w:t>
            </w:r>
          </w:p>
        </w:tc>
        <w:tc>
          <w:tcPr>
            <w:tcW w:w="1008" w:type="dxa"/>
          </w:tcPr>
          <w:p w:rsidR="005C0724" w:rsidRDefault="005C0724" w:rsidP="00D252C4">
            <w:r>
              <w:t>1:1</w:t>
            </w:r>
          </w:p>
        </w:tc>
        <w:tc>
          <w:tcPr>
            <w:tcW w:w="864" w:type="dxa"/>
          </w:tcPr>
          <w:p w:rsidR="005C0724" w:rsidRDefault="005C0724" w:rsidP="00D252C4">
            <w:r>
              <w:t>W1C</w:t>
            </w:r>
          </w:p>
        </w:tc>
        <w:tc>
          <w:tcPr>
            <w:tcW w:w="5040" w:type="dxa"/>
          </w:tcPr>
          <w:p w:rsidR="005C0724" w:rsidRDefault="005C0724" w:rsidP="00D252C4">
            <w:r>
              <w:t>Clear adc ready status</w:t>
            </w:r>
          </w:p>
        </w:tc>
        <w:tc>
          <w:tcPr>
            <w:tcW w:w="1008" w:type="dxa"/>
          </w:tcPr>
          <w:p w:rsidR="005C0724" w:rsidRDefault="005C0724" w:rsidP="00D252C4">
            <w:r>
              <w:t>1'h0</w:t>
            </w:r>
          </w:p>
        </w:tc>
      </w:tr>
      <w:tr w:rsidR="005C0724" w:rsidTr="00D252C4">
        <w:tc>
          <w:tcPr>
            <w:tcW w:w="1440" w:type="dxa"/>
          </w:tcPr>
          <w:p w:rsidR="005C0724" w:rsidRDefault="005C0724" w:rsidP="00D252C4">
            <w:r>
              <w:t>channel_err_icr</w:t>
            </w:r>
          </w:p>
        </w:tc>
        <w:tc>
          <w:tcPr>
            <w:tcW w:w="1008" w:type="dxa"/>
          </w:tcPr>
          <w:p w:rsidR="005C0724" w:rsidRDefault="005C0724" w:rsidP="00D252C4">
            <w:r>
              <w:t>0:0</w:t>
            </w:r>
          </w:p>
        </w:tc>
        <w:tc>
          <w:tcPr>
            <w:tcW w:w="864" w:type="dxa"/>
          </w:tcPr>
          <w:p w:rsidR="005C0724" w:rsidRDefault="005C0724" w:rsidP="00D252C4">
            <w:r>
              <w:t>W1C</w:t>
            </w:r>
          </w:p>
        </w:tc>
        <w:tc>
          <w:tcPr>
            <w:tcW w:w="5040" w:type="dxa"/>
          </w:tcPr>
          <w:p w:rsidR="005C0724" w:rsidRDefault="005C0724" w:rsidP="00D252C4">
            <w:r>
              <w:t>Clear channel select error status</w:t>
            </w:r>
          </w:p>
        </w:tc>
        <w:tc>
          <w:tcPr>
            <w:tcW w:w="1008" w:type="dxa"/>
          </w:tcPr>
          <w:p w:rsidR="005C0724" w:rsidRDefault="005C0724" w:rsidP="00D252C4">
            <w:r>
              <w:t>1'h0</w:t>
            </w:r>
          </w:p>
        </w:tc>
      </w:tr>
    </w:tbl>
    <w:p w:rsidR="005C0724" w:rsidRDefault="005C0724" w:rsidP="005C0724">
      <w:pPr>
        <w:pStyle w:val="3"/>
        <w:spacing w:before="156" w:after="156"/>
        <w:ind w:left="964" w:hanging="964"/>
      </w:pPr>
      <w:r>
        <w:t>ADC_ICR1</w:t>
      </w:r>
    </w:p>
    <w:p w:rsidR="005C0724" w:rsidRDefault="005C0724" w:rsidP="005C0724">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lastRenderedPageBreak/>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fifo_thd_icr_ch13</w:t>
            </w:r>
          </w:p>
        </w:tc>
        <w:tc>
          <w:tcPr>
            <w:tcW w:w="1008" w:type="dxa"/>
          </w:tcPr>
          <w:p w:rsidR="005C0724" w:rsidRDefault="005C0724" w:rsidP="00D252C4">
            <w:r>
              <w:t>29:29</w:t>
            </w:r>
          </w:p>
        </w:tc>
        <w:tc>
          <w:tcPr>
            <w:tcW w:w="864" w:type="dxa"/>
          </w:tcPr>
          <w:p w:rsidR="005C0724" w:rsidRDefault="005C0724" w:rsidP="00D252C4">
            <w:r>
              <w:t>W1C</w:t>
            </w:r>
          </w:p>
        </w:tc>
        <w:tc>
          <w:tcPr>
            <w:tcW w:w="5040" w:type="dxa"/>
          </w:tcPr>
          <w:p w:rsidR="005C0724" w:rsidRDefault="005C0724" w:rsidP="00D252C4">
            <w:r>
              <w:t>Clear FIFO threshold reach status of ADC channnel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fifo_thd_icr_ch12</w:t>
            </w:r>
          </w:p>
        </w:tc>
        <w:tc>
          <w:tcPr>
            <w:tcW w:w="1008" w:type="dxa"/>
          </w:tcPr>
          <w:p w:rsidR="005C0724" w:rsidRDefault="005C0724" w:rsidP="00D252C4">
            <w:r>
              <w:t>28:28</w:t>
            </w:r>
          </w:p>
        </w:tc>
        <w:tc>
          <w:tcPr>
            <w:tcW w:w="864" w:type="dxa"/>
          </w:tcPr>
          <w:p w:rsidR="005C0724" w:rsidRDefault="005C0724" w:rsidP="00D252C4">
            <w:r>
              <w:t>W1C</w:t>
            </w:r>
          </w:p>
        </w:tc>
        <w:tc>
          <w:tcPr>
            <w:tcW w:w="5040" w:type="dxa"/>
          </w:tcPr>
          <w:p w:rsidR="005C0724" w:rsidRDefault="005C0724" w:rsidP="00D252C4">
            <w:r>
              <w:t>Clear FIFO threshold reach status of ADC channnel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fifo_thd_icr_ch11</w:t>
            </w:r>
          </w:p>
        </w:tc>
        <w:tc>
          <w:tcPr>
            <w:tcW w:w="1008" w:type="dxa"/>
          </w:tcPr>
          <w:p w:rsidR="005C0724" w:rsidRDefault="005C0724" w:rsidP="00D252C4">
            <w:r>
              <w:t>27:27</w:t>
            </w:r>
          </w:p>
        </w:tc>
        <w:tc>
          <w:tcPr>
            <w:tcW w:w="864" w:type="dxa"/>
          </w:tcPr>
          <w:p w:rsidR="005C0724" w:rsidRDefault="005C0724" w:rsidP="00D252C4">
            <w:r>
              <w:t>W1C</w:t>
            </w:r>
          </w:p>
        </w:tc>
        <w:tc>
          <w:tcPr>
            <w:tcW w:w="5040" w:type="dxa"/>
          </w:tcPr>
          <w:p w:rsidR="005C0724" w:rsidRDefault="005C0724" w:rsidP="00D252C4">
            <w:r>
              <w:t>Clear FIFO threshold reach status of ADC channnel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fifo_thd_icr_ch10</w:t>
            </w:r>
          </w:p>
        </w:tc>
        <w:tc>
          <w:tcPr>
            <w:tcW w:w="1008" w:type="dxa"/>
          </w:tcPr>
          <w:p w:rsidR="005C0724" w:rsidRDefault="005C0724" w:rsidP="00D252C4">
            <w:r>
              <w:t>26:26</w:t>
            </w:r>
          </w:p>
        </w:tc>
        <w:tc>
          <w:tcPr>
            <w:tcW w:w="864" w:type="dxa"/>
          </w:tcPr>
          <w:p w:rsidR="005C0724" w:rsidRDefault="005C0724" w:rsidP="00D252C4">
            <w:r>
              <w:t>W1C</w:t>
            </w:r>
          </w:p>
        </w:tc>
        <w:tc>
          <w:tcPr>
            <w:tcW w:w="5040" w:type="dxa"/>
          </w:tcPr>
          <w:p w:rsidR="005C0724" w:rsidRDefault="005C0724" w:rsidP="00D252C4">
            <w:r>
              <w:t>Clear FIFO threshold reach status of ADC channnel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fifo_thd_icr_ch9</w:t>
            </w:r>
          </w:p>
        </w:tc>
        <w:tc>
          <w:tcPr>
            <w:tcW w:w="1008" w:type="dxa"/>
          </w:tcPr>
          <w:p w:rsidR="005C0724" w:rsidRDefault="005C0724" w:rsidP="00D252C4">
            <w:r>
              <w:t>25:25</w:t>
            </w:r>
          </w:p>
        </w:tc>
        <w:tc>
          <w:tcPr>
            <w:tcW w:w="864" w:type="dxa"/>
          </w:tcPr>
          <w:p w:rsidR="005C0724" w:rsidRDefault="005C0724" w:rsidP="00D252C4">
            <w:r>
              <w:t>W1C</w:t>
            </w:r>
          </w:p>
        </w:tc>
        <w:tc>
          <w:tcPr>
            <w:tcW w:w="5040" w:type="dxa"/>
          </w:tcPr>
          <w:p w:rsidR="005C0724" w:rsidRDefault="005C0724" w:rsidP="00D252C4">
            <w:r>
              <w:t>Clear FIFO threshold reach status of ADC channnel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fifo_thd_icr_ch8</w:t>
            </w:r>
          </w:p>
        </w:tc>
        <w:tc>
          <w:tcPr>
            <w:tcW w:w="1008" w:type="dxa"/>
          </w:tcPr>
          <w:p w:rsidR="005C0724" w:rsidRDefault="005C0724" w:rsidP="00D252C4">
            <w:r>
              <w:t>24:24</w:t>
            </w:r>
          </w:p>
        </w:tc>
        <w:tc>
          <w:tcPr>
            <w:tcW w:w="864" w:type="dxa"/>
          </w:tcPr>
          <w:p w:rsidR="005C0724" w:rsidRDefault="005C0724" w:rsidP="00D252C4">
            <w:r>
              <w:t>W1C</w:t>
            </w:r>
          </w:p>
        </w:tc>
        <w:tc>
          <w:tcPr>
            <w:tcW w:w="5040" w:type="dxa"/>
          </w:tcPr>
          <w:p w:rsidR="005C0724" w:rsidRDefault="005C0724" w:rsidP="00D252C4">
            <w:r>
              <w:t>Clear FIFO threshold reach status of ADC channnel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fifo_thd_icr_ch7</w:t>
            </w:r>
          </w:p>
        </w:tc>
        <w:tc>
          <w:tcPr>
            <w:tcW w:w="1008" w:type="dxa"/>
          </w:tcPr>
          <w:p w:rsidR="005C0724" w:rsidRDefault="005C0724" w:rsidP="00D252C4">
            <w:r>
              <w:t>23:23</w:t>
            </w:r>
          </w:p>
        </w:tc>
        <w:tc>
          <w:tcPr>
            <w:tcW w:w="864" w:type="dxa"/>
          </w:tcPr>
          <w:p w:rsidR="005C0724" w:rsidRDefault="005C0724" w:rsidP="00D252C4">
            <w:r>
              <w:t>W1C</w:t>
            </w:r>
          </w:p>
        </w:tc>
        <w:tc>
          <w:tcPr>
            <w:tcW w:w="5040" w:type="dxa"/>
          </w:tcPr>
          <w:p w:rsidR="005C0724" w:rsidRDefault="005C0724" w:rsidP="00D252C4">
            <w:r>
              <w:t>Clear FIFO threshold reach status of ADC channnel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fifo_thd_icr_ch6</w:t>
            </w:r>
          </w:p>
        </w:tc>
        <w:tc>
          <w:tcPr>
            <w:tcW w:w="1008" w:type="dxa"/>
          </w:tcPr>
          <w:p w:rsidR="005C0724" w:rsidRDefault="005C0724" w:rsidP="00D252C4">
            <w:r>
              <w:t>22:22</w:t>
            </w:r>
          </w:p>
        </w:tc>
        <w:tc>
          <w:tcPr>
            <w:tcW w:w="864" w:type="dxa"/>
          </w:tcPr>
          <w:p w:rsidR="005C0724" w:rsidRDefault="005C0724" w:rsidP="00D252C4">
            <w:r>
              <w:t>W1C</w:t>
            </w:r>
          </w:p>
        </w:tc>
        <w:tc>
          <w:tcPr>
            <w:tcW w:w="5040" w:type="dxa"/>
          </w:tcPr>
          <w:p w:rsidR="005C0724" w:rsidRDefault="005C0724" w:rsidP="00D252C4">
            <w:r>
              <w:t>Clear FIFO threshold reach status of ADC channnel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fifo_thd_icr_ch5</w:t>
            </w:r>
          </w:p>
        </w:tc>
        <w:tc>
          <w:tcPr>
            <w:tcW w:w="1008" w:type="dxa"/>
          </w:tcPr>
          <w:p w:rsidR="005C0724" w:rsidRDefault="005C0724" w:rsidP="00D252C4">
            <w:r>
              <w:t>21:21</w:t>
            </w:r>
          </w:p>
        </w:tc>
        <w:tc>
          <w:tcPr>
            <w:tcW w:w="864" w:type="dxa"/>
          </w:tcPr>
          <w:p w:rsidR="005C0724" w:rsidRDefault="005C0724" w:rsidP="00D252C4">
            <w:r>
              <w:t>W1C</w:t>
            </w:r>
          </w:p>
        </w:tc>
        <w:tc>
          <w:tcPr>
            <w:tcW w:w="5040" w:type="dxa"/>
          </w:tcPr>
          <w:p w:rsidR="005C0724" w:rsidRDefault="005C0724" w:rsidP="00D252C4">
            <w:r>
              <w:t>Clear FIFO threshold reach status of ADC channnel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fifo_thd_icr_ch4</w:t>
            </w:r>
          </w:p>
        </w:tc>
        <w:tc>
          <w:tcPr>
            <w:tcW w:w="1008" w:type="dxa"/>
          </w:tcPr>
          <w:p w:rsidR="005C0724" w:rsidRDefault="005C0724" w:rsidP="00D252C4">
            <w:r>
              <w:t>20:20</w:t>
            </w:r>
          </w:p>
        </w:tc>
        <w:tc>
          <w:tcPr>
            <w:tcW w:w="864" w:type="dxa"/>
          </w:tcPr>
          <w:p w:rsidR="005C0724" w:rsidRDefault="005C0724" w:rsidP="00D252C4">
            <w:r>
              <w:t>W1C</w:t>
            </w:r>
          </w:p>
        </w:tc>
        <w:tc>
          <w:tcPr>
            <w:tcW w:w="5040" w:type="dxa"/>
          </w:tcPr>
          <w:p w:rsidR="005C0724" w:rsidRDefault="005C0724" w:rsidP="00D252C4">
            <w:r>
              <w:t>Clear FIFO threshold reach status of ADC channnel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fifo_thd_icr_ch3</w:t>
            </w:r>
          </w:p>
        </w:tc>
        <w:tc>
          <w:tcPr>
            <w:tcW w:w="1008" w:type="dxa"/>
          </w:tcPr>
          <w:p w:rsidR="005C0724" w:rsidRDefault="005C0724" w:rsidP="00D252C4">
            <w:r>
              <w:t>19:19</w:t>
            </w:r>
          </w:p>
        </w:tc>
        <w:tc>
          <w:tcPr>
            <w:tcW w:w="864" w:type="dxa"/>
          </w:tcPr>
          <w:p w:rsidR="005C0724" w:rsidRDefault="005C0724" w:rsidP="00D252C4">
            <w:r>
              <w:t>W1C</w:t>
            </w:r>
          </w:p>
        </w:tc>
        <w:tc>
          <w:tcPr>
            <w:tcW w:w="5040" w:type="dxa"/>
          </w:tcPr>
          <w:p w:rsidR="005C0724" w:rsidRDefault="005C0724" w:rsidP="00D252C4">
            <w:r>
              <w:t>Clear FIFO threshold reach status of ADC channnel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fifo_thd_icr_ch2</w:t>
            </w:r>
          </w:p>
        </w:tc>
        <w:tc>
          <w:tcPr>
            <w:tcW w:w="1008" w:type="dxa"/>
          </w:tcPr>
          <w:p w:rsidR="005C0724" w:rsidRDefault="005C0724" w:rsidP="00D252C4">
            <w:r>
              <w:t>18:18</w:t>
            </w:r>
          </w:p>
        </w:tc>
        <w:tc>
          <w:tcPr>
            <w:tcW w:w="864" w:type="dxa"/>
          </w:tcPr>
          <w:p w:rsidR="005C0724" w:rsidRDefault="005C0724" w:rsidP="00D252C4">
            <w:r>
              <w:t>W1C</w:t>
            </w:r>
          </w:p>
        </w:tc>
        <w:tc>
          <w:tcPr>
            <w:tcW w:w="5040" w:type="dxa"/>
          </w:tcPr>
          <w:p w:rsidR="005C0724" w:rsidRDefault="005C0724" w:rsidP="00D252C4">
            <w:r>
              <w:t>Clear FIFO threshold reach status of ADC channnel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fifo_thd_icr_ch1</w:t>
            </w:r>
          </w:p>
        </w:tc>
        <w:tc>
          <w:tcPr>
            <w:tcW w:w="1008" w:type="dxa"/>
          </w:tcPr>
          <w:p w:rsidR="005C0724" w:rsidRDefault="005C0724" w:rsidP="00D252C4">
            <w:r>
              <w:t>17:17</w:t>
            </w:r>
          </w:p>
        </w:tc>
        <w:tc>
          <w:tcPr>
            <w:tcW w:w="864" w:type="dxa"/>
          </w:tcPr>
          <w:p w:rsidR="005C0724" w:rsidRDefault="005C0724" w:rsidP="00D252C4">
            <w:r>
              <w:t>W1C</w:t>
            </w:r>
          </w:p>
        </w:tc>
        <w:tc>
          <w:tcPr>
            <w:tcW w:w="5040" w:type="dxa"/>
          </w:tcPr>
          <w:p w:rsidR="005C0724" w:rsidRDefault="005C0724" w:rsidP="00D252C4">
            <w:r>
              <w:t>Clear FIFO threshold reach status of ADC channnel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fifo_thd_icr_ch0</w:t>
            </w:r>
          </w:p>
        </w:tc>
        <w:tc>
          <w:tcPr>
            <w:tcW w:w="1008" w:type="dxa"/>
          </w:tcPr>
          <w:p w:rsidR="005C0724" w:rsidRDefault="005C0724" w:rsidP="00D252C4">
            <w:r>
              <w:t>16:16</w:t>
            </w:r>
          </w:p>
        </w:tc>
        <w:tc>
          <w:tcPr>
            <w:tcW w:w="864" w:type="dxa"/>
          </w:tcPr>
          <w:p w:rsidR="005C0724" w:rsidRDefault="005C0724" w:rsidP="00D252C4">
            <w:r>
              <w:t>W1C</w:t>
            </w:r>
          </w:p>
        </w:tc>
        <w:tc>
          <w:tcPr>
            <w:tcW w:w="5040" w:type="dxa"/>
          </w:tcPr>
          <w:p w:rsidR="005C0724" w:rsidRDefault="005C0724" w:rsidP="00D252C4">
            <w:r>
              <w:t>Clear FIFO threshold reach status of ADC channnel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15:14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fifo_full_icr_ch13</w:t>
            </w:r>
          </w:p>
        </w:tc>
        <w:tc>
          <w:tcPr>
            <w:tcW w:w="1008" w:type="dxa"/>
          </w:tcPr>
          <w:p w:rsidR="005C0724" w:rsidRDefault="005C0724" w:rsidP="00D252C4">
            <w:r>
              <w:t>13:13</w:t>
            </w:r>
          </w:p>
        </w:tc>
        <w:tc>
          <w:tcPr>
            <w:tcW w:w="864" w:type="dxa"/>
          </w:tcPr>
          <w:p w:rsidR="005C0724" w:rsidRDefault="005C0724" w:rsidP="00D252C4">
            <w:r>
              <w:t>W1C</w:t>
            </w:r>
          </w:p>
        </w:tc>
        <w:tc>
          <w:tcPr>
            <w:tcW w:w="5040" w:type="dxa"/>
          </w:tcPr>
          <w:p w:rsidR="005C0724" w:rsidRDefault="005C0724" w:rsidP="00D252C4">
            <w:r>
              <w:t>Clear FIFO full status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fifo_full_icr_ch12</w:t>
            </w:r>
          </w:p>
        </w:tc>
        <w:tc>
          <w:tcPr>
            <w:tcW w:w="1008" w:type="dxa"/>
          </w:tcPr>
          <w:p w:rsidR="005C0724" w:rsidRDefault="005C0724" w:rsidP="00D252C4">
            <w:r>
              <w:t>12:12</w:t>
            </w:r>
          </w:p>
        </w:tc>
        <w:tc>
          <w:tcPr>
            <w:tcW w:w="864" w:type="dxa"/>
          </w:tcPr>
          <w:p w:rsidR="005C0724" w:rsidRDefault="005C0724" w:rsidP="00D252C4">
            <w:r>
              <w:t>W1C</w:t>
            </w:r>
          </w:p>
        </w:tc>
        <w:tc>
          <w:tcPr>
            <w:tcW w:w="5040" w:type="dxa"/>
          </w:tcPr>
          <w:p w:rsidR="005C0724" w:rsidRDefault="005C0724" w:rsidP="00D252C4">
            <w:r>
              <w:t>Clear FIFO full status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lastRenderedPageBreak/>
              <w:t>fifo_full_icr_ch11</w:t>
            </w:r>
          </w:p>
        </w:tc>
        <w:tc>
          <w:tcPr>
            <w:tcW w:w="1008" w:type="dxa"/>
          </w:tcPr>
          <w:p w:rsidR="005C0724" w:rsidRDefault="005C0724" w:rsidP="00D252C4">
            <w:r>
              <w:t>11:11</w:t>
            </w:r>
          </w:p>
        </w:tc>
        <w:tc>
          <w:tcPr>
            <w:tcW w:w="864" w:type="dxa"/>
          </w:tcPr>
          <w:p w:rsidR="005C0724" w:rsidRDefault="005C0724" w:rsidP="00D252C4">
            <w:r>
              <w:t>W1C</w:t>
            </w:r>
          </w:p>
        </w:tc>
        <w:tc>
          <w:tcPr>
            <w:tcW w:w="5040" w:type="dxa"/>
          </w:tcPr>
          <w:p w:rsidR="005C0724" w:rsidRDefault="005C0724" w:rsidP="00D252C4">
            <w:r>
              <w:t>Clear FIFO full status of ADC channel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fifo_full_icr_ch10</w:t>
            </w:r>
          </w:p>
        </w:tc>
        <w:tc>
          <w:tcPr>
            <w:tcW w:w="1008" w:type="dxa"/>
          </w:tcPr>
          <w:p w:rsidR="005C0724" w:rsidRDefault="005C0724" w:rsidP="00D252C4">
            <w:r>
              <w:t>10:10</w:t>
            </w:r>
          </w:p>
        </w:tc>
        <w:tc>
          <w:tcPr>
            <w:tcW w:w="864" w:type="dxa"/>
          </w:tcPr>
          <w:p w:rsidR="005C0724" w:rsidRDefault="005C0724" w:rsidP="00D252C4">
            <w:r>
              <w:t>W1C</w:t>
            </w:r>
          </w:p>
        </w:tc>
        <w:tc>
          <w:tcPr>
            <w:tcW w:w="5040" w:type="dxa"/>
          </w:tcPr>
          <w:p w:rsidR="005C0724" w:rsidRDefault="005C0724" w:rsidP="00D252C4">
            <w:r>
              <w:t>Clear FIFO full status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fifo_full_icr_ch9</w:t>
            </w:r>
          </w:p>
        </w:tc>
        <w:tc>
          <w:tcPr>
            <w:tcW w:w="1008" w:type="dxa"/>
          </w:tcPr>
          <w:p w:rsidR="005C0724" w:rsidRDefault="005C0724" w:rsidP="00D252C4">
            <w:r>
              <w:t>9:9</w:t>
            </w:r>
          </w:p>
        </w:tc>
        <w:tc>
          <w:tcPr>
            <w:tcW w:w="864" w:type="dxa"/>
          </w:tcPr>
          <w:p w:rsidR="005C0724" w:rsidRDefault="005C0724" w:rsidP="00D252C4">
            <w:r>
              <w:t>W1C</w:t>
            </w:r>
          </w:p>
        </w:tc>
        <w:tc>
          <w:tcPr>
            <w:tcW w:w="5040" w:type="dxa"/>
          </w:tcPr>
          <w:p w:rsidR="005C0724" w:rsidRDefault="005C0724" w:rsidP="00D252C4">
            <w:r>
              <w:t>Clear FIFO full status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fifo_full_icr_ch8</w:t>
            </w:r>
          </w:p>
        </w:tc>
        <w:tc>
          <w:tcPr>
            <w:tcW w:w="1008" w:type="dxa"/>
          </w:tcPr>
          <w:p w:rsidR="005C0724" w:rsidRDefault="005C0724" w:rsidP="00D252C4">
            <w:r>
              <w:t>8:8</w:t>
            </w:r>
          </w:p>
        </w:tc>
        <w:tc>
          <w:tcPr>
            <w:tcW w:w="864" w:type="dxa"/>
          </w:tcPr>
          <w:p w:rsidR="005C0724" w:rsidRDefault="005C0724" w:rsidP="00D252C4">
            <w:r>
              <w:t>W1C</w:t>
            </w:r>
          </w:p>
        </w:tc>
        <w:tc>
          <w:tcPr>
            <w:tcW w:w="5040" w:type="dxa"/>
          </w:tcPr>
          <w:p w:rsidR="005C0724" w:rsidRDefault="005C0724" w:rsidP="00D252C4">
            <w:r>
              <w:t>Clear FIFO full status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fifo_full_icr_ch7</w:t>
            </w:r>
          </w:p>
        </w:tc>
        <w:tc>
          <w:tcPr>
            <w:tcW w:w="1008" w:type="dxa"/>
          </w:tcPr>
          <w:p w:rsidR="005C0724" w:rsidRDefault="005C0724" w:rsidP="00D252C4">
            <w:r>
              <w:t>7:7</w:t>
            </w:r>
          </w:p>
        </w:tc>
        <w:tc>
          <w:tcPr>
            <w:tcW w:w="864" w:type="dxa"/>
          </w:tcPr>
          <w:p w:rsidR="005C0724" w:rsidRDefault="005C0724" w:rsidP="00D252C4">
            <w:r>
              <w:t>W1C</w:t>
            </w:r>
          </w:p>
        </w:tc>
        <w:tc>
          <w:tcPr>
            <w:tcW w:w="5040" w:type="dxa"/>
          </w:tcPr>
          <w:p w:rsidR="005C0724" w:rsidRDefault="005C0724" w:rsidP="00D252C4">
            <w:r>
              <w:t>Clear FIFO full status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fifo_full_icr_ch6</w:t>
            </w:r>
          </w:p>
        </w:tc>
        <w:tc>
          <w:tcPr>
            <w:tcW w:w="1008" w:type="dxa"/>
          </w:tcPr>
          <w:p w:rsidR="005C0724" w:rsidRDefault="005C0724" w:rsidP="00D252C4">
            <w:r>
              <w:t>6:6</w:t>
            </w:r>
          </w:p>
        </w:tc>
        <w:tc>
          <w:tcPr>
            <w:tcW w:w="864" w:type="dxa"/>
          </w:tcPr>
          <w:p w:rsidR="005C0724" w:rsidRDefault="005C0724" w:rsidP="00D252C4">
            <w:r>
              <w:t>W1C</w:t>
            </w:r>
          </w:p>
        </w:tc>
        <w:tc>
          <w:tcPr>
            <w:tcW w:w="5040" w:type="dxa"/>
          </w:tcPr>
          <w:p w:rsidR="005C0724" w:rsidRDefault="005C0724" w:rsidP="00D252C4">
            <w:r>
              <w:t>Clear FIFO full status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fifo_full_icr_ch5</w:t>
            </w:r>
          </w:p>
        </w:tc>
        <w:tc>
          <w:tcPr>
            <w:tcW w:w="1008" w:type="dxa"/>
          </w:tcPr>
          <w:p w:rsidR="005C0724" w:rsidRDefault="005C0724" w:rsidP="00D252C4">
            <w:r>
              <w:t>5:5</w:t>
            </w:r>
          </w:p>
        </w:tc>
        <w:tc>
          <w:tcPr>
            <w:tcW w:w="864" w:type="dxa"/>
          </w:tcPr>
          <w:p w:rsidR="005C0724" w:rsidRDefault="005C0724" w:rsidP="00D252C4">
            <w:r>
              <w:t>W1C</w:t>
            </w:r>
          </w:p>
        </w:tc>
        <w:tc>
          <w:tcPr>
            <w:tcW w:w="5040" w:type="dxa"/>
          </w:tcPr>
          <w:p w:rsidR="005C0724" w:rsidRDefault="005C0724" w:rsidP="00D252C4">
            <w:r>
              <w:t>Clear FIFO full status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fifo_full_icr_ch4</w:t>
            </w:r>
          </w:p>
        </w:tc>
        <w:tc>
          <w:tcPr>
            <w:tcW w:w="1008" w:type="dxa"/>
          </w:tcPr>
          <w:p w:rsidR="005C0724" w:rsidRDefault="005C0724" w:rsidP="00D252C4">
            <w:r>
              <w:t>4:4</w:t>
            </w:r>
          </w:p>
        </w:tc>
        <w:tc>
          <w:tcPr>
            <w:tcW w:w="864" w:type="dxa"/>
          </w:tcPr>
          <w:p w:rsidR="005C0724" w:rsidRDefault="005C0724" w:rsidP="00D252C4">
            <w:r>
              <w:t>W1C</w:t>
            </w:r>
          </w:p>
        </w:tc>
        <w:tc>
          <w:tcPr>
            <w:tcW w:w="5040" w:type="dxa"/>
          </w:tcPr>
          <w:p w:rsidR="005C0724" w:rsidRDefault="005C0724" w:rsidP="00D252C4">
            <w:r>
              <w:t>Clear FIFO full status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fifo_full_icr_ch3</w:t>
            </w:r>
          </w:p>
        </w:tc>
        <w:tc>
          <w:tcPr>
            <w:tcW w:w="1008" w:type="dxa"/>
          </w:tcPr>
          <w:p w:rsidR="005C0724" w:rsidRDefault="005C0724" w:rsidP="00D252C4">
            <w:r>
              <w:t>3:3</w:t>
            </w:r>
          </w:p>
        </w:tc>
        <w:tc>
          <w:tcPr>
            <w:tcW w:w="864" w:type="dxa"/>
          </w:tcPr>
          <w:p w:rsidR="005C0724" w:rsidRDefault="005C0724" w:rsidP="00D252C4">
            <w:r>
              <w:t>W1C</w:t>
            </w:r>
          </w:p>
        </w:tc>
        <w:tc>
          <w:tcPr>
            <w:tcW w:w="5040" w:type="dxa"/>
          </w:tcPr>
          <w:p w:rsidR="005C0724" w:rsidRDefault="005C0724" w:rsidP="00D252C4">
            <w:r>
              <w:t>Clear FIFO full status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fifo_full_icr_ch2</w:t>
            </w:r>
          </w:p>
        </w:tc>
        <w:tc>
          <w:tcPr>
            <w:tcW w:w="1008" w:type="dxa"/>
          </w:tcPr>
          <w:p w:rsidR="005C0724" w:rsidRDefault="005C0724" w:rsidP="00D252C4">
            <w:r>
              <w:t>2:2</w:t>
            </w:r>
          </w:p>
        </w:tc>
        <w:tc>
          <w:tcPr>
            <w:tcW w:w="864" w:type="dxa"/>
          </w:tcPr>
          <w:p w:rsidR="005C0724" w:rsidRDefault="005C0724" w:rsidP="00D252C4">
            <w:r>
              <w:t>W1C</w:t>
            </w:r>
          </w:p>
        </w:tc>
        <w:tc>
          <w:tcPr>
            <w:tcW w:w="5040" w:type="dxa"/>
          </w:tcPr>
          <w:p w:rsidR="005C0724" w:rsidRDefault="005C0724" w:rsidP="00D252C4">
            <w:r>
              <w:t>Clear FIFO full status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fifo_full_icr_ch1</w:t>
            </w:r>
          </w:p>
        </w:tc>
        <w:tc>
          <w:tcPr>
            <w:tcW w:w="1008" w:type="dxa"/>
          </w:tcPr>
          <w:p w:rsidR="005C0724" w:rsidRDefault="005C0724" w:rsidP="00D252C4">
            <w:r>
              <w:t>1:1</w:t>
            </w:r>
          </w:p>
        </w:tc>
        <w:tc>
          <w:tcPr>
            <w:tcW w:w="864" w:type="dxa"/>
          </w:tcPr>
          <w:p w:rsidR="005C0724" w:rsidRDefault="005C0724" w:rsidP="00D252C4">
            <w:r>
              <w:t>W1C</w:t>
            </w:r>
          </w:p>
        </w:tc>
        <w:tc>
          <w:tcPr>
            <w:tcW w:w="5040" w:type="dxa"/>
          </w:tcPr>
          <w:p w:rsidR="005C0724" w:rsidRDefault="005C0724" w:rsidP="00D252C4">
            <w:r>
              <w:t>Clear FIFO full status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fifo_full_icr_ch0</w:t>
            </w:r>
          </w:p>
        </w:tc>
        <w:tc>
          <w:tcPr>
            <w:tcW w:w="1008" w:type="dxa"/>
          </w:tcPr>
          <w:p w:rsidR="005C0724" w:rsidRDefault="005C0724" w:rsidP="00D252C4">
            <w:r>
              <w:t>0:0</w:t>
            </w:r>
          </w:p>
        </w:tc>
        <w:tc>
          <w:tcPr>
            <w:tcW w:w="864" w:type="dxa"/>
          </w:tcPr>
          <w:p w:rsidR="005C0724" w:rsidRDefault="005C0724" w:rsidP="00D252C4">
            <w:r>
              <w:t>W1C</w:t>
            </w:r>
          </w:p>
        </w:tc>
        <w:tc>
          <w:tcPr>
            <w:tcW w:w="5040" w:type="dxa"/>
          </w:tcPr>
          <w:p w:rsidR="005C0724" w:rsidRDefault="005C0724" w:rsidP="00D252C4">
            <w:r>
              <w:t>Clear FIFO full status of ADC channel 0. High active.</w:t>
            </w:r>
          </w:p>
        </w:tc>
        <w:tc>
          <w:tcPr>
            <w:tcW w:w="1008" w:type="dxa"/>
          </w:tcPr>
          <w:p w:rsidR="005C0724" w:rsidRDefault="005C0724" w:rsidP="00D252C4">
            <w:r>
              <w:t>1'h0</w:t>
            </w:r>
          </w:p>
        </w:tc>
      </w:tr>
    </w:tbl>
    <w:p w:rsidR="005C0724" w:rsidRDefault="005C0724" w:rsidP="005C0724">
      <w:pPr>
        <w:pStyle w:val="3"/>
        <w:spacing w:before="156" w:after="156"/>
        <w:ind w:left="964" w:hanging="964"/>
      </w:pPr>
      <w:r>
        <w:t>ADC_IRSR0</w:t>
      </w:r>
    </w:p>
    <w:p w:rsidR="005C0724" w:rsidRDefault="005C0724" w:rsidP="005C0724">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fifo_empty_irsr_ch13</w:t>
            </w:r>
          </w:p>
        </w:tc>
        <w:tc>
          <w:tcPr>
            <w:tcW w:w="1008" w:type="dxa"/>
          </w:tcPr>
          <w:p w:rsidR="005C0724" w:rsidRDefault="005C0724" w:rsidP="00D252C4">
            <w:r>
              <w:t>29:29</w:t>
            </w:r>
          </w:p>
        </w:tc>
        <w:tc>
          <w:tcPr>
            <w:tcW w:w="864" w:type="dxa"/>
          </w:tcPr>
          <w:p w:rsidR="005C0724" w:rsidRDefault="005C0724" w:rsidP="00D252C4">
            <w:r>
              <w:t>RO</w:t>
            </w:r>
          </w:p>
        </w:tc>
        <w:tc>
          <w:tcPr>
            <w:tcW w:w="5040" w:type="dxa"/>
          </w:tcPr>
          <w:p w:rsidR="005C0724" w:rsidRDefault="005C0724" w:rsidP="00D252C4">
            <w:r>
              <w:t xml:space="preserve"> FIFO empty raw status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fifo_empty_irsr_ch12</w:t>
            </w:r>
          </w:p>
        </w:tc>
        <w:tc>
          <w:tcPr>
            <w:tcW w:w="1008" w:type="dxa"/>
          </w:tcPr>
          <w:p w:rsidR="005C0724" w:rsidRDefault="005C0724" w:rsidP="00D252C4">
            <w:r>
              <w:t>28:28</w:t>
            </w:r>
          </w:p>
        </w:tc>
        <w:tc>
          <w:tcPr>
            <w:tcW w:w="864" w:type="dxa"/>
          </w:tcPr>
          <w:p w:rsidR="005C0724" w:rsidRDefault="005C0724" w:rsidP="00D252C4">
            <w:r>
              <w:t>RO</w:t>
            </w:r>
          </w:p>
        </w:tc>
        <w:tc>
          <w:tcPr>
            <w:tcW w:w="5040" w:type="dxa"/>
          </w:tcPr>
          <w:p w:rsidR="005C0724" w:rsidRDefault="005C0724" w:rsidP="00D252C4">
            <w:r>
              <w:t xml:space="preserve"> FIFO empty raw status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w:t>
            </w:r>
            <w:r>
              <w:lastRenderedPageBreak/>
              <w:t>_irsr_ch11</w:t>
            </w:r>
          </w:p>
        </w:tc>
        <w:tc>
          <w:tcPr>
            <w:tcW w:w="1008" w:type="dxa"/>
          </w:tcPr>
          <w:p w:rsidR="005C0724" w:rsidRDefault="005C0724" w:rsidP="00D252C4">
            <w:r>
              <w:lastRenderedPageBreak/>
              <w:t>27:27</w:t>
            </w:r>
          </w:p>
        </w:tc>
        <w:tc>
          <w:tcPr>
            <w:tcW w:w="864" w:type="dxa"/>
          </w:tcPr>
          <w:p w:rsidR="005C0724" w:rsidRDefault="005C0724" w:rsidP="00D252C4">
            <w:r>
              <w:t>RO</w:t>
            </w:r>
          </w:p>
        </w:tc>
        <w:tc>
          <w:tcPr>
            <w:tcW w:w="5040" w:type="dxa"/>
          </w:tcPr>
          <w:p w:rsidR="005C0724" w:rsidRDefault="005C0724" w:rsidP="00D252C4">
            <w:r>
              <w:t xml:space="preserve"> FIFO empty raw status of ADC channel 11. </w:t>
            </w:r>
            <w:r>
              <w:lastRenderedPageBreak/>
              <w:t>High active.</w:t>
            </w:r>
          </w:p>
        </w:tc>
        <w:tc>
          <w:tcPr>
            <w:tcW w:w="1008" w:type="dxa"/>
          </w:tcPr>
          <w:p w:rsidR="005C0724" w:rsidRDefault="005C0724" w:rsidP="00D252C4">
            <w:r>
              <w:lastRenderedPageBreak/>
              <w:t>1'h0</w:t>
            </w:r>
          </w:p>
        </w:tc>
      </w:tr>
      <w:tr w:rsidR="005C0724" w:rsidTr="00D252C4">
        <w:tc>
          <w:tcPr>
            <w:tcW w:w="1440" w:type="dxa"/>
          </w:tcPr>
          <w:p w:rsidR="005C0724" w:rsidRDefault="005C0724" w:rsidP="00D252C4">
            <w:r>
              <w:lastRenderedPageBreak/>
              <w:t>fifo_empty_irsr_ch10</w:t>
            </w:r>
          </w:p>
        </w:tc>
        <w:tc>
          <w:tcPr>
            <w:tcW w:w="1008" w:type="dxa"/>
          </w:tcPr>
          <w:p w:rsidR="005C0724" w:rsidRDefault="005C0724" w:rsidP="00D252C4">
            <w:r>
              <w:t>26:26</w:t>
            </w:r>
          </w:p>
        </w:tc>
        <w:tc>
          <w:tcPr>
            <w:tcW w:w="864" w:type="dxa"/>
          </w:tcPr>
          <w:p w:rsidR="005C0724" w:rsidRDefault="005C0724" w:rsidP="00D252C4">
            <w:r>
              <w:t>RO</w:t>
            </w:r>
          </w:p>
        </w:tc>
        <w:tc>
          <w:tcPr>
            <w:tcW w:w="5040" w:type="dxa"/>
          </w:tcPr>
          <w:p w:rsidR="005C0724" w:rsidRDefault="005C0724" w:rsidP="00D252C4">
            <w:r>
              <w:t xml:space="preserve"> FIFO empty raw status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fifo_empty_irsr_ch9</w:t>
            </w:r>
          </w:p>
        </w:tc>
        <w:tc>
          <w:tcPr>
            <w:tcW w:w="1008" w:type="dxa"/>
          </w:tcPr>
          <w:p w:rsidR="005C0724" w:rsidRDefault="005C0724" w:rsidP="00D252C4">
            <w:r>
              <w:t>25:25</w:t>
            </w:r>
          </w:p>
        </w:tc>
        <w:tc>
          <w:tcPr>
            <w:tcW w:w="864" w:type="dxa"/>
          </w:tcPr>
          <w:p w:rsidR="005C0724" w:rsidRDefault="005C0724" w:rsidP="00D252C4">
            <w:r>
              <w:t>RO</w:t>
            </w:r>
          </w:p>
        </w:tc>
        <w:tc>
          <w:tcPr>
            <w:tcW w:w="5040" w:type="dxa"/>
          </w:tcPr>
          <w:p w:rsidR="005C0724" w:rsidRDefault="005C0724" w:rsidP="00D252C4">
            <w:r>
              <w:t xml:space="preserve"> FIFO empty raw status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fifo_empty_irsr_ch8</w:t>
            </w:r>
          </w:p>
        </w:tc>
        <w:tc>
          <w:tcPr>
            <w:tcW w:w="1008" w:type="dxa"/>
          </w:tcPr>
          <w:p w:rsidR="005C0724" w:rsidRDefault="005C0724" w:rsidP="00D252C4">
            <w:r>
              <w:t>24:24</w:t>
            </w:r>
          </w:p>
        </w:tc>
        <w:tc>
          <w:tcPr>
            <w:tcW w:w="864" w:type="dxa"/>
          </w:tcPr>
          <w:p w:rsidR="005C0724" w:rsidRDefault="005C0724" w:rsidP="00D252C4">
            <w:r>
              <w:t>RO</w:t>
            </w:r>
          </w:p>
        </w:tc>
        <w:tc>
          <w:tcPr>
            <w:tcW w:w="5040" w:type="dxa"/>
          </w:tcPr>
          <w:p w:rsidR="005C0724" w:rsidRDefault="005C0724" w:rsidP="00D252C4">
            <w:r>
              <w:t xml:space="preserve"> FIFO empty raw status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fifo_empty_irsr_ch7</w:t>
            </w:r>
          </w:p>
        </w:tc>
        <w:tc>
          <w:tcPr>
            <w:tcW w:w="1008" w:type="dxa"/>
          </w:tcPr>
          <w:p w:rsidR="005C0724" w:rsidRDefault="005C0724" w:rsidP="00D252C4">
            <w:r>
              <w:t>23:23</w:t>
            </w:r>
          </w:p>
        </w:tc>
        <w:tc>
          <w:tcPr>
            <w:tcW w:w="864" w:type="dxa"/>
          </w:tcPr>
          <w:p w:rsidR="005C0724" w:rsidRDefault="005C0724" w:rsidP="00D252C4">
            <w:r>
              <w:t>RO</w:t>
            </w:r>
          </w:p>
        </w:tc>
        <w:tc>
          <w:tcPr>
            <w:tcW w:w="5040" w:type="dxa"/>
          </w:tcPr>
          <w:p w:rsidR="005C0724" w:rsidRDefault="005C0724" w:rsidP="00D252C4">
            <w:r>
              <w:t xml:space="preserve"> FIFO empty raw status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fifo_empty_irsr_ch6</w:t>
            </w:r>
          </w:p>
        </w:tc>
        <w:tc>
          <w:tcPr>
            <w:tcW w:w="1008" w:type="dxa"/>
          </w:tcPr>
          <w:p w:rsidR="005C0724" w:rsidRDefault="005C0724" w:rsidP="00D252C4">
            <w:r>
              <w:t>22:22</w:t>
            </w:r>
          </w:p>
        </w:tc>
        <w:tc>
          <w:tcPr>
            <w:tcW w:w="864" w:type="dxa"/>
          </w:tcPr>
          <w:p w:rsidR="005C0724" w:rsidRDefault="005C0724" w:rsidP="00D252C4">
            <w:r>
              <w:t>RO</w:t>
            </w:r>
          </w:p>
        </w:tc>
        <w:tc>
          <w:tcPr>
            <w:tcW w:w="5040" w:type="dxa"/>
          </w:tcPr>
          <w:p w:rsidR="005C0724" w:rsidRDefault="005C0724" w:rsidP="00D252C4">
            <w:r>
              <w:t xml:space="preserve"> FIFO empty raw status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fifo_empty_irsr_ch5</w:t>
            </w:r>
          </w:p>
        </w:tc>
        <w:tc>
          <w:tcPr>
            <w:tcW w:w="1008" w:type="dxa"/>
          </w:tcPr>
          <w:p w:rsidR="005C0724" w:rsidRDefault="005C0724" w:rsidP="00D252C4">
            <w:r>
              <w:t>21:21</w:t>
            </w:r>
          </w:p>
        </w:tc>
        <w:tc>
          <w:tcPr>
            <w:tcW w:w="864" w:type="dxa"/>
          </w:tcPr>
          <w:p w:rsidR="005C0724" w:rsidRDefault="005C0724" w:rsidP="00D252C4">
            <w:r>
              <w:t>RO</w:t>
            </w:r>
          </w:p>
        </w:tc>
        <w:tc>
          <w:tcPr>
            <w:tcW w:w="5040" w:type="dxa"/>
          </w:tcPr>
          <w:p w:rsidR="005C0724" w:rsidRDefault="005C0724" w:rsidP="00D252C4">
            <w:r>
              <w:t xml:space="preserve"> FIFO empty raw status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fifo_empty_irsr_ch4</w:t>
            </w:r>
          </w:p>
        </w:tc>
        <w:tc>
          <w:tcPr>
            <w:tcW w:w="1008" w:type="dxa"/>
          </w:tcPr>
          <w:p w:rsidR="005C0724" w:rsidRDefault="005C0724" w:rsidP="00D252C4">
            <w:r>
              <w:t>20:20</w:t>
            </w:r>
          </w:p>
        </w:tc>
        <w:tc>
          <w:tcPr>
            <w:tcW w:w="864" w:type="dxa"/>
          </w:tcPr>
          <w:p w:rsidR="005C0724" w:rsidRDefault="005C0724" w:rsidP="00D252C4">
            <w:r>
              <w:t>RO</w:t>
            </w:r>
          </w:p>
        </w:tc>
        <w:tc>
          <w:tcPr>
            <w:tcW w:w="5040" w:type="dxa"/>
          </w:tcPr>
          <w:p w:rsidR="005C0724" w:rsidRDefault="005C0724" w:rsidP="00D252C4">
            <w:r>
              <w:t xml:space="preserve"> FIFO empty raw status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fifo_empty_irsr_ch3</w:t>
            </w:r>
          </w:p>
        </w:tc>
        <w:tc>
          <w:tcPr>
            <w:tcW w:w="1008" w:type="dxa"/>
          </w:tcPr>
          <w:p w:rsidR="005C0724" w:rsidRDefault="005C0724" w:rsidP="00D252C4">
            <w:r>
              <w:t>19:19</w:t>
            </w:r>
          </w:p>
        </w:tc>
        <w:tc>
          <w:tcPr>
            <w:tcW w:w="864" w:type="dxa"/>
          </w:tcPr>
          <w:p w:rsidR="005C0724" w:rsidRDefault="005C0724" w:rsidP="00D252C4">
            <w:r>
              <w:t>RO</w:t>
            </w:r>
          </w:p>
        </w:tc>
        <w:tc>
          <w:tcPr>
            <w:tcW w:w="5040" w:type="dxa"/>
          </w:tcPr>
          <w:p w:rsidR="005C0724" w:rsidRDefault="005C0724" w:rsidP="00D252C4">
            <w:r>
              <w:t xml:space="preserve"> FIFO empty raw status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fifo_empty_irsr_ch2</w:t>
            </w:r>
          </w:p>
        </w:tc>
        <w:tc>
          <w:tcPr>
            <w:tcW w:w="1008" w:type="dxa"/>
          </w:tcPr>
          <w:p w:rsidR="005C0724" w:rsidRDefault="005C0724" w:rsidP="00D252C4">
            <w:r>
              <w:t>18:18</w:t>
            </w:r>
          </w:p>
        </w:tc>
        <w:tc>
          <w:tcPr>
            <w:tcW w:w="864" w:type="dxa"/>
          </w:tcPr>
          <w:p w:rsidR="005C0724" w:rsidRDefault="005C0724" w:rsidP="00D252C4">
            <w:r>
              <w:t>RO</w:t>
            </w:r>
          </w:p>
        </w:tc>
        <w:tc>
          <w:tcPr>
            <w:tcW w:w="5040" w:type="dxa"/>
          </w:tcPr>
          <w:p w:rsidR="005C0724" w:rsidRDefault="005C0724" w:rsidP="00D252C4">
            <w:r>
              <w:t xml:space="preserve"> FIFO empty raw status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fifo_empty_irsr_ch1</w:t>
            </w:r>
          </w:p>
        </w:tc>
        <w:tc>
          <w:tcPr>
            <w:tcW w:w="1008" w:type="dxa"/>
          </w:tcPr>
          <w:p w:rsidR="005C0724" w:rsidRDefault="005C0724" w:rsidP="00D252C4">
            <w:r>
              <w:t>17:17</w:t>
            </w:r>
          </w:p>
        </w:tc>
        <w:tc>
          <w:tcPr>
            <w:tcW w:w="864" w:type="dxa"/>
          </w:tcPr>
          <w:p w:rsidR="005C0724" w:rsidRDefault="005C0724" w:rsidP="00D252C4">
            <w:r>
              <w:t>RO</w:t>
            </w:r>
          </w:p>
        </w:tc>
        <w:tc>
          <w:tcPr>
            <w:tcW w:w="5040" w:type="dxa"/>
          </w:tcPr>
          <w:p w:rsidR="005C0724" w:rsidRDefault="005C0724" w:rsidP="00D252C4">
            <w:r>
              <w:t xml:space="preserve"> FIFO empty raw status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fifo_empty_irsr_ch0</w:t>
            </w:r>
          </w:p>
        </w:tc>
        <w:tc>
          <w:tcPr>
            <w:tcW w:w="1008" w:type="dxa"/>
          </w:tcPr>
          <w:p w:rsidR="005C0724" w:rsidRDefault="005C0724" w:rsidP="00D252C4">
            <w:r>
              <w:t>16:16</w:t>
            </w:r>
          </w:p>
        </w:tc>
        <w:tc>
          <w:tcPr>
            <w:tcW w:w="864" w:type="dxa"/>
          </w:tcPr>
          <w:p w:rsidR="005C0724" w:rsidRDefault="005C0724" w:rsidP="00D252C4">
            <w:r>
              <w:t>RO</w:t>
            </w:r>
          </w:p>
        </w:tc>
        <w:tc>
          <w:tcPr>
            <w:tcW w:w="5040" w:type="dxa"/>
          </w:tcPr>
          <w:p w:rsidR="005C0724" w:rsidRDefault="005C0724" w:rsidP="00D252C4">
            <w:r>
              <w:t xml:space="preserve"> FIFO empty raw status of ADC channel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12'h0</w:t>
            </w:r>
          </w:p>
        </w:tc>
      </w:tr>
      <w:tr w:rsidR="005C0724" w:rsidTr="00D252C4">
        <w:tc>
          <w:tcPr>
            <w:tcW w:w="1440" w:type="dxa"/>
          </w:tcPr>
          <w:p w:rsidR="005C0724" w:rsidRDefault="005C0724" w:rsidP="00D252C4">
            <w:r>
              <w:t>adc_complete_irsr</w:t>
            </w:r>
          </w:p>
        </w:tc>
        <w:tc>
          <w:tcPr>
            <w:tcW w:w="1008" w:type="dxa"/>
          </w:tcPr>
          <w:p w:rsidR="005C0724" w:rsidRDefault="005C0724" w:rsidP="00D252C4">
            <w:r>
              <w:t>3:3</w:t>
            </w:r>
          </w:p>
        </w:tc>
        <w:tc>
          <w:tcPr>
            <w:tcW w:w="864" w:type="dxa"/>
          </w:tcPr>
          <w:p w:rsidR="005C0724" w:rsidRDefault="005C0724" w:rsidP="00D252C4">
            <w:r>
              <w:t>RO</w:t>
            </w:r>
          </w:p>
        </w:tc>
        <w:tc>
          <w:tcPr>
            <w:tcW w:w="5040" w:type="dxa"/>
          </w:tcPr>
          <w:p w:rsidR="005C0724" w:rsidRDefault="005C0724" w:rsidP="00D252C4">
            <w:r>
              <w:t>N-round ADC conversion complete raw status</w:t>
            </w:r>
          </w:p>
        </w:tc>
        <w:tc>
          <w:tcPr>
            <w:tcW w:w="1008" w:type="dxa"/>
          </w:tcPr>
          <w:p w:rsidR="005C0724" w:rsidRDefault="005C0724" w:rsidP="00D252C4">
            <w:r>
              <w:t>1'h0</w:t>
            </w:r>
          </w:p>
        </w:tc>
      </w:tr>
      <w:tr w:rsidR="005C0724" w:rsidTr="00D252C4">
        <w:tc>
          <w:tcPr>
            <w:tcW w:w="1440" w:type="dxa"/>
          </w:tcPr>
          <w:p w:rsidR="005C0724" w:rsidRDefault="005C0724" w:rsidP="00D252C4">
            <w:r>
              <w:t>eoc_err_irsr</w:t>
            </w:r>
          </w:p>
        </w:tc>
        <w:tc>
          <w:tcPr>
            <w:tcW w:w="1008" w:type="dxa"/>
          </w:tcPr>
          <w:p w:rsidR="005C0724" w:rsidRDefault="005C0724" w:rsidP="00D252C4">
            <w:r>
              <w:t>2:2</w:t>
            </w:r>
          </w:p>
        </w:tc>
        <w:tc>
          <w:tcPr>
            <w:tcW w:w="864" w:type="dxa"/>
          </w:tcPr>
          <w:p w:rsidR="005C0724" w:rsidRDefault="005C0724" w:rsidP="00D252C4">
            <w:r>
              <w:t>RO</w:t>
            </w:r>
          </w:p>
        </w:tc>
        <w:tc>
          <w:tcPr>
            <w:tcW w:w="5040" w:type="dxa"/>
          </w:tcPr>
          <w:p w:rsidR="005C0724" w:rsidRDefault="005C0724" w:rsidP="00D252C4">
            <w:r>
              <w:t xml:space="preserve"> no EOC generated error  raw status</w:t>
            </w:r>
          </w:p>
        </w:tc>
        <w:tc>
          <w:tcPr>
            <w:tcW w:w="1008" w:type="dxa"/>
          </w:tcPr>
          <w:p w:rsidR="005C0724" w:rsidRDefault="005C0724" w:rsidP="00D252C4">
            <w:r>
              <w:t>1'h0</w:t>
            </w:r>
          </w:p>
        </w:tc>
      </w:tr>
      <w:tr w:rsidR="005C0724" w:rsidTr="00D252C4">
        <w:tc>
          <w:tcPr>
            <w:tcW w:w="1440" w:type="dxa"/>
          </w:tcPr>
          <w:p w:rsidR="005C0724" w:rsidRDefault="005C0724" w:rsidP="00D252C4">
            <w:r>
              <w:t>adc_ready_irsr</w:t>
            </w:r>
          </w:p>
        </w:tc>
        <w:tc>
          <w:tcPr>
            <w:tcW w:w="1008" w:type="dxa"/>
          </w:tcPr>
          <w:p w:rsidR="005C0724" w:rsidRDefault="005C0724" w:rsidP="00D252C4">
            <w:r>
              <w:t>1:1</w:t>
            </w:r>
          </w:p>
        </w:tc>
        <w:tc>
          <w:tcPr>
            <w:tcW w:w="864" w:type="dxa"/>
          </w:tcPr>
          <w:p w:rsidR="005C0724" w:rsidRDefault="005C0724" w:rsidP="00D252C4">
            <w:r>
              <w:t>RO</w:t>
            </w:r>
          </w:p>
        </w:tc>
        <w:tc>
          <w:tcPr>
            <w:tcW w:w="5040" w:type="dxa"/>
          </w:tcPr>
          <w:p w:rsidR="005C0724" w:rsidRDefault="005C0724" w:rsidP="00D252C4">
            <w:r>
              <w:t xml:space="preserve"> adc ready raw status</w:t>
            </w:r>
          </w:p>
        </w:tc>
        <w:tc>
          <w:tcPr>
            <w:tcW w:w="1008" w:type="dxa"/>
          </w:tcPr>
          <w:p w:rsidR="005C0724" w:rsidRDefault="005C0724" w:rsidP="00D252C4">
            <w:r>
              <w:t>1'h0</w:t>
            </w:r>
          </w:p>
        </w:tc>
      </w:tr>
      <w:tr w:rsidR="005C0724" w:rsidTr="00D252C4">
        <w:tc>
          <w:tcPr>
            <w:tcW w:w="1440" w:type="dxa"/>
          </w:tcPr>
          <w:p w:rsidR="005C0724" w:rsidRDefault="005C0724" w:rsidP="00D252C4">
            <w:r>
              <w:t>channel_err_irsr</w:t>
            </w:r>
          </w:p>
        </w:tc>
        <w:tc>
          <w:tcPr>
            <w:tcW w:w="1008" w:type="dxa"/>
          </w:tcPr>
          <w:p w:rsidR="005C0724" w:rsidRDefault="005C0724" w:rsidP="00D252C4">
            <w:r>
              <w:t>0:0</w:t>
            </w:r>
          </w:p>
        </w:tc>
        <w:tc>
          <w:tcPr>
            <w:tcW w:w="864" w:type="dxa"/>
          </w:tcPr>
          <w:p w:rsidR="005C0724" w:rsidRDefault="005C0724" w:rsidP="00D252C4">
            <w:r>
              <w:t>RO</w:t>
            </w:r>
          </w:p>
        </w:tc>
        <w:tc>
          <w:tcPr>
            <w:tcW w:w="5040" w:type="dxa"/>
          </w:tcPr>
          <w:p w:rsidR="005C0724" w:rsidRDefault="005C0724" w:rsidP="00D252C4">
            <w:r>
              <w:t xml:space="preserve"> channel select error raw status</w:t>
            </w:r>
          </w:p>
        </w:tc>
        <w:tc>
          <w:tcPr>
            <w:tcW w:w="1008" w:type="dxa"/>
          </w:tcPr>
          <w:p w:rsidR="005C0724" w:rsidRDefault="005C0724" w:rsidP="00D252C4">
            <w:r>
              <w:t>1'h0</w:t>
            </w:r>
          </w:p>
        </w:tc>
      </w:tr>
    </w:tbl>
    <w:p w:rsidR="005C0724" w:rsidRDefault="005C0724" w:rsidP="005C0724">
      <w:pPr>
        <w:pStyle w:val="3"/>
        <w:spacing w:before="156" w:after="156"/>
        <w:ind w:left="964" w:hanging="964"/>
      </w:pPr>
      <w:r>
        <w:lastRenderedPageBreak/>
        <w:t>ADC_IRSR1</w:t>
      </w:r>
    </w:p>
    <w:p w:rsidR="005C0724" w:rsidRDefault="005C0724" w:rsidP="005C0724">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fifo_thd_irsr_ch13</w:t>
            </w:r>
          </w:p>
        </w:tc>
        <w:tc>
          <w:tcPr>
            <w:tcW w:w="1008" w:type="dxa"/>
          </w:tcPr>
          <w:p w:rsidR="005C0724" w:rsidRDefault="005C0724" w:rsidP="00D252C4">
            <w:r>
              <w:t>29:29</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fifo_thd_irsr_ch12</w:t>
            </w:r>
          </w:p>
        </w:tc>
        <w:tc>
          <w:tcPr>
            <w:tcW w:w="1008" w:type="dxa"/>
          </w:tcPr>
          <w:p w:rsidR="005C0724" w:rsidRDefault="005C0724" w:rsidP="00D252C4">
            <w:r>
              <w:t>28:28</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fifo_thd_irsr_ch11</w:t>
            </w:r>
          </w:p>
        </w:tc>
        <w:tc>
          <w:tcPr>
            <w:tcW w:w="1008" w:type="dxa"/>
          </w:tcPr>
          <w:p w:rsidR="005C0724" w:rsidRDefault="005C0724" w:rsidP="00D252C4">
            <w:r>
              <w:t>27:27</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fifo_thd_irsr_ch10</w:t>
            </w:r>
          </w:p>
        </w:tc>
        <w:tc>
          <w:tcPr>
            <w:tcW w:w="1008" w:type="dxa"/>
          </w:tcPr>
          <w:p w:rsidR="005C0724" w:rsidRDefault="005C0724" w:rsidP="00D252C4">
            <w:r>
              <w:t>26:26</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fifo_thd_irsr_ch9</w:t>
            </w:r>
          </w:p>
        </w:tc>
        <w:tc>
          <w:tcPr>
            <w:tcW w:w="1008" w:type="dxa"/>
          </w:tcPr>
          <w:p w:rsidR="005C0724" w:rsidRDefault="005C0724" w:rsidP="00D252C4">
            <w:r>
              <w:t>25:25</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fifo_thd_irsr_ch8</w:t>
            </w:r>
          </w:p>
        </w:tc>
        <w:tc>
          <w:tcPr>
            <w:tcW w:w="1008" w:type="dxa"/>
          </w:tcPr>
          <w:p w:rsidR="005C0724" w:rsidRDefault="005C0724" w:rsidP="00D252C4">
            <w:r>
              <w:t>24:24</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fifo_thd_irsr_ch7</w:t>
            </w:r>
          </w:p>
        </w:tc>
        <w:tc>
          <w:tcPr>
            <w:tcW w:w="1008" w:type="dxa"/>
          </w:tcPr>
          <w:p w:rsidR="005C0724" w:rsidRDefault="005C0724" w:rsidP="00D252C4">
            <w:r>
              <w:t>23:23</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fifo_thd_irsr_ch6</w:t>
            </w:r>
          </w:p>
        </w:tc>
        <w:tc>
          <w:tcPr>
            <w:tcW w:w="1008" w:type="dxa"/>
          </w:tcPr>
          <w:p w:rsidR="005C0724" w:rsidRDefault="005C0724" w:rsidP="00D252C4">
            <w:r>
              <w:t>22:22</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fifo_thd_irsr_ch5</w:t>
            </w:r>
          </w:p>
        </w:tc>
        <w:tc>
          <w:tcPr>
            <w:tcW w:w="1008" w:type="dxa"/>
          </w:tcPr>
          <w:p w:rsidR="005C0724" w:rsidRDefault="005C0724" w:rsidP="00D252C4">
            <w:r>
              <w:t>21:21</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fifo_thd_irsr_ch4</w:t>
            </w:r>
          </w:p>
        </w:tc>
        <w:tc>
          <w:tcPr>
            <w:tcW w:w="1008" w:type="dxa"/>
          </w:tcPr>
          <w:p w:rsidR="005C0724" w:rsidRDefault="005C0724" w:rsidP="00D252C4">
            <w:r>
              <w:t>20:20</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fifo_thd_irsr_ch3</w:t>
            </w:r>
          </w:p>
        </w:tc>
        <w:tc>
          <w:tcPr>
            <w:tcW w:w="1008" w:type="dxa"/>
          </w:tcPr>
          <w:p w:rsidR="005C0724" w:rsidRDefault="005C0724" w:rsidP="00D252C4">
            <w:r>
              <w:t>19:19</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fifo_thd_irsr_ch2</w:t>
            </w:r>
          </w:p>
        </w:tc>
        <w:tc>
          <w:tcPr>
            <w:tcW w:w="1008" w:type="dxa"/>
          </w:tcPr>
          <w:p w:rsidR="005C0724" w:rsidRDefault="005C0724" w:rsidP="00D252C4">
            <w:r>
              <w:t>18:18</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fifo_thd_irsr_ch1</w:t>
            </w:r>
          </w:p>
        </w:tc>
        <w:tc>
          <w:tcPr>
            <w:tcW w:w="1008" w:type="dxa"/>
          </w:tcPr>
          <w:p w:rsidR="005C0724" w:rsidRDefault="005C0724" w:rsidP="00D252C4">
            <w:r>
              <w:t>17:17</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fifo_thd_irsr_ch0</w:t>
            </w:r>
          </w:p>
        </w:tc>
        <w:tc>
          <w:tcPr>
            <w:tcW w:w="1008" w:type="dxa"/>
          </w:tcPr>
          <w:p w:rsidR="005C0724" w:rsidRDefault="005C0724" w:rsidP="00D252C4">
            <w:r>
              <w:t>16:16</w:t>
            </w:r>
          </w:p>
        </w:tc>
        <w:tc>
          <w:tcPr>
            <w:tcW w:w="864" w:type="dxa"/>
          </w:tcPr>
          <w:p w:rsidR="005C0724" w:rsidRDefault="005C0724" w:rsidP="00D252C4">
            <w:r>
              <w:t>RO</w:t>
            </w:r>
          </w:p>
        </w:tc>
        <w:tc>
          <w:tcPr>
            <w:tcW w:w="5040" w:type="dxa"/>
          </w:tcPr>
          <w:p w:rsidR="005C0724" w:rsidRDefault="005C0724" w:rsidP="00D252C4">
            <w:r>
              <w:t xml:space="preserve"> FIFO threshold reach raw status of ADC channnel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15:14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fifo_full_irsr_ch13</w:t>
            </w:r>
          </w:p>
        </w:tc>
        <w:tc>
          <w:tcPr>
            <w:tcW w:w="1008" w:type="dxa"/>
          </w:tcPr>
          <w:p w:rsidR="005C0724" w:rsidRDefault="005C0724" w:rsidP="00D252C4">
            <w:r>
              <w:t>13:13</w:t>
            </w:r>
          </w:p>
        </w:tc>
        <w:tc>
          <w:tcPr>
            <w:tcW w:w="864" w:type="dxa"/>
          </w:tcPr>
          <w:p w:rsidR="005C0724" w:rsidRDefault="005C0724" w:rsidP="00D252C4">
            <w:r>
              <w:t>RO</w:t>
            </w:r>
          </w:p>
        </w:tc>
        <w:tc>
          <w:tcPr>
            <w:tcW w:w="5040" w:type="dxa"/>
          </w:tcPr>
          <w:p w:rsidR="005C0724" w:rsidRDefault="005C0724" w:rsidP="00D252C4">
            <w:r>
              <w:t xml:space="preserve"> FIFO empty raw status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lastRenderedPageBreak/>
              <w:t>fifo_full_irsr_ch12</w:t>
            </w:r>
          </w:p>
        </w:tc>
        <w:tc>
          <w:tcPr>
            <w:tcW w:w="1008" w:type="dxa"/>
          </w:tcPr>
          <w:p w:rsidR="005C0724" w:rsidRDefault="005C0724" w:rsidP="00D252C4">
            <w:r>
              <w:t>12:12</w:t>
            </w:r>
          </w:p>
        </w:tc>
        <w:tc>
          <w:tcPr>
            <w:tcW w:w="864" w:type="dxa"/>
          </w:tcPr>
          <w:p w:rsidR="005C0724" w:rsidRDefault="005C0724" w:rsidP="00D252C4">
            <w:r>
              <w:t>RO</w:t>
            </w:r>
          </w:p>
        </w:tc>
        <w:tc>
          <w:tcPr>
            <w:tcW w:w="5040" w:type="dxa"/>
          </w:tcPr>
          <w:p w:rsidR="005C0724" w:rsidRDefault="005C0724" w:rsidP="00D252C4">
            <w:r>
              <w:t xml:space="preserve"> FIFO empty raw status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fifo_full_irsr_ch11</w:t>
            </w:r>
          </w:p>
        </w:tc>
        <w:tc>
          <w:tcPr>
            <w:tcW w:w="1008" w:type="dxa"/>
          </w:tcPr>
          <w:p w:rsidR="005C0724" w:rsidRDefault="005C0724" w:rsidP="00D252C4">
            <w:r>
              <w:t>11:11</w:t>
            </w:r>
          </w:p>
        </w:tc>
        <w:tc>
          <w:tcPr>
            <w:tcW w:w="864" w:type="dxa"/>
          </w:tcPr>
          <w:p w:rsidR="005C0724" w:rsidRDefault="005C0724" w:rsidP="00D252C4">
            <w:r>
              <w:t>RO</w:t>
            </w:r>
          </w:p>
        </w:tc>
        <w:tc>
          <w:tcPr>
            <w:tcW w:w="5040" w:type="dxa"/>
          </w:tcPr>
          <w:p w:rsidR="005C0724" w:rsidRDefault="005C0724" w:rsidP="00D252C4">
            <w:r>
              <w:t xml:space="preserve"> FIFO empty raw status of ADC channel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fifo_full_irsr_ch10</w:t>
            </w:r>
          </w:p>
        </w:tc>
        <w:tc>
          <w:tcPr>
            <w:tcW w:w="1008" w:type="dxa"/>
          </w:tcPr>
          <w:p w:rsidR="005C0724" w:rsidRDefault="005C0724" w:rsidP="00D252C4">
            <w:r>
              <w:t>10:10</w:t>
            </w:r>
          </w:p>
        </w:tc>
        <w:tc>
          <w:tcPr>
            <w:tcW w:w="864" w:type="dxa"/>
          </w:tcPr>
          <w:p w:rsidR="005C0724" w:rsidRDefault="005C0724" w:rsidP="00D252C4">
            <w:r>
              <w:t>RO</w:t>
            </w:r>
          </w:p>
        </w:tc>
        <w:tc>
          <w:tcPr>
            <w:tcW w:w="5040" w:type="dxa"/>
          </w:tcPr>
          <w:p w:rsidR="005C0724" w:rsidRDefault="005C0724" w:rsidP="00D252C4">
            <w:r>
              <w:t xml:space="preserve"> FIFO empty raw status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fifo_full_irsr_ch9</w:t>
            </w:r>
          </w:p>
        </w:tc>
        <w:tc>
          <w:tcPr>
            <w:tcW w:w="1008" w:type="dxa"/>
          </w:tcPr>
          <w:p w:rsidR="005C0724" w:rsidRDefault="005C0724" w:rsidP="00D252C4">
            <w:r>
              <w:t>9:9</w:t>
            </w:r>
          </w:p>
        </w:tc>
        <w:tc>
          <w:tcPr>
            <w:tcW w:w="864" w:type="dxa"/>
          </w:tcPr>
          <w:p w:rsidR="005C0724" w:rsidRDefault="005C0724" w:rsidP="00D252C4">
            <w:r>
              <w:t>RO</w:t>
            </w:r>
          </w:p>
        </w:tc>
        <w:tc>
          <w:tcPr>
            <w:tcW w:w="5040" w:type="dxa"/>
          </w:tcPr>
          <w:p w:rsidR="005C0724" w:rsidRDefault="005C0724" w:rsidP="00D252C4">
            <w:r>
              <w:t xml:space="preserve"> FIFO empty raw status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fifo_full_irsr_ch8</w:t>
            </w:r>
          </w:p>
        </w:tc>
        <w:tc>
          <w:tcPr>
            <w:tcW w:w="1008" w:type="dxa"/>
          </w:tcPr>
          <w:p w:rsidR="005C0724" w:rsidRDefault="005C0724" w:rsidP="00D252C4">
            <w:r>
              <w:t>8:8</w:t>
            </w:r>
          </w:p>
        </w:tc>
        <w:tc>
          <w:tcPr>
            <w:tcW w:w="864" w:type="dxa"/>
          </w:tcPr>
          <w:p w:rsidR="005C0724" w:rsidRDefault="005C0724" w:rsidP="00D252C4">
            <w:r>
              <w:t>RO</w:t>
            </w:r>
          </w:p>
        </w:tc>
        <w:tc>
          <w:tcPr>
            <w:tcW w:w="5040" w:type="dxa"/>
          </w:tcPr>
          <w:p w:rsidR="005C0724" w:rsidRDefault="005C0724" w:rsidP="00D252C4">
            <w:r>
              <w:t xml:space="preserve"> FIFO empty raw status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fifo_full_irsr_ch7</w:t>
            </w:r>
          </w:p>
        </w:tc>
        <w:tc>
          <w:tcPr>
            <w:tcW w:w="1008" w:type="dxa"/>
          </w:tcPr>
          <w:p w:rsidR="005C0724" w:rsidRDefault="005C0724" w:rsidP="00D252C4">
            <w:r>
              <w:t>7:7</w:t>
            </w:r>
          </w:p>
        </w:tc>
        <w:tc>
          <w:tcPr>
            <w:tcW w:w="864" w:type="dxa"/>
          </w:tcPr>
          <w:p w:rsidR="005C0724" w:rsidRDefault="005C0724" w:rsidP="00D252C4">
            <w:r>
              <w:t>RO</w:t>
            </w:r>
          </w:p>
        </w:tc>
        <w:tc>
          <w:tcPr>
            <w:tcW w:w="5040" w:type="dxa"/>
          </w:tcPr>
          <w:p w:rsidR="005C0724" w:rsidRDefault="005C0724" w:rsidP="00D252C4">
            <w:r>
              <w:t xml:space="preserve"> FIFO empty raw status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fifo_full_irsr_ch6</w:t>
            </w:r>
          </w:p>
        </w:tc>
        <w:tc>
          <w:tcPr>
            <w:tcW w:w="1008" w:type="dxa"/>
          </w:tcPr>
          <w:p w:rsidR="005C0724" w:rsidRDefault="005C0724" w:rsidP="00D252C4">
            <w:r>
              <w:t>6:6</w:t>
            </w:r>
          </w:p>
        </w:tc>
        <w:tc>
          <w:tcPr>
            <w:tcW w:w="864" w:type="dxa"/>
          </w:tcPr>
          <w:p w:rsidR="005C0724" w:rsidRDefault="005C0724" w:rsidP="00D252C4">
            <w:r>
              <w:t>RO</w:t>
            </w:r>
          </w:p>
        </w:tc>
        <w:tc>
          <w:tcPr>
            <w:tcW w:w="5040" w:type="dxa"/>
          </w:tcPr>
          <w:p w:rsidR="005C0724" w:rsidRDefault="005C0724" w:rsidP="00D252C4">
            <w:r>
              <w:t xml:space="preserve"> FIFO empty raw status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fifo_full_irsr_ch5</w:t>
            </w:r>
          </w:p>
        </w:tc>
        <w:tc>
          <w:tcPr>
            <w:tcW w:w="1008" w:type="dxa"/>
          </w:tcPr>
          <w:p w:rsidR="005C0724" w:rsidRDefault="005C0724" w:rsidP="00D252C4">
            <w:r>
              <w:t>5:5</w:t>
            </w:r>
          </w:p>
        </w:tc>
        <w:tc>
          <w:tcPr>
            <w:tcW w:w="864" w:type="dxa"/>
          </w:tcPr>
          <w:p w:rsidR="005C0724" w:rsidRDefault="005C0724" w:rsidP="00D252C4">
            <w:r>
              <w:t>RO</w:t>
            </w:r>
          </w:p>
        </w:tc>
        <w:tc>
          <w:tcPr>
            <w:tcW w:w="5040" w:type="dxa"/>
          </w:tcPr>
          <w:p w:rsidR="005C0724" w:rsidRDefault="005C0724" w:rsidP="00D252C4">
            <w:r>
              <w:t xml:space="preserve"> FIFO empty raw status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fifo_full_irsr_ch4</w:t>
            </w:r>
          </w:p>
        </w:tc>
        <w:tc>
          <w:tcPr>
            <w:tcW w:w="1008" w:type="dxa"/>
          </w:tcPr>
          <w:p w:rsidR="005C0724" w:rsidRDefault="005C0724" w:rsidP="00D252C4">
            <w:r>
              <w:t>4:4</w:t>
            </w:r>
          </w:p>
        </w:tc>
        <w:tc>
          <w:tcPr>
            <w:tcW w:w="864" w:type="dxa"/>
          </w:tcPr>
          <w:p w:rsidR="005C0724" w:rsidRDefault="005C0724" w:rsidP="00D252C4">
            <w:r>
              <w:t>RO</w:t>
            </w:r>
          </w:p>
        </w:tc>
        <w:tc>
          <w:tcPr>
            <w:tcW w:w="5040" w:type="dxa"/>
          </w:tcPr>
          <w:p w:rsidR="005C0724" w:rsidRDefault="005C0724" w:rsidP="00D252C4">
            <w:r>
              <w:t xml:space="preserve"> FIFO empty raw status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fifo_full_irsr_ch3</w:t>
            </w:r>
          </w:p>
        </w:tc>
        <w:tc>
          <w:tcPr>
            <w:tcW w:w="1008" w:type="dxa"/>
          </w:tcPr>
          <w:p w:rsidR="005C0724" w:rsidRDefault="005C0724" w:rsidP="00D252C4">
            <w:r>
              <w:t>3:3</w:t>
            </w:r>
          </w:p>
        </w:tc>
        <w:tc>
          <w:tcPr>
            <w:tcW w:w="864" w:type="dxa"/>
          </w:tcPr>
          <w:p w:rsidR="005C0724" w:rsidRDefault="005C0724" w:rsidP="00D252C4">
            <w:r>
              <w:t>RO</w:t>
            </w:r>
          </w:p>
        </w:tc>
        <w:tc>
          <w:tcPr>
            <w:tcW w:w="5040" w:type="dxa"/>
          </w:tcPr>
          <w:p w:rsidR="005C0724" w:rsidRDefault="005C0724" w:rsidP="00D252C4">
            <w:r>
              <w:t xml:space="preserve"> FIFO empty raw status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fifo_full_irsr_ch2</w:t>
            </w:r>
          </w:p>
        </w:tc>
        <w:tc>
          <w:tcPr>
            <w:tcW w:w="1008" w:type="dxa"/>
          </w:tcPr>
          <w:p w:rsidR="005C0724" w:rsidRDefault="005C0724" w:rsidP="00D252C4">
            <w:r>
              <w:t>2:2</w:t>
            </w:r>
          </w:p>
        </w:tc>
        <w:tc>
          <w:tcPr>
            <w:tcW w:w="864" w:type="dxa"/>
          </w:tcPr>
          <w:p w:rsidR="005C0724" w:rsidRDefault="005C0724" w:rsidP="00D252C4">
            <w:r>
              <w:t>RO</w:t>
            </w:r>
          </w:p>
        </w:tc>
        <w:tc>
          <w:tcPr>
            <w:tcW w:w="5040" w:type="dxa"/>
          </w:tcPr>
          <w:p w:rsidR="005C0724" w:rsidRDefault="005C0724" w:rsidP="00D252C4">
            <w:r>
              <w:t xml:space="preserve"> FIFO empty raw status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fifo_full_irsr_ch1</w:t>
            </w:r>
          </w:p>
        </w:tc>
        <w:tc>
          <w:tcPr>
            <w:tcW w:w="1008" w:type="dxa"/>
          </w:tcPr>
          <w:p w:rsidR="005C0724" w:rsidRDefault="005C0724" w:rsidP="00D252C4">
            <w:r>
              <w:t>1:1</w:t>
            </w:r>
          </w:p>
        </w:tc>
        <w:tc>
          <w:tcPr>
            <w:tcW w:w="864" w:type="dxa"/>
          </w:tcPr>
          <w:p w:rsidR="005C0724" w:rsidRDefault="005C0724" w:rsidP="00D252C4">
            <w:r>
              <w:t>RO</w:t>
            </w:r>
          </w:p>
        </w:tc>
        <w:tc>
          <w:tcPr>
            <w:tcW w:w="5040" w:type="dxa"/>
          </w:tcPr>
          <w:p w:rsidR="005C0724" w:rsidRDefault="005C0724" w:rsidP="00D252C4">
            <w:r>
              <w:t xml:space="preserve"> FIFO empty raw status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fifo_full_irsr_ch0</w:t>
            </w:r>
          </w:p>
        </w:tc>
        <w:tc>
          <w:tcPr>
            <w:tcW w:w="1008" w:type="dxa"/>
          </w:tcPr>
          <w:p w:rsidR="005C0724" w:rsidRDefault="005C0724" w:rsidP="00D252C4">
            <w:r>
              <w:t>0:0</w:t>
            </w:r>
          </w:p>
        </w:tc>
        <w:tc>
          <w:tcPr>
            <w:tcW w:w="864" w:type="dxa"/>
          </w:tcPr>
          <w:p w:rsidR="005C0724" w:rsidRDefault="005C0724" w:rsidP="00D252C4">
            <w:r>
              <w:t>RO</w:t>
            </w:r>
          </w:p>
        </w:tc>
        <w:tc>
          <w:tcPr>
            <w:tcW w:w="5040" w:type="dxa"/>
          </w:tcPr>
          <w:p w:rsidR="005C0724" w:rsidRDefault="005C0724" w:rsidP="00D252C4">
            <w:r>
              <w:t xml:space="preserve"> FIFO empty raw status of ADC channel 0. High active.</w:t>
            </w:r>
          </w:p>
        </w:tc>
        <w:tc>
          <w:tcPr>
            <w:tcW w:w="1008" w:type="dxa"/>
          </w:tcPr>
          <w:p w:rsidR="005C0724" w:rsidRDefault="005C0724" w:rsidP="00D252C4">
            <w:r>
              <w:t>1'h0</w:t>
            </w:r>
          </w:p>
        </w:tc>
      </w:tr>
    </w:tbl>
    <w:p w:rsidR="005C0724" w:rsidRDefault="005C0724" w:rsidP="005C0724">
      <w:pPr>
        <w:pStyle w:val="3"/>
        <w:spacing w:before="156" w:after="156"/>
        <w:ind w:left="964" w:hanging="964"/>
      </w:pPr>
      <w:r>
        <w:t>ADC_ISR0</w:t>
      </w:r>
    </w:p>
    <w:p w:rsidR="005C0724" w:rsidRDefault="005C0724" w:rsidP="005C0724">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fifo_empty_isr_ch13</w:t>
            </w:r>
          </w:p>
        </w:tc>
        <w:tc>
          <w:tcPr>
            <w:tcW w:w="1008" w:type="dxa"/>
          </w:tcPr>
          <w:p w:rsidR="005C0724" w:rsidRDefault="005C0724" w:rsidP="00D252C4">
            <w:r>
              <w:t>29:29</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w:t>
            </w:r>
            <w:r>
              <w:lastRenderedPageBreak/>
              <w:t>_isr_ch12</w:t>
            </w:r>
          </w:p>
        </w:tc>
        <w:tc>
          <w:tcPr>
            <w:tcW w:w="1008" w:type="dxa"/>
          </w:tcPr>
          <w:p w:rsidR="005C0724" w:rsidRDefault="005C0724" w:rsidP="00D252C4">
            <w:r>
              <w:lastRenderedPageBreak/>
              <w:t>28:28</w:t>
            </w:r>
          </w:p>
        </w:tc>
        <w:tc>
          <w:tcPr>
            <w:tcW w:w="864" w:type="dxa"/>
          </w:tcPr>
          <w:p w:rsidR="005C0724" w:rsidRDefault="005C0724" w:rsidP="00D252C4">
            <w:r>
              <w:t>RO</w:t>
            </w:r>
          </w:p>
        </w:tc>
        <w:tc>
          <w:tcPr>
            <w:tcW w:w="5040" w:type="dxa"/>
          </w:tcPr>
          <w:p w:rsidR="005C0724" w:rsidRDefault="005C0724" w:rsidP="00D252C4">
            <w:r>
              <w:t xml:space="preserve"> FIFO empty status after mask of ADC </w:t>
            </w:r>
            <w:r>
              <w:lastRenderedPageBreak/>
              <w:t>channel 12. High active.</w:t>
            </w:r>
          </w:p>
        </w:tc>
        <w:tc>
          <w:tcPr>
            <w:tcW w:w="1008" w:type="dxa"/>
          </w:tcPr>
          <w:p w:rsidR="005C0724" w:rsidRDefault="005C0724" w:rsidP="00D252C4">
            <w:r>
              <w:lastRenderedPageBreak/>
              <w:t>1'h0</w:t>
            </w:r>
          </w:p>
        </w:tc>
      </w:tr>
      <w:tr w:rsidR="005C0724" w:rsidTr="00D252C4">
        <w:tc>
          <w:tcPr>
            <w:tcW w:w="1440" w:type="dxa"/>
          </w:tcPr>
          <w:p w:rsidR="005C0724" w:rsidRDefault="005C0724" w:rsidP="00D252C4">
            <w:r>
              <w:lastRenderedPageBreak/>
              <w:t>fifo_empty_isr_ch11</w:t>
            </w:r>
          </w:p>
        </w:tc>
        <w:tc>
          <w:tcPr>
            <w:tcW w:w="1008" w:type="dxa"/>
          </w:tcPr>
          <w:p w:rsidR="005C0724" w:rsidRDefault="005C0724" w:rsidP="00D252C4">
            <w:r>
              <w:t>27:27</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fifo_empty_isr_ch10</w:t>
            </w:r>
          </w:p>
        </w:tc>
        <w:tc>
          <w:tcPr>
            <w:tcW w:w="1008" w:type="dxa"/>
          </w:tcPr>
          <w:p w:rsidR="005C0724" w:rsidRDefault="005C0724" w:rsidP="00D252C4">
            <w:r>
              <w:t>26:26</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fifo_empty_isr_ch9</w:t>
            </w:r>
          </w:p>
        </w:tc>
        <w:tc>
          <w:tcPr>
            <w:tcW w:w="1008" w:type="dxa"/>
          </w:tcPr>
          <w:p w:rsidR="005C0724" w:rsidRDefault="005C0724" w:rsidP="00D252C4">
            <w:r>
              <w:t>25:25</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fifo_empty_isr_ch8</w:t>
            </w:r>
          </w:p>
        </w:tc>
        <w:tc>
          <w:tcPr>
            <w:tcW w:w="1008" w:type="dxa"/>
          </w:tcPr>
          <w:p w:rsidR="005C0724" w:rsidRDefault="005C0724" w:rsidP="00D252C4">
            <w:r>
              <w:t>24:24</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fifo_empty_isr_ch7</w:t>
            </w:r>
          </w:p>
        </w:tc>
        <w:tc>
          <w:tcPr>
            <w:tcW w:w="1008" w:type="dxa"/>
          </w:tcPr>
          <w:p w:rsidR="005C0724" w:rsidRDefault="005C0724" w:rsidP="00D252C4">
            <w:r>
              <w:t>23:23</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fifo_empty_isr_ch6</w:t>
            </w:r>
          </w:p>
        </w:tc>
        <w:tc>
          <w:tcPr>
            <w:tcW w:w="1008" w:type="dxa"/>
          </w:tcPr>
          <w:p w:rsidR="005C0724" w:rsidRDefault="005C0724" w:rsidP="00D252C4">
            <w:r>
              <w:t>22:22</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fifo_empty_isr_ch5</w:t>
            </w:r>
          </w:p>
        </w:tc>
        <w:tc>
          <w:tcPr>
            <w:tcW w:w="1008" w:type="dxa"/>
          </w:tcPr>
          <w:p w:rsidR="005C0724" w:rsidRDefault="005C0724" w:rsidP="00D252C4">
            <w:r>
              <w:t>21:21</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fifo_empty_isr_ch4</w:t>
            </w:r>
          </w:p>
        </w:tc>
        <w:tc>
          <w:tcPr>
            <w:tcW w:w="1008" w:type="dxa"/>
          </w:tcPr>
          <w:p w:rsidR="005C0724" w:rsidRDefault="005C0724" w:rsidP="00D252C4">
            <w:r>
              <w:t>20:20</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fifo_empty_isr_ch3</w:t>
            </w:r>
          </w:p>
        </w:tc>
        <w:tc>
          <w:tcPr>
            <w:tcW w:w="1008" w:type="dxa"/>
          </w:tcPr>
          <w:p w:rsidR="005C0724" w:rsidRDefault="005C0724" w:rsidP="00D252C4">
            <w:r>
              <w:t>19:19</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fifo_empty_isr_ch2</w:t>
            </w:r>
          </w:p>
        </w:tc>
        <w:tc>
          <w:tcPr>
            <w:tcW w:w="1008" w:type="dxa"/>
          </w:tcPr>
          <w:p w:rsidR="005C0724" w:rsidRDefault="005C0724" w:rsidP="00D252C4">
            <w:r>
              <w:t>18:18</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fifo_empty_isr_ch1</w:t>
            </w:r>
          </w:p>
        </w:tc>
        <w:tc>
          <w:tcPr>
            <w:tcW w:w="1008" w:type="dxa"/>
          </w:tcPr>
          <w:p w:rsidR="005C0724" w:rsidRDefault="005C0724" w:rsidP="00D252C4">
            <w:r>
              <w:t>17:17</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fifo_empty_isr_ch0</w:t>
            </w:r>
          </w:p>
        </w:tc>
        <w:tc>
          <w:tcPr>
            <w:tcW w:w="1008" w:type="dxa"/>
          </w:tcPr>
          <w:p w:rsidR="005C0724" w:rsidRDefault="005C0724" w:rsidP="00D252C4">
            <w:r>
              <w:t>16:16</w:t>
            </w:r>
          </w:p>
        </w:tc>
        <w:tc>
          <w:tcPr>
            <w:tcW w:w="864" w:type="dxa"/>
          </w:tcPr>
          <w:p w:rsidR="005C0724" w:rsidRDefault="005C0724" w:rsidP="00D252C4">
            <w:r>
              <w:t>RO</w:t>
            </w:r>
          </w:p>
        </w:tc>
        <w:tc>
          <w:tcPr>
            <w:tcW w:w="5040" w:type="dxa"/>
          </w:tcPr>
          <w:p w:rsidR="005C0724" w:rsidRDefault="005C0724" w:rsidP="00D252C4">
            <w:r>
              <w:t xml:space="preserve"> FIFO empty status after mask of ADC channel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12'h0</w:t>
            </w:r>
          </w:p>
        </w:tc>
      </w:tr>
      <w:tr w:rsidR="005C0724" w:rsidTr="00D252C4">
        <w:tc>
          <w:tcPr>
            <w:tcW w:w="1440" w:type="dxa"/>
          </w:tcPr>
          <w:p w:rsidR="005C0724" w:rsidRDefault="005C0724" w:rsidP="00D252C4">
            <w:r>
              <w:t>adc_complete_isr</w:t>
            </w:r>
          </w:p>
        </w:tc>
        <w:tc>
          <w:tcPr>
            <w:tcW w:w="1008" w:type="dxa"/>
          </w:tcPr>
          <w:p w:rsidR="005C0724" w:rsidRDefault="005C0724" w:rsidP="00D252C4">
            <w:r>
              <w:t>3:3</w:t>
            </w:r>
          </w:p>
        </w:tc>
        <w:tc>
          <w:tcPr>
            <w:tcW w:w="864" w:type="dxa"/>
          </w:tcPr>
          <w:p w:rsidR="005C0724" w:rsidRDefault="005C0724" w:rsidP="00D252C4">
            <w:r>
              <w:t>RO</w:t>
            </w:r>
          </w:p>
        </w:tc>
        <w:tc>
          <w:tcPr>
            <w:tcW w:w="5040" w:type="dxa"/>
          </w:tcPr>
          <w:p w:rsidR="005C0724" w:rsidRDefault="005C0724" w:rsidP="00D252C4">
            <w:r>
              <w:t>N-round ADC conversion complete status after mask</w:t>
            </w:r>
          </w:p>
        </w:tc>
        <w:tc>
          <w:tcPr>
            <w:tcW w:w="1008" w:type="dxa"/>
          </w:tcPr>
          <w:p w:rsidR="005C0724" w:rsidRDefault="005C0724" w:rsidP="00D252C4">
            <w:r>
              <w:t>1'h0</w:t>
            </w:r>
          </w:p>
        </w:tc>
      </w:tr>
      <w:tr w:rsidR="005C0724" w:rsidTr="00D252C4">
        <w:tc>
          <w:tcPr>
            <w:tcW w:w="1440" w:type="dxa"/>
          </w:tcPr>
          <w:p w:rsidR="005C0724" w:rsidRDefault="005C0724" w:rsidP="00D252C4">
            <w:r>
              <w:t>eoc_err_isr</w:t>
            </w:r>
          </w:p>
        </w:tc>
        <w:tc>
          <w:tcPr>
            <w:tcW w:w="1008" w:type="dxa"/>
          </w:tcPr>
          <w:p w:rsidR="005C0724" w:rsidRDefault="005C0724" w:rsidP="00D252C4">
            <w:r>
              <w:t>2:2</w:t>
            </w:r>
          </w:p>
        </w:tc>
        <w:tc>
          <w:tcPr>
            <w:tcW w:w="864" w:type="dxa"/>
          </w:tcPr>
          <w:p w:rsidR="005C0724" w:rsidRDefault="005C0724" w:rsidP="00D252C4">
            <w:r>
              <w:t>RO</w:t>
            </w:r>
          </w:p>
        </w:tc>
        <w:tc>
          <w:tcPr>
            <w:tcW w:w="5040" w:type="dxa"/>
          </w:tcPr>
          <w:p w:rsidR="005C0724" w:rsidRDefault="005C0724" w:rsidP="00D252C4">
            <w:r>
              <w:t xml:space="preserve"> no EOC generated error  status after mask</w:t>
            </w:r>
          </w:p>
        </w:tc>
        <w:tc>
          <w:tcPr>
            <w:tcW w:w="1008" w:type="dxa"/>
          </w:tcPr>
          <w:p w:rsidR="005C0724" w:rsidRDefault="005C0724" w:rsidP="00D252C4">
            <w:r>
              <w:t>1'h0</w:t>
            </w:r>
          </w:p>
        </w:tc>
      </w:tr>
      <w:tr w:rsidR="005C0724" w:rsidTr="00D252C4">
        <w:tc>
          <w:tcPr>
            <w:tcW w:w="1440" w:type="dxa"/>
          </w:tcPr>
          <w:p w:rsidR="005C0724" w:rsidRDefault="005C0724" w:rsidP="00D252C4">
            <w:r>
              <w:t>adc_ready_isr</w:t>
            </w:r>
          </w:p>
        </w:tc>
        <w:tc>
          <w:tcPr>
            <w:tcW w:w="1008" w:type="dxa"/>
          </w:tcPr>
          <w:p w:rsidR="005C0724" w:rsidRDefault="005C0724" w:rsidP="00D252C4">
            <w:r>
              <w:t>1:1</w:t>
            </w:r>
          </w:p>
        </w:tc>
        <w:tc>
          <w:tcPr>
            <w:tcW w:w="864" w:type="dxa"/>
          </w:tcPr>
          <w:p w:rsidR="005C0724" w:rsidRDefault="005C0724" w:rsidP="00D252C4">
            <w:r>
              <w:t>RO</w:t>
            </w:r>
          </w:p>
        </w:tc>
        <w:tc>
          <w:tcPr>
            <w:tcW w:w="5040" w:type="dxa"/>
          </w:tcPr>
          <w:p w:rsidR="005C0724" w:rsidRDefault="005C0724" w:rsidP="00D252C4">
            <w:r>
              <w:t xml:space="preserve"> adc ready status after mask</w:t>
            </w:r>
          </w:p>
        </w:tc>
        <w:tc>
          <w:tcPr>
            <w:tcW w:w="1008" w:type="dxa"/>
          </w:tcPr>
          <w:p w:rsidR="005C0724" w:rsidRDefault="005C0724" w:rsidP="00D252C4">
            <w:r>
              <w:t>1'h0</w:t>
            </w:r>
          </w:p>
        </w:tc>
      </w:tr>
      <w:tr w:rsidR="005C0724" w:rsidTr="00D252C4">
        <w:tc>
          <w:tcPr>
            <w:tcW w:w="1440" w:type="dxa"/>
          </w:tcPr>
          <w:p w:rsidR="005C0724" w:rsidRDefault="005C0724" w:rsidP="00D252C4">
            <w:r>
              <w:t>channel_err_isr</w:t>
            </w:r>
          </w:p>
        </w:tc>
        <w:tc>
          <w:tcPr>
            <w:tcW w:w="1008" w:type="dxa"/>
          </w:tcPr>
          <w:p w:rsidR="005C0724" w:rsidRDefault="005C0724" w:rsidP="00D252C4">
            <w:r>
              <w:t>0:0</w:t>
            </w:r>
          </w:p>
        </w:tc>
        <w:tc>
          <w:tcPr>
            <w:tcW w:w="864" w:type="dxa"/>
          </w:tcPr>
          <w:p w:rsidR="005C0724" w:rsidRDefault="005C0724" w:rsidP="00D252C4">
            <w:r>
              <w:t>RO</w:t>
            </w:r>
          </w:p>
        </w:tc>
        <w:tc>
          <w:tcPr>
            <w:tcW w:w="5040" w:type="dxa"/>
          </w:tcPr>
          <w:p w:rsidR="005C0724" w:rsidRDefault="005C0724" w:rsidP="00D252C4">
            <w:r>
              <w:t xml:space="preserve"> channel select error status after mask</w:t>
            </w:r>
          </w:p>
        </w:tc>
        <w:tc>
          <w:tcPr>
            <w:tcW w:w="1008" w:type="dxa"/>
          </w:tcPr>
          <w:p w:rsidR="005C0724" w:rsidRDefault="005C0724" w:rsidP="00D252C4">
            <w:r>
              <w:t>1'h0</w:t>
            </w:r>
          </w:p>
        </w:tc>
      </w:tr>
    </w:tbl>
    <w:p w:rsidR="005C0724" w:rsidRDefault="005C0724" w:rsidP="005C0724">
      <w:pPr>
        <w:pStyle w:val="3"/>
        <w:spacing w:before="156" w:after="156"/>
        <w:ind w:left="964" w:hanging="964"/>
      </w:pPr>
      <w:r>
        <w:lastRenderedPageBreak/>
        <w:t>ADC_ISR1</w:t>
      </w:r>
    </w:p>
    <w:p w:rsidR="005C0724" w:rsidRDefault="005C0724" w:rsidP="005C0724">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31:30</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fifo_thd_isr_ch13</w:t>
            </w:r>
          </w:p>
        </w:tc>
        <w:tc>
          <w:tcPr>
            <w:tcW w:w="1008" w:type="dxa"/>
          </w:tcPr>
          <w:p w:rsidR="005C0724" w:rsidRDefault="005C0724" w:rsidP="00D252C4">
            <w:r>
              <w:t>29:29</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fifo_thd_isr_ch12</w:t>
            </w:r>
          </w:p>
        </w:tc>
        <w:tc>
          <w:tcPr>
            <w:tcW w:w="1008" w:type="dxa"/>
          </w:tcPr>
          <w:p w:rsidR="005C0724" w:rsidRDefault="005C0724" w:rsidP="00D252C4">
            <w:r>
              <w:t>28:28</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fifo_thd_isr_ch11</w:t>
            </w:r>
          </w:p>
        </w:tc>
        <w:tc>
          <w:tcPr>
            <w:tcW w:w="1008" w:type="dxa"/>
          </w:tcPr>
          <w:p w:rsidR="005C0724" w:rsidRDefault="005C0724" w:rsidP="00D252C4">
            <w:r>
              <w:t>27:27</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fifo_thd_isr_ch10</w:t>
            </w:r>
          </w:p>
        </w:tc>
        <w:tc>
          <w:tcPr>
            <w:tcW w:w="1008" w:type="dxa"/>
          </w:tcPr>
          <w:p w:rsidR="005C0724" w:rsidRDefault="005C0724" w:rsidP="00D252C4">
            <w:r>
              <w:t>26:26</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fifo_thd_isr_ch9</w:t>
            </w:r>
          </w:p>
        </w:tc>
        <w:tc>
          <w:tcPr>
            <w:tcW w:w="1008" w:type="dxa"/>
          </w:tcPr>
          <w:p w:rsidR="005C0724" w:rsidRDefault="005C0724" w:rsidP="00D252C4">
            <w:r>
              <w:t>25:25</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fifo_thd_isr_ch8</w:t>
            </w:r>
          </w:p>
        </w:tc>
        <w:tc>
          <w:tcPr>
            <w:tcW w:w="1008" w:type="dxa"/>
          </w:tcPr>
          <w:p w:rsidR="005C0724" w:rsidRDefault="005C0724" w:rsidP="00D252C4">
            <w:r>
              <w:t>24:24</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fifo_thd_isr_ch7</w:t>
            </w:r>
          </w:p>
        </w:tc>
        <w:tc>
          <w:tcPr>
            <w:tcW w:w="1008" w:type="dxa"/>
          </w:tcPr>
          <w:p w:rsidR="005C0724" w:rsidRDefault="005C0724" w:rsidP="00D252C4">
            <w:r>
              <w:t>23:23</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fifo_thd_isr_ch6</w:t>
            </w:r>
          </w:p>
        </w:tc>
        <w:tc>
          <w:tcPr>
            <w:tcW w:w="1008" w:type="dxa"/>
          </w:tcPr>
          <w:p w:rsidR="005C0724" w:rsidRDefault="005C0724" w:rsidP="00D252C4">
            <w:r>
              <w:t>22:22</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fifo_thd_isr_ch5</w:t>
            </w:r>
          </w:p>
        </w:tc>
        <w:tc>
          <w:tcPr>
            <w:tcW w:w="1008" w:type="dxa"/>
          </w:tcPr>
          <w:p w:rsidR="005C0724" w:rsidRDefault="005C0724" w:rsidP="00D252C4">
            <w:r>
              <w:t>21:21</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fifo_thd_isr_ch4</w:t>
            </w:r>
          </w:p>
        </w:tc>
        <w:tc>
          <w:tcPr>
            <w:tcW w:w="1008" w:type="dxa"/>
          </w:tcPr>
          <w:p w:rsidR="005C0724" w:rsidRDefault="005C0724" w:rsidP="00D252C4">
            <w:r>
              <w:t>20:20</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fifo_thd_isr_ch3</w:t>
            </w:r>
          </w:p>
        </w:tc>
        <w:tc>
          <w:tcPr>
            <w:tcW w:w="1008" w:type="dxa"/>
          </w:tcPr>
          <w:p w:rsidR="005C0724" w:rsidRDefault="005C0724" w:rsidP="00D252C4">
            <w:r>
              <w:t>19:19</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fifo_thd_isr_ch2</w:t>
            </w:r>
          </w:p>
        </w:tc>
        <w:tc>
          <w:tcPr>
            <w:tcW w:w="1008" w:type="dxa"/>
          </w:tcPr>
          <w:p w:rsidR="005C0724" w:rsidRDefault="005C0724" w:rsidP="00D252C4">
            <w:r>
              <w:t>18:18</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fifo_thd_isr_ch1</w:t>
            </w:r>
          </w:p>
        </w:tc>
        <w:tc>
          <w:tcPr>
            <w:tcW w:w="1008" w:type="dxa"/>
          </w:tcPr>
          <w:p w:rsidR="005C0724" w:rsidRDefault="005C0724" w:rsidP="00D252C4">
            <w:r>
              <w:t>17:17</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fifo_thd_isr_ch0</w:t>
            </w:r>
          </w:p>
        </w:tc>
        <w:tc>
          <w:tcPr>
            <w:tcW w:w="1008" w:type="dxa"/>
          </w:tcPr>
          <w:p w:rsidR="005C0724" w:rsidRDefault="005C0724" w:rsidP="00D252C4">
            <w:r>
              <w:t>16:16</w:t>
            </w:r>
          </w:p>
        </w:tc>
        <w:tc>
          <w:tcPr>
            <w:tcW w:w="864" w:type="dxa"/>
          </w:tcPr>
          <w:p w:rsidR="005C0724" w:rsidRDefault="005C0724" w:rsidP="00D252C4">
            <w:r>
              <w:t>RO</w:t>
            </w:r>
          </w:p>
        </w:tc>
        <w:tc>
          <w:tcPr>
            <w:tcW w:w="5040" w:type="dxa"/>
          </w:tcPr>
          <w:p w:rsidR="005C0724" w:rsidRDefault="005C0724" w:rsidP="00D252C4">
            <w:r>
              <w:t xml:space="preserve"> FIFO threshold reach status after mask of ADC channnel 0. High active</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15:14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2'h0</w:t>
            </w:r>
          </w:p>
        </w:tc>
      </w:tr>
      <w:tr w:rsidR="005C0724" w:rsidTr="00D252C4">
        <w:tc>
          <w:tcPr>
            <w:tcW w:w="1440" w:type="dxa"/>
          </w:tcPr>
          <w:p w:rsidR="005C0724" w:rsidRDefault="005C0724" w:rsidP="00D252C4">
            <w:r>
              <w:t>fifo_full_isr_ch13</w:t>
            </w:r>
          </w:p>
        </w:tc>
        <w:tc>
          <w:tcPr>
            <w:tcW w:w="1008" w:type="dxa"/>
          </w:tcPr>
          <w:p w:rsidR="005C0724" w:rsidRDefault="005C0724" w:rsidP="00D252C4">
            <w:r>
              <w:t>13:13</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13. High active.</w:t>
            </w:r>
          </w:p>
        </w:tc>
        <w:tc>
          <w:tcPr>
            <w:tcW w:w="1008" w:type="dxa"/>
          </w:tcPr>
          <w:p w:rsidR="005C0724" w:rsidRDefault="005C0724" w:rsidP="00D252C4">
            <w:r>
              <w:t>1'h0</w:t>
            </w:r>
          </w:p>
        </w:tc>
      </w:tr>
      <w:tr w:rsidR="005C0724" w:rsidTr="00D252C4">
        <w:tc>
          <w:tcPr>
            <w:tcW w:w="1440" w:type="dxa"/>
          </w:tcPr>
          <w:p w:rsidR="005C0724" w:rsidRDefault="005C0724" w:rsidP="00D252C4">
            <w:r>
              <w:lastRenderedPageBreak/>
              <w:t>fifo_full_isr_ch12</w:t>
            </w:r>
          </w:p>
        </w:tc>
        <w:tc>
          <w:tcPr>
            <w:tcW w:w="1008" w:type="dxa"/>
          </w:tcPr>
          <w:p w:rsidR="005C0724" w:rsidRDefault="005C0724" w:rsidP="00D252C4">
            <w:r>
              <w:t>12:12</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12.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fifo_full_isr_ch11</w:t>
            </w:r>
          </w:p>
        </w:tc>
        <w:tc>
          <w:tcPr>
            <w:tcW w:w="1008" w:type="dxa"/>
          </w:tcPr>
          <w:p w:rsidR="005C0724" w:rsidRDefault="005C0724" w:rsidP="00D252C4">
            <w:r>
              <w:t>11:11</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11.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fifo_full_isr_ch10</w:t>
            </w:r>
          </w:p>
        </w:tc>
        <w:tc>
          <w:tcPr>
            <w:tcW w:w="1008" w:type="dxa"/>
          </w:tcPr>
          <w:p w:rsidR="005C0724" w:rsidRDefault="005C0724" w:rsidP="00D252C4">
            <w:r>
              <w:t>10:10</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10.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fifo_full_isr_ch9</w:t>
            </w:r>
          </w:p>
        </w:tc>
        <w:tc>
          <w:tcPr>
            <w:tcW w:w="1008" w:type="dxa"/>
          </w:tcPr>
          <w:p w:rsidR="005C0724" w:rsidRDefault="005C0724" w:rsidP="00D252C4">
            <w:r>
              <w:t>9:9</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9.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fifo_full_isr_ch8</w:t>
            </w:r>
          </w:p>
        </w:tc>
        <w:tc>
          <w:tcPr>
            <w:tcW w:w="1008" w:type="dxa"/>
          </w:tcPr>
          <w:p w:rsidR="005C0724" w:rsidRDefault="005C0724" w:rsidP="00D252C4">
            <w:r>
              <w:t>8:8</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8.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fifo_full_isr_ch7</w:t>
            </w:r>
          </w:p>
        </w:tc>
        <w:tc>
          <w:tcPr>
            <w:tcW w:w="1008" w:type="dxa"/>
          </w:tcPr>
          <w:p w:rsidR="005C0724" w:rsidRDefault="005C0724" w:rsidP="00D252C4">
            <w:r>
              <w:t>7:7</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7.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fifo_full_isr_ch6</w:t>
            </w:r>
          </w:p>
        </w:tc>
        <w:tc>
          <w:tcPr>
            <w:tcW w:w="1008" w:type="dxa"/>
          </w:tcPr>
          <w:p w:rsidR="005C0724" w:rsidRDefault="005C0724" w:rsidP="00D252C4">
            <w:r>
              <w:t>6:6</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6.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fifo_full_isr_ch5</w:t>
            </w:r>
          </w:p>
        </w:tc>
        <w:tc>
          <w:tcPr>
            <w:tcW w:w="1008" w:type="dxa"/>
          </w:tcPr>
          <w:p w:rsidR="005C0724" w:rsidRDefault="005C0724" w:rsidP="00D252C4">
            <w:r>
              <w:t>5:5</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5.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fifo_full_isr_ch4</w:t>
            </w:r>
          </w:p>
        </w:tc>
        <w:tc>
          <w:tcPr>
            <w:tcW w:w="1008" w:type="dxa"/>
          </w:tcPr>
          <w:p w:rsidR="005C0724" w:rsidRDefault="005C0724" w:rsidP="00D252C4">
            <w:r>
              <w:t>4:4</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4.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fifo_full_isr_ch3</w:t>
            </w:r>
          </w:p>
        </w:tc>
        <w:tc>
          <w:tcPr>
            <w:tcW w:w="1008" w:type="dxa"/>
          </w:tcPr>
          <w:p w:rsidR="005C0724" w:rsidRDefault="005C0724" w:rsidP="00D252C4">
            <w:r>
              <w:t>3:3</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3.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fifo_full_isr_ch2</w:t>
            </w:r>
          </w:p>
        </w:tc>
        <w:tc>
          <w:tcPr>
            <w:tcW w:w="1008" w:type="dxa"/>
          </w:tcPr>
          <w:p w:rsidR="005C0724" w:rsidRDefault="005C0724" w:rsidP="00D252C4">
            <w:r>
              <w:t>2:2</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2.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fifo_full_isr_ch1</w:t>
            </w:r>
          </w:p>
        </w:tc>
        <w:tc>
          <w:tcPr>
            <w:tcW w:w="1008" w:type="dxa"/>
          </w:tcPr>
          <w:p w:rsidR="005C0724" w:rsidRDefault="005C0724" w:rsidP="00D252C4">
            <w:r>
              <w:t>1:1</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1. High active.</w:t>
            </w:r>
          </w:p>
        </w:tc>
        <w:tc>
          <w:tcPr>
            <w:tcW w:w="1008" w:type="dxa"/>
          </w:tcPr>
          <w:p w:rsidR="005C0724" w:rsidRDefault="005C0724" w:rsidP="00D252C4">
            <w:r>
              <w:t>1'h0</w:t>
            </w:r>
          </w:p>
        </w:tc>
      </w:tr>
      <w:tr w:rsidR="005C0724" w:rsidTr="00D252C4">
        <w:tc>
          <w:tcPr>
            <w:tcW w:w="1440" w:type="dxa"/>
          </w:tcPr>
          <w:p w:rsidR="005C0724" w:rsidRDefault="005C0724" w:rsidP="00D252C4">
            <w:r>
              <w:t>fifo_full_isr_ch0</w:t>
            </w:r>
          </w:p>
        </w:tc>
        <w:tc>
          <w:tcPr>
            <w:tcW w:w="1008" w:type="dxa"/>
          </w:tcPr>
          <w:p w:rsidR="005C0724" w:rsidRDefault="005C0724" w:rsidP="00D252C4">
            <w:r>
              <w:t>0:0</w:t>
            </w:r>
          </w:p>
        </w:tc>
        <w:tc>
          <w:tcPr>
            <w:tcW w:w="864" w:type="dxa"/>
          </w:tcPr>
          <w:p w:rsidR="005C0724" w:rsidRDefault="005C0724" w:rsidP="00D252C4">
            <w:r>
              <w:t>RO</w:t>
            </w:r>
          </w:p>
        </w:tc>
        <w:tc>
          <w:tcPr>
            <w:tcW w:w="5040" w:type="dxa"/>
          </w:tcPr>
          <w:p w:rsidR="005C0724" w:rsidRDefault="005C0724" w:rsidP="00D252C4">
            <w:r>
              <w:t xml:space="preserve"> FIFO full status after mask of ADC channel 0. High active.</w:t>
            </w:r>
          </w:p>
        </w:tc>
        <w:tc>
          <w:tcPr>
            <w:tcW w:w="1008" w:type="dxa"/>
          </w:tcPr>
          <w:p w:rsidR="005C0724" w:rsidRDefault="005C0724" w:rsidP="00D252C4">
            <w:r>
              <w:t>1'h0</w:t>
            </w:r>
          </w:p>
        </w:tc>
      </w:tr>
    </w:tbl>
    <w:p w:rsidR="005C0724" w:rsidRDefault="005C0724" w:rsidP="005C0724">
      <w:pPr>
        <w:pStyle w:val="3"/>
        <w:spacing w:before="156" w:after="156"/>
        <w:ind w:left="964" w:hanging="964"/>
      </w:pPr>
      <w:r>
        <w:t>ADC_FIFO_THD0</w:t>
      </w:r>
    </w:p>
    <w:p w:rsidR="005C0724" w:rsidRDefault="005C0724" w:rsidP="005C0724">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fifo_thd_ch7</w:t>
            </w:r>
          </w:p>
        </w:tc>
        <w:tc>
          <w:tcPr>
            <w:tcW w:w="1008" w:type="dxa"/>
          </w:tcPr>
          <w:p w:rsidR="005C0724" w:rsidRDefault="005C0724" w:rsidP="00D252C4">
            <w:r>
              <w:t>31:28</w:t>
            </w:r>
          </w:p>
        </w:tc>
        <w:tc>
          <w:tcPr>
            <w:tcW w:w="864" w:type="dxa"/>
          </w:tcPr>
          <w:p w:rsidR="005C0724" w:rsidRDefault="005C0724" w:rsidP="00D252C4">
            <w:r>
              <w:t>RW</w:t>
            </w:r>
          </w:p>
        </w:tc>
        <w:tc>
          <w:tcPr>
            <w:tcW w:w="5040" w:type="dxa"/>
          </w:tcPr>
          <w:p w:rsidR="005C0724" w:rsidRDefault="005C0724" w:rsidP="00D252C4">
            <w:r>
              <w:t>FIFO threshold for generating IRQ of ADC channel 7</w:t>
            </w:r>
          </w:p>
        </w:tc>
        <w:tc>
          <w:tcPr>
            <w:tcW w:w="1008" w:type="dxa"/>
          </w:tcPr>
          <w:p w:rsidR="005C0724" w:rsidRDefault="005C0724" w:rsidP="00D252C4">
            <w:r>
              <w:t>4'h8</w:t>
            </w:r>
          </w:p>
        </w:tc>
      </w:tr>
      <w:tr w:rsidR="005C0724" w:rsidTr="00D252C4">
        <w:tc>
          <w:tcPr>
            <w:tcW w:w="1440" w:type="dxa"/>
          </w:tcPr>
          <w:p w:rsidR="005C0724" w:rsidRDefault="005C0724" w:rsidP="00D252C4">
            <w:r>
              <w:t>fifo_thd_ch6</w:t>
            </w:r>
          </w:p>
        </w:tc>
        <w:tc>
          <w:tcPr>
            <w:tcW w:w="1008" w:type="dxa"/>
          </w:tcPr>
          <w:p w:rsidR="005C0724" w:rsidRDefault="005C0724" w:rsidP="00D252C4">
            <w:r>
              <w:t>27:24</w:t>
            </w:r>
          </w:p>
        </w:tc>
        <w:tc>
          <w:tcPr>
            <w:tcW w:w="864" w:type="dxa"/>
          </w:tcPr>
          <w:p w:rsidR="005C0724" w:rsidRDefault="005C0724" w:rsidP="00D252C4">
            <w:r>
              <w:t>RW</w:t>
            </w:r>
          </w:p>
        </w:tc>
        <w:tc>
          <w:tcPr>
            <w:tcW w:w="5040" w:type="dxa"/>
          </w:tcPr>
          <w:p w:rsidR="005C0724" w:rsidRDefault="005C0724" w:rsidP="00D252C4">
            <w:r>
              <w:t>FIFO threshold for generating IRQ of ADC channel 6</w:t>
            </w:r>
          </w:p>
        </w:tc>
        <w:tc>
          <w:tcPr>
            <w:tcW w:w="1008" w:type="dxa"/>
          </w:tcPr>
          <w:p w:rsidR="005C0724" w:rsidRDefault="005C0724" w:rsidP="00D252C4">
            <w:r>
              <w:t>4'h8</w:t>
            </w:r>
          </w:p>
        </w:tc>
      </w:tr>
      <w:tr w:rsidR="005C0724" w:rsidTr="00D252C4">
        <w:tc>
          <w:tcPr>
            <w:tcW w:w="1440" w:type="dxa"/>
          </w:tcPr>
          <w:p w:rsidR="005C0724" w:rsidRDefault="005C0724" w:rsidP="00D252C4">
            <w:r>
              <w:lastRenderedPageBreak/>
              <w:t>fifo_thd_ch5</w:t>
            </w:r>
          </w:p>
        </w:tc>
        <w:tc>
          <w:tcPr>
            <w:tcW w:w="1008" w:type="dxa"/>
          </w:tcPr>
          <w:p w:rsidR="005C0724" w:rsidRDefault="005C0724" w:rsidP="00D252C4">
            <w:r>
              <w:t>23:20</w:t>
            </w:r>
          </w:p>
        </w:tc>
        <w:tc>
          <w:tcPr>
            <w:tcW w:w="864" w:type="dxa"/>
          </w:tcPr>
          <w:p w:rsidR="005C0724" w:rsidRDefault="005C0724" w:rsidP="00D252C4">
            <w:r>
              <w:t>RW</w:t>
            </w:r>
          </w:p>
        </w:tc>
        <w:tc>
          <w:tcPr>
            <w:tcW w:w="5040" w:type="dxa"/>
          </w:tcPr>
          <w:p w:rsidR="005C0724" w:rsidRDefault="005C0724" w:rsidP="00D252C4">
            <w:r>
              <w:t>FIFO threshold for generating IRQ of ADC channel 5</w:t>
            </w:r>
          </w:p>
        </w:tc>
        <w:tc>
          <w:tcPr>
            <w:tcW w:w="1008" w:type="dxa"/>
          </w:tcPr>
          <w:p w:rsidR="005C0724" w:rsidRDefault="005C0724" w:rsidP="00D252C4">
            <w:r>
              <w:t>4'h8</w:t>
            </w:r>
          </w:p>
        </w:tc>
      </w:tr>
      <w:tr w:rsidR="005C0724" w:rsidTr="00D252C4">
        <w:tc>
          <w:tcPr>
            <w:tcW w:w="1440" w:type="dxa"/>
          </w:tcPr>
          <w:p w:rsidR="005C0724" w:rsidRDefault="005C0724" w:rsidP="00D252C4">
            <w:r>
              <w:t>fifo_thd_ch4</w:t>
            </w:r>
          </w:p>
        </w:tc>
        <w:tc>
          <w:tcPr>
            <w:tcW w:w="1008" w:type="dxa"/>
          </w:tcPr>
          <w:p w:rsidR="005C0724" w:rsidRDefault="005C0724" w:rsidP="00D252C4">
            <w:r>
              <w:t>19:16</w:t>
            </w:r>
          </w:p>
        </w:tc>
        <w:tc>
          <w:tcPr>
            <w:tcW w:w="864" w:type="dxa"/>
          </w:tcPr>
          <w:p w:rsidR="005C0724" w:rsidRDefault="005C0724" w:rsidP="00D252C4">
            <w:r>
              <w:t>RW</w:t>
            </w:r>
          </w:p>
        </w:tc>
        <w:tc>
          <w:tcPr>
            <w:tcW w:w="5040" w:type="dxa"/>
          </w:tcPr>
          <w:p w:rsidR="005C0724" w:rsidRDefault="005C0724" w:rsidP="00D252C4">
            <w:r>
              <w:t>FIFO threshold for generating IRQ of ADC channel 4</w:t>
            </w:r>
          </w:p>
        </w:tc>
        <w:tc>
          <w:tcPr>
            <w:tcW w:w="1008" w:type="dxa"/>
          </w:tcPr>
          <w:p w:rsidR="005C0724" w:rsidRDefault="005C0724" w:rsidP="00D252C4">
            <w:r>
              <w:t>4'h8</w:t>
            </w:r>
          </w:p>
        </w:tc>
      </w:tr>
      <w:tr w:rsidR="005C0724" w:rsidTr="00D252C4">
        <w:tc>
          <w:tcPr>
            <w:tcW w:w="1440" w:type="dxa"/>
          </w:tcPr>
          <w:p w:rsidR="005C0724" w:rsidRDefault="005C0724" w:rsidP="00D252C4">
            <w:r>
              <w:t>fifo_thd_ch3</w:t>
            </w:r>
          </w:p>
        </w:tc>
        <w:tc>
          <w:tcPr>
            <w:tcW w:w="1008" w:type="dxa"/>
          </w:tcPr>
          <w:p w:rsidR="005C0724" w:rsidRDefault="005C0724" w:rsidP="00D252C4">
            <w:r>
              <w:t>15:12</w:t>
            </w:r>
          </w:p>
        </w:tc>
        <w:tc>
          <w:tcPr>
            <w:tcW w:w="864" w:type="dxa"/>
          </w:tcPr>
          <w:p w:rsidR="005C0724" w:rsidRDefault="005C0724" w:rsidP="00D252C4">
            <w:r>
              <w:t>RW</w:t>
            </w:r>
          </w:p>
        </w:tc>
        <w:tc>
          <w:tcPr>
            <w:tcW w:w="5040" w:type="dxa"/>
          </w:tcPr>
          <w:p w:rsidR="005C0724" w:rsidRDefault="005C0724" w:rsidP="00D252C4">
            <w:r>
              <w:t>FIFO threshold for generating IRQ of ADC channel 3</w:t>
            </w:r>
          </w:p>
        </w:tc>
        <w:tc>
          <w:tcPr>
            <w:tcW w:w="1008" w:type="dxa"/>
          </w:tcPr>
          <w:p w:rsidR="005C0724" w:rsidRDefault="005C0724" w:rsidP="00D252C4">
            <w:r>
              <w:t>4'h8</w:t>
            </w:r>
          </w:p>
        </w:tc>
      </w:tr>
      <w:tr w:rsidR="005C0724" w:rsidTr="00D252C4">
        <w:tc>
          <w:tcPr>
            <w:tcW w:w="1440" w:type="dxa"/>
          </w:tcPr>
          <w:p w:rsidR="005C0724" w:rsidRDefault="005C0724" w:rsidP="00D252C4">
            <w:r>
              <w:t>fifo_thd_ch2</w:t>
            </w:r>
          </w:p>
        </w:tc>
        <w:tc>
          <w:tcPr>
            <w:tcW w:w="1008" w:type="dxa"/>
          </w:tcPr>
          <w:p w:rsidR="005C0724" w:rsidRDefault="005C0724" w:rsidP="00D252C4">
            <w:r>
              <w:t>11:8</w:t>
            </w:r>
          </w:p>
        </w:tc>
        <w:tc>
          <w:tcPr>
            <w:tcW w:w="864" w:type="dxa"/>
          </w:tcPr>
          <w:p w:rsidR="005C0724" w:rsidRDefault="005C0724" w:rsidP="00D252C4">
            <w:r>
              <w:t>RW</w:t>
            </w:r>
          </w:p>
        </w:tc>
        <w:tc>
          <w:tcPr>
            <w:tcW w:w="5040" w:type="dxa"/>
          </w:tcPr>
          <w:p w:rsidR="005C0724" w:rsidRDefault="005C0724" w:rsidP="00D252C4">
            <w:r>
              <w:t>FIFO threshold for generating IRQ of ADC channel 2</w:t>
            </w:r>
          </w:p>
        </w:tc>
        <w:tc>
          <w:tcPr>
            <w:tcW w:w="1008" w:type="dxa"/>
          </w:tcPr>
          <w:p w:rsidR="005C0724" w:rsidRDefault="005C0724" w:rsidP="00D252C4">
            <w:r>
              <w:t>4'h8</w:t>
            </w:r>
          </w:p>
        </w:tc>
      </w:tr>
      <w:tr w:rsidR="005C0724" w:rsidTr="00D252C4">
        <w:tc>
          <w:tcPr>
            <w:tcW w:w="1440" w:type="dxa"/>
          </w:tcPr>
          <w:p w:rsidR="005C0724" w:rsidRDefault="005C0724" w:rsidP="00D252C4">
            <w:r>
              <w:t>fifo_thd_ch1</w:t>
            </w:r>
          </w:p>
        </w:tc>
        <w:tc>
          <w:tcPr>
            <w:tcW w:w="1008" w:type="dxa"/>
          </w:tcPr>
          <w:p w:rsidR="005C0724" w:rsidRDefault="005C0724" w:rsidP="00D252C4">
            <w:r>
              <w:t>7:4</w:t>
            </w:r>
          </w:p>
        </w:tc>
        <w:tc>
          <w:tcPr>
            <w:tcW w:w="864" w:type="dxa"/>
          </w:tcPr>
          <w:p w:rsidR="005C0724" w:rsidRDefault="005C0724" w:rsidP="00D252C4">
            <w:r>
              <w:t>RW</w:t>
            </w:r>
          </w:p>
        </w:tc>
        <w:tc>
          <w:tcPr>
            <w:tcW w:w="5040" w:type="dxa"/>
          </w:tcPr>
          <w:p w:rsidR="005C0724" w:rsidRDefault="005C0724" w:rsidP="00D252C4">
            <w:r>
              <w:t>FIFO threshold for generating IRQ of ADC channel 1</w:t>
            </w:r>
          </w:p>
        </w:tc>
        <w:tc>
          <w:tcPr>
            <w:tcW w:w="1008" w:type="dxa"/>
          </w:tcPr>
          <w:p w:rsidR="005C0724" w:rsidRDefault="005C0724" w:rsidP="00D252C4">
            <w:r>
              <w:t>4'h8</w:t>
            </w:r>
          </w:p>
        </w:tc>
      </w:tr>
      <w:tr w:rsidR="005C0724" w:rsidTr="00D252C4">
        <w:tc>
          <w:tcPr>
            <w:tcW w:w="1440" w:type="dxa"/>
          </w:tcPr>
          <w:p w:rsidR="005C0724" w:rsidRDefault="005C0724" w:rsidP="00D252C4">
            <w:r>
              <w:t>fifo_thd_ch0</w:t>
            </w:r>
          </w:p>
        </w:tc>
        <w:tc>
          <w:tcPr>
            <w:tcW w:w="1008" w:type="dxa"/>
          </w:tcPr>
          <w:p w:rsidR="005C0724" w:rsidRDefault="005C0724" w:rsidP="00D252C4">
            <w:r>
              <w:t>3:0</w:t>
            </w:r>
          </w:p>
        </w:tc>
        <w:tc>
          <w:tcPr>
            <w:tcW w:w="864" w:type="dxa"/>
          </w:tcPr>
          <w:p w:rsidR="005C0724" w:rsidRDefault="005C0724" w:rsidP="00D252C4">
            <w:r>
              <w:t>RW</w:t>
            </w:r>
          </w:p>
        </w:tc>
        <w:tc>
          <w:tcPr>
            <w:tcW w:w="5040" w:type="dxa"/>
          </w:tcPr>
          <w:p w:rsidR="005C0724" w:rsidRDefault="005C0724" w:rsidP="00D252C4">
            <w:r>
              <w:t>FIFO threshold for generating IRQ of ADC channel 0</w:t>
            </w:r>
          </w:p>
        </w:tc>
        <w:tc>
          <w:tcPr>
            <w:tcW w:w="1008" w:type="dxa"/>
          </w:tcPr>
          <w:p w:rsidR="005C0724" w:rsidRDefault="005C0724" w:rsidP="00D252C4">
            <w:r>
              <w:t>4'h8</w:t>
            </w:r>
          </w:p>
        </w:tc>
      </w:tr>
    </w:tbl>
    <w:p w:rsidR="005C0724" w:rsidRDefault="005C0724" w:rsidP="005C0724">
      <w:pPr>
        <w:pStyle w:val="3"/>
        <w:spacing w:before="156" w:after="156"/>
        <w:ind w:left="964" w:hanging="964"/>
      </w:pPr>
      <w:r>
        <w:t>ADC_FIFO_THD1</w:t>
      </w:r>
    </w:p>
    <w:p w:rsidR="005C0724" w:rsidRDefault="005C0724" w:rsidP="005C0724">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fifo_thd_ch13</w:t>
            </w:r>
          </w:p>
        </w:tc>
        <w:tc>
          <w:tcPr>
            <w:tcW w:w="1008" w:type="dxa"/>
          </w:tcPr>
          <w:p w:rsidR="005C0724" w:rsidRDefault="005C0724" w:rsidP="00D252C4">
            <w:r>
              <w:t>23:20</w:t>
            </w:r>
          </w:p>
        </w:tc>
        <w:tc>
          <w:tcPr>
            <w:tcW w:w="864" w:type="dxa"/>
          </w:tcPr>
          <w:p w:rsidR="005C0724" w:rsidRDefault="005C0724" w:rsidP="00D252C4">
            <w:r>
              <w:t>RW</w:t>
            </w:r>
          </w:p>
        </w:tc>
        <w:tc>
          <w:tcPr>
            <w:tcW w:w="5040" w:type="dxa"/>
          </w:tcPr>
          <w:p w:rsidR="005C0724" w:rsidRDefault="005C0724" w:rsidP="00D252C4">
            <w:r>
              <w:t>FIFO threshold for generating IRQ of ADC channel 13</w:t>
            </w:r>
          </w:p>
        </w:tc>
        <w:tc>
          <w:tcPr>
            <w:tcW w:w="1008" w:type="dxa"/>
          </w:tcPr>
          <w:p w:rsidR="005C0724" w:rsidRDefault="005C0724" w:rsidP="00D252C4">
            <w:r>
              <w:t>4'h8</w:t>
            </w:r>
          </w:p>
        </w:tc>
      </w:tr>
      <w:tr w:rsidR="005C0724" w:rsidTr="00D252C4">
        <w:tc>
          <w:tcPr>
            <w:tcW w:w="1440" w:type="dxa"/>
          </w:tcPr>
          <w:p w:rsidR="005C0724" w:rsidRDefault="005C0724" w:rsidP="00D252C4">
            <w:r>
              <w:t>fifo_thd_ch12</w:t>
            </w:r>
          </w:p>
        </w:tc>
        <w:tc>
          <w:tcPr>
            <w:tcW w:w="1008" w:type="dxa"/>
          </w:tcPr>
          <w:p w:rsidR="005C0724" w:rsidRDefault="005C0724" w:rsidP="00D252C4">
            <w:r>
              <w:t>19:16</w:t>
            </w:r>
          </w:p>
        </w:tc>
        <w:tc>
          <w:tcPr>
            <w:tcW w:w="864" w:type="dxa"/>
          </w:tcPr>
          <w:p w:rsidR="005C0724" w:rsidRDefault="005C0724" w:rsidP="00D252C4">
            <w:r>
              <w:t>RW</w:t>
            </w:r>
          </w:p>
        </w:tc>
        <w:tc>
          <w:tcPr>
            <w:tcW w:w="5040" w:type="dxa"/>
          </w:tcPr>
          <w:p w:rsidR="005C0724" w:rsidRDefault="005C0724" w:rsidP="00D252C4">
            <w:r>
              <w:t>FIFO threshold for generating IRQ of ADC channel 12</w:t>
            </w:r>
          </w:p>
        </w:tc>
        <w:tc>
          <w:tcPr>
            <w:tcW w:w="1008" w:type="dxa"/>
          </w:tcPr>
          <w:p w:rsidR="005C0724" w:rsidRDefault="005C0724" w:rsidP="00D252C4">
            <w:r>
              <w:t>4'h8</w:t>
            </w:r>
          </w:p>
        </w:tc>
      </w:tr>
      <w:tr w:rsidR="005C0724" w:rsidTr="00D252C4">
        <w:tc>
          <w:tcPr>
            <w:tcW w:w="1440" w:type="dxa"/>
          </w:tcPr>
          <w:p w:rsidR="005C0724" w:rsidRDefault="005C0724" w:rsidP="00D252C4">
            <w:r>
              <w:t>fifo_thd_Ch11</w:t>
            </w:r>
          </w:p>
        </w:tc>
        <w:tc>
          <w:tcPr>
            <w:tcW w:w="1008" w:type="dxa"/>
          </w:tcPr>
          <w:p w:rsidR="005C0724" w:rsidRDefault="005C0724" w:rsidP="00D252C4">
            <w:r>
              <w:t>15:12</w:t>
            </w:r>
          </w:p>
        </w:tc>
        <w:tc>
          <w:tcPr>
            <w:tcW w:w="864" w:type="dxa"/>
          </w:tcPr>
          <w:p w:rsidR="005C0724" w:rsidRDefault="005C0724" w:rsidP="00D252C4">
            <w:r>
              <w:t>RW</w:t>
            </w:r>
          </w:p>
        </w:tc>
        <w:tc>
          <w:tcPr>
            <w:tcW w:w="5040" w:type="dxa"/>
          </w:tcPr>
          <w:p w:rsidR="005C0724" w:rsidRDefault="005C0724" w:rsidP="00D252C4">
            <w:r>
              <w:t>FIFO threshold for generating IRQ of ADC channel 11</w:t>
            </w:r>
          </w:p>
        </w:tc>
        <w:tc>
          <w:tcPr>
            <w:tcW w:w="1008" w:type="dxa"/>
          </w:tcPr>
          <w:p w:rsidR="005C0724" w:rsidRDefault="005C0724" w:rsidP="00D252C4">
            <w:r>
              <w:t>4'h8</w:t>
            </w:r>
          </w:p>
        </w:tc>
      </w:tr>
      <w:tr w:rsidR="005C0724" w:rsidTr="00D252C4">
        <w:tc>
          <w:tcPr>
            <w:tcW w:w="1440" w:type="dxa"/>
          </w:tcPr>
          <w:p w:rsidR="005C0724" w:rsidRDefault="005C0724" w:rsidP="00D252C4">
            <w:r>
              <w:t>fifo_thd_ch10</w:t>
            </w:r>
          </w:p>
        </w:tc>
        <w:tc>
          <w:tcPr>
            <w:tcW w:w="1008" w:type="dxa"/>
          </w:tcPr>
          <w:p w:rsidR="005C0724" w:rsidRDefault="005C0724" w:rsidP="00D252C4">
            <w:r>
              <w:t>11:8</w:t>
            </w:r>
          </w:p>
        </w:tc>
        <w:tc>
          <w:tcPr>
            <w:tcW w:w="864" w:type="dxa"/>
          </w:tcPr>
          <w:p w:rsidR="005C0724" w:rsidRDefault="005C0724" w:rsidP="00D252C4">
            <w:r>
              <w:t>RW</w:t>
            </w:r>
          </w:p>
        </w:tc>
        <w:tc>
          <w:tcPr>
            <w:tcW w:w="5040" w:type="dxa"/>
          </w:tcPr>
          <w:p w:rsidR="005C0724" w:rsidRDefault="005C0724" w:rsidP="00D252C4">
            <w:r>
              <w:t>FIFO threshold for generating IRQ of ADC channel 10</w:t>
            </w:r>
          </w:p>
        </w:tc>
        <w:tc>
          <w:tcPr>
            <w:tcW w:w="1008" w:type="dxa"/>
          </w:tcPr>
          <w:p w:rsidR="005C0724" w:rsidRDefault="005C0724" w:rsidP="00D252C4">
            <w:r>
              <w:t>4'h8</w:t>
            </w:r>
          </w:p>
        </w:tc>
      </w:tr>
      <w:tr w:rsidR="005C0724" w:rsidTr="00D252C4">
        <w:tc>
          <w:tcPr>
            <w:tcW w:w="1440" w:type="dxa"/>
          </w:tcPr>
          <w:p w:rsidR="005C0724" w:rsidRDefault="005C0724" w:rsidP="00D252C4">
            <w:r>
              <w:t>fifo_thd_ch9</w:t>
            </w:r>
          </w:p>
        </w:tc>
        <w:tc>
          <w:tcPr>
            <w:tcW w:w="1008" w:type="dxa"/>
          </w:tcPr>
          <w:p w:rsidR="005C0724" w:rsidRDefault="005C0724" w:rsidP="00D252C4">
            <w:r>
              <w:t>7:4</w:t>
            </w:r>
          </w:p>
        </w:tc>
        <w:tc>
          <w:tcPr>
            <w:tcW w:w="864" w:type="dxa"/>
          </w:tcPr>
          <w:p w:rsidR="005C0724" w:rsidRDefault="005C0724" w:rsidP="00D252C4">
            <w:r>
              <w:t>RW</w:t>
            </w:r>
          </w:p>
        </w:tc>
        <w:tc>
          <w:tcPr>
            <w:tcW w:w="5040" w:type="dxa"/>
          </w:tcPr>
          <w:p w:rsidR="005C0724" w:rsidRDefault="005C0724" w:rsidP="00D252C4">
            <w:r>
              <w:t>FIFO threshold for generating IRQ of ADC channel 9</w:t>
            </w:r>
          </w:p>
        </w:tc>
        <w:tc>
          <w:tcPr>
            <w:tcW w:w="1008" w:type="dxa"/>
          </w:tcPr>
          <w:p w:rsidR="005C0724" w:rsidRDefault="005C0724" w:rsidP="00D252C4">
            <w:r>
              <w:t>4'h8</w:t>
            </w:r>
          </w:p>
        </w:tc>
      </w:tr>
      <w:tr w:rsidR="005C0724" w:rsidTr="00D252C4">
        <w:tc>
          <w:tcPr>
            <w:tcW w:w="1440" w:type="dxa"/>
          </w:tcPr>
          <w:p w:rsidR="005C0724" w:rsidRDefault="005C0724" w:rsidP="00D252C4">
            <w:r>
              <w:t>fifo_thd_ch8</w:t>
            </w:r>
          </w:p>
        </w:tc>
        <w:tc>
          <w:tcPr>
            <w:tcW w:w="1008" w:type="dxa"/>
          </w:tcPr>
          <w:p w:rsidR="005C0724" w:rsidRDefault="005C0724" w:rsidP="00D252C4">
            <w:r>
              <w:t>3:0</w:t>
            </w:r>
          </w:p>
        </w:tc>
        <w:tc>
          <w:tcPr>
            <w:tcW w:w="864" w:type="dxa"/>
          </w:tcPr>
          <w:p w:rsidR="005C0724" w:rsidRDefault="005C0724" w:rsidP="00D252C4">
            <w:r>
              <w:t>RW</w:t>
            </w:r>
          </w:p>
        </w:tc>
        <w:tc>
          <w:tcPr>
            <w:tcW w:w="5040" w:type="dxa"/>
          </w:tcPr>
          <w:p w:rsidR="005C0724" w:rsidRDefault="005C0724" w:rsidP="00D252C4">
            <w:r>
              <w:t>FIFO threshold for generating IRQ of ADC channel 8</w:t>
            </w:r>
          </w:p>
        </w:tc>
        <w:tc>
          <w:tcPr>
            <w:tcW w:w="1008" w:type="dxa"/>
          </w:tcPr>
          <w:p w:rsidR="005C0724" w:rsidRDefault="005C0724" w:rsidP="00D252C4">
            <w:r>
              <w:t>4'h8</w:t>
            </w:r>
          </w:p>
        </w:tc>
      </w:tr>
    </w:tbl>
    <w:p w:rsidR="005C0724" w:rsidRDefault="005C0724" w:rsidP="005C0724">
      <w:pPr>
        <w:pStyle w:val="3"/>
        <w:spacing w:before="156" w:after="156"/>
        <w:ind w:left="964" w:hanging="964"/>
      </w:pPr>
      <w:r>
        <w:t>ADC_FIFO_DATA_CNT0</w:t>
      </w:r>
    </w:p>
    <w:p w:rsidR="005C0724" w:rsidRDefault="005C0724" w:rsidP="005C0724">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rdata_cnt_</w:t>
            </w:r>
            <w:r>
              <w:lastRenderedPageBreak/>
              <w:t>ch7</w:t>
            </w:r>
          </w:p>
        </w:tc>
        <w:tc>
          <w:tcPr>
            <w:tcW w:w="1008" w:type="dxa"/>
          </w:tcPr>
          <w:p w:rsidR="005C0724" w:rsidRDefault="005C0724" w:rsidP="00D252C4">
            <w:r>
              <w:lastRenderedPageBreak/>
              <w:t>31:28</w:t>
            </w:r>
          </w:p>
        </w:tc>
        <w:tc>
          <w:tcPr>
            <w:tcW w:w="864" w:type="dxa"/>
          </w:tcPr>
          <w:p w:rsidR="005C0724" w:rsidRDefault="005C0724" w:rsidP="00D252C4">
            <w:r>
              <w:t>RO</w:t>
            </w:r>
          </w:p>
        </w:tc>
        <w:tc>
          <w:tcPr>
            <w:tcW w:w="5040" w:type="dxa"/>
          </w:tcPr>
          <w:p w:rsidR="005C0724" w:rsidRDefault="005C0724" w:rsidP="00D252C4">
            <w:r>
              <w:t>number of ADC data in fifo of ADC channel 7</w:t>
            </w:r>
          </w:p>
        </w:tc>
        <w:tc>
          <w:tcPr>
            <w:tcW w:w="1008" w:type="dxa"/>
          </w:tcPr>
          <w:p w:rsidR="005C0724" w:rsidRDefault="005C0724" w:rsidP="00D252C4">
            <w:r>
              <w:t>4'h0</w:t>
            </w:r>
          </w:p>
        </w:tc>
      </w:tr>
      <w:tr w:rsidR="005C0724" w:rsidTr="00D252C4">
        <w:tc>
          <w:tcPr>
            <w:tcW w:w="1440" w:type="dxa"/>
          </w:tcPr>
          <w:p w:rsidR="005C0724" w:rsidRDefault="005C0724" w:rsidP="00D252C4">
            <w:r>
              <w:lastRenderedPageBreak/>
              <w:t>rdata_cnt_ch6</w:t>
            </w:r>
          </w:p>
        </w:tc>
        <w:tc>
          <w:tcPr>
            <w:tcW w:w="1008" w:type="dxa"/>
          </w:tcPr>
          <w:p w:rsidR="005C0724" w:rsidRDefault="005C0724" w:rsidP="00D252C4">
            <w:r>
              <w:t>27:24</w:t>
            </w:r>
          </w:p>
        </w:tc>
        <w:tc>
          <w:tcPr>
            <w:tcW w:w="864" w:type="dxa"/>
          </w:tcPr>
          <w:p w:rsidR="005C0724" w:rsidRDefault="005C0724" w:rsidP="00D252C4">
            <w:r>
              <w:t>RO</w:t>
            </w:r>
          </w:p>
        </w:tc>
        <w:tc>
          <w:tcPr>
            <w:tcW w:w="5040" w:type="dxa"/>
          </w:tcPr>
          <w:p w:rsidR="005C0724" w:rsidRDefault="005C0724" w:rsidP="00D252C4">
            <w:r>
              <w:t>number of ADC data in fifo of ADC channel 6</w:t>
            </w:r>
          </w:p>
        </w:tc>
        <w:tc>
          <w:tcPr>
            <w:tcW w:w="1008" w:type="dxa"/>
          </w:tcPr>
          <w:p w:rsidR="005C0724" w:rsidRDefault="005C0724" w:rsidP="00D252C4">
            <w:r>
              <w:t>4'h0</w:t>
            </w:r>
          </w:p>
        </w:tc>
      </w:tr>
      <w:tr w:rsidR="005C0724" w:rsidTr="00D252C4">
        <w:tc>
          <w:tcPr>
            <w:tcW w:w="1440" w:type="dxa"/>
          </w:tcPr>
          <w:p w:rsidR="005C0724" w:rsidRDefault="005C0724" w:rsidP="00D252C4">
            <w:r>
              <w:t>rdata_cnt_ch5</w:t>
            </w:r>
          </w:p>
        </w:tc>
        <w:tc>
          <w:tcPr>
            <w:tcW w:w="1008" w:type="dxa"/>
          </w:tcPr>
          <w:p w:rsidR="005C0724" w:rsidRDefault="005C0724" w:rsidP="00D252C4">
            <w:r>
              <w:t>23:20</w:t>
            </w:r>
          </w:p>
        </w:tc>
        <w:tc>
          <w:tcPr>
            <w:tcW w:w="864" w:type="dxa"/>
          </w:tcPr>
          <w:p w:rsidR="005C0724" w:rsidRDefault="005C0724" w:rsidP="00D252C4">
            <w:r>
              <w:t>RO</w:t>
            </w:r>
          </w:p>
        </w:tc>
        <w:tc>
          <w:tcPr>
            <w:tcW w:w="5040" w:type="dxa"/>
          </w:tcPr>
          <w:p w:rsidR="005C0724" w:rsidRDefault="005C0724" w:rsidP="00D252C4">
            <w:r>
              <w:t>number of ADC data in fifo of ADC channel 5</w:t>
            </w:r>
          </w:p>
        </w:tc>
        <w:tc>
          <w:tcPr>
            <w:tcW w:w="1008" w:type="dxa"/>
          </w:tcPr>
          <w:p w:rsidR="005C0724" w:rsidRDefault="005C0724" w:rsidP="00D252C4">
            <w:r>
              <w:t>4'h0</w:t>
            </w:r>
          </w:p>
        </w:tc>
      </w:tr>
      <w:tr w:rsidR="005C0724" w:rsidTr="00D252C4">
        <w:tc>
          <w:tcPr>
            <w:tcW w:w="1440" w:type="dxa"/>
          </w:tcPr>
          <w:p w:rsidR="005C0724" w:rsidRDefault="005C0724" w:rsidP="00D252C4">
            <w:r>
              <w:t>rdata_cnt_ch4</w:t>
            </w:r>
          </w:p>
        </w:tc>
        <w:tc>
          <w:tcPr>
            <w:tcW w:w="1008" w:type="dxa"/>
          </w:tcPr>
          <w:p w:rsidR="005C0724" w:rsidRDefault="005C0724" w:rsidP="00D252C4">
            <w:r>
              <w:t>19:16</w:t>
            </w:r>
          </w:p>
        </w:tc>
        <w:tc>
          <w:tcPr>
            <w:tcW w:w="864" w:type="dxa"/>
          </w:tcPr>
          <w:p w:rsidR="005C0724" w:rsidRDefault="005C0724" w:rsidP="00D252C4">
            <w:r>
              <w:t>RO</w:t>
            </w:r>
          </w:p>
        </w:tc>
        <w:tc>
          <w:tcPr>
            <w:tcW w:w="5040" w:type="dxa"/>
          </w:tcPr>
          <w:p w:rsidR="005C0724" w:rsidRDefault="005C0724" w:rsidP="00D252C4">
            <w:r>
              <w:t>number of ADC data in fifo of ADC channel 4</w:t>
            </w:r>
          </w:p>
        </w:tc>
        <w:tc>
          <w:tcPr>
            <w:tcW w:w="1008" w:type="dxa"/>
          </w:tcPr>
          <w:p w:rsidR="005C0724" w:rsidRDefault="005C0724" w:rsidP="00D252C4">
            <w:r>
              <w:t>4'h0</w:t>
            </w:r>
          </w:p>
        </w:tc>
      </w:tr>
      <w:tr w:rsidR="005C0724" w:rsidTr="00D252C4">
        <w:tc>
          <w:tcPr>
            <w:tcW w:w="1440" w:type="dxa"/>
          </w:tcPr>
          <w:p w:rsidR="005C0724" w:rsidRDefault="005C0724" w:rsidP="00D252C4">
            <w:r>
              <w:t>rdata_cnt_ch3</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number of ADC data in fifo of ADC channel 3</w:t>
            </w:r>
          </w:p>
        </w:tc>
        <w:tc>
          <w:tcPr>
            <w:tcW w:w="1008" w:type="dxa"/>
          </w:tcPr>
          <w:p w:rsidR="005C0724" w:rsidRDefault="005C0724" w:rsidP="00D252C4">
            <w:r>
              <w:t>4'h0</w:t>
            </w:r>
          </w:p>
        </w:tc>
      </w:tr>
      <w:tr w:rsidR="005C0724" w:rsidTr="00D252C4">
        <w:tc>
          <w:tcPr>
            <w:tcW w:w="1440" w:type="dxa"/>
          </w:tcPr>
          <w:p w:rsidR="005C0724" w:rsidRDefault="005C0724" w:rsidP="00D252C4">
            <w:r>
              <w:t>rdata_cnt_ch2</w:t>
            </w:r>
          </w:p>
        </w:tc>
        <w:tc>
          <w:tcPr>
            <w:tcW w:w="1008" w:type="dxa"/>
          </w:tcPr>
          <w:p w:rsidR="005C0724" w:rsidRDefault="005C0724" w:rsidP="00D252C4">
            <w:r>
              <w:t>11:8</w:t>
            </w:r>
          </w:p>
        </w:tc>
        <w:tc>
          <w:tcPr>
            <w:tcW w:w="864" w:type="dxa"/>
          </w:tcPr>
          <w:p w:rsidR="005C0724" w:rsidRDefault="005C0724" w:rsidP="00D252C4">
            <w:r>
              <w:t>RO</w:t>
            </w:r>
          </w:p>
        </w:tc>
        <w:tc>
          <w:tcPr>
            <w:tcW w:w="5040" w:type="dxa"/>
          </w:tcPr>
          <w:p w:rsidR="005C0724" w:rsidRDefault="005C0724" w:rsidP="00D252C4">
            <w:r>
              <w:t>number of ADC data in fifo of ADC channel 2</w:t>
            </w:r>
          </w:p>
        </w:tc>
        <w:tc>
          <w:tcPr>
            <w:tcW w:w="1008" w:type="dxa"/>
          </w:tcPr>
          <w:p w:rsidR="005C0724" w:rsidRDefault="005C0724" w:rsidP="00D252C4">
            <w:r>
              <w:t>4'h0</w:t>
            </w:r>
          </w:p>
        </w:tc>
      </w:tr>
      <w:tr w:rsidR="005C0724" w:rsidTr="00D252C4">
        <w:tc>
          <w:tcPr>
            <w:tcW w:w="1440" w:type="dxa"/>
          </w:tcPr>
          <w:p w:rsidR="005C0724" w:rsidRDefault="005C0724" w:rsidP="00D252C4">
            <w:r>
              <w:t>rdata_cnt_ch1</w:t>
            </w:r>
          </w:p>
        </w:tc>
        <w:tc>
          <w:tcPr>
            <w:tcW w:w="1008" w:type="dxa"/>
          </w:tcPr>
          <w:p w:rsidR="005C0724" w:rsidRDefault="005C0724" w:rsidP="00D252C4">
            <w:r>
              <w:t>7:4</w:t>
            </w:r>
          </w:p>
        </w:tc>
        <w:tc>
          <w:tcPr>
            <w:tcW w:w="864" w:type="dxa"/>
          </w:tcPr>
          <w:p w:rsidR="005C0724" w:rsidRDefault="005C0724" w:rsidP="00D252C4">
            <w:r>
              <w:t>RO</w:t>
            </w:r>
          </w:p>
        </w:tc>
        <w:tc>
          <w:tcPr>
            <w:tcW w:w="5040" w:type="dxa"/>
          </w:tcPr>
          <w:p w:rsidR="005C0724" w:rsidRDefault="005C0724" w:rsidP="00D252C4">
            <w:r>
              <w:t>number of ADC data in fifo of ADC channel 1</w:t>
            </w:r>
          </w:p>
        </w:tc>
        <w:tc>
          <w:tcPr>
            <w:tcW w:w="1008" w:type="dxa"/>
          </w:tcPr>
          <w:p w:rsidR="005C0724" w:rsidRDefault="005C0724" w:rsidP="00D252C4">
            <w:r>
              <w:t>4'h0</w:t>
            </w:r>
          </w:p>
        </w:tc>
      </w:tr>
      <w:tr w:rsidR="005C0724" w:rsidTr="00D252C4">
        <w:tc>
          <w:tcPr>
            <w:tcW w:w="1440" w:type="dxa"/>
          </w:tcPr>
          <w:p w:rsidR="005C0724" w:rsidRDefault="005C0724" w:rsidP="00D252C4">
            <w:r>
              <w:t>rdata_cnt_ch0</w:t>
            </w:r>
          </w:p>
        </w:tc>
        <w:tc>
          <w:tcPr>
            <w:tcW w:w="1008" w:type="dxa"/>
          </w:tcPr>
          <w:p w:rsidR="005C0724" w:rsidRDefault="005C0724" w:rsidP="00D252C4">
            <w:r>
              <w:t>3:0</w:t>
            </w:r>
          </w:p>
        </w:tc>
        <w:tc>
          <w:tcPr>
            <w:tcW w:w="864" w:type="dxa"/>
          </w:tcPr>
          <w:p w:rsidR="005C0724" w:rsidRDefault="005C0724" w:rsidP="00D252C4">
            <w:r>
              <w:t>RO</w:t>
            </w:r>
          </w:p>
        </w:tc>
        <w:tc>
          <w:tcPr>
            <w:tcW w:w="5040" w:type="dxa"/>
          </w:tcPr>
          <w:p w:rsidR="005C0724" w:rsidRDefault="005C0724" w:rsidP="00D252C4">
            <w:r>
              <w:t>number of ADC data in fifo of ADC channel 0</w:t>
            </w:r>
          </w:p>
        </w:tc>
        <w:tc>
          <w:tcPr>
            <w:tcW w:w="1008" w:type="dxa"/>
          </w:tcPr>
          <w:p w:rsidR="005C0724" w:rsidRDefault="005C0724" w:rsidP="00D252C4">
            <w:r>
              <w:t>4'h0</w:t>
            </w:r>
          </w:p>
        </w:tc>
      </w:tr>
    </w:tbl>
    <w:p w:rsidR="005C0724" w:rsidRDefault="005C0724" w:rsidP="005C0724">
      <w:pPr>
        <w:pStyle w:val="3"/>
        <w:spacing w:before="156" w:after="156"/>
        <w:ind w:left="964" w:hanging="964"/>
      </w:pPr>
      <w:r>
        <w:t>ADC_FIFO_DATA_CNT1</w:t>
      </w:r>
    </w:p>
    <w:p w:rsidR="005C0724" w:rsidRDefault="005C0724" w:rsidP="005C0724">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rdata_cnt_ch13</w:t>
            </w:r>
          </w:p>
        </w:tc>
        <w:tc>
          <w:tcPr>
            <w:tcW w:w="1008" w:type="dxa"/>
          </w:tcPr>
          <w:p w:rsidR="005C0724" w:rsidRDefault="005C0724" w:rsidP="00D252C4">
            <w:r>
              <w:t>23:20</w:t>
            </w:r>
          </w:p>
        </w:tc>
        <w:tc>
          <w:tcPr>
            <w:tcW w:w="864" w:type="dxa"/>
          </w:tcPr>
          <w:p w:rsidR="005C0724" w:rsidRDefault="005C0724" w:rsidP="00D252C4">
            <w:r>
              <w:t>RO</w:t>
            </w:r>
          </w:p>
        </w:tc>
        <w:tc>
          <w:tcPr>
            <w:tcW w:w="5040" w:type="dxa"/>
          </w:tcPr>
          <w:p w:rsidR="005C0724" w:rsidRDefault="005C0724" w:rsidP="00D252C4">
            <w:r>
              <w:t>number of ADC data in fifo of ADC channel 13</w:t>
            </w:r>
          </w:p>
        </w:tc>
        <w:tc>
          <w:tcPr>
            <w:tcW w:w="1008" w:type="dxa"/>
          </w:tcPr>
          <w:p w:rsidR="005C0724" w:rsidRDefault="005C0724" w:rsidP="00D252C4">
            <w:r>
              <w:t>4'h0</w:t>
            </w:r>
          </w:p>
        </w:tc>
      </w:tr>
      <w:tr w:rsidR="005C0724" w:rsidTr="00D252C4">
        <w:tc>
          <w:tcPr>
            <w:tcW w:w="1440" w:type="dxa"/>
          </w:tcPr>
          <w:p w:rsidR="005C0724" w:rsidRDefault="005C0724" w:rsidP="00D252C4">
            <w:r>
              <w:t>rdata_cnt_ch12</w:t>
            </w:r>
          </w:p>
        </w:tc>
        <w:tc>
          <w:tcPr>
            <w:tcW w:w="1008" w:type="dxa"/>
          </w:tcPr>
          <w:p w:rsidR="005C0724" w:rsidRDefault="005C0724" w:rsidP="00D252C4">
            <w:r>
              <w:t>19:16</w:t>
            </w:r>
          </w:p>
        </w:tc>
        <w:tc>
          <w:tcPr>
            <w:tcW w:w="864" w:type="dxa"/>
          </w:tcPr>
          <w:p w:rsidR="005C0724" w:rsidRDefault="005C0724" w:rsidP="00D252C4">
            <w:r>
              <w:t>RO</w:t>
            </w:r>
          </w:p>
        </w:tc>
        <w:tc>
          <w:tcPr>
            <w:tcW w:w="5040" w:type="dxa"/>
          </w:tcPr>
          <w:p w:rsidR="005C0724" w:rsidRDefault="005C0724" w:rsidP="00D252C4">
            <w:r>
              <w:t>number of ADC data in fifo of ADC channel 12</w:t>
            </w:r>
          </w:p>
        </w:tc>
        <w:tc>
          <w:tcPr>
            <w:tcW w:w="1008" w:type="dxa"/>
          </w:tcPr>
          <w:p w:rsidR="005C0724" w:rsidRDefault="005C0724" w:rsidP="00D252C4">
            <w:r>
              <w:t>4'h0</w:t>
            </w:r>
          </w:p>
        </w:tc>
      </w:tr>
      <w:tr w:rsidR="005C0724" w:rsidTr="00D252C4">
        <w:tc>
          <w:tcPr>
            <w:tcW w:w="1440" w:type="dxa"/>
          </w:tcPr>
          <w:p w:rsidR="005C0724" w:rsidRDefault="005C0724" w:rsidP="00D252C4">
            <w:r>
              <w:t>rdata_cnt_ch11</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number of ADC data in fifo of ADC channel 11</w:t>
            </w:r>
          </w:p>
        </w:tc>
        <w:tc>
          <w:tcPr>
            <w:tcW w:w="1008" w:type="dxa"/>
          </w:tcPr>
          <w:p w:rsidR="005C0724" w:rsidRDefault="005C0724" w:rsidP="00D252C4">
            <w:r>
              <w:t>4'h0</w:t>
            </w:r>
          </w:p>
        </w:tc>
      </w:tr>
      <w:tr w:rsidR="005C0724" w:rsidTr="00D252C4">
        <w:tc>
          <w:tcPr>
            <w:tcW w:w="1440" w:type="dxa"/>
          </w:tcPr>
          <w:p w:rsidR="005C0724" w:rsidRDefault="005C0724" w:rsidP="00D252C4">
            <w:r>
              <w:t>rdata_cnt_ch10</w:t>
            </w:r>
          </w:p>
        </w:tc>
        <w:tc>
          <w:tcPr>
            <w:tcW w:w="1008" w:type="dxa"/>
          </w:tcPr>
          <w:p w:rsidR="005C0724" w:rsidRDefault="005C0724" w:rsidP="00D252C4">
            <w:r>
              <w:t>11:8</w:t>
            </w:r>
          </w:p>
        </w:tc>
        <w:tc>
          <w:tcPr>
            <w:tcW w:w="864" w:type="dxa"/>
          </w:tcPr>
          <w:p w:rsidR="005C0724" w:rsidRDefault="005C0724" w:rsidP="00D252C4">
            <w:r>
              <w:t>RO</w:t>
            </w:r>
          </w:p>
        </w:tc>
        <w:tc>
          <w:tcPr>
            <w:tcW w:w="5040" w:type="dxa"/>
          </w:tcPr>
          <w:p w:rsidR="005C0724" w:rsidRDefault="005C0724" w:rsidP="00D252C4">
            <w:r>
              <w:t>number of ADC data in fifo of ADC channel 10</w:t>
            </w:r>
          </w:p>
        </w:tc>
        <w:tc>
          <w:tcPr>
            <w:tcW w:w="1008" w:type="dxa"/>
          </w:tcPr>
          <w:p w:rsidR="005C0724" w:rsidRDefault="005C0724" w:rsidP="00D252C4">
            <w:r>
              <w:t>4'h0</w:t>
            </w:r>
          </w:p>
        </w:tc>
      </w:tr>
      <w:tr w:rsidR="005C0724" w:rsidTr="00D252C4">
        <w:tc>
          <w:tcPr>
            <w:tcW w:w="1440" w:type="dxa"/>
          </w:tcPr>
          <w:p w:rsidR="005C0724" w:rsidRDefault="005C0724" w:rsidP="00D252C4">
            <w:r>
              <w:t>rdata_cnt_ch9</w:t>
            </w:r>
          </w:p>
        </w:tc>
        <w:tc>
          <w:tcPr>
            <w:tcW w:w="1008" w:type="dxa"/>
          </w:tcPr>
          <w:p w:rsidR="005C0724" w:rsidRDefault="005C0724" w:rsidP="00D252C4">
            <w:r>
              <w:t>7:4</w:t>
            </w:r>
          </w:p>
        </w:tc>
        <w:tc>
          <w:tcPr>
            <w:tcW w:w="864" w:type="dxa"/>
          </w:tcPr>
          <w:p w:rsidR="005C0724" w:rsidRDefault="005C0724" w:rsidP="00D252C4">
            <w:r>
              <w:t>RO</w:t>
            </w:r>
          </w:p>
        </w:tc>
        <w:tc>
          <w:tcPr>
            <w:tcW w:w="5040" w:type="dxa"/>
          </w:tcPr>
          <w:p w:rsidR="005C0724" w:rsidRDefault="005C0724" w:rsidP="00D252C4">
            <w:r>
              <w:t>number of ADC data in fifo of ADC channel 9</w:t>
            </w:r>
          </w:p>
        </w:tc>
        <w:tc>
          <w:tcPr>
            <w:tcW w:w="1008" w:type="dxa"/>
          </w:tcPr>
          <w:p w:rsidR="005C0724" w:rsidRDefault="005C0724" w:rsidP="00D252C4">
            <w:r>
              <w:t>4'h0</w:t>
            </w:r>
          </w:p>
        </w:tc>
      </w:tr>
      <w:tr w:rsidR="005C0724" w:rsidTr="00D252C4">
        <w:tc>
          <w:tcPr>
            <w:tcW w:w="1440" w:type="dxa"/>
          </w:tcPr>
          <w:p w:rsidR="005C0724" w:rsidRDefault="005C0724" w:rsidP="00D252C4">
            <w:r>
              <w:t>rdata_cnt_ch8</w:t>
            </w:r>
          </w:p>
        </w:tc>
        <w:tc>
          <w:tcPr>
            <w:tcW w:w="1008" w:type="dxa"/>
          </w:tcPr>
          <w:p w:rsidR="005C0724" w:rsidRDefault="005C0724" w:rsidP="00D252C4">
            <w:r>
              <w:t>3:0</w:t>
            </w:r>
          </w:p>
        </w:tc>
        <w:tc>
          <w:tcPr>
            <w:tcW w:w="864" w:type="dxa"/>
          </w:tcPr>
          <w:p w:rsidR="005C0724" w:rsidRDefault="005C0724" w:rsidP="00D252C4">
            <w:r>
              <w:t>RO</w:t>
            </w:r>
          </w:p>
        </w:tc>
        <w:tc>
          <w:tcPr>
            <w:tcW w:w="5040" w:type="dxa"/>
          </w:tcPr>
          <w:p w:rsidR="005C0724" w:rsidRDefault="005C0724" w:rsidP="00D252C4">
            <w:r>
              <w:t>number of ADC data in fifo of ADC channel 8</w:t>
            </w:r>
          </w:p>
        </w:tc>
        <w:tc>
          <w:tcPr>
            <w:tcW w:w="1008" w:type="dxa"/>
          </w:tcPr>
          <w:p w:rsidR="005C0724" w:rsidRDefault="005C0724" w:rsidP="00D252C4">
            <w:r>
              <w:t>4'h0</w:t>
            </w:r>
          </w:p>
        </w:tc>
      </w:tr>
    </w:tbl>
    <w:p w:rsidR="005C0724" w:rsidRDefault="005C0724" w:rsidP="005C0724">
      <w:pPr>
        <w:pStyle w:val="3"/>
        <w:spacing w:before="156" w:after="156"/>
        <w:ind w:left="964" w:hanging="964"/>
      </w:pPr>
      <w:r>
        <w:lastRenderedPageBreak/>
        <w:t>ADC_OFFSET_A</w:t>
      </w:r>
    </w:p>
    <w:p w:rsidR="005C0724" w:rsidRDefault="005C0724" w:rsidP="005C0724">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cal_offset_a1</w:t>
            </w:r>
          </w:p>
        </w:tc>
        <w:tc>
          <w:tcPr>
            <w:tcW w:w="1008" w:type="dxa"/>
          </w:tcPr>
          <w:p w:rsidR="005C0724" w:rsidRDefault="005C0724" w:rsidP="00D252C4">
            <w:r>
              <w:t>23:16</w:t>
            </w:r>
          </w:p>
        </w:tc>
        <w:tc>
          <w:tcPr>
            <w:tcW w:w="864" w:type="dxa"/>
          </w:tcPr>
          <w:p w:rsidR="005C0724" w:rsidRDefault="005C0724" w:rsidP="00D252C4">
            <w:r>
              <w:t>RW</w:t>
            </w:r>
          </w:p>
        </w:tc>
        <w:tc>
          <w:tcPr>
            <w:tcW w:w="5040" w:type="dxa"/>
          </w:tcPr>
          <w:p w:rsidR="005C0724" w:rsidRDefault="005C0724" w:rsidP="00D252C4">
            <w:r>
              <w:t>calibration offset for VREF=1/2 VDDIO, and VIN amplifier on</w:t>
            </w:r>
            <w:r>
              <w:br/>
              <w:t>bit7: sign</w:t>
            </w:r>
            <w:r>
              <w:br/>
              <w:t>bit6: 32 LSBs</w:t>
            </w:r>
            <w:r>
              <w:br/>
              <w:t>bit5: 16 LSBs</w:t>
            </w:r>
            <w:r>
              <w:br/>
              <w:t>bit4: 8 LSBs</w:t>
            </w:r>
            <w:r>
              <w:br/>
              <w:t>bit3: 4 LSBs</w:t>
            </w:r>
            <w:r>
              <w:br/>
              <w:t>bit2: 2 LSBs</w:t>
            </w:r>
            <w:r>
              <w:br/>
              <w:t>bit1: 1 LSB</w:t>
            </w:r>
            <w:r>
              <w:br/>
              <w:t>bit0: 0.5 LSB</w:t>
            </w:r>
            <w:r>
              <w:br/>
              <w:t>the offset range</w:t>
            </w:r>
            <w:r>
              <w:t>：</w:t>
            </w:r>
            <w:r>
              <w:t>+/- 63.5 LSBs</w:t>
            </w:r>
          </w:p>
        </w:tc>
        <w:tc>
          <w:tcPr>
            <w:tcW w:w="1008" w:type="dxa"/>
          </w:tcPr>
          <w:p w:rsidR="005C0724" w:rsidRDefault="005C0724" w:rsidP="00D252C4">
            <w:r>
              <w:t>8'h0</w:t>
            </w:r>
          </w:p>
        </w:tc>
      </w:tr>
      <w:tr w:rsidR="005C0724" w:rsidTr="00D252C4">
        <w:tc>
          <w:tcPr>
            <w:tcW w:w="1440" w:type="dxa"/>
          </w:tcPr>
          <w:p w:rsidR="005C0724" w:rsidRDefault="005C0724" w:rsidP="00D252C4">
            <w:r>
              <w:t>Reserved</w:t>
            </w:r>
          </w:p>
        </w:tc>
        <w:tc>
          <w:tcPr>
            <w:tcW w:w="1008" w:type="dxa"/>
          </w:tcPr>
          <w:p w:rsidR="005C0724" w:rsidRDefault="005C0724" w:rsidP="00D252C4">
            <w:r>
              <w:t>15:8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cal_offset_a0</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calibration offset for VREF=1/2 VDDIO, and VIN amplifier off</w:t>
            </w:r>
            <w:r>
              <w:br/>
              <w:t>bit7: sign</w:t>
            </w:r>
            <w:r>
              <w:br/>
              <w:t>bit6: 32 LSBs</w:t>
            </w:r>
            <w:r>
              <w:br/>
              <w:t>bit5: 16 LSBs</w:t>
            </w:r>
            <w:r>
              <w:br/>
              <w:t>bit4: 8 LSBs</w:t>
            </w:r>
            <w:r>
              <w:br/>
              <w:t>bit3: 4 LSBs</w:t>
            </w:r>
            <w:r>
              <w:br/>
              <w:t>bit2: 2 LSBs</w:t>
            </w:r>
            <w:r>
              <w:br/>
              <w:t>bit1: 1 LSB</w:t>
            </w:r>
            <w:r>
              <w:br/>
              <w:t>bit0: 0.5 LSB</w:t>
            </w:r>
            <w:r>
              <w:br/>
              <w:t>the offset range</w:t>
            </w:r>
            <w:r>
              <w:t>：</w:t>
            </w:r>
            <w:r>
              <w:t>+/- 63.5 LSBs</w:t>
            </w:r>
          </w:p>
        </w:tc>
        <w:tc>
          <w:tcPr>
            <w:tcW w:w="1008" w:type="dxa"/>
          </w:tcPr>
          <w:p w:rsidR="005C0724" w:rsidRDefault="005C0724" w:rsidP="00D252C4">
            <w:r>
              <w:t>8'h0</w:t>
            </w:r>
          </w:p>
        </w:tc>
      </w:tr>
    </w:tbl>
    <w:p w:rsidR="005C0724" w:rsidRDefault="005C0724" w:rsidP="005C0724">
      <w:pPr>
        <w:pStyle w:val="3"/>
        <w:spacing w:before="156" w:after="156"/>
        <w:ind w:left="964" w:hanging="964"/>
      </w:pPr>
      <w:r>
        <w:t>ADC_GAIN_A</w:t>
      </w:r>
    </w:p>
    <w:p w:rsidR="005C0724" w:rsidRDefault="005C0724" w:rsidP="005C0724">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31:16</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16'h0</w:t>
            </w:r>
          </w:p>
        </w:tc>
      </w:tr>
      <w:tr w:rsidR="005C0724" w:rsidTr="00D252C4">
        <w:tc>
          <w:tcPr>
            <w:tcW w:w="1440" w:type="dxa"/>
          </w:tcPr>
          <w:p w:rsidR="005C0724" w:rsidRDefault="005C0724" w:rsidP="00D252C4">
            <w:r>
              <w:t>cal_gain_a</w:t>
            </w:r>
          </w:p>
        </w:tc>
        <w:tc>
          <w:tcPr>
            <w:tcW w:w="1008" w:type="dxa"/>
          </w:tcPr>
          <w:p w:rsidR="005C0724" w:rsidRDefault="005C0724" w:rsidP="00D252C4">
            <w:r>
              <w:t>15:0</w:t>
            </w:r>
          </w:p>
        </w:tc>
        <w:tc>
          <w:tcPr>
            <w:tcW w:w="864" w:type="dxa"/>
          </w:tcPr>
          <w:p w:rsidR="005C0724" w:rsidRDefault="005C0724" w:rsidP="00D252C4">
            <w:r>
              <w:t>RW</w:t>
            </w:r>
          </w:p>
        </w:tc>
        <w:tc>
          <w:tcPr>
            <w:tcW w:w="5040" w:type="dxa"/>
          </w:tcPr>
          <w:p w:rsidR="005C0724" w:rsidRDefault="005C0724" w:rsidP="00D252C4">
            <w:r>
              <w:t>calibration gain for VREF=1/2 VDDIO  (the same gain for VIN amplifier on/off )</w:t>
            </w:r>
            <w:r>
              <w:br/>
              <w:t>bit15: sign</w:t>
            </w:r>
            <w:r>
              <w:br/>
            </w:r>
            <w:r>
              <w:lastRenderedPageBreak/>
              <w:t>bit14-0: lower 15 bits of 19-bit fraction</w:t>
            </w:r>
            <w:r>
              <w:br/>
              <w:t>the gain range: +/- 6.25%</w:t>
            </w:r>
            <w:r>
              <w:br/>
              <w:t>exampls:</w:t>
            </w:r>
            <w:r>
              <w:br/>
              <w:t>for 3.1%, cal_gain = (0.031 * (2**19))=0x3f7d</w:t>
            </w:r>
          </w:p>
        </w:tc>
        <w:tc>
          <w:tcPr>
            <w:tcW w:w="1008" w:type="dxa"/>
          </w:tcPr>
          <w:p w:rsidR="005C0724" w:rsidRDefault="005C0724" w:rsidP="00D252C4">
            <w:r>
              <w:lastRenderedPageBreak/>
              <w:t>16'h0</w:t>
            </w:r>
          </w:p>
        </w:tc>
      </w:tr>
    </w:tbl>
    <w:p w:rsidR="005C0724" w:rsidRDefault="005C0724" w:rsidP="005C0724">
      <w:pPr>
        <w:pStyle w:val="3"/>
        <w:spacing w:before="156" w:after="156"/>
        <w:ind w:left="964" w:hanging="964"/>
      </w:pPr>
      <w:r>
        <w:lastRenderedPageBreak/>
        <w:t>ADC_OFFSET_B</w:t>
      </w:r>
    </w:p>
    <w:p w:rsidR="005C0724" w:rsidRDefault="005C0724" w:rsidP="005C0724">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cal_offset_b1</w:t>
            </w:r>
          </w:p>
        </w:tc>
        <w:tc>
          <w:tcPr>
            <w:tcW w:w="1008" w:type="dxa"/>
          </w:tcPr>
          <w:p w:rsidR="005C0724" w:rsidRDefault="005C0724" w:rsidP="00D252C4">
            <w:r>
              <w:t>23:16</w:t>
            </w:r>
          </w:p>
        </w:tc>
        <w:tc>
          <w:tcPr>
            <w:tcW w:w="864" w:type="dxa"/>
          </w:tcPr>
          <w:p w:rsidR="005C0724" w:rsidRDefault="005C0724" w:rsidP="00D252C4">
            <w:r>
              <w:t>RW</w:t>
            </w:r>
          </w:p>
        </w:tc>
        <w:tc>
          <w:tcPr>
            <w:tcW w:w="5040" w:type="dxa"/>
          </w:tcPr>
          <w:p w:rsidR="005C0724" w:rsidRDefault="005C0724" w:rsidP="00D252C4">
            <w:r>
              <w:t>calibration offset for VREF=VREF_V1P25, and VIN amplifier on</w:t>
            </w:r>
            <w:r>
              <w:br/>
              <w:t>bit7: sign</w:t>
            </w:r>
            <w:r>
              <w:br/>
              <w:t>bit6: 32 LSBs</w:t>
            </w:r>
            <w:r>
              <w:br/>
              <w:t>bit5: 16 LSBs</w:t>
            </w:r>
            <w:r>
              <w:br/>
              <w:t>bit4: 8 LSBs</w:t>
            </w:r>
            <w:r>
              <w:br/>
              <w:t>bit3: 4 LSBs</w:t>
            </w:r>
            <w:r>
              <w:br/>
              <w:t>bit2: 2 LSBs</w:t>
            </w:r>
            <w:r>
              <w:br/>
              <w:t>bit1: 1 LSB</w:t>
            </w:r>
            <w:r>
              <w:br/>
              <w:t>bit0: 0.5 LSB</w:t>
            </w:r>
            <w:r>
              <w:br/>
              <w:t>the offset range</w:t>
            </w:r>
            <w:r>
              <w:t>：</w:t>
            </w:r>
            <w:r>
              <w:t>+/- 63.5 LSBs</w:t>
            </w:r>
          </w:p>
        </w:tc>
        <w:tc>
          <w:tcPr>
            <w:tcW w:w="1008" w:type="dxa"/>
          </w:tcPr>
          <w:p w:rsidR="005C0724" w:rsidRDefault="005C0724" w:rsidP="00D252C4">
            <w:r>
              <w:t>8'h0</w:t>
            </w:r>
          </w:p>
        </w:tc>
      </w:tr>
      <w:tr w:rsidR="005C0724" w:rsidTr="00D252C4">
        <w:tc>
          <w:tcPr>
            <w:tcW w:w="1440" w:type="dxa"/>
          </w:tcPr>
          <w:p w:rsidR="005C0724" w:rsidRDefault="005C0724" w:rsidP="00D252C4">
            <w:r>
              <w:t>Reserved</w:t>
            </w:r>
          </w:p>
        </w:tc>
        <w:tc>
          <w:tcPr>
            <w:tcW w:w="1008" w:type="dxa"/>
          </w:tcPr>
          <w:p w:rsidR="005C0724" w:rsidRDefault="005C0724" w:rsidP="00D252C4">
            <w:r>
              <w:t>15:8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cal_offset_b0</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calibration offset for VREF=VREF_V1P25, and VIN amplifier off</w:t>
            </w:r>
            <w:r>
              <w:br/>
              <w:t>bit7: sign</w:t>
            </w:r>
            <w:r>
              <w:br/>
              <w:t>bit6: 32 LSBs</w:t>
            </w:r>
            <w:r>
              <w:br/>
              <w:t>bit5: 16 LSBs</w:t>
            </w:r>
            <w:r>
              <w:br/>
              <w:t>bit4: 8 LSBs</w:t>
            </w:r>
            <w:r>
              <w:br/>
              <w:t>bit3: 4 LSBs</w:t>
            </w:r>
            <w:r>
              <w:br/>
              <w:t>bit2: 2 LSBs</w:t>
            </w:r>
            <w:r>
              <w:br/>
              <w:t>bit1: 1 LSB</w:t>
            </w:r>
            <w:r>
              <w:br/>
              <w:t>bit0: 0.5 LSB</w:t>
            </w:r>
            <w:r>
              <w:br/>
              <w:t>the offset range</w:t>
            </w:r>
            <w:r>
              <w:t>：</w:t>
            </w:r>
            <w:r>
              <w:t>+/- 63.5 LSBs</w:t>
            </w:r>
          </w:p>
        </w:tc>
        <w:tc>
          <w:tcPr>
            <w:tcW w:w="1008" w:type="dxa"/>
          </w:tcPr>
          <w:p w:rsidR="005C0724" w:rsidRDefault="005C0724" w:rsidP="00D252C4">
            <w:r>
              <w:t>8'h0</w:t>
            </w:r>
          </w:p>
        </w:tc>
      </w:tr>
    </w:tbl>
    <w:p w:rsidR="005C0724" w:rsidRDefault="005C0724" w:rsidP="005C0724">
      <w:pPr>
        <w:pStyle w:val="3"/>
        <w:spacing w:before="156" w:after="156"/>
        <w:ind w:left="964" w:hanging="964"/>
      </w:pPr>
      <w:r>
        <w:t>ADC_GAIN_B</w:t>
      </w:r>
    </w:p>
    <w:p w:rsidR="005C0724" w:rsidRDefault="005C0724" w:rsidP="005C0724">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lastRenderedPageBreak/>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31:16</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16'h0</w:t>
            </w:r>
          </w:p>
        </w:tc>
      </w:tr>
      <w:tr w:rsidR="005C0724" w:rsidTr="00D252C4">
        <w:tc>
          <w:tcPr>
            <w:tcW w:w="1440" w:type="dxa"/>
          </w:tcPr>
          <w:p w:rsidR="005C0724" w:rsidRDefault="005C0724" w:rsidP="00D252C4">
            <w:r>
              <w:t>cal_gain_b</w:t>
            </w:r>
          </w:p>
        </w:tc>
        <w:tc>
          <w:tcPr>
            <w:tcW w:w="1008" w:type="dxa"/>
          </w:tcPr>
          <w:p w:rsidR="005C0724" w:rsidRDefault="005C0724" w:rsidP="00D252C4">
            <w:r>
              <w:t>15:0</w:t>
            </w:r>
          </w:p>
        </w:tc>
        <w:tc>
          <w:tcPr>
            <w:tcW w:w="864" w:type="dxa"/>
          </w:tcPr>
          <w:p w:rsidR="005C0724" w:rsidRDefault="005C0724" w:rsidP="00D252C4">
            <w:r>
              <w:t>RW</w:t>
            </w:r>
          </w:p>
        </w:tc>
        <w:tc>
          <w:tcPr>
            <w:tcW w:w="5040" w:type="dxa"/>
          </w:tcPr>
          <w:p w:rsidR="005C0724" w:rsidRDefault="005C0724" w:rsidP="00D252C4">
            <w:r>
              <w:t>calibration gain for VREF=VREF_V1P25  (the same gain for VIN amplifier on/off )</w:t>
            </w:r>
            <w:r>
              <w:br/>
              <w:t>bit15: sign</w:t>
            </w:r>
            <w:r>
              <w:br/>
              <w:t>bit14-0: lower 15 bits of 19-bit fraction</w:t>
            </w:r>
            <w:r>
              <w:br/>
              <w:t>the gain range: +/- 6.25%</w:t>
            </w:r>
            <w:r>
              <w:br/>
              <w:t>exampls:</w:t>
            </w:r>
            <w:r>
              <w:br/>
              <w:t>for 3.1%, cal_gain = (0.031 * (2**19))=0x3f7d</w:t>
            </w:r>
          </w:p>
        </w:tc>
        <w:tc>
          <w:tcPr>
            <w:tcW w:w="1008" w:type="dxa"/>
          </w:tcPr>
          <w:p w:rsidR="005C0724" w:rsidRDefault="005C0724" w:rsidP="00D252C4">
            <w:r>
              <w:t>16'h0</w:t>
            </w:r>
          </w:p>
        </w:tc>
      </w:tr>
    </w:tbl>
    <w:p w:rsidR="005C0724" w:rsidRDefault="005C0724" w:rsidP="005C0724">
      <w:pPr>
        <w:pStyle w:val="3"/>
        <w:spacing w:before="156" w:after="156"/>
        <w:ind w:left="964" w:hanging="964"/>
      </w:pPr>
      <w:r>
        <w:t>ADC_OFFSET_C</w:t>
      </w:r>
    </w:p>
    <w:p w:rsidR="005C0724" w:rsidRDefault="005C0724" w:rsidP="005C0724">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31:24</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cal_offset_c1</w:t>
            </w:r>
          </w:p>
        </w:tc>
        <w:tc>
          <w:tcPr>
            <w:tcW w:w="1008" w:type="dxa"/>
          </w:tcPr>
          <w:p w:rsidR="005C0724" w:rsidRDefault="005C0724" w:rsidP="00D252C4">
            <w:r>
              <w:t>23:16</w:t>
            </w:r>
          </w:p>
        </w:tc>
        <w:tc>
          <w:tcPr>
            <w:tcW w:w="864" w:type="dxa"/>
          </w:tcPr>
          <w:p w:rsidR="005C0724" w:rsidRDefault="005C0724" w:rsidP="00D252C4">
            <w:r>
              <w:t>RW</w:t>
            </w:r>
          </w:p>
        </w:tc>
        <w:tc>
          <w:tcPr>
            <w:tcW w:w="5040" w:type="dxa"/>
          </w:tcPr>
          <w:p w:rsidR="005C0724" w:rsidRDefault="005C0724" w:rsidP="00D252C4">
            <w:r>
              <w:t>calibration offset for VREF=VREF_EXT, and VIN amplifier on</w:t>
            </w:r>
            <w:r>
              <w:br/>
              <w:t>bit7: sign</w:t>
            </w:r>
            <w:r>
              <w:br/>
              <w:t>bit6: 32 LSBs</w:t>
            </w:r>
            <w:r>
              <w:br/>
              <w:t>bit5: 16 LSBs</w:t>
            </w:r>
            <w:r>
              <w:br/>
              <w:t>bit4: 8 LSBs</w:t>
            </w:r>
            <w:r>
              <w:br/>
              <w:t>bit3: 4 LSBs</w:t>
            </w:r>
            <w:r>
              <w:br/>
              <w:t>bit2: 2 LSBs</w:t>
            </w:r>
            <w:r>
              <w:br/>
              <w:t>bit1: 1 LSB</w:t>
            </w:r>
            <w:r>
              <w:br/>
              <w:t>bit0: 0.5 LSB</w:t>
            </w:r>
            <w:r>
              <w:br/>
              <w:t>the offset range</w:t>
            </w:r>
            <w:r>
              <w:t>：</w:t>
            </w:r>
            <w:r>
              <w:t>+/- 63.5 LSBs</w:t>
            </w:r>
          </w:p>
        </w:tc>
        <w:tc>
          <w:tcPr>
            <w:tcW w:w="1008" w:type="dxa"/>
          </w:tcPr>
          <w:p w:rsidR="005C0724" w:rsidRDefault="005C0724" w:rsidP="00D252C4">
            <w:r>
              <w:t>8'h0</w:t>
            </w:r>
          </w:p>
        </w:tc>
      </w:tr>
      <w:tr w:rsidR="005C0724" w:rsidTr="00D252C4">
        <w:tc>
          <w:tcPr>
            <w:tcW w:w="1440" w:type="dxa"/>
          </w:tcPr>
          <w:p w:rsidR="005C0724" w:rsidRDefault="005C0724" w:rsidP="00D252C4">
            <w:r>
              <w:t>Reserved</w:t>
            </w:r>
          </w:p>
        </w:tc>
        <w:tc>
          <w:tcPr>
            <w:tcW w:w="1008" w:type="dxa"/>
          </w:tcPr>
          <w:p w:rsidR="005C0724" w:rsidRDefault="005C0724" w:rsidP="00D252C4">
            <w:r>
              <w:t>15:8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8'h0</w:t>
            </w:r>
          </w:p>
        </w:tc>
      </w:tr>
      <w:tr w:rsidR="005C0724" w:rsidTr="00D252C4">
        <w:tc>
          <w:tcPr>
            <w:tcW w:w="1440" w:type="dxa"/>
          </w:tcPr>
          <w:p w:rsidR="005C0724" w:rsidRDefault="005C0724" w:rsidP="00D252C4">
            <w:r>
              <w:t>cal_offset_c0</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calibration offset for VREF=VREF_EXT, and VIN amplifier off</w:t>
            </w:r>
            <w:r>
              <w:br/>
              <w:t>bit7: sign</w:t>
            </w:r>
            <w:r>
              <w:br/>
              <w:t>bit6: 32 LSBs</w:t>
            </w:r>
            <w:r>
              <w:br/>
              <w:t>bit5: 16 LSBs</w:t>
            </w:r>
            <w:r>
              <w:br/>
              <w:t>bit4: 8 LSBs</w:t>
            </w:r>
            <w:r>
              <w:br/>
              <w:t>bit3: 4 LSBs</w:t>
            </w:r>
            <w:r>
              <w:br/>
              <w:t>bit2: 2 LSBs</w:t>
            </w:r>
            <w:r>
              <w:br/>
              <w:t>bit1: 1 LSB</w:t>
            </w:r>
            <w:r>
              <w:br/>
            </w:r>
            <w:r>
              <w:lastRenderedPageBreak/>
              <w:t>bit0: 0.5 LSB</w:t>
            </w:r>
            <w:r>
              <w:br/>
              <w:t>the offset range</w:t>
            </w:r>
            <w:r>
              <w:t>：</w:t>
            </w:r>
            <w:r>
              <w:t>+/- 63.5 LSBs</w:t>
            </w:r>
          </w:p>
        </w:tc>
        <w:tc>
          <w:tcPr>
            <w:tcW w:w="1008" w:type="dxa"/>
          </w:tcPr>
          <w:p w:rsidR="005C0724" w:rsidRDefault="005C0724" w:rsidP="00D252C4">
            <w:r>
              <w:lastRenderedPageBreak/>
              <w:t>8'h0</w:t>
            </w:r>
          </w:p>
        </w:tc>
      </w:tr>
    </w:tbl>
    <w:p w:rsidR="005C0724" w:rsidRDefault="005C0724" w:rsidP="005C0724">
      <w:pPr>
        <w:pStyle w:val="3"/>
        <w:spacing w:before="156" w:after="156"/>
        <w:ind w:left="964" w:hanging="964"/>
      </w:pPr>
      <w:r>
        <w:lastRenderedPageBreak/>
        <w:t>ADC_GAIN_C</w:t>
      </w:r>
    </w:p>
    <w:p w:rsidR="005C0724" w:rsidRDefault="005C0724" w:rsidP="005C0724">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31:16</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16'h0</w:t>
            </w:r>
          </w:p>
        </w:tc>
      </w:tr>
      <w:tr w:rsidR="005C0724" w:rsidTr="00D252C4">
        <w:tc>
          <w:tcPr>
            <w:tcW w:w="1440" w:type="dxa"/>
          </w:tcPr>
          <w:p w:rsidR="005C0724" w:rsidRDefault="005C0724" w:rsidP="00D252C4">
            <w:r>
              <w:t>cal_gain_c</w:t>
            </w:r>
          </w:p>
        </w:tc>
        <w:tc>
          <w:tcPr>
            <w:tcW w:w="1008" w:type="dxa"/>
          </w:tcPr>
          <w:p w:rsidR="005C0724" w:rsidRDefault="005C0724" w:rsidP="00D252C4">
            <w:r>
              <w:t>15:0</w:t>
            </w:r>
          </w:p>
        </w:tc>
        <w:tc>
          <w:tcPr>
            <w:tcW w:w="864" w:type="dxa"/>
          </w:tcPr>
          <w:p w:rsidR="005C0724" w:rsidRDefault="005C0724" w:rsidP="00D252C4">
            <w:r>
              <w:t>RW</w:t>
            </w:r>
          </w:p>
        </w:tc>
        <w:tc>
          <w:tcPr>
            <w:tcW w:w="5040" w:type="dxa"/>
          </w:tcPr>
          <w:p w:rsidR="005C0724" w:rsidRDefault="005C0724" w:rsidP="00D252C4">
            <w:r>
              <w:t>calibration gain for VREF=VREF_EXT  (the same gain for VIN amplifier on/off )</w:t>
            </w:r>
            <w:r>
              <w:br/>
              <w:t>bit15: sign</w:t>
            </w:r>
            <w:r>
              <w:br/>
              <w:t>bit14-0: lower 15 bits of 19-bit fraction</w:t>
            </w:r>
            <w:r>
              <w:br/>
              <w:t>the gain range: +/- 6.25%</w:t>
            </w:r>
            <w:r>
              <w:br/>
              <w:t>exampls:</w:t>
            </w:r>
            <w:r>
              <w:br/>
              <w:t>for 3.1%, cal_gain = (0.031 * (2**19))=0x3f7d</w:t>
            </w:r>
          </w:p>
        </w:tc>
        <w:tc>
          <w:tcPr>
            <w:tcW w:w="1008" w:type="dxa"/>
          </w:tcPr>
          <w:p w:rsidR="005C0724" w:rsidRDefault="005C0724" w:rsidP="00D252C4">
            <w:r>
              <w:t>16'h0</w:t>
            </w:r>
          </w:p>
        </w:tc>
      </w:tr>
    </w:tbl>
    <w:p w:rsidR="005C0724" w:rsidRDefault="005C0724" w:rsidP="005C0724">
      <w:pPr>
        <w:pStyle w:val="3"/>
        <w:spacing w:before="156" w:after="156"/>
        <w:ind w:left="964" w:hanging="964"/>
      </w:pPr>
      <w:r>
        <w:t>ADC_TEST</w:t>
      </w:r>
    </w:p>
    <w:p w:rsidR="005C0724" w:rsidRDefault="005C0724" w:rsidP="005C0724">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test_en</w:t>
            </w:r>
          </w:p>
        </w:tc>
        <w:tc>
          <w:tcPr>
            <w:tcW w:w="1008" w:type="dxa"/>
          </w:tcPr>
          <w:p w:rsidR="005C0724" w:rsidRDefault="005C0724" w:rsidP="00D252C4">
            <w:r>
              <w:t>31:25</w:t>
            </w:r>
          </w:p>
        </w:tc>
        <w:tc>
          <w:tcPr>
            <w:tcW w:w="864" w:type="dxa"/>
          </w:tcPr>
          <w:p w:rsidR="005C0724" w:rsidRDefault="005C0724" w:rsidP="00D252C4">
            <w:r>
              <w:t>RW</w:t>
            </w:r>
          </w:p>
        </w:tc>
        <w:tc>
          <w:tcPr>
            <w:tcW w:w="5040" w:type="dxa"/>
          </w:tcPr>
          <w:p w:rsidR="005C0724" w:rsidRDefault="005C0724" w:rsidP="00D252C4">
            <w:r>
              <w:t xml:space="preserve">Reserved </w:t>
            </w:r>
          </w:p>
        </w:tc>
        <w:tc>
          <w:tcPr>
            <w:tcW w:w="1008" w:type="dxa"/>
          </w:tcPr>
          <w:p w:rsidR="005C0724" w:rsidRDefault="005C0724" w:rsidP="00D252C4">
            <w:r>
              <w:t>7'h0</w:t>
            </w:r>
          </w:p>
        </w:tc>
      </w:tr>
      <w:tr w:rsidR="005C0724" w:rsidTr="00D252C4">
        <w:tc>
          <w:tcPr>
            <w:tcW w:w="1440" w:type="dxa"/>
          </w:tcPr>
          <w:p w:rsidR="005C0724" w:rsidRDefault="005C0724" w:rsidP="00D252C4">
            <w:r>
              <w:t>force_vin_sel</w:t>
            </w:r>
          </w:p>
        </w:tc>
        <w:tc>
          <w:tcPr>
            <w:tcW w:w="1008" w:type="dxa"/>
          </w:tcPr>
          <w:p w:rsidR="005C0724" w:rsidRDefault="005C0724" w:rsidP="00D252C4">
            <w:r>
              <w:t>24:17</w:t>
            </w:r>
          </w:p>
        </w:tc>
        <w:tc>
          <w:tcPr>
            <w:tcW w:w="864" w:type="dxa"/>
          </w:tcPr>
          <w:p w:rsidR="005C0724" w:rsidRDefault="005C0724" w:rsidP="00D252C4">
            <w:r>
              <w:t>RW</w:t>
            </w:r>
          </w:p>
        </w:tc>
        <w:tc>
          <w:tcPr>
            <w:tcW w:w="5040" w:type="dxa"/>
          </w:tcPr>
          <w:p w:rsidR="005C0724" w:rsidRDefault="005C0724" w:rsidP="00D252C4">
            <w:r>
              <w:t>sar_vin_sel will be or will original o_sar_vin_sel[7:0]</w:t>
            </w:r>
          </w:p>
        </w:tc>
        <w:tc>
          <w:tcPr>
            <w:tcW w:w="1008" w:type="dxa"/>
          </w:tcPr>
          <w:p w:rsidR="005C0724" w:rsidRDefault="005C0724" w:rsidP="00D252C4">
            <w:r>
              <w:t>8'h0</w:t>
            </w:r>
          </w:p>
        </w:tc>
      </w:tr>
      <w:tr w:rsidR="005C0724" w:rsidTr="00D252C4">
        <w:tc>
          <w:tcPr>
            <w:tcW w:w="1440" w:type="dxa"/>
          </w:tcPr>
          <w:p w:rsidR="005C0724" w:rsidRDefault="005C0724" w:rsidP="00D252C4">
            <w:r>
              <w:t>cbutton_test_en</w:t>
            </w:r>
          </w:p>
        </w:tc>
        <w:tc>
          <w:tcPr>
            <w:tcW w:w="1008" w:type="dxa"/>
          </w:tcPr>
          <w:p w:rsidR="005C0724" w:rsidRDefault="005C0724" w:rsidP="00D252C4">
            <w:r>
              <w:t>16:16</w:t>
            </w:r>
          </w:p>
        </w:tc>
        <w:tc>
          <w:tcPr>
            <w:tcW w:w="864" w:type="dxa"/>
          </w:tcPr>
          <w:p w:rsidR="005C0724" w:rsidRDefault="005C0724" w:rsidP="00D252C4">
            <w:r>
              <w:t>RW</w:t>
            </w:r>
          </w:p>
        </w:tc>
        <w:tc>
          <w:tcPr>
            <w:tcW w:w="5040" w:type="dxa"/>
          </w:tcPr>
          <w:p w:rsidR="005C0724" w:rsidRDefault="005C0724" w:rsidP="00D252C4">
            <w:r>
              <w:t>Cbutton test enable</w:t>
            </w:r>
            <w:r>
              <w:br/>
              <w:t>0:disable</w:t>
            </w:r>
            <w:r>
              <w:br/>
              <w:t xml:space="preserve">1:enable </w:t>
            </w:r>
          </w:p>
        </w:tc>
        <w:tc>
          <w:tcPr>
            <w:tcW w:w="1008" w:type="dxa"/>
          </w:tcPr>
          <w:p w:rsidR="005C0724" w:rsidRDefault="005C0724" w:rsidP="00D252C4">
            <w:r>
              <w:t>1'h0</w:t>
            </w:r>
          </w:p>
        </w:tc>
      </w:tr>
      <w:tr w:rsidR="005C0724" w:rsidTr="00D252C4">
        <w:tc>
          <w:tcPr>
            <w:tcW w:w="1440" w:type="dxa"/>
          </w:tcPr>
          <w:p w:rsidR="005C0724" w:rsidRDefault="005C0724" w:rsidP="00D252C4">
            <w:r>
              <w:t>Reserved</w:t>
            </w:r>
          </w:p>
        </w:tc>
        <w:tc>
          <w:tcPr>
            <w:tcW w:w="1008" w:type="dxa"/>
          </w:tcPr>
          <w:p w:rsidR="005C0724" w:rsidRDefault="005C0724" w:rsidP="00D252C4">
            <w:r>
              <w:t>15:5</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11'h0</w:t>
            </w:r>
          </w:p>
        </w:tc>
      </w:tr>
      <w:tr w:rsidR="005C0724" w:rsidTr="00D252C4">
        <w:tc>
          <w:tcPr>
            <w:tcW w:w="1440" w:type="dxa"/>
          </w:tcPr>
          <w:p w:rsidR="005C0724" w:rsidRDefault="005C0724" w:rsidP="00D252C4">
            <w:r>
              <w:t>calib_opt</w:t>
            </w:r>
          </w:p>
        </w:tc>
        <w:tc>
          <w:tcPr>
            <w:tcW w:w="1008" w:type="dxa"/>
          </w:tcPr>
          <w:p w:rsidR="005C0724" w:rsidRDefault="005C0724" w:rsidP="00D252C4">
            <w:r>
              <w:t>4:4</w:t>
            </w:r>
          </w:p>
        </w:tc>
        <w:tc>
          <w:tcPr>
            <w:tcW w:w="864" w:type="dxa"/>
          </w:tcPr>
          <w:p w:rsidR="005C0724" w:rsidRDefault="005C0724" w:rsidP="00D252C4">
            <w:r>
              <w:t>RW</w:t>
            </w:r>
          </w:p>
        </w:tc>
        <w:tc>
          <w:tcPr>
            <w:tcW w:w="5040" w:type="dxa"/>
          </w:tcPr>
          <w:p w:rsidR="005C0724" w:rsidRDefault="005C0724" w:rsidP="00D252C4">
            <w:r>
              <w:t>ADC calibration option</w:t>
            </w:r>
            <w:r>
              <w:br/>
              <w:t>0:  ADC calibration parameter from register</w:t>
            </w:r>
            <w:r>
              <w:br/>
              <w:t>1:  ADC calibration parameter from efuse</w:t>
            </w:r>
          </w:p>
        </w:tc>
        <w:tc>
          <w:tcPr>
            <w:tcW w:w="1008" w:type="dxa"/>
          </w:tcPr>
          <w:p w:rsidR="005C0724" w:rsidRDefault="005C0724" w:rsidP="00D252C4">
            <w:r>
              <w:t>1'h1</w:t>
            </w:r>
          </w:p>
        </w:tc>
      </w:tr>
      <w:tr w:rsidR="005C0724" w:rsidTr="00D252C4">
        <w:tc>
          <w:tcPr>
            <w:tcW w:w="1440" w:type="dxa"/>
          </w:tcPr>
          <w:p w:rsidR="005C0724" w:rsidRDefault="005C0724" w:rsidP="00D252C4">
            <w:r>
              <w:t>debug_sel</w:t>
            </w:r>
          </w:p>
        </w:tc>
        <w:tc>
          <w:tcPr>
            <w:tcW w:w="1008" w:type="dxa"/>
          </w:tcPr>
          <w:p w:rsidR="005C0724" w:rsidRDefault="005C0724" w:rsidP="00D252C4">
            <w:r>
              <w:t>3:2</w:t>
            </w:r>
          </w:p>
        </w:tc>
        <w:tc>
          <w:tcPr>
            <w:tcW w:w="864" w:type="dxa"/>
          </w:tcPr>
          <w:p w:rsidR="005C0724" w:rsidRDefault="005C0724" w:rsidP="00D252C4">
            <w:r>
              <w:t>RW</w:t>
            </w:r>
          </w:p>
        </w:tc>
        <w:tc>
          <w:tcPr>
            <w:tcW w:w="5040" w:type="dxa"/>
          </w:tcPr>
          <w:p w:rsidR="005C0724" w:rsidRDefault="005C0724" w:rsidP="00D252C4">
            <w:r>
              <w:t>Debug output selection</w:t>
            </w:r>
            <w:r>
              <w:br/>
              <w:t>00: output i_eoc,i_soc, i_din[13:0] to debug pins</w:t>
            </w:r>
            <w:r>
              <w:br/>
              <w:t xml:space="preserve">01: output dma_rx_ack, dma_rx_single,o_sar_vin_sel[6:0],i_gpt_trig,i_ks_adc_trig, ADC_CLK, SINGLE, </w:t>
            </w:r>
            <w:r>
              <w:lastRenderedPageBreak/>
              <w:t>RESET_N, SOC, EOC, to debug pins</w:t>
            </w:r>
            <w:r>
              <w:br/>
              <w:t>10:output i_adc_sample,i_adc_comp,i_adc_swa[13:0] to debug pins</w:t>
            </w:r>
            <w:r>
              <w:br/>
              <w:t>11:output adc_clk,state_c[1:0],o_sar_vin_sel[7],i_adc_sample,i_adc_comp,cvd_ch_sel_o[5:0],guard_o,acquisition_o,precharge_b_o,precharge_a_o to debug pins.</w:t>
            </w:r>
            <w:r>
              <w:br/>
            </w:r>
          </w:p>
        </w:tc>
        <w:tc>
          <w:tcPr>
            <w:tcW w:w="1008" w:type="dxa"/>
          </w:tcPr>
          <w:p w:rsidR="005C0724" w:rsidRDefault="005C0724" w:rsidP="00D252C4">
            <w:r>
              <w:lastRenderedPageBreak/>
              <w:t>2'h0</w:t>
            </w:r>
          </w:p>
        </w:tc>
      </w:tr>
      <w:tr w:rsidR="005C0724" w:rsidTr="00D252C4">
        <w:tc>
          <w:tcPr>
            <w:tcW w:w="1440" w:type="dxa"/>
          </w:tcPr>
          <w:p w:rsidR="005C0724" w:rsidRDefault="005C0724" w:rsidP="00D252C4">
            <w:r>
              <w:lastRenderedPageBreak/>
              <w:t>ate_sel</w:t>
            </w:r>
          </w:p>
        </w:tc>
        <w:tc>
          <w:tcPr>
            <w:tcW w:w="1008" w:type="dxa"/>
          </w:tcPr>
          <w:p w:rsidR="005C0724" w:rsidRDefault="005C0724" w:rsidP="00D252C4">
            <w:r>
              <w:t>1:0</w:t>
            </w:r>
          </w:p>
        </w:tc>
        <w:tc>
          <w:tcPr>
            <w:tcW w:w="864" w:type="dxa"/>
          </w:tcPr>
          <w:p w:rsidR="005C0724" w:rsidRDefault="005C0724" w:rsidP="00D252C4">
            <w:r>
              <w:t>RW</w:t>
            </w:r>
          </w:p>
        </w:tc>
        <w:tc>
          <w:tcPr>
            <w:tcW w:w="5040" w:type="dxa"/>
          </w:tcPr>
          <w:p w:rsidR="005C0724" w:rsidRDefault="005C0724" w:rsidP="00D252C4">
            <w:r>
              <w:t>2-bit ADC test selection (connect analog ADC IP)</w:t>
            </w:r>
            <w:r>
              <w:br/>
              <w:t>00: normal user mode</w:t>
            </w:r>
            <w:r>
              <w:br/>
              <w:t>01: test internal reference voltage VREF_BUF: output to sar_vin_3</w:t>
            </w:r>
            <w:r>
              <w:br/>
              <w:t>10: test internal vin buffer VIN_BUF: output to sar_vin_2</w:t>
            </w:r>
            <w:r>
              <w:br/>
              <w:t>11: test internal keyin_detect: output to sar_vin_1</w:t>
            </w:r>
          </w:p>
        </w:tc>
        <w:tc>
          <w:tcPr>
            <w:tcW w:w="1008" w:type="dxa"/>
          </w:tcPr>
          <w:p w:rsidR="005C0724" w:rsidRDefault="005C0724" w:rsidP="00D252C4">
            <w:r>
              <w:t>2'h0</w:t>
            </w:r>
          </w:p>
        </w:tc>
      </w:tr>
    </w:tbl>
    <w:p w:rsidR="005C0724" w:rsidRDefault="005C0724" w:rsidP="005C0724">
      <w:pPr>
        <w:pStyle w:val="3"/>
        <w:spacing w:before="156" w:after="156"/>
        <w:ind w:left="964" w:hanging="964"/>
      </w:pPr>
      <w:r>
        <w:t>ADC_RDR0</w:t>
      </w:r>
    </w:p>
    <w:p w:rsidR="005C0724" w:rsidRDefault="005C0724" w:rsidP="005C0724">
      <w:r>
        <w:t>Offset: 060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read_data_ch0</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 xml:space="preserve">FIFO read data register of ADC channel 0 </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ADC_RDR1</w:t>
      </w:r>
    </w:p>
    <w:p w:rsidR="005C0724" w:rsidRDefault="005C0724" w:rsidP="005C0724">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read_data_ch1</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1</w:t>
            </w:r>
          </w:p>
        </w:tc>
        <w:tc>
          <w:tcPr>
            <w:tcW w:w="1008" w:type="dxa"/>
          </w:tcPr>
          <w:p w:rsidR="005C0724" w:rsidRDefault="005C0724" w:rsidP="00D252C4">
            <w:r>
              <w:t>12'h0</w:t>
            </w:r>
          </w:p>
        </w:tc>
      </w:tr>
    </w:tbl>
    <w:p w:rsidR="005C0724" w:rsidRDefault="005C0724" w:rsidP="005C0724">
      <w:pPr>
        <w:pStyle w:val="3"/>
        <w:spacing w:before="156" w:after="156"/>
        <w:ind w:left="964" w:hanging="964"/>
      </w:pPr>
      <w:r>
        <w:lastRenderedPageBreak/>
        <w:t>ADC_RDR2</w:t>
      </w:r>
    </w:p>
    <w:p w:rsidR="005C0724" w:rsidRDefault="005C0724" w:rsidP="005C0724">
      <w:r>
        <w:t>Offset: 068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read_data_ch2</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2</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ADC_RDR3</w:t>
      </w:r>
    </w:p>
    <w:p w:rsidR="005C0724" w:rsidRDefault="005C0724" w:rsidP="005C0724">
      <w:r>
        <w:t>Offset: 06c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read_data_ch3</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3</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ADC_RDR4</w:t>
      </w:r>
    </w:p>
    <w:p w:rsidR="005C0724" w:rsidRDefault="005C0724" w:rsidP="005C0724">
      <w:r>
        <w:t>Offset: 070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read_data_ch4</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4</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ADC_RDR5</w:t>
      </w:r>
    </w:p>
    <w:p w:rsidR="005C0724" w:rsidRDefault="005C0724" w:rsidP="005C0724">
      <w:r>
        <w:t>Offset: 074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read_data_ch5</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5</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ADC_RDR6</w:t>
      </w:r>
    </w:p>
    <w:p w:rsidR="005C0724" w:rsidRDefault="005C0724" w:rsidP="005C0724">
      <w:r>
        <w:t>Offset: 078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read_data_ch6</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6</w:t>
            </w:r>
          </w:p>
        </w:tc>
        <w:tc>
          <w:tcPr>
            <w:tcW w:w="1008" w:type="dxa"/>
          </w:tcPr>
          <w:p w:rsidR="005C0724" w:rsidRDefault="005C0724" w:rsidP="00D252C4">
            <w:r>
              <w:t>12'h0</w:t>
            </w:r>
          </w:p>
        </w:tc>
      </w:tr>
    </w:tbl>
    <w:p w:rsidR="005C0724" w:rsidRDefault="005C0724" w:rsidP="005C0724">
      <w:pPr>
        <w:pStyle w:val="3"/>
        <w:spacing w:before="156" w:after="156"/>
        <w:ind w:left="964" w:hanging="964"/>
      </w:pPr>
      <w:r>
        <w:lastRenderedPageBreak/>
        <w:t>ADC_RDR7</w:t>
      </w:r>
    </w:p>
    <w:p w:rsidR="005C0724" w:rsidRDefault="005C0724" w:rsidP="005C0724">
      <w:r>
        <w:t>Offset: 07c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31:12</w:t>
            </w:r>
          </w:p>
        </w:tc>
        <w:tc>
          <w:tcPr>
            <w:tcW w:w="864" w:type="dxa"/>
          </w:tcPr>
          <w:p w:rsidR="005C0724" w:rsidRDefault="005C0724" w:rsidP="00D252C4">
            <w:r>
              <w:t>RO</w:t>
            </w:r>
          </w:p>
        </w:tc>
        <w:tc>
          <w:tcPr>
            <w:tcW w:w="5040" w:type="dxa"/>
          </w:tcPr>
          <w:p w:rsidR="005C0724" w:rsidRDefault="005C0724" w:rsidP="00D252C4"/>
        </w:tc>
        <w:tc>
          <w:tcPr>
            <w:tcW w:w="1008" w:type="dxa"/>
          </w:tcPr>
          <w:p w:rsidR="005C0724" w:rsidRDefault="005C0724" w:rsidP="00D252C4">
            <w:r>
              <w:t>20'h0</w:t>
            </w:r>
          </w:p>
        </w:tc>
      </w:tr>
      <w:tr w:rsidR="005C0724" w:rsidTr="00D252C4">
        <w:tc>
          <w:tcPr>
            <w:tcW w:w="1440" w:type="dxa"/>
          </w:tcPr>
          <w:p w:rsidR="005C0724" w:rsidRDefault="005C0724" w:rsidP="00D252C4">
            <w:r>
              <w:t>read_data_ch7</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 register of ADC channel 7</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ADC_RDR8</w:t>
      </w:r>
    </w:p>
    <w:p w:rsidR="005C0724" w:rsidRDefault="005C0724" w:rsidP="005C0724">
      <w:r>
        <w:t>Offset: 080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read_data1_ch8</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8</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read_data0_ch8</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data0 of ADC channel 8</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ADC_RDR9</w:t>
      </w:r>
    </w:p>
    <w:p w:rsidR="005C0724" w:rsidRDefault="005C0724" w:rsidP="005C0724">
      <w:r>
        <w:t>Offset: 084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read_data1_ch9</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9</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read_data0_ch9</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data0 of ADC channel 9</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ADC_RDR10</w:t>
      </w:r>
    </w:p>
    <w:p w:rsidR="005C0724" w:rsidRDefault="005C0724" w:rsidP="005C0724">
      <w:r>
        <w:t>Offset: 088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read_data1_ch10</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10</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w:t>
            </w:r>
            <w:r>
              <w:lastRenderedPageBreak/>
              <w:t>_ch10</w:t>
            </w:r>
          </w:p>
        </w:tc>
        <w:tc>
          <w:tcPr>
            <w:tcW w:w="1008" w:type="dxa"/>
          </w:tcPr>
          <w:p w:rsidR="005C0724" w:rsidRDefault="005C0724" w:rsidP="00D252C4">
            <w:r>
              <w:lastRenderedPageBreak/>
              <w:t>11:0</w:t>
            </w:r>
          </w:p>
        </w:tc>
        <w:tc>
          <w:tcPr>
            <w:tcW w:w="864" w:type="dxa"/>
          </w:tcPr>
          <w:p w:rsidR="005C0724" w:rsidRDefault="005C0724" w:rsidP="00D252C4">
            <w:r>
              <w:t>RO</w:t>
            </w:r>
          </w:p>
        </w:tc>
        <w:tc>
          <w:tcPr>
            <w:tcW w:w="5040" w:type="dxa"/>
          </w:tcPr>
          <w:p w:rsidR="005C0724" w:rsidRDefault="005C0724" w:rsidP="00D252C4">
            <w:r>
              <w:t>FIFO read data0 of ADC channel 10</w:t>
            </w:r>
          </w:p>
        </w:tc>
        <w:tc>
          <w:tcPr>
            <w:tcW w:w="1008" w:type="dxa"/>
          </w:tcPr>
          <w:p w:rsidR="005C0724" w:rsidRDefault="005C0724" w:rsidP="00D252C4">
            <w:r>
              <w:t>12'h0</w:t>
            </w:r>
          </w:p>
        </w:tc>
      </w:tr>
    </w:tbl>
    <w:p w:rsidR="005C0724" w:rsidRDefault="005C0724" w:rsidP="005C0724">
      <w:pPr>
        <w:pStyle w:val="3"/>
        <w:spacing w:before="156" w:after="156"/>
        <w:ind w:left="964" w:hanging="964"/>
      </w:pPr>
      <w:r>
        <w:lastRenderedPageBreak/>
        <w:t>ADC_RDR11</w:t>
      </w:r>
    </w:p>
    <w:p w:rsidR="005C0724" w:rsidRDefault="005C0724" w:rsidP="005C0724">
      <w:r>
        <w:t>Offset: 08c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read_data1_ch11</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11</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read_data0_ch11</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data0 of ADC channel 11</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ADC_RDR12</w:t>
      </w:r>
    </w:p>
    <w:p w:rsidR="005C0724" w:rsidRDefault="005C0724" w:rsidP="005C0724">
      <w:r>
        <w:t>Offset: 090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read_data1_ch12</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12</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read_data0_ch12</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data0 of ADC channel 12</w:t>
            </w:r>
          </w:p>
        </w:tc>
        <w:tc>
          <w:tcPr>
            <w:tcW w:w="1008" w:type="dxa"/>
          </w:tcPr>
          <w:p w:rsidR="005C0724" w:rsidRDefault="005C0724" w:rsidP="00D252C4">
            <w:r>
              <w:t>12'h0</w:t>
            </w:r>
          </w:p>
        </w:tc>
      </w:tr>
    </w:tbl>
    <w:p w:rsidR="005C0724" w:rsidRDefault="005C0724" w:rsidP="005C0724">
      <w:pPr>
        <w:pStyle w:val="3"/>
        <w:spacing w:before="156" w:after="156"/>
        <w:ind w:left="964" w:hanging="964"/>
      </w:pPr>
      <w:r>
        <w:t>ADC_RDR13</w:t>
      </w:r>
    </w:p>
    <w:p w:rsidR="005C0724" w:rsidRDefault="005C0724" w:rsidP="005C0724">
      <w:r>
        <w:t>Offset: 094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31:28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read_data1_ch13</w:t>
            </w:r>
          </w:p>
        </w:tc>
        <w:tc>
          <w:tcPr>
            <w:tcW w:w="1008" w:type="dxa"/>
          </w:tcPr>
          <w:p w:rsidR="005C0724" w:rsidRDefault="005C0724" w:rsidP="00D252C4">
            <w:r>
              <w:t>27:16</w:t>
            </w:r>
          </w:p>
        </w:tc>
        <w:tc>
          <w:tcPr>
            <w:tcW w:w="864" w:type="dxa"/>
          </w:tcPr>
          <w:p w:rsidR="005C0724" w:rsidRDefault="005C0724" w:rsidP="00D252C4">
            <w:r>
              <w:t>RO</w:t>
            </w:r>
          </w:p>
        </w:tc>
        <w:tc>
          <w:tcPr>
            <w:tcW w:w="5040" w:type="dxa"/>
          </w:tcPr>
          <w:p w:rsidR="005C0724" w:rsidRDefault="005C0724" w:rsidP="00D252C4">
            <w:r>
              <w:t>FIFO read data1 of ADC channel 13</w:t>
            </w:r>
          </w:p>
        </w:tc>
        <w:tc>
          <w:tcPr>
            <w:tcW w:w="1008" w:type="dxa"/>
          </w:tcPr>
          <w:p w:rsidR="005C0724" w:rsidRDefault="005C0724" w:rsidP="00D252C4">
            <w:r>
              <w:t>12'h0</w:t>
            </w:r>
          </w:p>
        </w:tc>
      </w:tr>
      <w:tr w:rsidR="005C0724" w:rsidTr="00D252C4">
        <w:tc>
          <w:tcPr>
            <w:tcW w:w="1440" w:type="dxa"/>
          </w:tcPr>
          <w:p w:rsidR="005C0724" w:rsidRDefault="005C0724" w:rsidP="00D252C4">
            <w:r>
              <w:t>Reserved</w:t>
            </w:r>
          </w:p>
        </w:tc>
        <w:tc>
          <w:tcPr>
            <w:tcW w:w="1008" w:type="dxa"/>
          </w:tcPr>
          <w:p w:rsidR="005C0724" w:rsidRDefault="005C0724" w:rsidP="00D252C4">
            <w:r>
              <w:t>15:12</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4'h0</w:t>
            </w:r>
          </w:p>
        </w:tc>
      </w:tr>
      <w:tr w:rsidR="005C0724" w:rsidTr="00D252C4">
        <w:tc>
          <w:tcPr>
            <w:tcW w:w="1440" w:type="dxa"/>
          </w:tcPr>
          <w:p w:rsidR="005C0724" w:rsidRDefault="005C0724" w:rsidP="00D252C4">
            <w:r>
              <w:t>read_data0_ch13</w:t>
            </w:r>
          </w:p>
        </w:tc>
        <w:tc>
          <w:tcPr>
            <w:tcW w:w="1008" w:type="dxa"/>
          </w:tcPr>
          <w:p w:rsidR="005C0724" w:rsidRDefault="005C0724" w:rsidP="00D252C4">
            <w:r>
              <w:t>11:0</w:t>
            </w:r>
          </w:p>
        </w:tc>
        <w:tc>
          <w:tcPr>
            <w:tcW w:w="864" w:type="dxa"/>
          </w:tcPr>
          <w:p w:rsidR="005C0724" w:rsidRDefault="005C0724" w:rsidP="00D252C4">
            <w:r>
              <w:t>RO</w:t>
            </w:r>
          </w:p>
        </w:tc>
        <w:tc>
          <w:tcPr>
            <w:tcW w:w="5040" w:type="dxa"/>
          </w:tcPr>
          <w:p w:rsidR="005C0724" w:rsidRDefault="005C0724" w:rsidP="00D252C4">
            <w:r>
              <w:t>FIFO read data0 of ADC channel 13</w:t>
            </w:r>
          </w:p>
        </w:tc>
        <w:tc>
          <w:tcPr>
            <w:tcW w:w="1008" w:type="dxa"/>
          </w:tcPr>
          <w:p w:rsidR="005C0724" w:rsidRDefault="005C0724" w:rsidP="00D252C4">
            <w:r>
              <w:t>12'h0</w:t>
            </w:r>
          </w:p>
        </w:tc>
      </w:tr>
    </w:tbl>
    <w:p w:rsidR="005C0724" w:rsidRDefault="005C0724" w:rsidP="005C0724">
      <w:pPr>
        <w:pStyle w:val="3"/>
        <w:spacing w:before="156" w:after="156"/>
        <w:ind w:left="964" w:hanging="964"/>
      </w:pPr>
      <w:r>
        <w:t>DMA_RDR</w:t>
      </w:r>
    </w:p>
    <w:p w:rsidR="005C0724" w:rsidRDefault="005C0724" w:rsidP="005C0724">
      <w:r>
        <w:t>Offset: 0A0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lastRenderedPageBreak/>
              <w:t>rdata_dma</w:t>
            </w:r>
          </w:p>
        </w:tc>
        <w:tc>
          <w:tcPr>
            <w:tcW w:w="1008" w:type="dxa"/>
          </w:tcPr>
          <w:p w:rsidR="005C0724" w:rsidRDefault="005C0724" w:rsidP="00D252C4">
            <w:r>
              <w:t>31:0</w:t>
            </w:r>
          </w:p>
        </w:tc>
        <w:tc>
          <w:tcPr>
            <w:tcW w:w="864" w:type="dxa"/>
          </w:tcPr>
          <w:p w:rsidR="005C0724" w:rsidRDefault="005C0724" w:rsidP="00D252C4">
            <w:r>
              <w:t>RO</w:t>
            </w:r>
          </w:p>
        </w:tc>
        <w:tc>
          <w:tcPr>
            <w:tcW w:w="5040" w:type="dxa"/>
          </w:tcPr>
          <w:p w:rsidR="005C0724" w:rsidRDefault="005C0724" w:rsidP="00D252C4">
            <w:r>
              <w:t>Read data Register of DMA</w:t>
            </w:r>
          </w:p>
        </w:tc>
        <w:tc>
          <w:tcPr>
            <w:tcW w:w="1008" w:type="dxa"/>
          </w:tcPr>
          <w:p w:rsidR="005C0724" w:rsidRDefault="005C0724" w:rsidP="00D252C4">
            <w:r>
              <w:t>32'h0</w:t>
            </w:r>
          </w:p>
        </w:tc>
      </w:tr>
    </w:tbl>
    <w:p w:rsidR="005C0724" w:rsidRDefault="005C0724" w:rsidP="005C0724">
      <w:pPr>
        <w:pStyle w:val="3"/>
        <w:spacing w:before="156" w:after="156"/>
        <w:ind w:left="964" w:hanging="964"/>
      </w:pPr>
      <w:r>
        <w:t>CVD_CTRL</w:t>
      </w:r>
    </w:p>
    <w:p w:rsidR="005C0724" w:rsidRDefault="005C0724" w:rsidP="005C0724">
      <w:r>
        <w:t>Offset: 0A4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29'h0</w:t>
            </w:r>
          </w:p>
        </w:tc>
      </w:tr>
      <w:tr w:rsidR="005C0724" w:rsidTr="00D252C4">
        <w:tc>
          <w:tcPr>
            <w:tcW w:w="1440" w:type="dxa"/>
          </w:tcPr>
          <w:p w:rsidR="005C0724" w:rsidRDefault="005C0724" w:rsidP="00D252C4">
            <w:r>
              <w:t>guard_ring_en</w:t>
            </w:r>
          </w:p>
        </w:tc>
        <w:tc>
          <w:tcPr>
            <w:tcW w:w="1008" w:type="dxa"/>
          </w:tcPr>
          <w:p w:rsidR="005C0724" w:rsidRDefault="005C0724" w:rsidP="00D252C4">
            <w:r>
              <w:t>2:2</w:t>
            </w:r>
          </w:p>
        </w:tc>
        <w:tc>
          <w:tcPr>
            <w:tcW w:w="864" w:type="dxa"/>
          </w:tcPr>
          <w:p w:rsidR="005C0724" w:rsidRDefault="005C0724" w:rsidP="00D252C4">
            <w:r>
              <w:t>RW</w:t>
            </w:r>
          </w:p>
        </w:tc>
        <w:tc>
          <w:tcPr>
            <w:tcW w:w="5040" w:type="dxa"/>
          </w:tcPr>
          <w:p w:rsidR="005C0724" w:rsidRDefault="005C0724" w:rsidP="00D252C4">
            <w:r>
              <w:t>Guard Ring Enable</w:t>
            </w:r>
          </w:p>
        </w:tc>
        <w:tc>
          <w:tcPr>
            <w:tcW w:w="1008" w:type="dxa"/>
          </w:tcPr>
          <w:p w:rsidR="005C0724" w:rsidRDefault="005C0724" w:rsidP="00D252C4">
            <w:r>
              <w:t>1'h0</w:t>
            </w:r>
          </w:p>
        </w:tc>
      </w:tr>
      <w:tr w:rsidR="005C0724" w:rsidTr="00D252C4">
        <w:tc>
          <w:tcPr>
            <w:tcW w:w="1440" w:type="dxa"/>
          </w:tcPr>
          <w:p w:rsidR="005C0724" w:rsidRDefault="005C0724" w:rsidP="00D252C4">
            <w:r>
              <w:t>double_samp_en</w:t>
            </w:r>
          </w:p>
        </w:tc>
        <w:tc>
          <w:tcPr>
            <w:tcW w:w="1008" w:type="dxa"/>
          </w:tcPr>
          <w:p w:rsidR="005C0724" w:rsidRDefault="005C0724" w:rsidP="00D252C4">
            <w:r>
              <w:t>1:1</w:t>
            </w:r>
          </w:p>
        </w:tc>
        <w:tc>
          <w:tcPr>
            <w:tcW w:w="864" w:type="dxa"/>
          </w:tcPr>
          <w:p w:rsidR="005C0724" w:rsidRDefault="005C0724" w:rsidP="00D252C4">
            <w:r>
              <w:t>RW</w:t>
            </w:r>
          </w:p>
        </w:tc>
        <w:tc>
          <w:tcPr>
            <w:tcW w:w="5040" w:type="dxa"/>
          </w:tcPr>
          <w:p w:rsidR="005C0724" w:rsidRDefault="005C0724" w:rsidP="00D252C4">
            <w:r>
              <w:t>Double sample enable</w:t>
            </w:r>
            <w:r>
              <w:br/>
              <w:t>0:Disable double sample function</w:t>
            </w:r>
            <w:r>
              <w:br/>
              <w:t>1:Enable double sample function</w:t>
            </w:r>
          </w:p>
        </w:tc>
        <w:tc>
          <w:tcPr>
            <w:tcW w:w="1008" w:type="dxa"/>
          </w:tcPr>
          <w:p w:rsidR="005C0724" w:rsidRDefault="005C0724" w:rsidP="00D252C4">
            <w:r>
              <w:t>1'h0</w:t>
            </w:r>
          </w:p>
        </w:tc>
      </w:tr>
      <w:tr w:rsidR="005C0724" w:rsidTr="00D252C4">
        <w:tc>
          <w:tcPr>
            <w:tcW w:w="1440" w:type="dxa"/>
          </w:tcPr>
          <w:p w:rsidR="005C0724" w:rsidRDefault="005C0724" w:rsidP="00D252C4">
            <w:r>
              <w:t>adipen</w:t>
            </w:r>
          </w:p>
        </w:tc>
        <w:tc>
          <w:tcPr>
            <w:tcW w:w="1008" w:type="dxa"/>
          </w:tcPr>
          <w:p w:rsidR="005C0724" w:rsidRDefault="005C0724" w:rsidP="00D252C4">
            <w:r>
              <w:t>0:0</w:t>
            </w:r>
          </w:p>
        </w:tc>
        <w:tc>
          <w:tcPr>
            <w:tcW w:w="864" w:type="dxa"/>
          </w:tcPr>
          <w:p w:rsidR="005C0724" w:rsidRDefault="005C0724" w:rsidP="00D252C4">
            <w:r>
              <w:t>RW</w:t>
            </w:r>
          </w:p>
        </w:tc>
        <w:tc>
          <w:tcPr>
            <w:tcW w:w="5040" w:type="dxa"/>
          </w:tcPr>
          <w:p w:rsidR="005C0724" w:rsidRDefault="005C0724" w:rsidP="00D252C4">
            <w:r>
              <w:t>When double_samp_en =1:</w:t>
            </w:r>
            <w:r>
              <w:br/>
              <w:t>0:second charge direction same as first charge</w:t>
            </w:r>
            <w:r>
              <w:br/>
              <w:t>1:second charge direction inverted first charge</w:t>
            </w:r>
          </w:p>
        </w:tc>
        <w:tc>
          <w:tcPr>
            <w:tcW w:w="1008" w:type="dxa"/>
          </w:tcPr>
          <w:p w:rsidR="005C0724" w:rsidRDefault="005C0724" w:rsidP="00D252C4">
            <w:r>
              <w:t>1'h0</w:t>
            </w:r>
          </w:p>
        </w:tc>
      </w:tr>
    </w:tbl>
    <w:p w:rsidR="005C0724" w:rsidRDefault="005C0724" w:rsidP="005C0724">
      <w:pPr>
        <w:pStyle w:val="3"/>
        <w:spacing w:before="156" w:after="156"/>
        <w:ind w:left="964" w:hanging="964"/>
      </w:pPr>
      <w:r>
        <w:t>PRE_CHA_TIMER</w:t>
      </w:r>
    </w:p>
    <w:p w:rsidR="005C0724" w:rsidRDefault="005C0724" w:rsidP="005C0724">
      <w:r>
        <w:t>Offset: 0A8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24'h0</w:t>
            </w:r>
          </w:p>
        </w:tc>
      </w:tr>
      <w:tr w:rsidR="005C0724" w:rsidTr="00D252C4">
        <w:tc>
          <w:tcPr>
            <w:tcW w:w="1440" w:type="dxa"/>
          </w:tcPr>
          <w:p w:rsidR="005C0724" w:rsidRDefault="005C0724" w:rsidP="00D252C4">
            <w:r>
              <w:t>precha_timer</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set PrechargeA count number</w:t>
            </w:r>
            <w:r>
              <w:br/>
              <w:t>if set N to this register</w:t>
            </w:r>
            <w:r>
              <w:t>，</w:t>
            </w:r>
            <w:r>
              <w:t>Precharge A will pull up for N+1 clock cycle</w:t>
            </w:r>
          </w:p>
        </w:tc>
        <w:tc>
          <w:tcPr>
            <w:tcW w:w="1008" w:type="dxa"/>
          </w:tcPr>
          <w:p w:rsidR="005C0724" w:rsidRDefault="005C0724" w:rsidP="00D252C4">
            <w:r>
              <w:t>8'h0</w:t>
            </w:r>
          </w:p>
        </w:tc>
      </w:tr>
    </w:tbl>
    <w:p w:rsidR="005C0724" w:rsidRDefault="005C0724" w:rsidP="005C0724">
      <w:pPr>
        <w:pStyle w:val="3"/>
        <w:spacing w:before="156" w:after="156"/>
        <w:ind w:left="964" w:hanging="964"/>
      </w:pPr>
      <w:r>
        <w:t>PRE_CHB_TIMER</w:t>
      </w:r>
    </w:p>
    <w:p w:rsidR="005C0724" w:rsidRDefault="005C0724" w:rsidP="005C0724">
      <w:r>
        <w:t>Offset: 0AC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24'h0</w:t>
            </w:r>
          </w:p>
        </w:tc>
      </w:tr>
      <w:tr w:rsidR="005C0724" w:rsidTr="00D252C4">
        <w:tc>
          <w:tcPr>
            <w:tcW w:w="1440" w:type="dxa"/>
          </w:tcPr>
          <w:p w:rsidR="005C0724" w:rsidRDefault="005C0724" w:rsidP="00D252C4">
            <w:r>
              <w:t>prechb_timer</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set PrechargeB count number</w:t>
            </w:r>
            <w:r>
              <w:br/>
              <w:t>if set N to this register</w:t>
            </w:r>
            <w:r>
              <w:t>，</w:t>
            </w:r>
            <w:r>
              <w:t>Precharge B will pull up for N+1 clock cycle</w:t>
            </w:r>
          </w:p>
        </w:tc>
        <w:tc>
          <w:tcPr>
            <w:tcW w:w="1008" w:type="dxa"/>
          </w:tcPr>
          <w:p w:rsidR="005C0724" w:rsidRDefault="005C0724" w:rsidP="00D252C4">
            <w:r>
              <w:t>8'h0</w:t>
            </w:r>
          </w:p>
        </w:tc>
      </w:tr>
    </w:tbl>
    <w:p w:rsidR="005C0724" w:rsidRDefault="005C0724" w:rsidP="005C0724">
      <w:pPr>
        <w:pStyle w:val="3"/>
        <w:spacing w:before="156" w:after="156"/>
        <w:ind w:left="964" w:hanging="964"/>
      </w:pPr>
      <w:r>
        <w:t>ACQ_TIMER</w:t>
      </w:r>
    </w:p>
    <w:p w:rsidR="005C0724" w:rsidRDefault="005C0724" w:rsidP="005C0724">
      <w:r>
        <w:t>Offset: 0B0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lastRenderedPageBreak/>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31:8</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24'h0</w:t>
            </w:r>
          </w:p>
        </w:tc>
      </w:tr>
      <w:tr w:rsidR="005C0724" w:rsidTr="00D252C4">
        <w:tc>
          <w:tcPr>
            <w:tcW w:w="1440" w:type="dxa"/>
          </w:tcPr>
          <w:p w:rsidR="005C0724" w:rsidRDefault="005C0724" w:rsidP="00D252C4">
            <w:r>
              <w:t>acq_timer</w:t>
            </w:r>
          </w:p>
        </w:tc>
        <w:tc>
          <w:tcPr>
            <w:tcW w:w="1008" w:type="dxa"/>
          </w:tcPr>
          <w:p w:rsidR="005C0724" w:rsidRDefault="005C0724" w:rsidP="00D252C4">
            <w:r>
              <w:t>7:0</w:t>
            </w:r>
          </w:p>
        </w:tc>
        <w:tc>
          <w:tcPr>
            <w:tcW w:w="864" w:type="dxa"/>
          </w:tcPr>
          <w:p w:rsidR="005C0724" w:rsidRDefault="005C0724" w:rsidP="00D252C4">
            <w:r>
              <w:t>RW</w:t>
            </w:r>
          </w:p>
        </w:tc>
        <w:tc>
          <w:tcPr>
            <w:tcW w:w="5040" w:type="dxa"/>
          </w:tcPr>
          <w:p w:rsidR="005C0724" w:rsidRDefault="005C0724" w:rsidP="00D252C4">
            <w:r>
              <w:t>set Acquicition count number</w:t>
            </w:r>
            <w:r>
              <w:br/>
              <w:t>if set N to this register</w:t>
            </w:r>
            <w:r>
              <w:t>，</w:t>
            </w:r>
            <w:r>
              <w:t>Acquicition will pull up for N+1 clock cycle</w:t>
            </w:r>
          </w:p>
        </w:tc>
        <w:tc>
          <w:tcPr>
            <w:tcW w:w="1008" w:type="dxa"/>
          </w:tcPr>
          <w:p w:rsidR="005C0724" w:rsidRDefault="005C0724" w:rsidP="00D252C4">
            <w:r>
              <w:t>8'h0</w:t>
            </w:r>
          </w:p>
        </w:tc>
      </w:tr>
    </w:tbl>
    <w:p w:rsidR="005C0724" w:rsidRDefault="005C0724" w:rsidP="005C0724">
      <w:pPr>
        <w:pStyle w:val="3"/>
        <w:spacing w:before="156" w:after="156"/>
        <w:ind w:left="964" w:hanging="964"/>
      </w:pPr>
      <w:r>
        <w:t>ADD_CAP</w:t>
      </w:r>
    </w:p>
    <w:p w:rsidR="005C0724" w:rsidRDefault="005C0724" w:rsidP="005C0724">
      <w:r>
        <w:t>Offset: 0B4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5C0724" w:rsidTr="00D252C4">
        <w:trPr>
          <w:cnfStyle w:val="100000000000" w:firstRow="1" w:lastRow="0" w:firstColumn="0" w:lastColumn="0" w:oddVBand="0" w:evenVBand="0" w:oddHBand="0" w:evenHBand="0" w:firstRowFirstColumn="0" w:firstRowLastColumn="0" w:lastRowFirstColumn="0" w:lastRowLastColumn="0"/>
        </w:trPr>
        <w:tc>
          <w:tcPr>
            <w:tcW w:w="1440" w:type="dxa"/>
          </w:tcPr>
          <w:p w:rsidR="005C0724" w:rsidRDefault="005C0724" w:rsidP="00D252C4">
            <w:r>
              <w:t>Name</w:t>
            </w:r>
          </w:p>
        </w:tc>
        <w:tc>
          <w:tcPr>
            <w:tcW w:w="1008" w:type="dxa"/>
          </w:tcPr>
          <w:p w:rsidR="005C0724" w:rsidRDefault="005C0724" w:rsidP="00D252C4">
            <w:r>
              <w:t>Bit</w:t>
            </w:r>
          </w:p>
        </w:tc>
        <w:tc>
          <w:tcPr>
            <w:tcW w:w="864" w:type="dxa"/>
          </w:tcPr>
          <w:p w:rsidR="005C0724" w:rsidRDefault="005C0724" w:rsidP="00D252C4">
            <w:r>
              <w:t>Type</w:t>
            </w:r>
          </w:p>
        </w:tc>
        <w:tc>
          <w:tcPr>
            <w:tcW w:w="5040" w:type="dxa"/>
          </w:tcPr>
          <w:p w:rsidR="005C0724" w:rsidRDefault="005C0724" w:rsidP="00D252C4">
            <w:r>
              <w:t>Description</w:t>
            </w:r>
          </w:p>
        </w:tc>
        <w:tc>
          <w:tcPr>
            <w:tcW w:w="1008" w:type="dxa"/>
          </w:tcPr>
          <w:p w:rsidR="005C0724" w:rsidRDefault="005C0724" w:rsidP="00D252C4">
            <w:r>
              <w:t>Reset</w:t>
            </w:r>
          </w:p>
        </w:tc>
      </w:tr>
      <w:tr w:rsidR="005C0724" w:rsidTr="00D252C4">
        <w:tc>
          <w:tcPr>
            <w:tcW w:w="1440" w:type="dxa"/>
          </w:tcPr>
          <w:p w:rsidR="005C0724" w:rsidRDefault="005C0724" w:rsidP="00D252C4">
            <w:r>
              <w:t>Reserved</w:t>
            </w:r>
          </w:p>
        </w:tc>
        <w:tc>
          <w:tcPr>
            <w:tcW w:w="1008" w:type="dxa"/>
          </w:tcPr>
          <w:p w:rsidR="005C0724" w:rsidRDefault="005C0724" w:rsidP="00D252C4">
            <w:r>
              <w:t>31:3</w:t>
            </w:r>
          </w:p>
        </w:tc>
        <w:tc>
          <w:tcPr>
            <w:tcW w:w="864" w:type="dxa"/>
          </w:tcPr>
          <w:p w:rsidR="005C0724" w:rsidRDefault="005C0724" w:rsidP="00D252C4">
            <w:r>
              <w:t>RO</w:t>
            </w:r>
          </w:p>
        </w:tc>
        <w:tc>
          <w:tcPr>
            <w:tcW w:w="5040" w:type="dxa"/>
          </w:tcPr>
          <w:p w:rsidR="005C0724" w:rsidRDefault="005C0724" w:rsidP="00D252C4">
            <w:r>
              <w:t>not used</w:t>
            </w:r>
          </w:p>
        </w:tc>
        <w:tc>
          <w:tcPr>
            <w:tcW w:w="1008" w:type="dxa"/>
          </w:tcPr>
          <w:p w:rsidR="005C0724" w:rsidRDefault="005C0724" w:rsidP="00D252C4">
            <w:r>
              <w:t>29'h0</w:t>
            </w:r>
          </w:p>
        </w:tc>
      </w:tr>
      <w:tr w:rsidR="005C0724" w:rsidTr="00D252C4">
        <w:tc>
          <w:tcPr>
            <w:tcW w:w="1440" w:type="dxa"/>
          </w:tcPr>
          <w:p w:rsidR="005C0724" w:rsidRDefault="005C0724" w:rsidP="00D252C4">
            <w:r>
              <w:t>add_cap_sel</w:t>
            </w:r>
          </w:p>
        </w:tc>
        <w:tc>
          <w:tcPr>
            <w:tcW w:w="1008" w:type="dxa"/>
          </w:tcPr>
          <w:p w:rsidR="005C0724" w:rsidRDefault="005C0724" w:rsidP="00D252C4">
            <w:r>
              <w:t>2:0</w:t>
            </w:r>
          </w:p>
        </w:tc>
        <w:tc>
          <w:tcPr>
            <w:tcW w:w="864" w:type="dxa"/>
          </w:tcPr>
          <w:p w:rsidR="005C0724" w:rsidRDefault="005C0724" w:rsidP="00D252C4">
            <w:r>
              <w:t>RW</w:t>
            </w:r>
          </w:p>
        </w:tc>
        <w:tc>
          <w:tcPr>
            <w:tcW w:w="5040" w:type="dxa"/>
          </w:tcPr>
          <w:p w:rsidR="005C0724" w:rsidRDefault="005C0724" w:rsidP="00D252C4">
            <w:r>
              <w:t>Additional Capacitor Select</w:t>
            </w:r>
          </w:p>
        </w:tc>
        <w:tc>
          <w:tcPr>
            <w:tcW w:w="1008" w:type="dxa"/>
          </w:tcPr>
          <w:p w:rsidR="005C0724" w:rsidRDefault="005C0724" w:rsidP="00D252C4">
            <w:r>
              <w:t>3'h0</w:t>
            </w:r>
          </w:p>
        </w:tc>
      </w:tr>
    </w:tbl>
    <w:p w:rsidR="007D3B69" w:rsidRDefault="00C91545" w:rsidP="00FF6CDC">
      <w:pPr>
        <w:pStyle w:val="10"/>
        <w:spacing w:before="156" w:after="156"/>
        <w:ind w:left="643" w:hanging="643"/>
      </w:pPr>
      <w:r>
        <w:t>CODEC</w:t>
      </w:r>
    </w:p>
    <w:p w:rsidR="007D3B69" w:rsidRDefault="00C91545" w:rsidP="00FF6CDC">
      <w:pPr>
        <w:pStyle w:val="2"/>
        <w:spacing w:before="156" w:after="156"/>
        <w:ind w:left="843" w:hanging="843"/>
      </w:pPr>
      <w:r>
        <w:t>Introduction</w:t>
      </w:r>
    </w:p>
    <w:p w:rsidR="008274E7" w:rsidRPr="008274E7" w:rsidRDefault="008274E7" w:rsidP="008274E7">
      <w:r>
        <w:rPr>
          <w:rFonts w:hint="eastAsia"/>
        </w:rPr>
        <w:t>在</w:t>
      </w:r>
      <w:r>
        <w:rPr>
          <w:rFonts w:hint="eastAsia"/>
        </w:rPr>
        <w:t>CP</w:t>
      </w:r>
      <w:r>
        <w:rPr>
          <w:rFonts w:hint="eastAsia"/>
        </w:rPr>
        <w:t>端，不开放给用户</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CODEC Register</w:t>
      </w:r>
    </w:p>
    <w:p w:rsidR="007D3B69" w:rsidRDefault="00C91545" w:rsidP="000C4E2D">
      <w:pPr>
        <w:pStyle w:val="3"/>
        <w:spacing w:before="156" w:after="156"/>
        <w:ind w:left="964" w:hanging="964"/>
      </w:pPr>
      <w:r>
        <w:t>AUD_R0_RSVD_REG0</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aud_reg_rsvd</w:t>
            </w:r>
          </w:p>
        </w:tc>
        <w:tc>
          <w:tcPr>
            <w:tcW w:w="1008" w:type="dxa"/>
          </w:tcPr>
          <w:p w:rsidR="007D3B69" w:rsidRDefault="00C91545">
            <w:r>
              <w:t>15:2</w:t>
            </w:r>
          </w:p>
        </w:tc>
        <w:tc>
          <w:tcPr>
            <w:tcW w:w="864" w:type="dxa"/>
          </w:tcPr>
          <w:p w:rsidR="007D3B69" w:rsidRDefault="00C91545">
            <w:r>
              <w:t>RW</w:t>
            </w:r>
          </w:p>
        </w:tc>
        <w:tc>
          <w:tcPr>
            <w:tcW w:w="5040" w:type="dxa"/>
          </w:tcPr>
          <w:p w:rsidR="007D3B69" w:rsidRDefault="00C91545">
            <w:r>
              <w:t>reserved for future</w:t>
            </w:r>
          </w:p>
        </w:tc>
        <w:tc>
          <w:tcPr>
            <w:tcW w:w="1008" w:type="dxa"/>
          </w:tcPr>
          <w:p w:rsidR="007D3B69" w:rsidRDefault="00C91545">
            <w:r>
              <w:t>14'h3c00</w:t>
            </w:r>
          </w:p>
        </w:tc>
      </w:tr>
      <w:tr w:rsidR="007D3B69" w:rsidTr="007D3B69">
        <w:tc>
          <w:tcPr>
            <w:tcW w:w="1440" w:type="dxa"/>
          </w:tcPr>
          <w:p w:rsidR="007D3B69" w:rsidRDefault="00C91545">
            <w:r>
              <w:t>aud_adc_deskew_clk_inv</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the edge selection for ADC deskew clock (24Mhz source clock)</w:t>
            </w:r>
            <w:r>
              <w:br/>
              <w:t>0: negedge                   1: posedge</w:t>
            </w:r>
          </w:p>
        </w:tc>
        <w:tc>
          <w:tcPr>
            <w:tcW w:w="1008" w:type="dxa"/>
          </w:tcPr>
          <w:p w:rsidR="007D3B69" w:rsidRDefault="00C91545">
            <w:r>
              <w:t>1'h0</w:t>
            </w:r>
          </w:p>
        </w:tc>
      </w:tr>
      <w:tr w:rsidR="007D3B69" w:rsidTr="007D3B69">
        <w:tc>
          <w:tcPr>
            <w:tcW w:w="1440" w:type="dxa"/>
          </w:tcPr>
          <w:p w:rsidR="007D3B69" w:rsidRDefault="00C91545">
            <w:r>
              <w:lastRenderedPageBreak/>
              <w:t>aud_reg_rsvd_0</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reserved for future</w:t>
            </w:r>
          </w:p>
        </w:tc>
        <w:tc>
          <w:tcPr>
            <w:tcW w:w="1008" w:type="dxa"/>
          </w:tcPr>
          <w:p w:rsidR="007D3B69" w:rsidRDefault="00C91545">
            <w:r>
              <w:t>1'h0</w:t>
            </w:r>
          </w:p>
        </w:tc>
      </w:tr>
    </w:tbl>
    <w:p w:rsidR="007D3B69" w:rsidRDefault="00C91545" w:rsidP="000C4E2D">
      <w:pPr>
        <w:pStyle w:val="3"/>
        <w:spacing w:before="156" w:after="156"/>
        <w:ind w:left="964" w:hanging="964"/>
      </w:pPr>
      <w:r>
        <w:t>AUD_R1_GLOBAL0</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16'h0</w:t>
            </w:r>
          </w:p>
        </w:tc>
      </w:tr>
      <w:tr w:rsidR="007D3B69" w:rsidTr="007D3B69">
        <w:tc>
          <w:tcPr>
            <w:tcW w:w="1440" w:type="dxa"/>
          </w:tcPr>
          <w:p w:rsidR="007D3B69" w:rsidRDefault="00C91545">
            <w:r>
              <w:t>adc_anaclk_inv</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ADC analog clock invert (option)</w:t>
            </w:r>
            <w:r>
              <w:br/>
              <w:t>1: invert                        0: buffer</w:t>
            </w:r>
          </w:p>
        </w:tc>
        <w:tc>
          <w:tcPr>
            <w:tcW w:w="1008" w:type="dxa"/>
          </w:tcPr>
          <w:p w:rsidR="007D3B69" w:rsidRDefault="00C91545">
            <w:r>
              <w:t>1'h0</w:t>
            </w:r>
          </w:p>
        </w:tc>
      </w:tr>
      <w:tr w:rsidR="007D3B69" w:rsidTr="007D3B69">
        <w:tc>
          <w:tcPr>
            <w:tcW w:w="1440" w:type="dxa"/>
          </w:tcPr>
          <w:p w:rsidR="007D3B69" w:rsidRDefault="00C91545">
            <w:r>
              <w:t>test_out_sela</w:t>
            </w:r>
          </w:p>
        </w:tc>
        <w:tc>
          <w:tcPr>
            <w:tcW w:w="1008" w:type="dxa"/>
          </w:tcPr>
          <w:p w:rsidR="007D3B69" w:rsidRDefault="00C91545">
            <w:r>
              <w:t>14:10</w:t>
            </w:r>
          </w:p>
        </w:tc>
        <w:tc>
          <w:tcPr>
            <w:tcW w:w="864" w:type="dxa"/>
          </w:tcPr>
          <w:p w:rsidR="007D3B69" w:rsidRDefault="00C91545">
            <w:r>
              <w:t>RW</w:t>
            </w:r>
          </w:p>
        </w:tc>
        <w:tc>
          <w:tcPr>
            <w:tcW w:w="5040" w:type="dxa"/>
          </w:tcPr>
          <w:p w:rsidR="007D3B69" w:rsidRDefault="00C91545">
            <w:r>
              <w:t>test signal selection output from pin aud_debug_clk (for test).</w:t>
            </w:r>
            <w:r>
              <w:br/>
              <w:t>1:   adc_mclk_test</w:t>
            </w:r>
            <w:r>
              <w:br/>
              <w:t>2:   aud_adc_clk_ana </w:t>
            </w:r>
            <w:r>
              <w:br/>
              <w:t>3:   aud_adc_fsclk </w:t>
            </w:r>
            <w:r>
              <w:br/>
              <w:t>4:   aud_dmic_clk </w:t>
            </w:r>
            <w:r>
              <w:br/>
              <w:t>5:   adc_clk_cic </w:t>
            </w:r>
            <w:r>
              <w:br/>
              <w:t>6:   adc_clk_fil </w:t>
            </w:r>
            <w:r>
              <w:br/>
              <w:t>7:   aud_adc_clk_idac_bias</w:t>
            </w:r>
            <w:r>
              <w:br/>
              <w:t>8:   adclrc_core </w:t>
            </w:r>
            <w:r>
              <w:br/>
              <w:t>9:   aud_adc_lp_rst</w:t>
            </w:r>
            <w:r>
              <w:br/>
              <w:t>10:  dac_mclk_test </w:t>
            </w:r>
            <w:r>
              <w:br/>
              <w:t>11:  aud_dac_clk_test </w:t>
            </w:r>
            <w:r>
              <w:br/>
              <w:t>12:  aud_dac_clk_ana </w:t>
            </w:r>
            <w:r>
              <w:br/>
              <w:t>13:  aud_dac_fsclk </w:t>
            </w:r>
            <w:r>
              <w:br/>
              <w:t>14:  dac_clk_fil </w:t>
            </w:r>
            <w:r>
              <w:br/>
              <w:t>15:  dac_clk_sdm</w:t>
            </w:r>
            <w:r>
              <w:br/>
              <w:t>16:  daclrc_core</w:t>
            </w:r>
            <w:r>
              <w:br/>
              <w:t>17:  aud_adc_cap_cali_flag</w:t>
            </w:r>
            <w:r>
              <w:br/>
              <w:t>18:  aud_lpga_zcflag</w:t>
            </w:r>
            <w:r>
              <w:br/>
              <w:t>19:  aud_rpga_zcflag</w:t>
            </w:r>
            <w:r>
              <w:br/>
              <w:t>20:  aud_dacl_zcflag</w:t>
            </w:r>
            <w:r>
              <w:br/>
              <w:t>21:  aud_dacr_zcflag</w:t>
            </w:r>
            <w:r>
              <w:br/>
              <w:t>others: 1'b0</w:t>
            </w:r>
          </w:p>
        </w:tc>
        <w:tc>
          <w:tcPr>
            <w:tcW w:w="1008" w:type="dxa"/>
          </w:tcPr>
          <w:p w:rsidR="007D3B69" w:rsidRDefault="00C91545">
            <w:r>
              <w:t>5'h0</w:t>
            </w:r>
          </w:p>
        </w:tc>
      </w:tr>
      <w:tr w:rsidR="007D3B69" w:rsidTr="007D3B69">
        <w:tc>
          <w:tcPr>
            <w:tcW w:w="1440" w:type="dxa"/>
          </w:tcPr>
          <w:p w:rsidR="007D3B69" w:rsidRDefault="00C91545">
            <w:r>
              <w:t>test_out_s</w:t>
            </w:r>
            <w:r>
              <w:lastRenderedPageBreak/>
              <w:t>elb</w:t>
            </w:r>
          </w:p>
        </w:tc>
        <w:tc>
          <w:tcPr>
            <w:tcW w:w="1008" w:type="dxa"/>
          </w:tcPr>
          <w:p w:rsidR="007D3B69" w:rsidRDefault="00C91545">
            <w:r>
              <w:lastRenderedPageBreak/>
              <w:t>9:6</w:t>
            </w:r>
          </w:p>
        </w:tc>
        <w:tc>
          <w:tcPr>
            <w:tcW w:w="864" w:type="dxa"/>
          </w:tcPr>
          <w:p w:rsidR="007D3B69" w:rsidRDefault="00C91545">
            <w:r>
              <w:t>RW</w:t>
            </w:r>
          </w:p>
        </w:tc>
        <w:tc>
          <w:tcPr>
            <w:tcW w:w="5040" w:type="dxa"/>
          </w:tcPr>
          <w:p w:rsidR="007D3B69" w:rsidRDefault="00C91545">
            <w:r>
              <w:t xml:space="preserve">selects the internal signals as output from </w:t>
            </w:r>
            <w:r>
              <w:lastRenderedPageBreak/>
              <w:t>aud_debug_data[15:0]</w:t>
            </w:r>
            <w:r>
              <w:br/>
              <w:t>3: { 9'd0, aud_adc_clk_ana, aud_adc_sdm_out_r[2:0], aud_adc_sdm_out_l[2:0] }</w:t>
            </w:r>
            <w:r>
              <w:br/>
              <w:t>4: { 6'd0, soft_mute_state_r, soft_mute_state_l,  dac_dig_debug_data[7:0] }</w:t>
            </w:r>
            <w:r>
              <w:br/>
              <w:t>5: {2'b00, aud_dac_tc_r[13:0]}</w:t>
            </w:r>
            <w:r>
              <w:br/>
              <w:t>6: {2'b00, aud_dac_tc_l[13:0]}</w:t>
            </w:r>
            <w:r>
              <w:br/>
              <w:t>7: dac_dig_debug_data[15:0]</w:t>
            </w:r>
            <w:r>
              <w:br/>
              <w:t>Others: 16'd0</w:t>
            </w:r>
          </w:p>
        </w:tc>
        <w:tc>
          <w:tcPr>
            <w:tcW w:w="1008" w:type="dxa"/>
          </w:tcPr>
          <w:p w:rsidR="007D3B69" w:rsidRDefault="00C91545">
            <w:r>
              <w:lastRenderedPageBreak/>
              <w:t>4'h0</w:t>
            </w:r>
          </w:p>
        </w:tc>
      </w:tr>
      <w:tr w:rsidR="007D3B69" w:rsidTr="007D3B69">
        <w:tc>
          <w:tcPr>
            <w:tcW w:w="1440" w:type="dxa"/>
          </w:tcPr>
          <w:p w:rsidR="007D3B69" w:rsidRDefault="00C91545">
            <w:r>
              <w:lastRenderedPageBreak/>
              <w:t>test_in_sel</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Input data mux selection from aud_debug_data_in[7:0];</w:t>
            </w:r>
            <w:r>
              <w:br/>
              <w:t>1: dac analog debug data[7:0] is selected from debug_data_in[7:0]</w:t>
            </w:r>
            <w:r>
              <w:br/>
              <w:t>2: adc digital input data comes from debug_data_in[5:0];</w:t>
            </w:r>
            <w:r>
              <w:br/>
              <w:t>others: invalid</w:t>
            </w:r>
          </w:p>
        </w:tc>
        <w:tc>
          <w:tcPr>
            <w:tcW w:w="1008" w:type="dxa"/>
          </w:tcPr>
          <w:p w:rsidR="007D3B69" w:rsidRDefault="00C91545">
            <w:r>
              <w:t>3'h0</w:t>
            </w:r>
          </w:p>
        </w:tc>
      </w:tr>
      <w:tr w:rsidR="007D3B69" w:rsidTr="007D3B69">
        <w:tc>
          <w:tcPr>
            <w:tcW w:w="1440" w:type="dxa"/>
          </w:tcPr>
          <w:p w:rsidR="007D3B69" w:rsidRDefault="00C91545">
            <w:r>
              <w:t>debug_mode</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Debug mode selection</w:t>
            </w:r>
            <w:r>
              <w:br/>
              <w:t>1: adc_ana_debug_mode</w:t>
            </w:r>
            <w:r>
              <w:br/>
              <w:t>2: adc_dig_debug_mode</w:t>
            </w:r>
            <w:r>
              <w:br/>
              <w:t>4. dac_fil_debug_mode    (dac_dig_debug_data = dac_out_l_vmux[23:8])</w:t>
            </w:r>
            <w:r>
              <w:br/>
              <w:t>5: dac_ana_debug_mode</w:t>
            </w:r>
            <w:r>
              <w:br/>
              <w:t>6: dac_dig_debug_mode  (dac_dig_debug_data = {8'd0, sd_out_r[3:0], sd_out_l[3:0]})</w:t>
            </w:r>
            <w:r>
              <w:br/>
              <w:t>Others: invalid</w:t>
            </w:r>
          </w:p>
        </w:tc>
        <w:tc>
          <w:tcPr>
            <w:tcW w:w="1008" w:type="dxa"/>
          </w:tcPr>
          <w:p w:rsidR="007D3B69" w:rsidRDefault="00C91545">
            <w:r>
              <w:t>3'h0</w:t>
            </w:r>
          </w:p>
        </w:tc>
      </w:tr>
    </w:tbl>
    <w:p w:rsidR="007D3B69" w:rsidRDefault="00C91545" w:rsidP="000C4E2D">
      <w:pPr>
        <w:pStyle w:val="3"/>
        <w:spacing w:before="156" w:after="156"/>
        <w:ind w:left="964" w:hanging="964"/>
      </w:pPr>
      <w:r>
        <w:t>AUD_R2_GLOBAL1</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21'h0</w:t>
            </w:r>
          </w:p>
        </w:tc>
      </w:tr>
      <w:tr w:rsidR="007D3B69" w:rsidTr="007D3B69">
        <w:tc>
          <w:tcPr>
            <w:tcW w:w="1440" w:type="dxa"/>
          </w:tcPr>
          <w:p w:rsidR="007D3B69" w:rsidRDefault="00C91545">
            <w:r>
              <w:lastRenderedPageBreak/>
              <w:t>aud_vmiden</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Codec VMID enable</w:t>
            </w:r>
            <w:r>
              <w:br/>
              <w:t>1: enable                                      0: disable</w:t>
            </w:r>
          </w:p>
        </w:tc>
        <w:tc>
          <w:tcPr>
            <w:tcW w:w="1008" w:type="dxa"/>
          </w:tcPr>
          <w:p w:rsidR="007D3B69" w:rsidRDefault="00C91545">
            <w:r>
              <w:t>1'h0</w:t>
            </w:r>
          </w:p>
        </w:tc>
      </w:tr>
      <w:tr w:rsidR="007D3B69" w:rsidTr="007D3B69">
        <w:tc>
          <w:tcPr>
            <w:tcW w:w="1440" w:type="dxa"/>
          </w:tcPr>
          <w:p w:rsidR="007D3B69" w:rsidRDefault="00C91545">
            <w:r>
              <w:t>aud_vmidr_sel</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 xml:space="preserve">Codec VMID Resistor Select     </w:t>
            </w:r>
            <w:r>
              <w:br/>
              <w:t>0: 50Kohm(default)                   1: 200Kohm</w:t>
            </w:r>
          </w:p>
        </w:tc>
        <w:tc>
          <w:tcPr>
            <w:tcW w:w="1008" w:type="dxa"/>
          </w:tcPr>
          <w:p w:rsidR="007D3B69" w:rsidRDefault="00C91545">
            <w:r>
              <w:t>1'h0</w:t>
            </w:r>
          </w:p>
        </w:tc>
      </w:tr>
      <w:tr w:rsidR="007D3B69" w:rsidTr="007D3B69">
        <w:tc>
          <w:tcPr>
            <w:tcW w:w="1440" w:type="dxa"/>
          </w:tcPr>
          <w:p w:rsidR="007D3B69" w:rsidRDefault="00C91545">
            <w:r>
              <w:t>aud_irefen</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Codec REF IREF GEN enable</w:t>
            </w:r>
            <w:r>
              <w:br/>
              <w:t>1: enable                                      0: disable</w:t>
            </w:r>
          </w:p>
        </w:tc>
        <w:tc>
          <w:tcPr>
            <w:tcW w:w="1008" w:type="dxa"/>
          </w:tcPr>
          <w:p w:rsidR="007D3B69" w:rsidRDefault="00C91545">
            <w:r>
              <w:t>1'h0</w:t>
            </w:r>
          </w:p>
        </w:tc>
      </w:tr>
      <w:tr w:rsidR="007D3B69" w:rsidTr="007D3B69">
        <w:tc>
          <w:tcPr>
            <w:tcW w:w="1440" w:type="dxa"/>
          </w:tcPr>
          <w:p w:rsidR="007D3B69" w:rsidRDefault="00C91545">
            <w:r>
              <w:t>aud_dac_irefsel</w:t>
            </w:r>
          </w:p>
        </w:tc>
        <w:tc>
          <w:tcPr>
            <w:tcW w:w="1008" w:type="dxa"/>
          </w:tcPr>
          <w:p w:rsidR="007D3B69" w:rsidRDefault="00C91545">
            <w:r>
              <w:t>7:6</w:t>
            </w:r>
          </w:p>
        </w:tc>
        <w:tc>
          <w:tcPr>
            <w:tcW w:w="864" w:type="dxa"/>
          </w:tcPr>
          <w:p w:rsidR="007D3B69" w:rsidRDefault="00C91545">
            <w:r>
              <w:t>RW</w:t>
            </w:r>
          </w:p>
        </w:tc>
        <w:tc>
          <w:tcPr>
            <w:tcW w:w="5040" w:type="dxa"/>
          </w:tcPr>
          <w:p w:rsidR="007D3B69" w:rsidRDefault="00C91545">
            <w:r>
              <w:t>Codec REF DAC path IREF Adjust</w:t>
            </w:r>
            <w:r>
              <w:br/>
              <w:t>00: 1.5uA</w:t>
            </w:r>
            <w:r>
              <w:br/>
              <w:t xml:space="preserve">01: 2uA (default) </w:t>
            </w:r>
            <w:r>
              <w:br/>
              <w:t xml:space="preserve">10: 2.5uA            </w:t>
            </w:r>
            <w:r>
              <w:br/>
              <w:t>11: 3.0uA</w:t>
            </w:r>
          </w:p>
        </w:tc>
        <w:tc>
          <w:tcPr>
            <w:tcW w:w="1008" w:type="dxa"/>
          </w:tcPr>
          <w:p w:rsidR="007D3B69" w:rsidRDefault="00C91545">
            <w:r>
              <w:t>2'h1</w:t>
            </w:r>
          </w:p>
        </w:tc>
      </w:tr>
      <w:tr w:rsidR="007D3B69" w:rsidTr="007D3B69">
        <w:tc>
          <w:tcPr>
            <w:tcW w:w="1440" w:type="dxa"/>
          </w:tcPr>
          <w:p w:rsidR="007D3B69" w:rsidRDefault="00C91545">
            <w:r>
              <w:t>aud_mb1_set</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Codec MicBias1 setting</w:t>
            </w:r>
            <w:r>
              <w:br/>
              <w:t>00: disble           01: 1.8v                10: 2.0V              11: 2.3v</w:t>
            </w:r>
          </w:p>
        </w:tc>
        <w:tc>
          <w:tcPr>
            <w:tcW w:w="1008" w:type="dxa"/>
          </w:tcPr>
          <w:p w:rsidR="007D3B69" w:rsidRDefault="00C91545">
            <w:r>
              <w:t>2'h2</w:t>
            </w:r>
          </w:p>
        </w:tc>
      </w:tr>
      <w:tr w:rsidR="007D3B69" w:rsidTr="007D3B69">
        <w:tc>
          <w:tcPr>
            <w:tcW w:w="1440" w:type="dxa"/>
          </w:tcPr>
          <w:p w:rsidR="007D3B69" w:rsidRDefault="00C91545">
            <w:r>
              <w:t>aud_mb1_miller</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Codec MicBias1 compensation mode</w:t>
            </w:r>
            <w:r>
              <w:br/>
              <w:t xml:space="preserve">0: external cap without Miller Comp; </w:t>
            </w:r>
            <w:r>
              <w:br/>
              <w:t>1: No external Cap with Miller Comp;</w:t>
            </w:r>
          </w:p>
        </w:tc>
        <w:tc>
          <w:tcPr>
            <w:tcW w:w="1008" w:type="dxa"/>
          </w:tcPr>
          <w:p w:rsidR="007D3B69" w:rsidRDefault="00C91545">
            <w:r>
              <w:t>1'h0</w:t>
            </w:r>
          </w:p>
        </w:tc>
      </w:tr>
      <w:tr w:rsidR="007D3B69" w:rsidTr="007D3B69">
        <w:tc>
          <w:tcPr>
            <w:tcW w:w="1440" w:type="dxa"/>
          </w:tcPr>
          <w:p w:rsidR="007D3B69" w:rsidRDefault="00C91545">
            <w:r>
              <w:t>aud_mb0_set</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Codec MicBias0 setting</w:t>
            </w:r>
            <w:r>
              <w:br/>
              <w:t>00: disble           01: 1.8v                10: 2.0V              11: 2.3v</w:t>
            </w:r>
          </w:p>
        </w:tc>
        <w:tc>
          <w:tcPr>
            <w:tcW w:w="1008" w:type="dxa"/>
          </w:tcPr>
          <w:p w:rsidR="007D3B69" w:rsidRDefault="00C91545">
            <w:r>
              <w:t>2'h2</w:t>
            </w:r>
          </w:p>
        </w:tc>
      </w:tr>
      <w:tr w:rsidR="007D3B69" w:rsidTr="007D3B69">
        <w:tc>
          <w:tcPr>
            <w:tcW w:w="1440" w:type="dxa"/>
          </w:tcPr>
          <w:p w:rsidR="007D3B69" w:rsidRDefault="00C91545">
            <w:r>
              <w:t>aud_mb0_miller</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Codec MicBias0 compensation mode</w:t>
            </w:r>
            <w:r>
              <w:br/>
              <w:t>0: external cap without Miller Comp;</w:t>
            </w:r>
            <w:r>
              <w:br/>
              <w:t>1: No external Cap with Miller Comp;</w:t>
            </w:r>
          </w:p>
        </w:tc>
        <w:tc>
          <w:tcPr>
            <w:tcW w:w="1008" w:type="dxa"/>
          </w:tcPr>
          <w:p w:rsidR="007D3B69" w:rsidRDefault="00C91545">
            <w:r>
              <w:t>1'h0</w:t>
            </w:r>
          </w:p>
        </w:tc>
      </w:tr>
    </w:tbl>
    <w:p w:rsidR="007D3B69" w:rsidRDefault="00C91545" w:rsidP="000C4E2D">
      <w:pPr>
        <w:pStyle w:val="3"/>
        <w:spacing w:before="156" w:after="156"/>
        <w:ind w:left="964" w:hanging="964"/>
      </w:pPr>
      <w:r>
        <w:t>AUD_R3_RSVD_REG1</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32'h0</w:t>
            </w:r>
          </w:p>
        </w:tc>
      </w:tr>
    </w:tbl>
    <w:p w:rsidR="007D3B69" w:rsidRDefault="00C91545" w:rsidP="000C4E2D">
      <w:pPr>
        <w:pStyle w:val="3"/>
        <w:spacing w:before="156" w:after="156"/>
        <w:ind w:left="964" w:hanging="964"/>
      </w:pPr>
      <w:r>
        <w:t>AUD_R4_RSVD_REG2</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AUD_R5_ADC_CTRL0</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31:14</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18'h0</w:t>
            </w:r>
          </w:p>
        </w:tc>
      </w:tr>
      <w:tr w:rsidR="007D3B69" w:rsidTr="007D3B69">
        <w:tc>
          <w:tcPr>
            <w:tcW w:w="1440" w:type="dxa"/>
          </w:tcPr>
          <w:p w:rsidR="007D3B69" w:rsidRDefault="00C91545">
            <w:r>
              <w:t>adc_cap_cali_go</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A write of 1 will start the ADC CAP calibration process.  And no influence if a write of 0 to the bit.  Needs to clear this bit before starting cap calibration.</w:t>
            </w:r>
            <w:r>
              <w:br/>
              <w:t>Please refer to AU_ADC_TRIM.docx for details.</w:t>
            </w:r>
          </w:p>
        </w:tc>
        <w:tc>
          <w:tcPr>
            <w:tcW w:w="1008" w:type="dxa"/>
          </w:tcPr>
          <w:p w:rsidR="007D3B69" w:rsidRDefault="00C91545">
            <w:r>
              <w:t>1'h0</w:t>
            </w:r>
          </w:p>
        </w:tc>
      </w:tr>
      <w:tr w:rsidR="007D3B69" w:rsidTr="007D3B69">
        <w:tc>
          <w:tcPr>
            <w:tcW w:w="1440" w:type="dxa"/>
          </w:tcPr>
          <w:p w:rsidR="007D3B69" w:rsidRDefault="00C91545">
            <w:r>
              <w:t>adc_rc_cali_go</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A write of 1 will start the ADC QUAR calibration process.  And no influence if a write of 0 to the bit. Needs to clear this bit before starting quar calibration.</w:t>
            </w:r>
            <w:r>
              <w:br/>
              <w:t>Please refer to AU_ADC_TRIM.docx for details.</w:t>
            </w:r>
          </w:p>
        </w:tc>
        <w:tc>
          <w:tcPr>
            <w:tcW w:w="1008" w:type="dxa"/>
          </w:tcPr>
          <w:p w:rsidR="007D3B69" w:rsidRDefault="00C91545">
            <w:r>
              <w:t>1'h0</w:t>
            </w:r>
          </w:p>
        </w:tc>
      </w:tr>
      <w:tr w:rsidR="007D3B69" w:rsidTr="007D3B69">
        <w:tc>
          <w:tcPr>
            <w:tcW w:w="1440" w:type="dxa"/>
          </w:tcPr>
          <w:p w:rsidR="007D3B69" w:rsidRDefault="00C91545">
            <w:r>
              <w:t>aud_adc_mclk_sel</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0: 24MHz                1: 22.05MHz</w:t>
            </w:r>
          </w:p>
        </w:tc>
        <w:tc>
          <w:tcPr>
            <w:tcW w:w="1008" w:type="dxa"/>
          </w:tcPr>
          <w:p w:rsidR="007D3B69" w:rsidRDefault="00C91545">
            <w:r>
              <w:t>1'h0</w:t>
            </w:r>
          </w:p>
        </w:tc>
      </w:tr>
      <w:tr w:rsidR="007D3B69" w:rsidTr="007D3B69">
        <w:tc>
          <w:tcPr>
            <w:tcW w:w="1440" w:type="dxa"/>
          </w:tcPr>
          <w:p w:rsidR="007D3B69" w:rsidRDefault="00C91545">
            <w:r>
              <w:t>lpga_toen_p</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Zero Crossing Time Out enable for ADC Left PGA gain setting.</w:t>
            </w:r>
            <w:r>
              <w:br/>
              <w:t>1: enable                 0: disable</w:t>
            </w:r>
          </w:p>
        </w:tc>
        <w:tc>
          <w:tcPr>
            <w:tcW w:w="1008" w:type="dxa"/>
          </w:tcPr>
          <w:p w:rsidR="007D3B69" w:rsidRDefault="00C91545">
            <w:r>
              <w:t>1'h1</w:t>
            </w:r>
          </w:p>
        </w:tc>
      </w:tr>
      <w:tr w:rsidR="007D3B69" w:rsidTr="007D3B69">
        <w:tc>
          <w:tcPr>
            <w:tcW w:w="1440" w:type="dxa"/>
          </w:tcPr>
          <w:p w:rsidR="007D3B69" w:rsidRDefault="00C91545">
            <w:r>
              <w:t>rpga_toen_p</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Zero Crossing Time Out enable for ADC Right PGA gain setting.</w:t>
            </w:r>
            <w:r>
              <w:br/>
              <w:t>1: enable                 0: disable</w:t>
            </w:r>
          </w:p>
        </w:tc>
        <w:tc>
          <w:tcPr>
            <w:tcW w:w="1008" w:type="dxa"/>
          </w:tcPr>
          <w:p w:rsidR="007D3B69" w:rsidRDefault="00C91545">
            <w:r>
              <w:t>1'h1</w:t>
            </w:r>
          </w:p>
        </w:tc>
      </w:tr>
      <w:tr w:rsidR="007D3B69" w:rsidTr="007D3B69">
        <w:tc>
          <w:tcPr>
            <w:tcW w:w="1440" w:type="dxa"/>
          </w:tcPr>
          <w:p w:rsidR="007D3B69" w:rsidRDefault="00C91545">
            <w:r>
              <w:t>adc_resetn_p</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ADC digital  reset  control. All the digital data-path of ADC will be reset execept their registers.</w:t>
            </w:r>
            <w:r>
              <w:br/>
              <w:t>0: reset                          1: release</w:t>
            </w:r>
          </w:p>
        </w:tc>
        <w:tc>
          <w:tcPr>
            <w:tcW w:w="1008" w:type="dxa"/>
          </w:tcPr>
          <w:p w:rsidR="007D3B69" w:rsidRDefault="00C91545">
            <w:r>
              <w:t>1'h0</w:t>
            </w:r>
          </w:p>
        </w:tc>
      </w:tr>
      <w:tr w:rsidR="007D3B69" w:rsidTr="007D3B69">
        <w:tc>
          <w:tcPr>
            <w:tcW w:w="1440" w:type="dxa"/>
          </w:tcPr>
          <w:p w:rsidR="007D3B69" w:rsidRDefault="00C91545">
            <w:r>
              <w:t>adcclk_en_p</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ADC internal clock generation enable, including adc_clk_ana, adc_clk_fil, adc_clk_cic and adc_clk_ibias.</w:t>
            </w:r>
            <w:r>
              <w:br/>
            </w:r>
            <w:r>
              <w:lastRenderedPageBreak/>
              <w:t>1: enable                       0: disabled</w:t>
            </w:r>
          </w:p>
        </w:tc>
        <w:tc>
          <w:tcPr>
            <w:tcW w:w="1008" w:type="dxa"/>
          </w:tcPr>
          <w:p w:rsidR="007D3B69" w:rsidRDefault="00C91545">
            <w:r>
              <w:lastRenderedPageBreak/>
              <w:t>1'h0</w:t>
            </w:r>
          </w:p>
        </w:tc>
      </w:tr>
      <w:tr w:rsidR="007D3B69" w:rsidTr="007D3B69">
        <w:tc>
          <w:tcPr>
            <w:tcW w:w="1440" w:type="dxa"/>
          </w:tcPr>
          <w:p w:rsidR="007D3B69" w:rsidRDefault="00C91545">
            <w:r>
              <w:lastRenderedPageBreak/>
              <w:t>adcosr_p</w:t>
            </w:r>
          </w:p>
        </w:tc>
        <w:tc>
          <w:tcPr>
            <w:tcW w:w="1008" w:type="dxa"/>
          </w:tcPr>
          <w:p w:rsidR="007D3B69" w:rsidRDefault="00C91545">
            <w:r>
              <w:t>6:4</w:t>
            </w:r>
          </w:p>
        </w:tc>
        <w:tc>
          <w:tcPr>
            <w:tcW w:w="864" w:type="dxa"/>
          </w:tcPr>
          <w:p w:rsidR="007D3B69" w:rsidRDefault="00C91545">
            <w:r>
              <w:t>RW</w:t>
            </w:r>
          </w:p>
        </w:tc>
        <w:tc>
          <w:tcPr>
            <w:tcW w:w="5040" w:type="dxa"/>
          </w:tcPr>
          <w:p w:rsidR="007D3B69" w:rsidRDefault="00C91545">
            <w:r>
              <w:t>ADC Over Sample ratio settings.</w:t>
            </w:r>
            <w:r>
              <w:br/>
              <w:t xml:space="preserve">000: 500x                          001:  250x               </w:t>
            </w:r>
            <w:r>
              <w:br/>
              <w:t xml:space="preserve">010: 125x                          011: 100x                </w:t>
            </w:r>
            <w:r>
              <w:br/>
              <w:t>100: 50x                            others: invalid</w:t>
            </w:r>
          </w:p>
        </w:tc>
        <w:tc>
          <w:tcPr>
            <w:tcW w:w="1008" w:type="dxa"/>
          </w:tcPr>
          <w:p w:rsidR="007D3B69" w:rsidRDefault="00C91545">
            <w:r>
              <w:t>3'h1</w:t>
            </w:r>
          </w:p>
        </w:tc>
      </w:tr>
      <w:tr w:rsidR="007D3B69" w:rsidTr="007D3B69">
        <w:tc>
          <w:tcPr>
            <w:tcW w:w="1440" w:type="dxa"/>
          </w:tcPr>
          <w:p w:rsidR="007D3B69" w:rsidRDefault="00C91545">
            <w:r>
              <w:t>adcsr_p</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ADC Sample Rate settings.</w:t>
            </w:r>
            <w:r>
              <w:br/>
              <w:t>0000: 8Khz                         0011: 16Khz</w:t>
            </w:r>
            <w:r>
              <w:br/>
              <w:t xml:space="preserve">1000:  44.1khz/48Khz    </w:t>
            </w:r>
            <w:r>
              <w:br/>
              <w:t>others: invalid</w:t>
            </w:r>
            <w:r>
              <w:br/>
              <w:t>for 44.1KHz PLL should be used to supply codec adc clk at 22.05MHz</w:t>
            </w:r>
          </w:p>
        </w:tc>
        <w:tc>
          <w:tcPr>
            <w:tcW w:w="1008" w:type="dxa"/>
          </w:tcPr>
          <w:p w:rsidR="007D3B69" w:rsidRDefault="00C91545">
            <w:r>
              <w:t>4'h3</w:t>
            </w:r>
          </w:p>
        </w:tc>
      </w:tr>
    </w:tbl>
    <w:p w:rsidR="007D3B69" w:rsidRDefault="00C91545" w:rsidP="000C4E2D">
      <w:pPr>
        <w:pStyle w:val="3"/>
        <w:spacing w:before="156" w:after="156"/>
        <w:ind w:left="964" w:hanging="964"/>
      </w:pPr>
      <w:r>
        <w:t>AUD_R6_ADC_CTRL1</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adc_hpfout_sel</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Select the output of High Pass filter 1 as ADC output (for test)</w:t>
            </w:r>
            <w:r>
              <w:br/>
              <w:t>0: normal output                1: selected.</w:t>
            </w:r>
          </w:p>
        </w:tc>
        <w:tc>
          <w:tcPr>
            <w:tcW w:w="1008" w:type="dxa"/>
          </w:tcPr>
          <w:p w:rsidR="007D3B69" w:rsidRDefault="00C91545">
            <w:r>
              <w:t>1'h0</w:t>
            </w:r>
          </w:p>
        </w:tc>
      </w:tr>
      <w:tr w:rsidR="007D3B69" w:rsidTr="007D3B69">
        <w:tc>
          <w:tcPr>
            <w:tcW w:w="1440" w:type="dxa"/>
          </w:tcPr>
          <w:p w:rsidR="007D3B69" w:rsidRDefault="00C91545">
            <w:r>
              <w:t>adc_single_ch_mode</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ADC single channel mode enable (for test).</w:t>
            </w:r>
            <w:r>
              <w:br/>
              <w:t>1: enable. The output data from right channel is same with that of  ADC left channel.</w:t>
            </w:r>
            <w:r>
              <w:br/>
              <w:t>0: disable.</w:t>
            </w:r>
          </w:p>
        </w:tc>
        <w:tc>
          <w:tcPr>
            <w:tcW w:w="1008" w:type="dxa"/>
          </w:tcPr>
          <w:p w:rsidR="007D3B69" w:rsidRDefault="00C91545">
            <w:r>
              <w:t>1'h0</w:t>
            </w:r>
          </w:p>
        </w:tc>
      </w:tr>
      <w:tr w:rsidR="007D3B69" w:rsidTr="007D3B69">
        <w:tc>
          <w:tcPr>
            <w:tcW w:w="1440" w:type="dxa"/>
          </w:tcPr>
          <w:p w:rsidR="007D3B69" w:rsidRDefault="00C91545">
            <w:r>
              <w:t>hpfcut</w:t>
            </w:r>
          </w:p>
        </w:tc>
        <w:tc>
          <w:tcPr>
            <w:tcW w:w="1008" w:type="dxa"/>
          </w:tcPr>
          <w:p w:rsidR="007D3B69" w:rsidRDefault="00C91545">
            <w:r>
              <w:t>28:26</w:t>
            </w:r>
          </w:p>
        </w:tc>
        <w:tc>
          <w:tcPr>
            <w:tcW w:w="864" w:type="dxa"/>
          </w:tcPr>
          <w:p w:rsidR="007D3B69" w:rsidRDefault="00C91545">
            <w:r>
              <w:t>RW</w:t>
            </w:r>
          </w:p>
        </w:tc>
        <w:tc>
          <w:tcPr>
            <w:tcW w:w="5040" w:type="dxa"/>
          </w:tcPr>
          <w:p w:rsidR="007D3B69" w:rsidRDefault="00C91545">
            <w:r>
              <w:t>The cut off frequency setttings of the High pass filter2</w:t>
            </w:r>
            <w:r>
              <w:br/>
              <w:t xml:space="preserve"> 48Khz:</w:t>
            </w:r>
            <w:r>
              <w:br/>
              <w:t xml:space="preserve">000: 122Hz                    001: 153Hz     </w:t>
            </w:r>
            <w:r>
              <w:br/>
            </w:r>
            <w:r>
              <w:lastRenderedPageBreak/>
              <w:t>010: 156Hz                    011: 245Hz</w:t>
            </w:r>
            <w:r>
              <w:br/>
              <w:t xml:space="preserve">100: 306Hz                    101: 392Hz     </w:t>
            </w:r>
            <w:r>
              <w:br/>
              <w:t>110: 490Hz                    111: 612Hz</w:t>
            </w:r>
            <w:r>
              <w:br/>
              <w:t>44.1KHz:</w:t>
            </w:r>
            <w:r>
              <w:br/>
              <w:t xml:space="preserve">000: 112Hz                    001: 140Hz     </w:t>
            </w:r>
            <w:r>
              <w:br/>
              <w:t>010: 143Hz                    011: 225Hz</w:t>
            </w:r>
            <w:r>
              <w:br/>
              <w:t xml:space="preserve">100: 281Hz                    101: 360Hz     </w:t>
            </w:r>
            <w:r>
              <w:br/>
              <w:t>110: 450Hz                    111: 562Hz</w:t>
            </w:r>
            <w:r>
              <w:br/>
              <w:t>32KHz:</w:t>
            </w:r>
            <w:r>
              <w:br/>
              <w:t xml:space="preserve">000: 81Hz                      001: 102Hz     </w:t>
            </w:r>
            <w:r>
              <w:br/>
              <w:t>010: 104Hz                    011: 163Hz</w:t>
            </w:r>
            <w:r>
              <w:br/>
              <w:t xml:space="preserve">100: 204Hz                    101: 261Hz     </w:t>
            </w:r>
            <w:r>
              <w:br/>
              <w:t>110: 372Hz                    111: 408Hz</w:t>
            </w:r>
            <w:r>
              <w:br/>
              <w:t>24KHz:</w:t>
            </w:r>
            <w:r>
              <w:br/>
              <w:t xml:space="preserve">000: 61Hz                       001: 77Hz     </w:t>
            </w:r>
            <w:r>
              <w:br/>
              <w:t>010: 78Hz                       011: 123Hz</w:t>
            </w:r>
            <w:r>
              <w:br/>
              <w:t xml:space="preserve">100: 153Hz                    101: 192Hz     </w:t>
            </w:r>
            <w:r>
              <w:br/>
              <w:t>110: 245Hz                    111: 306Hz</w:t>
            </w:r>
            <w:r>
              <w:br/>
              <w:t>16KHz:</w:t>
            </w:r>
            <w:r>
              <w:br/>
              <w:t xml:space="preserve">000: 41Hz                       001: 51Hz     </w:t>
            </w:r>
            <w:r>
              <w:br/>
              <w:t>010: 52Hz                       011: 82Hz</w:t>
            </w:r>
            <w:r>
              <w:br/>
              <w:t xml:space="preserve">100: 102Hz                    101: 131Hz     </w:t>
            </w:r>
            <w:r>
              <w:br/>
              <w:t>110: 186Hz                    111: 204Hz</w:t>
            </w:r>
            <w:r>
              <w:br/>
              <w:t>8KHz:</w:t>
            </w:r>
            <w:r>
              <w:br/>
            </w:r>
            <w:r>
              <w:lastRenderedPageBreak/>
              <w:t xml:space="preserve">000: 21Hz                       001: 25Hz     </w:t>
            </w:r>
            <w:r>
              <w:br/>
              <w:t>010: 26Hz                       011: 41Hz</w:t>
            </w:r>
            <w:r>
              <w:br/>
              <w:t xml:space="preserve">100: 51Hz                       101: 66Hz     </w:t>
            </w:r>
            <w:r>
              <w:br/>
              <w:t>110: 93Hz                       111: 102Hz</w:t>
            </w:r>
            <w:r>
              <w:br/>
              <w:t>For other ADCSR setting,  Please zoom in/out linearly and calculate their cut-off frequency;</w:t>
            </w:r>
          </w:p>
        </w:tc>
        <w:tc>
          <w:tcPr>
            <w:tcW w:w="1008" w:type="dxa"/>
          </w:tcPr>
          <w:p w:rsidR="007D3B69" w:rsidRDefault="00C91545">
            <w:r>
              <w:lastRenderedPageBreak/>
              <w:t>3'h3</w:t>
            </w:r>
          </w:p>
        </w:tc>
      </w:tr>
      <w:tr w:rsidR="007D3B69" w:rsidTr="007D3B69">
        <w:tc>
          <w:tcPr>
            <w:tcW w:w="1440" w:type="dxa"/>
          </w:tcPr>
          <w:p w:rsidR="007D3B69" w:rsidRDefault="00C91545">
            <w:r>
              <w:lastRenderedPageBreak/>
              <w:t>adc_pga_level_l</w:t>
            </w:r>
          </w:p>
        </w:tc>
        <w:tc>
          <w:tcPr>
            <w:tcW w:w="1008" w:type="dxa"/>
          </w:tcPr>
          <w:p w:rsidR="007D3B69" w:rsidRDefault="00C91545">
            <w:r>
              <w:t>25:21</w:t>
            </w:r>
          </w:p>
        </w:tc>
        <w:tc>
          <w:tcPr>
            <w:tcW w:w="864" w:type="dxa"/>
          </w:tcPr>
          <w:p w:rsidR="007D3B69" w:rsidRDefault="00C91545">
            <w:r>
              <w:t>RW</w:t>
            </w:r>
          </w:p>
        </w:tc>
        <w:tc>
          <w:tcPr>
            <w:tcW w:w="5040" w:type="dxa"/>
          </w:tcPr>
          <w:p w:rsidR="007D3B69" w:rsidRDefault="00C91545">
            <w:r>
              <w:t>ADC Left PGA volume control.</w:t>
            </w:r>
            <w:r>
              <w:br/>
              <w:t>-12dB  to +36dB @ 2db/step</w:t>
            </w:r>
            <w:r>
              <w:br/>
              <w:t>00000:  -12dB</w:t>
            </w:r>
            <w:r>
              <w:br/>
              <w:t>00001: -10dB</w:t>
            </w:r>
            <w:r>
              <w:br/>
              <w:t>00010: -8dB</w:t>
            </w:r>
            <w:r>
              <w:br/>
              <w:t>… 2dB@step …</w:t>
            </w:r>
            <w:r>
              <w:br/>
              <w:t>10111: +34dB</w:t>
            </w:r>
            <w:r>
              <w:br/>
              <w:t>11000: +36dB</w:t>
            </w:r>
            <w:r>
              <w:br/>
              <w:t>others: invalid</w:t>
            </w:r>
          </w:p>
        </w:tc>
        <w:tc>
          <w:tcPr>
            <w:tcW w:w="1008" w:type="dxa"/>
          </w:tcPr>
          <w:p w:rsidR="007D3B69" w:rsidRDefault="00C91545">
            <w:r>
              <w:t>5'h6</w:t>
            </w:r>
          </w:p>
        </w:tc>
      </w:tr>
      <w:tr w:rsidR="007D3B69" w:rsidTr="007D3B69">
        <w:tc>
          <w:tcPr>
            <w:tcW w:w="1440" w:type="dxa"/>
          </w:tcPr>
          <w:p w:rsidR="007D3B69" w:rsidRDefault="00C91545">
            <w:r>
              <w:t>adc_pga_level_r</w:t>
            </w:r>
          </w:p>
        </w:tc>
        <w:tc>
          <w:tcPr>
            <w:tcW w:w="1008" w:type="dxa"/>
          </w:tcPr>
          <w:p w:rsidR="007D3B69" w:rsidRDefault="00C91545">
            <w:r>
              <w:t>20:16</w:t>
            </w:r>
          </w:p>
        </w:tc>
        <w:tc>
          <w:tcPr>
            <w:tcW w:w="864" w:type="dxa"/>
          </w:tcPr>
          <w:p w:rsidR="007D3B69" w:rsidRDefault="00C91545">
            <w:r>
              <w:t>RW</w:t>
            </w:r>
          </w:p>
        </w:tc>
        <w:tc>
          <w:tcPr>
            <w:tcW w:w="5040" w:type="dxa"/>
          </w:tcPr>
          <w:p w:rsidR="007D3B69" w:rsidRDefault="00C91545">
            <w:r>
              <w:t>ADC Right PGA volume control.</w:t>
            </w:r>
            <w:r>
              <w:br/>
              <w:t>-12dB  to +36dB @ 2db/step</w:t>
            </w:r>
            <w:r>
              <w:br/>
              <w:t>00000:  -12dB</w:t>
            </w:r>
            <w:r>
              <w:br/>
              <w:t>00001: -10dB</w:t>
            </w:r>
            <w:r>
              <w:br/>
              <w:t>00010: -8dB</w:t>
            </w:r>
            <w:r>
              <w:br/>
              <w:t>… 2dB@step …</w:t>
            </w:r>
            <w:r>
              <w:br/>
              <w:t>10111: +34dB</w:t>
            </w:r>
            <w:r>
              <w:br/>
              <w:t>11000: +36dB</w:t>
            </w:r>
            <w:r>
              <w:br/>
              <w:t>others: invalid</w:t>
            </w:r>
          </w:p>
        </w:tc>
        <w:tc>
          <w:tcPr>
            <w:tcW w:w="1008" w:type="dxa"/>
          </w:tcPr>
          <w:p w:rsidR="007D3B69" w:rsidRDefault="00C91545">
            <w:r>
              <w:t>5'h6</w:t>
            </w:r>
          </w:p>
        </w:tc>
      </w:tr>
      <w:tr w:rsidR="007D3B69" w:rsidTr="007D3B69">
        <w:tc>
          <w:tcPr>
            <w:tcW w:w="1440" w:type="dxa"/>
          </w:tcPr>
          <w:p w:rsidR="007D3B69" w:rsidRDefault="00C91545">
            <w:r>
              <w:t>hpf1en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1st HPF enable. (typical 3.7Hz)</w:t>
            </w:r>
            <w:r>
              <w:br/>
              <w:t>1: enable                  0: disable</w:t>
            </w:r>
          </w:p>
        </w:tc>
        <w:tc>
          <w:tcPr>
            <w:tcW w:w="1008" w:type="dxa"/>
          </w:tcPr>
          <w:p w:rsidR="007D3B69" w:rsidRDefault="00C91545">
            <w:r>
              <w:t>1'h0</w:t>
            </w:r>
          </w:p>
        </w:tc>
      </w:tr>
      <w:tr w:rsidR="007D3B69" w:rsidTr="007D3B69">
        <w:tc>
          <w:tcPr>
            <w:tcW w:w="1440" w:type="dxa"/>
          </w:tcPr>
          <w:p w:rsidR="007D3B69" w:rsidRDefault="00C91545">
            <w:r>
              <w:t>hpf2en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2nd HPF enable.</w:t>
            </w:r>
            <w:r>
              <w:br/>
              <w:t>1: enable                  0: disable</w:t>
            </w:r>
          </w:p>
        </w:tc>
        <w:tc>
          <w:tcPr>
            <w:tcW w:w="1008" w:type="dxa"/>
          </w:tcPr>
          <w:p w:rsidR="007D3B69" w:rsidRDefault="00C91545">
            <w:r>
              <w:t>1'h0</w:t>
            </w:r>
          </w:p>
        </w:tc>
      </w:tr>
      <w:tr w:rsidR="007D3B69" w:rsidTr="007D3B69">
        <w:tc>
          <w:tcPr>
            <w:tcW w:w="1440" w:type="dxa"/>
          </w:tcPr>
          <w:p w:rsidR="007D3B69" w:rsidRDefault="00C91545">
            <w:r>
              <w:t>adcvol_l</w:t>
            </w:r>
          </w:p>
        </w:tc>
        <w:tc>
          <w:tcPr>
            <w:tcW w:w="1008" w:type="dxa"/>
          </w:tcPr>
          <w:p w:rsidR="007D3B69" w:rsidRDefault="00C91545">
            <w:r>
              <w:t>13:7</w:t>
            </w:r>
          </w:p>
        </w:tc>
        <w:tc>
          <w:tcPr>
            <w:tcW w:w="864" w:type="dxa"/>
          </w:tcPr>
          <w:p w:rsidR="007D3B69" w:rsidRDefault="00C91545">
            <w:r>
              <w:t>RW</w:t>
            </w:r>
          </w:p>
        </w:tc>
        <w:tc>
          <w:tcPr>
            <w:tcW w:w="5040" w:type="dxa"/>
          </w:tcPr>
          <w:p w:rsidR="007D3B69" w:rsidRDefault="00C91545">
            <w:r>
              <w:t>ADC Left channel digital gain.</w:t>
            </w:r>
            <w:r>
              <w:br/>
            </w:r>
            <w:r>
              <w:lastRenderedPageBreak/>
              <w:t>0000000: digital mute</w:t>
            </w:r>
            <w:r>
              <w:br/>
              <w:t>0000001: digital mute</w:t>
            </w:r>
            <w:r>
              <w:br/>
              <w:t>0000010: -83dB</w:t>
            </w:r>
            <w:r>
              <w:br/>
              <w:t>0000011:-82dB</w:t>
            </w:r>
            <w:r>
              <w:br/>
              <w:t>… 1dB@step…</w:t>
            </w:r>
            <w:r>
              <w:br/>
              <w:t>1010101: 0dB</w:t>
            </w:r>
            <w:r>
              <w:br/>
              <w:t>… 1dB@step…</w:t>
            </w:r>
            <w:r>
              <w:br/>
              <w:t>1111101:+40dB</w:t>
            </w:r>
            <w:r>
              <w:br/>
              <w:t>1111110: +41dB</w:t>
            </w:r>
            <w:r>
              <w:br/>
              <w:t>1111111: +42dB</w:t>
            </w:r>
          </w:p>
        </w:tc>
        <w:tc>
          <w:tcPr>
            <w:tcW w:w="1008" w:type="dxa"/>
          </w:tcPr>
          <w:p w:rsidR="007D3B69" w:rsidRDefault="00C91545">
            <w:r>
              <w:lastRenderedPageBreak/>
              <w:t>7'h55</w:t>
            </w:r>
          </w:p>
        </w:tc>
      </w:tr>
      <w:tr w:rsidR="007D3B69" w:rsidTr="007D3B69">
        <w:tc>
          <w:tcPr>
            <w:tcW w:w="1440" w:type="dxa"/>
          </w:tcPr>
          <w:p w:rsidR="007D3B69" w:rsidRDefault="00C91545">
            <w:r>
              <w:lastRenderedPageBreak/>
              <w:t>adcvol_r</w:t>
            </w:r>
          </w:p>
        </w:tc>
        <w:tc>
          <w:tcPr>
            <w:tcW w:w="1008" w:type="dxa"/>
          </w:tcPr>
          <w:p w:rsidR="007D3B69" w:rsidRDefault="00C91545">
            <w:r>
              <w:t>6:0</w:t>
            </w:r>
          </w:p>
        </w:tc>
        <w:tc>
          <w:tcPr>
            <w:tcW w:w="864" w:type="dxa"/>
          </w:tcPr>
          <w:p w:rsidR="007D3B69" w:rsidRDefault="00C91545">
            <w:r>
              <w:t>RW</w:t>
            </w:r>
          </w:p>
        </w:tc>
        <w:tc>
          <w:tcPr>
            <w:tcW w:w="5040" w:type="dxa"/>
          </w:tcPr>
          <w:p w:rsidR="007D3B69" w:rsidRDefault="00C91545">
            <w:r>
              <w:t>ADC Right channel digital gain.</w:t>
            </w:r>
            <w:r>
              <w:br/>
              <w:t>0000000: digital mute</w:t>
            </w:r>
            <w:r>
              <w:br/>
              <w:t>0000001: digital mute</w:t>
            </w:r>
            <w:r>
              <w:br/>
              <w:t>0000010: -83dB</w:t>
            </w:r>
            <w:r>
              <w:br/>
              <w:t>0000011:-82dB</w:t>
            </w:r>
            <w:r>
              <w:br/>
              <w:t>… 1dB@step…</w:t>
            </w:r>
            <w:r>
              <w:br/>
              <w:t>1010101: 0dB</w:t>
            </w:r>
            <w:r>
              <w:br/>
              <w:t>… 1dB@step…</w:t>
            </w:r>
            <w:r>
              <w:br/>
              <w:t>1111101:+40dB</w:t>
            </w:r>
            <w:r>
              <w:br/>
              <w:t>1111110: +41dB</w:t>
            </w:r>
            <w:r>
              <w:br/>
              <w:t>1111111: +42dB</w:t>
            </w:r>
          </w:p>
        </w:tc>
        <w:tc>
          <w:tcPr>
            <w:tcW w:w="1008" w:type="dxa"/>
          </w:tcPr>
          <w:p w:rsidR="007D3B69" w:rsidRDefault="00C91545">
            <w:r>
              <w:t>7'h55</w:t>
            </w:r>
          </w:p>
        </w:tc>
      </w:tr>
    </w:tbl>
    <w:p w:rsidR="007D3B69" w:rsidRDefault="00C91545" w:rsidP="000C4E2D">
      <w:pPr>
        <w:pStyle w:val="3"/>
        <w:spacing w:before="156" w:after="156"/>
        <w:ind w:left="964" w:hanging="964"/>
      </w:pPr>
      <w:r>
        <w:t>AUD_R7_ADC_CTRL2</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NFA1</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ADC Notch filter NFA1 coefficient</w:t>
            </w:r>
          </w:p>
        </w:tc>
        <w:tc>
          <w:tcPr>
            <w:tcW w:w="1008" w:type="dxa"/>
          </w:tcPr>
          <w:p w:rsidR="007D3B69" w:rsidRDefault="00C91545">
            <w:r>
              <w:t>14'h0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NFEN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ADC Notch filter enable</w:t>
            </w:r>
            <w:r>
              <w:br/>
              <w:t>1: enable                      0: disable</w:t>
            </w:r>
          </w:p>
        </w:tc>
        <w:tc>
          <w:tcPr>
            <w:tcW w:w="1008" w:type="dxa"/>
          </w:tcPr>
          <w:p w:rsidR="007D3B69" w:rsidRDefault="00C91545">
            <w:r>
              <w:t>1'h0</w:t>
            </w:r>
          </w:p>
        </w:tc>
      </w:tr>
      <w:tr w:rsidR="007D3B69" w:rsidTr="007D3B69">
        <w:tc>
          <w:tcPr>
            <w:tcW w:w="1440" w:type="dxa"/>
          </w:tcPr>
          <w:p w:rsidR="007D3B69" w:rsidRDefault="00C91545">
            <w:r>
              <w:t>NFA0</w:t>
            </w:r>
          </w:p>
        </w:tc>
        <w:tc>
          <w:tcPr>
            <w:tcW w:w="1008" w:type="dxa"/>
          </w:tcPr>
          <w:p w:rsidR="007D3B69" w:rsidRDefault="00C91545">
            <w:r>
              <w:t>13:0</w:t>
            </w:r>
          </w:p>
        </w:tc>
        <w:tc>
          <w:tcPr>
            <w:tcW w:w="864" w:type="dxa"/>
          </w:tcPr>
          <w:p w:rsidR="007D3B69" w:rsidRDefault="00C91545">
            <w:r>
              <w:t>RW</w:t>
            </w:r>
          </w:p>
        </w:tc>
        <w:tc>
          <w:tcPr>
            <w:tcW w:w="5040" w:type="dxa"/>
          </w:tcPr>
          <w:p w:rsidR="007D3B69" w:rsidRDefault="00C91545">
            <w:r>
              <w:t>ADC Notch filter NFA0 coefficient</w:t>
            </w:r>
          </w:p>
        </w:tc>
        <w:tc>
          <w:tcPr>
            <w:tcW w:w="1008" w:type="dxa"/>
          </w:tcPr>
          <w:p w:rsidR="007D3B69" w:rsidRDefault="00C91545">
            <w:r>
              <w:t>14'h0</w:t>
            </w:r>
          </w:p>
        </w:tc>
      </w:tr>
    </w:tbl>
    <w:p w:rsidR="007D3B69" w:rsidRDefault="00C91545" w:rsidP="000C4E2D">
      <w:pPr>
        <w:pStyle w:val="3"/>
        <w:spacing w:before="156" w:after="156"/>
        <w:ind w:left="964" w:hanging="964"/>
      </w:pPr>
      <w:r>
        <w:t>AUD_R8_ADC_CTRL3</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tolerance</w:t>
            </w:r>
          </w:p>
        </w:tc>
        <w:tc>
          <w:tcPr>
            <w:tcW w:w="1008" w:type="dxa"/>
          </w:tcPr>
          <w:p w:rsidR="007D3B69" w:rsidRDefault="00C91545">
            <w:r>
              <w:t>31:29</w:t>
            </w:r>
          </w:p>
        </w:tc>
        <w:tc>
          <w:tcPr>
            <w:tcW w:w="864" w:type="dxa"/>
          </w:tcPr>
          <w:p w:rsidR="007D3B69" w:rsidRDefault="00C91545">
            <w:r>
              <w:t>RW</w:t>
            </w:r>
          </w:p>
        </w:tc>
        <w:tc>
          <w:tcPr>
            <w:tcW w:w="5040" w:type="dxa"/>
          </w:tcPr>
          <w:p w:rsidR="007D3B69" w:rsidRDefault="00C91545">
            <w:r>
              <w:t>ADC ALC target error tolerance setting.</w:t>
            </w:r>
            <w:r>
              <w:br/>
              <w:t>011:  +/- 3dB               010: +/-2dB</w:t>
            </w:r>
            <w:r>
              <w:br/>
              <w:t>100: +/- 4dB                001: +/-1dB</w:t>
            </w:r>
            <w:r>
              <w:br/>
              <w:t>000: +/- 0dB                ……</w:t>
            </w:r>
          </w:p>
        </w:tc>
        <w:tc>
          <w:tcPr>
            <w:tcW w:w="1008" w:type="dxa"/>
          </w:tcPr>
          <w:p w:rsidR="007D3B69" w:rsidRDefault="00C91545">
            <w:r>
              <w:t>3'h3</w:t>
            </w:r>
          </w:p>
        </w:tc>
      </w:tr>
      <w:tr w:rsidR="007D3B69" w:rsidTr="007D3B69">
        <w:tc>
          <w:tcPr>
            <w:tcW w:w="1440" w:type="dxa"/>
          </w:tcPr>
          <w:p w:rsidR="007D3B69" w:rsidRDefault="00C91545">
            <w:r>
              <w:t>target_l</w:t>
            </w:r>
          </w:p>
        </w:tc>
        <w:tc>
          <w:tcPr>
            <w:tcW w:w="1008" w:type="dxa"/>
          </w:tcPr>
          <w:p w:rsidR="007D3B69" w:rsidRDefault="00C91545">
            <w:r>
              <w:t>28:24</w:t>
            </w:r>
          </w:p>
        </w:tc>
        <w:tc>
          <w:tcPr>
            <w:tcW w:w="864" w:type="dxa"/>
          </w:tcPr>
          <w:p w:rsidR="007D3B69" w:rsidRDefault="00C91545">
            <w:r>
              <w:t>RW</w:t>
            </w:r>
          </w:p>
        </w:tc>
        <w:tc>
          <w:tcPr>
            <w:tcW w:w="5040" w:type="dxa"/>
          </w:tcPr>
          <w:p w:rsidR="007D3B69" w:rsidRDefault="00C91545">
            <w:r>
              <w:t>ADC Left channel ALC target level.</w:t>
            </w:r>
            <w:r>
              <w:br/>
              <w:t>00000: -1dB</w:t>
            </w:r>
            <w:r>
              <w:br/>
              <w:t>00001: -3dB</w:t>
            </w:r>
            <w:r>
              <w:br/>
              <w:t>…-2dB@step</w:t>
            </w:r>
            <w:r>
              <w:br/>
              <w:t>10110: -45dB</w:t>
            </w:r>
            <w:r>
              <w:br/>
              <w:t>10111: -47dB</w:t>
            </w:r>
            <w:r>
              <w:br/>
              <w:t>other: invalid</w:t>
            </w:r>
          </w:p>
        </w:tc>
        <w:tc>
          <w:tcPr>
            <w:tcW w:w="1008" w:type="dxa"/>
          </w:tcPr>
          <w:p w:rsidR="007D3B69" w:rsidRDefault="00C91545">
            <w:r>
              <w:t>5'h3</w:t>
            </w:r>
          </w:p>
        </w:tc>
      </w:tr>
      <w:tr w:rsidR="007D3B69" w:rsidTr="007D3B69">
        <w:tc>
          <w:tcPr>
            <w:tcW w:w="1440" w:type="dxa"/>
          </w:tcPr>
          <w:p w:rsidR="007D3B69" w:rsidRDefault="00C91545">
            <w:r>
              <w:t>target_r</w:t>
            </w:r>
          </w:p>
        </w:tc>
        <w:tc>
          <w:tcPr>
            <w:tcW w:w="1008" w:type="dxa"/>
          </w:tcPr>
          <w:p w:rsidR="007D3B69" w:rsidRDefault="00C91545">
            <w:r>
              <w:t>23:19</w:t>
            </w:r>
          </w:p>
        </w:tc>
        <w:tc>
          <w:tcPr>
            <w:tcW w:w="864" w:type="dxa"/>
          </w:tcPr>
          <w:p w:rsidR="007D3B69" w:rsidRDefault="00C91545">
            <w:r>
              <w:t>RW</w:t>
            </w:r>
          </w:p>
        </w:tc>
        <w:tc>
          <w:tcPr>
            <w:tcW w:w="5040" w:type="dxa"/>
          </w:tcPr>
          <w:p w:rsidR="007D3B69" w:rsidRDefault="00C91545">
            <w:r>
              <w:t>ADC Right channel ALC target level.</w:t>
            </w:r>
            <w:r>
              <w:br/>
              <w:t>00000: -1dB</w:t>
            </w:r>
            <w:r>
              <w:br/>
              <w:t>00001: -3dB</w:t>
            </w:r>
            <w:r>
              <w:br/>
              <w:t>…-2dB@step</w:t>
            </w:r>
            <w:r>
              <w:br/>
              <w:t>10110: -45dB</w:t>
            </w:r>
            <w:r>
              <w:br/>
              <w:t>10111: -47dB</w:t>
            </w:r>
            <w:r>
              <w:br/>
              <w:t>other: invalid</w:t>
            </w:r>
          </w:p>
        </w:tc>
        <w:tc>
          <w:tcPr>
            <w:tcW w:w="1008" w:type="dxa"/>
          </w:tcPr>
          <w:p w:rsidR="007D3B69" w:rsidRDefault="00C91545">
            <w:r>
              <w:t>5'h3</w:t>
            </w:r>
          </w:p>
        </w:tc>
      </w:tr>
      <w:tr w:rsidR="007D3B69" w:rsidTr="007D3B69">
        <w:tc>
          <w:tcPr>
            <w:tcW w:w="1440" w:type="dxa"/>
          </w:tcPr>
          <w:p w:rsidR="007D3B69" w:rsidRDefault="00C91545">
            <w:r>
              <w:t>alcmode</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ADC ALC mode selection.</w:t>
            </w:r>
            <w:r>
              <w:br/>
              <w:t>1: limiter mode                        0: normal mode</w:t>
            </w:r>
          </w:p>
        </w:tc>
        <w:tc>
          <w:tcPr>
            <w:tcW w:w="1008" w:type="dxa"/>
          </w:tcPr>
          <w:p w:rsidR="007D3B69" w:rsidRDefault="00C91545">
            <w:r>
              <w:t>1'h0</w:t>
            </w:r>
          </w:p>
        </w:tc>
      </w:tr>
      <w:tr w:rsidR="007D3B69" w:rsidTr="007D3B69">
        <w:tc>
          <w:tcPr>
            <w:tcW w:w="1440" w:type="dxa"/>
          </w:tcPr>
          <w:p w:rsidR="007D3B69" w:rsidRDefault="00C91545">
            <w:r>
              <w:t>alcsel_l</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ADC Left ALC function enable.</w:t>
            </w:r>
            <w:r>
              <w:br/>
              <w:t>1: ALC enable                           0: ALC disable</w:t>
            </w:r>
          </w:p>
        </w:tc>
        <w:tc>
          <w:tcPr>
            <w:tcW w:w="1008" w:type="dxa"/>
          </w:tcPr>
          <w:p w:rsidR="007D3B69" w:rsidRDefault="00C91545">
            <w:r>
              <w:t>1'h0</w:t>
            </w:r>
          </w:p>
        </w:tc>
      </w:tr>
      <w:tr w:rsidR="007D3B69" w:rsidTr="007D3B69">
        <w:tc>
          <w:tcPr>
            <w:tcW w:w="1440" w:type="dxa"/>
          </w:tcPr>
          <w:p w:rsidR="007D3B69" w:rsidRDefault="00C91545">
            <w:r>
              <w:t>alcsel_r</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ADC Right ALC function enable.</w:t>
            </w:r>
            <w:r>
              <w:br/>
              <w:t>1: ALC enable                           0: ALC disable</w:t>
            </w:r>
          </w:p>
        </w:tc>
        <w:tc>
          <w:tcPr>
            <w:tcW w:w="1008" w:type="dxa"/>
          </w:tcPr>
          <w:p w:rsidR="007D3B69" w:rsidRDefault="00C91545">
            <w:r>
              <w:t>1'h0</w:t>
            </w:r>
          </w:p>
        </w:tc>
      </w:tr>
      <w:tr w:rsidR="007D3B69" w:rsidTr="007D3B69">
        <w:tc>
          <w:tcPr>
            <w:tcW w:w="1440" w:type="dxa"/>
          </w:tcPr>
          <w:p w:rsidR="007D3B69" w:rsidRDefault="00C91545">
            <w:r>
              <w:t>ng_en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ADC ALC Noise Gate enable.</w:t>
            </w:r>
            <w:r>
              <w:br/>
              <w:t>1: Enable                                   0: Disable</w:t>
            </w:r>
          </w:p>
        </w:tc>
        <w:tc>
          <w:tcPr>
            <w:tcW w:w="1008" w:type="dxa"/>
          </w:tcPr>
          <w:p w:rsidR="007D3B69" w:rsidRDefault="00C91545">
            <w:r>
              <w:t>1'h0</w:t>
            </w:r>
          </w:p>
        </w:tc>
      </w:tr>
      <w:tr w:rsidR="007D3B69" w:rsidTr="007D3B69">
        <w:tc>
          <w:tcPr>
            <w:tcW w:w="1440" w:type="dxa"/>
          </w:tcPr>
          <w:p w:rsidR="007D3B69" w:rsidRDefault="00C91545">
            <w:r>
              <w:t>ng</w:t>
            </w:r>
          </w:p>
        </w:tc>
        <w:tc>
          <w:tcPr>
            <w:tcW w:w="1008" w:type="dxa"/>
          </w:tcPr>
          <w:p w:rsidR="007D3B69" w:rsidRDefault="00C91545">
            <w:r>
              <w:t>14:10</w:t>
            </w:r>
          </w:p>
        </w:tc>
        <w:tc>
          <w:tcPr>
            <w:tcW w:w="864" w:type="dxa"/>
          </w:tcPr>
          <w:p w:rsidR="007D3B69" w:rsidRDefault="00C91545">
            <w:r>
              <w:t>RW</w:t>
            </w:r>
          </w:p>
        </w:tc>
        <w:tc>
          <w:tcPr>
            <w:tcW w:w="5040" w:type="dxa"/>
          </w:tcPr>
          <w:p w:rsidR="007D3B69" w:rsidRDefault="00C91545">
            <w:r>
              <w:t>ADC ALC noise floor level setting.</w:t>
            </w:r>
            <w:r>
              <w:br/>
              <w:t>00000: -40dB</w:t>
            </w:r>
            <w:r>
              <w:br/>
              <w:t>00001: -42dB</w:t>
            </w:r>
            <w:r>
              <w:br/>
              <w:t>00010: -44dB</w:t>
            </w:r>
            <w:r>
              <w:br/>
            </w:r>
            <w:r>
              <w:lastRenderedPageBreak/>
              <w:t>…-2dB@step...</w:t>
            </w:r>
            <w:r>
              <w:br/>
              <w:t>10101: -82dB</w:t>
            </w:r>
            <w:r>
              <w:br/>
              <w:t>10110: -84dB</w:t>
            </w:r>
            <w:r>
              <w:br/>
              <w:t>others: invalid</w:t>
            </w:r>
          </w:p>
        </w:tc>
        <w:tc>
          <w:tcPr>
            <w:tcW w:w="1008" w:type="dxa"/>
          </w:tcPr>
          <w:p w:rsidR="007D3B69" w:rsidRDefault="00C91545">
            <w:r>
              <w:lastRenderedPageBreak/>
              <w:t>5'ha</w:t>
            </w:r>
          </w:p>
        </w:tc>
      </w:tr>
      <w:tr w:rsidR="007D3B69" w:rsidTr="007D3B69">
        <w:tc>
          <w:tcPr>
            <w:tcW w:w="1440" w:type="dxa"/>
          </w:tcPr>
          <w:p w:rsidR="007D3B69" w:rsidRDefault="00C91545">
            <w:r>
              <w:lastRenderedPageBreak/>
              <w:t>alcmax</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Max ADC PGA gain used in ALC mode.</w:t>
            </w:r>
            <w:r>
              <w:br/>
              <w:t>Min: 00000                      Max: 11000</w:t>
            </w:r>
          </w:p>
        </w:tc>
        <w:tc>
          <w:tcPr>
            <w:tcW w:w="1008" w:type="dxa"/>
          </w:tcPr>
          <w:p w:rsidR="007D3B69" w:rsidRDefault="00C91545">
            <w:r>
              <w:t>5'h18</w:t>
            </w:r>
          </w:p>
        </w:tc>
      </w:tr>
      <w:tr w:rsidR="007D3B69" w:rsidTr="007D3B69">
        <w:tc>
          <w:tcPr>
            <w:tcW w:w="1440" w:type="dxa"/>
          </w:tcPr>
          <w:p w:rsidR="007D3B69" w:rsidRDefault="00C91545">
            <w:r>
              <w:t>alcmin</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Min ADC PGA gain used in ALC mode</w:t>
            </w:r>
            <w:r>
              <w:br/>
              <w:t>Min: 00000                      Max: 11000</w:t>
            </w:r>
          </w:p>
        </w:tc>
        <w:tc>
          <w:tcPr>
            <w:tcW w:w="1008" w:type="dxa"/>
          </w:tcPr>
          <w:p w:rsidR="007D3B69" w:rsidRDefault="00C91545">
            <w:r>
              <w:t>5'h0</w:t>
            </w:r>
          </w:p>
        </w:tc>
      </w:tr>
    </w:tbl>
    <w:p w:rsidR="007D3B69" w:rsidRDefault="00C91545" w:rsidP="000C4E2D">
      <w:pPr>
        <w:pStyle w:val="3"/>
        <w:spacing w:before="156" w:after="156"/>
        <w:ind w:left="964" w:hanging="964"/>
      </w:pPr>
      <w:r>
        <w:t>AUD_R9_ADC_CTRL4</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autorst_en_l</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Auto reset the analog SDM of ADC left channel if a predefined amout of all zeros or all ones are matched.</w:t>
            </w:r>
            <w:r>
              <w:br/>
              <w:t>1: enable,  reset will hold 8 clock cycles and self_clearing.</w:t>
            </w:r>
            <w:r>
              <w:br/>
              <w:t>0: disable</w:t>
            </w:r>
          </w:p>
        </w:tc>
        <w:tc>
          <w:tcPr>
            <w:tcW w:w="1008" w:type="dxa"/>
          </w:tcPr>
          <w:p w:rsidR="007D3B69" w:rsidRDefault="00C91545">
            <w:r>
              <w:t>1'h0</w:t>
            </w:r>
          </w:p>
        </w:tc>
      </w:tr>
      <w:tr w:rsidR="007D3B69" w:rsidTr="007D3B69">
        <w:tc>
          <w:tcPr>
            <w:tcW w:w="1440" w:type="dxa"/>
          </w:tcPr>
          <w:p w:rsidR="007D3B69" w:rsidRDefault="00C91545">
            <w:r>
              <w:t>autorst_en_r</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Auto reset the analog SDM of ADC Right channel if a predefined amout of all zeros or all ones are matched.</w:t>
            </w:r>
            <w:r>
              <w:br/>
              <w:t>1: enable,  reset will hold 8 clock cycles and self_clearing.</w:t>
            </w:r>
            <w:r>
              <w:br/>
              <w:t>0: disable</w:t>
            </w:r>
          </w:p>
        </w:tc>
        <w:tc>
          <w:tcPr>
            <w:tcW w:w="1008" w:type="dxa"/>
          </w:tcPr>
          <w:p w:rsidR="007D3B69" w:rsidRDefault="00C91545">
            <w:r>
              <w:t>1'h0</w:t>
            </w:r>
          </w:p>
        </w:tc>
      </w:tr>
      <w:tr w:rsidR="007D3B69" w:rsidTr="007D3B69">
        <w:tc>
          <w:tcPr>
            <w:tcW w:w="1440" w:type="dxa"/>
          </w:tcPr>
          <w:p w:rsidR="007D3B69" w:rsidRDefault="00C91545">
            <w:r>
              <w:t>autorst_type</w:t>
            </w:r>
          </w:p>
        </w:tc>
        <w:tc>
          <w:tcPr>
            <w:tcW w:w="1008" w:type="dxa"/>
          </w:tcPr>
          <w:p w:rsidR="007D3B69" w:rsidRDefault="00C91545">
            <w:r>
              <w:t>25:23</w:t>
            </w:r>
          </w:p>
        </w:tc>
        <w:tc>
          <w:tcPr>
            <w:tcW w:w="864" w:type="dxa"/>
          </w:tcPr>
          <w:p w:rsidR="007D3B69" w:rsidRDefault="00C91545">
            <w:r>
              <w:t>RW</w:t>
            </w:r>
          </w:p>
        </w:tc>
        <w:tc>
          <w:tcPr>
            <w:tcW w:w="5040" w:type="dxa"/>
          </w:tcPr>
          <w:p w:rsidR="007D3B69" w:rsidRDefault="00C91545">
            <w:r>
              <w:t>predefined time range for auto reset function (16Khz).</w:t>
            </w:r>
            <w:r>
              <w:br/>
              <w:t xml:space="preserve">000: 128us                      001: 256us  </w:t>
            </w:r>
            <w:r>
              <w:br/>
              <w:t>010: 512us                      011:  1ms</w:t>
            </w:r>
            <w:r>
              <w:br/>
              <w:t xml:space="preserve">100: 2ms                          101:  </w:t>
            </w:r>
            <w:r>
              <w:lastRenderedPageBreak/>
              <w:t>4ms</w:t>
            </w:r>
          </w:p>
        </w:tc>
        <w:tc>
          <w:tcPr>
            <w:tcW w:w="1008" w:type="dxa"/>
          </w:tcPr>
          <w:p w:rsidR="007D3B69" w:rsidRDefault="00C91545">
            <w:r>
              <w:lastRenderedPageBreak/>
              <w:t>3'h1</w:t>
            </w:r>
          </w:p>
        </w:tc>
      </w:tr>
      <w:tr w:rsidR="007D3B69" w:rsidTr="007D3B69">
        <w:tc>
          <w:tcPr>
            <w:tcW w:w="1440" w:type="dxa"/>
          </w:tcPr>
          <w:p w:rsidR="007D3B69" w:rsidRDefault="00C91545">
            <w:r>
              <w:lastRenderedPageBreak/>
              <w:t>dmic_enable</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Digital Microphone mode enable</w:t>
            </w:r>
            <w:r>
              <w:br/>
              <w:t>0: Audio DSP input is from ADC SDM, and DMIC input is disabled.</w:t>
            </w:r>
            <w:r>
              <w:br/>
              <w:t xml:space="preserve">1: Audio DSP input is from digital microphone input. </w:t>
            </w:r>
          </w:p>
        </w:tc>
        <w:tc>
          <w:tcPr>
            <w:tcW w:w="1008" w:type="dxa"/>
          </w:tcPr>
          <w:p w:rsidR="007D3B69" w:rsidRDefault="00C91545">
            <w:r>
              <w:t>1'h0</w:t>
            </w:r>
          </w:p>
        </w:tc>
      </w:tr>
      <w:tr w:rsidR="007D3B69" w:rsidTr="007D3B69">
        <w:tc>
          <w:tcPr>
            <w:tcW w:w="1440" w:type="dxa"/>
          </w:tcPr>
          <w:p w:rsidR="007D3B69" w:rsidRDefault="00C91545">
            <w:r>
              <w:t>dmic_src</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Selects digital microphone data nput if dmic_mode is set to 1.</w:t>
            </w:r>
            <w:r>
              <w:br/>
              <w:t>0:  from DMIC0_IN</w:t>
            </w:r>
            <w:r>
              <w:br/>
              <w:t>1:  from DMIC1_IN</w:t>
            </w:r>
          </w:p>
        </w:tc>
        <w:tc>
          <w:tcPr>
            <w:tcW w:w="1008" w:type="dxa"/>
          </w:tcPr>
          <w:p w:rsidR="007D3B69" w:rsidRDefault="00C91545">
            <w:r>
              <w:t>1'h0</w:t>
            </w:r>
          </w:p>
        </w:tc>
      </w:tr>
      <w:tr w:rsidR="007D3B69" w:rsidTr="007D3B69">
        <w:tc>
          <w:tcPr>
            <w:tcW w:w="1440" w:type="dxa"/>
          </w:tcPr>
          <w:p w:rsidR="007D3B69" w:rsidRDefault="00C91545">
            <w:r>
              <w:t>dmic_latch_adj</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DMIC input data timing adjust range.</w:t>
            </w:r>
            <w:r>
              <w:br/>
              <w:t>00: 0 degree delay</w:t>
            </w:r>
            <w:r>
              <w:br/>
              <w:t>01: 90 degree delay</w:t>
            </w:r>
            <w:r>
              <w:br/>
              <w:t>10: 180 degree delay</w:t>
            </w:r>
            <w:r>
              <w:br/>
              <w:t>11: 270 degree delay</w:t>
            </w:r>
          </w:p>
        </w:tc>
        <w:tc>
          <w:tcPr>
            <w:tcW w:w="1008" w:type="dxa"/>
          </w:tcPr>
          <w:p w:rsidR="007D3B69" w:rsidRDefault="00C91545">
            <w:r>
              <w:t>2'h0</w:t>
            </w:r>
          </w:p>
        </w:tc>
      </w:tr>
      <w:tr w:rsidR="007D3B69" w:rsidTr="007D3B69">
        <w:tc>
          <w:tcPr>
            <w:tcW w:w="1440" w:type="dxa"/>
          </w:tcPr>
          <w:p w:rsidR="007D3B69" w:rsidRDefault="00C91545">
            <w:r>
              <w:t>unconnect</w:t>
            </w:r>
          </w:p>
        </w:tc>
        <w:tc>
          <w:tcPr>
            <w:tcW w:w="1008" w:type="dxa"/>
          </w:tcPr>
          <w:p w:rsidR="007D3B69" w:rsidRDefault="00C91545">
            <w:r>
              <w:t>18:17</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dmic_mode</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Left data is sampled by the falling edge of dmic_clk, and Right data is sampled by the rising edge of dmic_clk.</w:t>
            </w:r>
            <w:r>
              <w:br/>
              <w:t>0: Single edge on DMIC0_IN and DMIC1_IN;</w:t>
            </w:r>
            <w:r>
              <w:br/>
              <w:t>1: Double edge on either DMIC0_IN or DMIC1_IN, which decided by dmic_srcr;</w:t>
            </w:r>
          </w:p>
        </w:tc>
        <w:tc>
          <w:tcPr>
            <w:tcW w:w="1008" w:type="dxa"/>
          </w:tcPr>
          <w:p w:rsidR="007D3B69" w:rsidRDefault="00C91545">
            <w:r>
              <w:t>1'h1</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peak_fastalc_en</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 xml:space="preserve">ALC enable at once if peak amplitude of input signal is greater than -1.5 dBFS. </w:t>
            </w:r>
          </w:p>
        </w:tc>
        <w:tc>
          <w:tcPr>
            <w:tcW w:w="1008" w:type="dxa"/>
          </w:tcPr>
          <w:p w:rsidR="007D3B69" w:rsidRDefault="00C91545">
            <w:r>
              <w:t>1'h0</w:t>
            </w:r>
          </w:p>
        </w:tc>
      </w:tr>
      <w:tr w:rsidR="007D3B69" w:rsidTr="007D3B69">
        <w:tc>
          <w:tcPr>
            <w:tcW w:w="1440" w:type="dxa"/>
          </w:tcPr>
          <w:p w:rsidR="007D3B69" w:rsidRDefault="00C91545">
            <w:r>
              <w:t>alchld</w:t>
            </w:r>
          </w:p>
        </w:tc>
        <w:tc>
          <w:tcPr>
            <w:tcW w:w="1008" w:type="dxa"/>
          </w:tcPr>
          <w:p w:rsidR="007D3B69" w:rsidRDefault="00C91545">
            <w:r>
              <w:t>11:8</w:t>
            </w:r>
          </w:p>
        </w:tc>
        <w:tc>
          <w:tcPr>
            <w:tcW w:w="864" w:type="dxa"/>
          </w:tcPr>
          <w:p w:rsidR="007D3B69" w:rsidRDefault="00C91545">
            <w:r>
              <w:t>RW</w:t>
            </w:r>
          </w:p>
        </w:tc>
        <w:tc>
          <w:tcPr>
            <w:tcW w:w="5040" w:type="dxa"/>
          </w:tcPr>
          <w:p w:rsidR="007D3B69" w:rsidRDefault="00C91545">
            <w:r>
              <w:t>ADC ALC hold time before gain is increased (ADCSR=48Khz).</w:t>
            </w:r>
            <w:r>
              <w:br/>
              <w:t xml:space="preserve">0000 = 1.34ms                                     0001 = 2.67ms </w:t>
            </w:r>
            <w:r>
              <w:br/>
              <w:t xml:space="preserve">0010 = 5.33ms                                     0011 = 10.66ms </w:t>
            </w:r>
            <w:r>
              <w:br/>
              <w:t>…time doubles with every step</w:t>
            </w:r>
            <w:r>
              <w:br/>
              <w:t xml:space="preserve">0111 = 0.17s                                        1000 = 0.34s </w:t>
            </w:r>
            <w:r>
              <w:br/>
            </w:r>
            <w:r>
              <w:lastRenderedPageBreak/>
              <w:t xml:space="preserve">1001 = 0.68s                                       </w:t>
            </w:r>
            <w:r>
              <w:br/>
              <w:t>…..</w:t>
            </w:r>
            <w:r>
              <w:br/>
              <w:t xml:space="preserve">1111 = 43s </w:t>
            </w:r>
          </w:p>
        </w:tc>
        <w:tc>
          <w:tcPr>
            <w:tcW w:w="1008" w:type="dxa"/>
          </w:tcPr>
          <w:p w:rsidR="007D3B69" w:rsidRDefault="00C91545">
            <w:r>
              <w:lastRenderedPageBreak/>
              <w:t>4'h1</w:t>
            </w:r>
          </w:p>
        </w:tc>
      </w:tr>
      <w:tr w:rsidR="007D3B69" w:rsidTr="007D3B69">
        <w:tc>
          <w:tcPr>
            <w:tcW w:w="1440" w:type="dxa"/>
          </w:tcPr>
          <w:p w:rsidR="007D3B69" w:rsidRDefault="00C91545">
            <w:r>
              <w:lastRenderedPageBreak/>
              <w:t>alcatk</w:t>
            </w:r>
          </w:p>
        </w:tc>
        <w:tc>
          <w:tcPr>
            <w:tcW w:w="1008" w:type="dxa"/>
          </w:tcPr>
          <w:p w:rsidR="007D3B69" w:rsidRDefault="00C91545">
            <w:r>
              <w:t>7:4</w:t>
            </w:r>
          </w:p>
        </w:tc>
        <w:tc>
          <w:tcPr>
            <w:tcW w:w="864" w:type="dxa"/>
          </w:tcPr>
          <w:p w:rsidR="007D3B69" w:rsidRDefault="00C91545">
            <w:r>
              <w:t>RW</w:t>
            </w:r>
          </w:p>
        </w:tc>
        <w:tc>
          <w:tcPr>
            <w:tcW w:w="5040" w:type="dxa"/>
          </w:tcPr>
          <w:p w:rsidR="007D3B69" w:rsidRDefault="00C91545">
            <w:r>
              <w:t>ADC ALC attack (gain ramp-down) time  (Fs = 48kHz and ALCMODE == 0) .</w:t>
            </w:r>
            <w:r>
              <w:br/>
              <w:t xml:space="preserve">0000 = 83.2us                        0001 = 166.4us </w:t>
            </w:r>
            <w:r>
              <w:br/>
              <w:t xml:space="preserve">0010 = 333us                        0011 = 666us </w:t>
            </w:r>
            <w:r>
              <w:br/>
              <w:t>…time doubles with every step</w:t>
            </w:r>
            <w:r>
              <w:br/>
              <w:t>1111 = 2.7s</w:t>
            </w:r>
            <w:r>
              <w:br/>
              <w:t>ADC ALC attack (gain ramp-down) time (Fs = 48Khz and ALCMODE == 1) .</w:t>
            </w:r>
            <w:r>
              <w:br/>
              <w:t xml:space="preserve">0000 = 20.8us                      0001 = 41.6us </w:t>
            </w:r>
            <w:r>
              <w:br/>
              <w:t xml:space="preserve">0010 = 83.2us                      0011 = 166.4us </w:t>
            </w:r>
            <w:r>
              <w:br/>
              <w:t>…time doubles with every step</w:t>
            </w:r>
            <w:r>
              <w:br/>
              <w:t xml:space="preserve">1111 = 0.68s      </w:t>
            </w:r>
          </w:p>
        </w:tc>
        <w:tc>
          <w:tcPr>
            <w:tcW w:w="1008" w:type="dxa"/>
          </w:tcPr>
          <w:p w:rsidR="007D3B69" w:rsidRDefault="00C91545">
            <w:r>
              <w:t>4'h4</w:t>
            </w:r>
          </w:p>
        </w:tc>
      </w:tr>
      <w:tr w:rsidR="007D3B69" w:rsidTr="007D3B69">
        <w:tc>
          <w:tcPr>
            <w:tcW w:w="1440" w:type="dxa"/>
          </w:tcPr>
          <w:p w:rsidR="007D3B69" w:rsidRDefault="00C91545">
            <w:r>
              <w:t>alcdcy</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ADC Decay (gain ramp-up) time (Fs=48kHz and ALCMODE ==0) .</w:t>
            </w:r>
            <w:r>
              <w:br/>
              <w:t xml:space="preserve">0000 = 333us                             0001 = 666us </w:t>
            </w:r>
            <w:r>
              <w:br/>
              <w:t xml:space="preserve">0010 = 1.33ms                          0011 = 2.66ms </w:t>
            </w:r>
            <w:r>
              <w:br/>
              <w:t>…time doubles with every step</w:t>
            </w:r>
            <w:r>
              <w:br/>
              <w:t>1111 = 10.8s</w:t>
            </w:r>
            <w:r>
              <w:br/>
              <w:t>ADC Decay (gain ramp-up) time  (Fs=48kHz and ALCMODE ==1) .</w:t>
            </w:r>
            <w:r>
              <w:br/>
              <w:t xml:space="preserve">0000 = 83.2us                          0001 = 166.4us </w:t>
            </w:r>
            <w:r>
              <w:br/>
              <w:t xml:space="preserve">0010 = 333us                           0011 = 666us </w:t>
            </w:r>
            <w:r>
              <w:br/>
              <w:t>…time doubles with every step</w:t>
            </w:r>
            <w:r>
              <w:br/>
            </w:r>
            <w:r>
              <w:lastRenderedPageBreak/>
              <w:t>1111 = 2.7s</w:t>
            </w:r>
          </w:p>
        </w:tc>
        <w:tc>
          <w:tcPr>
            <w:tcW w:w="1008" w:type="dxa"/>
          </w:tcPr>
          <w:p w:rsidR="007D3B69" w:rsidRDefault="00C91545">
            <w:r>
              <w:lastRenderedPageBreak/>
              <w:t>4'h6</w:t>
            </w:r>
          </w:p>
        </w:tc>
      </w:tr>
    </w:tbl>
    <w:p w:rsidR="007D3B69" w:rsidRDefault="00C91545" w:rsidP="000C4E2D">
      <w:pPr>
        <w:pStyle w:val="3"/>
        <w:spacing w:before="156" w:after="156"/>
        <w:ind w:left="964" w:hanging="964"/>
      </w:pPr>
      <w:r>
        <w:lastRenderedPageBreak/>
        <w:t>AUD_R10_ADC_CTRL5</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offset_regen</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Add an offset to ADC output (for test).</w:t>
            </w:r>
            <w:r>
              <w:br/>
              <w:t>1:  enable                      0: disable</w:t>
            </w:r>
          </w:p>
        </w:tc>
        <w:tc>
          <w:tcPr>
            <w:tcW w:w="1008" w:type="dxa"/>
          </w:tcPr>
          <w:p w:rsidR="007D3B69" w:rsidRDefault="00C91545">
            <w:r>
              <w:t>1'h0</w:t>
            </w:r>
          </w:p>
        </w:tc>
      </w:tr>
      <w:tr w:rsidR="007D3B69" w:rsidTr="007D3B69">
        <w:tc>
          <w:tcPr>
            <w:tcW w:w="1440" w:type="dxa"/>
          </w:tcPr>
          <w:p w:rsidR="007D3B69" w:rsidRDefault="00C91545">
            <w:r>
              <w:t>offset_reg</w:t>
            </w:r>
          </w:p>
        </w:tc>
        <w:tc>
          <w:tcPr>
            <w:tcW w:w="1008" w:type="dxa"/>
          </w:tcPr>
          <w:p w:rsidR="007D3B69" w:rsidRDefault="00C91545">
            <w:r>
              <w:t>30:21</w:t>
            </w:r>
          </w:p>
        </w:tc>
        <w:tc>
          <w:tcPr>
            <w:tcW w:w="864" w:type="dxa"/>
          </w:tcPr>
          <w:p w:rsidR="007D3B69" w:rsidRDefault="00C91545">
            <w:r>
              <w:t>RW</w:t>
            </w:r>
          </w:p>
        </w:tc>
        <w:tc>
          <w:tcPr>
            <w:tcW w:w="5040" w:type="dxa"/>
          </w:tcPr>
          <w:p w:rsidR="007D3B69" w:rsidRDefault="00C91545">
            <w:r>
              <w:t xml:space="preserve">offset value from register settings. </w:t>
            </w:r>
          </w:p>
        </w:tc>
        <w:tc>
          <w:tcPr>
            <w:tcW w:w="1008" w:type="dxa"/>
          </w:tcPr>
          <w:p w:rsidR="007D3B69" w:rsidRDefault="00C91545">
            <w:r>
              <w:t>10'h0</w:t>
            </w:r>
          </w:p>
        </w:tc>
      </w:tr>
      <w:tr w:rsidR="007D3B69" w:rsidTr="007D3B69">
        <w:tc>
          <w:tcPr>
            <w:tcW w:w="1440" w:type="dxa"/>
          </w:tcPr>
          <w:p w:rsidR="007D3B69" w:rsidRDefault="00C91545">
            <w:r>
              <w:t>filgain_regen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Add a gain to ADC data path (for debug).</w:t>
            </w:r>
            <w:r>
              <w:br/>
              <w:t>1: enable                     0: disable</w:t>
            </w:r>
          </w:p>
        </w:tc>
        <w:tc>
          <w:tcPr>
            <w:tcW w:w="1008" w:type="dxa"/>
          </w:tcPr>
          <w:p w:rsidR="007D3B69" w:rsidRDefault="00C91545">
            <w:r>
              <w:t>1'h0</w:t>
            </w:r>
          </w:p>
        </w:tc>
      </w:tr>
      <w:tr w:rsidR="007D3B69" w:rsidTr="007D3B69">
        <w:tc>
          <w:tcPr>
            <w:tcW w:w="1440" w:type="dxa"/>
          </w:tcPr>
          <w:p w:rsidR="007D3B69" w:rsidRDefault="00C91545">
            <w:r>
              <w:t>filgain_reg</w:t>
            </w:r>
          </w:p>
        </w:tc>
        <w:tc>
          <w:tcPr>
            <w:tcW w:w="1008" w:type="dxa"/>
          </w:tcPr>
          <w:p w:rsidR="007D3B69" w:rsidRDefault="00C91545">
            <w:r>
              <w:t>19:0</w:t>
            </w:r>
          </w:p>
        </w:tc>
        <w:tc>
          <w:tcPr>
            <w:tcW w:w="864" w:type="dxa"/>
          </w:tcPr>
          <w:p w:rsidR="007D3B69" w:rsidRDefault="00C91545">
            <w:r>
              <w:t>RW</w:t>
            </w:r>
          </w:p>
        </w:tc>
        <w:tc>
          <w:tcPr>
            <w:tcW w:w="5040" w:type="dxa"/>
          </w:tcPr>
          <w:p w:rsidR="007D3B69" w:rsidRDefault="00C91545">
            <w:r>
              <w:t>gain setting from register.</w:t>
            </w:r>
          </w:p>
        </w:tc>
        <w:tc>
          <w:tcPr>
            <w:tcW w:w="1008" w:type="dxa"/>
          </w:tcPr>
          <w:p w:rsidR="007D3B69" w:rsidRDefault="00C91545">
            <w:r>
              <w:t>20'h188b4</w:t>
            </w:r>
          </w:p>
        </w:tc>
      </w:tr>
    </w:tbl>
    <w:p w:rsidR="007D3B69" w:rsidRDefault="00C91545" w:rsidP="000C4E2D">
      <w:pPr>
        <w:pStyle w:val="3"/>
        <w:spacing w:before="156" w:after="156"/>
        <w:ind w:left="964" w:hanging="964"/>
      </w:pPr>
      <w:r>
        <w:t>AUD_R11_ADC_CTRL6</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rset_adc_cap_cali</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register select enable for ADC cap calibration.</w:t>
            </w:r>
            <w:r>
              <w:br/>
              <w:t>1: calibration setting from register, and not from internal state machine.</w:t>
            </w:r>
            <w:r>
              <w:br/>
              <w:t>0: calibration value is from internal state machine.</w:t>
            </w:r>
          </w:p>
        </w:tc>
        <w:tc>
          <w:tcPr>
            <w:tcW w:w="1008" w:type="dxa"/>
          </w:tcPr>
          <w:p w:rsidR="007D3B69" w:rsidRDefault="00C91545">
            <w:r>
              <w:t>1'h0</w:t>
            </w:r>
          </w:p>
        </w:tc>
      </w:tr>
      <w:tr w:rsidR="007D3B69" w:rsidTr="007D3B69">
        <w:tc>
          <w:tcPr>
            <w:tcW w:w="1440" w:type="dxa"/>
          </w:tcPr>
          <w:p w:rsidR="007D3B69" w:rsidRDefault="00C91545">
            <w:r>
              <w:t>rval_adc_cap_cali</w:t>
            </w:r>
          </w:p>
        </w:tc>
        <w:tc>
          <w:tcPr>
            <w:tcW w:w="1008" w:type="dxa"/>
          </w:tcPr>
          <w:p w:rsidR="007D3B69" w:rsidRDefault="00C91545">
            <w:r>
              <w:t>29:25</w:t>
            </w:r>
          </w:p>
        </w:tc>
        <w:tc>
          <w:tcPr>
            <w:tcW w:w="864" w:type="dxa"/>
          </w:tcPr>
          <w:p w:rsidR="007D3B69" w:rsidRDefault="00C91545">
            <w:r>
              <w:t>RW</w:t>
            </w:r>
          </w:p>
        </w:tc>
        <w:tc>
          <w:tcPr>
            <w:tcW w:w="5040" w:type="dxa"/>
          </w:tcPr>
          <w:p w:rsidR="007D3B69" w:rsidRDefault="00C91545">
            <w:r>
              <w:t>register setting value.</w:t>
            </w:r>
          </w:p>
        </w:tc>
        <w:tc>
          <w:tcPr>
            <w:tcW w:w="1008" w:type="dxa"/>
          </w:tcPr>
          <w:p w:rsidR="007D3B69" w:rsidRDefault="00C91545">
            <w:r>
              <w:t>5'h0</w:t>
            </w:r>
          </w:p>
        </w:tc>
      </w:tr>
      <w:tr w:rsidR="007D3B69" w:rsidTr="007D3B69">
        <w:tc>
          <w:tcPr>
            <w:tcW w:w="1440" w:type="dxa"/>
          </w:tcPr>
          <w:p w:rsidR="007D3B69" w:rsidRDefault="00C91545">
            <w:r>
              <w:t>rctrl_adc_cap_cali</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register control enable.</w:t>
            </w:r>
            <w:r>
              <w:br/>
              <w:t>1: enable                         0: disable</w:t>
            </w:r>
          </w:p>
        </w:tc>
        <w:tc>
          <w:tcPr>
            <w:tcW w:w="1008" w:type="dxa"/>
          </w:tcPr>
          <w:p w:rsidR="007D3B69" w:rsidRDefault="00C91545">
            <w:r>
              <w:t>1'h0</w:t>
            </w:r>
          </w:p>
        </w:tc>
      </w:tr>
      <w:tr w:rsidR="007D3B69" w:rsidTr="007D3B69">
        <w:tc>
          <w:tcPr>
            <w:tcW w:w="1440" w:type="dxa"/>
          </w:tcPr>
          <w:p w:rsidR="007D3B69" w:rsidRDefault="00C91545">
            <w:r>
              <w:t>rval_adc_cap_cali_en</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calibraton enable from register.</w:t>
            </w:r>
          </w:p>
        </w:tc>
        <w:tc>
          <w:tcPr>
            <w:tcW w:w="1008" w:type="dxa"/>
          </w:tcPr>
          <w:p w:rsidR="007D3B69" w:rsidRDefault="00C91545">
            <w:r>
              <w:t>1'h0</w:t>
            </w:r>
          </w:p>
        </w:tc>
      </w:tr>
      <w:tr w:rsidR="007D3B69" w:rsidTr="007D3B69">
        <w:tc>
          <w:tcPr>
            <w:tcW w:w="1440" w:type="dxa"/>
          </w:tcPr>
          <w:p w:rsidR="007D3B69" w:rsidRDefault="00C91545">
            <w:r>
              <w:t>rset_adc_rc_cali</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rc calibration setting from register.</w:t>
            </w:r>
          </w:p>
        </w:tc>
        <w:tc>
          <w:tcPr>
            <w:tcW w:w="1008" w:type="dxa"/>
          </w:tcPr>
          <w:p w:rsidR="007D3B69" w:rsidRDefault="00C91545">
            <w:r>
              <w:t>1'h0</w:t>
            </w:r>
          </w:p>
        </w:tc>
      </w:tr>
      <w:tr w:rsidR="007D3B69" w:rsidTr="007D3B69">
        <w:tc>
          <w:tcPr>
            <w:tcW w:w="1440" w:type="dxa"/>
          </w:tcPr>
          <w:p w:rsidR="007D3B69" w:rsidRDefault="00C91545">
            <w:r>
              <w:t>rval_adc_quar_cov</w:t>
            </w:r>
          </w:p>
        </w:tc>
        <w:tc>
          <w:tcPr>
            <w:tcW w:w="1008" w:type="dxa"/>
          </w:tcPr>
          <w:p w:rsidR="007D3B69" w:rsidRDefault="00C91545">
            <w:r>
              <w:t>21:16</w:t>
            </w:r>
          </w:p>
        </w:tc>
        <w:tc>
          <w:tcPr>
            <w:tcW w:w="864" w:type="dxa"/>
          </w:tcPr>
          <w:p w:rsidR="007D3B69" w:rsidRDefault="00C91545">
            <w:r>
              <w:t>RW</w:t>
            </w:r>
          </w:p>
        </w:tc>
        <w:tc>
          <w:tcPr>
            <w:tcW w:w="5040" w:type="dxa"/>
          </w:tcPr>
          <w:p w:rsidR="007D3B69" w:rsidRDefault="00C91545">
            <w:r>
              <w:t>quar calibration value from register.</w:t>
            </w:r>
          </w:p>
        </w:tc>
        <w:tc>
          <w:tcPr>
            <w:tcW w:w="1008" w:type="dxa"/>
          </w:tcPr>
          <w:p w:rsidR="007D3B69" w:rsidRDefault="00C91545">
            <w:r>
              <w:t>6'h0</w:t>
            </w:r>
          </w:p>
        </w:tc>
      </w:tr>
      <w:tr w:rsidR="007D3B69" w:rsidTr="007D3B69">
        <w:tc>
          <w:tcPr>
            <w:tcW w:w="1440" w:type="dxa"/>
          </w:tcPr>
          <w:p w:rsidR="007D3B69" w:rsidRDefault="00C91545">
            <w:r>
              <w:lastRenderedPageBreak/>
              <w:t>rctrl_adc_rc_cali</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rc calibration setting from register.</w:t>
            </w:r>
          </w:p>
        </w:tc>
        <w:tc>
          <w:tcPr>
            <w:tcW w:w="1008" w:type="dxa"/>
          </w:tcPr>
          <w:p w:rsidR="007D3B69" w:rsidRDefault="00C91545">
            <w:r>
              <w:t>1'h0</w:t>
            </w:r>
          </w:p>
        </w:tc>
      </w:tr>
      <w:tr w:rsidR="007D3B69" w:rsidTr="007D3B69">
        <w:tc>
          <w:tcPr>
            <w:tcW w:w="1440" w:type="dxa"/>
          </w:tcPr>
          <w:p w:rsidR="007D3B69" w:rsidRDefault="00C91545">
            <w:r>
              <w:t>rval_adc_quar_cov_en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ADC vref setting time calibration enable.</w:t>
            </w:r>
          </w:p>
        </w:tc>
        <w:tc>
          <w:tcPr>
            <w:tcW w:w="1008" w:type="dxa"/>
          </w:tcPr>
          <w:p w:rsidR="007D3B69" w:rsidRDefault="00C91545">
            <w:r>
              <w:t>1'h0</w:t>
            </w:r>
          </w:p>
        </w:tc>
      </w:tr>
      <w:tr w:rsidR="007D3B69" w:rsidTr="007D3B69">
        <w:tc>
          <w:tcPr>
            <w:tcW w:w="1440" w:type="dxa"/>
          </w:tcPr>
          <w:p w:rsidR="007D3B69" w:rsidRDefault="00C91545">
            <w:r>
              <w:t>aud_adc_rc_ctrl</w:t>
            </w:r>
          </w:p>
        </w:tc>
        <w:tc>
          <w:tcPr>
            <w:tcW w:w="1008" w:type="dxa"/>
          </w:tcPr>
          <w:p w:rsidR="007D3B69" w:rsidRDefault="00C91545">
            <w:r>
              <w:t>13:9</w:t>
            </w:r>
          </w:p>
        </w:tc>
        <w:tc>
          <w:tcPr>
            <w:tcW w:w="864" w:type="dxa"/>
          </w:tcPr>
          <w:p w:rsidR="007D3B69" w:rsidRDefault="00C91545">
            <w:r>
              <w:t>RW</w:t>
            </w:r>
          </w:p>
        </w:tc>
        <w:tc>
          <w:tcPr>
            <w:tcW w:w="5040" w:type="dxa"/>
          </w:tcPr>
          <w:p w:rsidR="007D3B69" w:rsidRDefault="00C91545">
            <w:r>
              <w:t>[0]: SAR ADC Comparator bias current control</w:t>
            </w:r>
            <w:r>
              <w:br/>
              <w:t xml:space="preserve">       0:20uA</w:t>
            </w:r>
            <w:r>
              <w:t>，</w:t>
            </w:r>
            <w:r>
              <w:t>1:10uA</w:t>
            </w:r>
            <w:r>
              <w:br/>
              <w:t xml:space="preserve">[1]: Integrator input resistance, feedback capacitor control. </w:t>
            </w:r>
            <w:r>
              <w:br/>
              <w:t xml:space="preserve">       1: 12MHz FS                             </w:t>
            </w:r>
            <w:r>
              <w:br/>
              <w:t xml:space="preserve">       0: 04MHz FS (4MHz/16K default)</w:t>
            </w:r>
            <w:r>
              <w:br/>
              <w:t>others: invalid (only bit[0]  bit[1] are valid)</w:t>
            </w:r>
          </w:p>
        </w:tc>
        <w:tc>
          <w:tcPr>
            <w:tcW w:w="1008" w:type="dxa"/>
          </w:tcPr>
          <w:p w:rsidR="007D3B69" w:rsidRDefault="00C91545">
            <w:r>
              <w:t>5'h0</w:t>
            </w:r>
          </w:p>
        </w:tc>
      </w:tr>
      <w:tr w:rsidR="007D3B69" w:rsidTr="007D3B69">
        <w:tc>
          <w:tcPr>
            <w:tcW w:w="1440" w:type="dxa"/>
          </w:tcPr>
          <w:p w:rsidR="007D3B69" w:rsidRDefault="00C91545">
            <w:r>
              <w:t>aud_adc_idac_ctrl</w:t>
            </w:r>
          </w:p>
        </w:tc>
        <w:tc>
          <w:tcPr>
            <w:tcW w:w="1008" w:type="dxa"/>
          </w:tcPr>
          <w:p w:rsidR="007D3B69" w:rsidRDefault="00C91545">
            <w:r>
              <w:t>8:7</w:t>
            </w:r>
          </w:p>
        </w:tc>
        <w:tc>
          <w:tcPr>
            <w:tcW w:w="864" w:type="dxa"/>
          </w:tcPr>
          <w:p w:rsidR="007D3B69" w:rsidRDefault="00C91545">
            <w:r>
              <w:t>RW</w:t>
            </w:r>
          </w:p>
        </w:tc>
        <w:tc>
          <w:tcPr>
            <w:tcW w:w="5040" w:type="dxa"/>
          </w:tcPr>
          <w:p w:rsidR="007D3B69" w:rsidRDefault="00C91545">
            <w:r>
              <w:t>Feedback IDAC Control</w:t>
            </w:r>
            <w:r>
              <w:br/>
              <w:t>00: x-5%</w:t>
            </w:r>
            <w:r>
              <w:br/>
              <w:t>01: 7.5uA (expected default)---Full scale 1.5Vrms</w:t>
            </w:r>
            <w:r>
              <w:br/>
              <w:t>10: x+6%</w:t>
            </w:r>
            <w:r>
              <w:br/>
              <w:t>11: x+13%</w:t>
            </w:r>
          </w:p>
        </w:tc>
        <w:tc>
          <w:tcPr>
            <w:tcW w:w="1008" w:type="dxa"/>
          </w:tcPr>
          <w:p w:rsidR="007D3B69" w:rsidRDefault="00C91545">
            <w:r>
              <w:t>2'h0</w:t>
            </w:r>
          </w:p>
        </w:tc>
      </w:tr>
      <w:tr w:rsidR="007D3B69" w:rsidTr="007D3B69">
        <w:tc>
          <w:tcPr>
            <w:tcW w:w="1440" w:type="dxa"/>
          </w:tcPr>
          <w:p w:rsidR="007D3B69" w:rsidRDefault="00C91545">
            <w:r>
              <w:t>aud_adc_ib_ctrl</w:t>
            </w:r>
          </w:p>
        </w:tc>
        <w:tc>
          <w:tcPr>
            <w:tcW w:w="1008" w:type="dxa"/>
          </w:tcPr>
          <w:p w:rsidR="007D3B69" w:rsidRDefault="00C91545">
            <w:r>
              <w:t>6:3</w:t>
            </w:r>
          </w:p>
        </w:tc>
        <w:tc>
          <w:tcPr>
            <w:tcW w:w="864" w:type="dxa"/>
          </w:tcPr>
          <w:p w:rsidR="007D3B69" w:rsidRDefault="00C91545">
            <w:r>
              <w:t>RW</w:t>
            </w:r>
          </w:p>
        </w:tc>
        <w:tc>
          <w:tcPr>
            <w:tcW w:w="5040" w:type="dxa"/>
          </w:tcPr>
          <w:p w:rsidR="007D3B69" w:rsidRDefault="00C91545">
            <w:r>
              <w:t>ADC amp ibias control</w:t>
            </w:r>
            <w:r>
              <w:br/>
              <w:t>0000: 1.5uA</w:t>
            </w:r>
            <w:r>
              <w:br/>
              <w:t>0001: 2uA (expected default)</w:t>
            </w:r>
            <w:r>
              <w:br/>
              <w:t>0010: 2.5uA</w:t>
            </w:r>
            <w:r>
              <w:br/>
              <w:t>0011: 3uA</w:t>
            </w:r>
            <w:r>
              <w:br/>
              <w:t>bit[2]=1: amp1 low power mode,  bit[3]=1: amp2 low power mode</w:t>
            </w:r>
          </w:p>
        </w:tc>
        <w:tc>
          <w:tcPr>
            <w:tcW w:w="1008" w:type="dxa"/>
          </w:tcPr>
          <w:p w:rsidR="007D3B69" w:rsidRDefault="00C91545">
            <w:r>
              <w:t>4'h0</w:t>
            </w:r>
          </w:p>
        </w:tc>
      </w:tr>
      <w:tr w:rsidR="007D3B69" w:rsidTr="007D3B69">
        <w:tc>
          <w:tcPr>
            <w:tcW w:w="1440" w:type="dxa"/>
          </w:tcPr>
          <w:p w:rsidR="007D3B69" w:rsidRDefault="00C91545">
            <w:r>
              <w:t>aud_adc_lp_rst</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ADC Loop path reset.</w:t>
            </w:r>
            <w:r>
              <w:br/>
              <w:t>0:  no reset                              1: Loop reset</w:t>
            </w:r>
          </w:p>
        </w:tc>
        <w:tc>
          <w:tcPr>
            <w:tcW w:w="1008" w:type="dxa"/>
          </w:tcPr>
          <w:p w:rsidR="007D3B69" w:rsidRDefault="00C91545">
            <w:r>
              <w:t>1'h1</w:t>
            </w:r>
          </w:p>
        </w:tc>
      </w:tr>
      <w:tr w:rsidR="007D3B69" w:rsidTr="007D3B69">
        <w:tc>
          <w:tcPr>
            <w:tcW w:w="1440" w:type="dxa"/>
          </w:tcPr>
          <w:p w:rsidR="007D3B69" w:rsidRDefault="00C91545">
            <w:r>
              <w:t>adc_en_l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ADC Left enable.</w:t>
            </w:r>
            <w:r>
              <w:br/>
              <w:t>0:  Power Down;                     1:  Enabled</w:t>
            </w:r>
          </w:p>
        </w:tc>
        <w:tc>
          <w:tcPr>
            <w:tcW w:w="1008" w:type="dxa"/>
          </w:tcPr>
          <w:p w:rsidR="007D3B69" w:rsidRDefault="00C91545">
            <w:r>
              <w:t>1'h0</w:t>
            </w:r>
          </w:p>
        </w:tc>
      </w:tr>
      <w:tr w:rsidR="007D3B69" w:rsidTr="007D3B69">
        <w:tc>
          <w:tcPr>
            <w:tcW w:w="1440" w:type="dxa"/>
          </w:tcPr>
          <w:p w:rsidR="007D3B69" w:rsidRDefault="00C91545">
            <w:r>
              <w:t>adc_en_r</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ADC Right enable.</w:t>
            </w:r>
            <w:r>
              <w:br/>
              <w:t xml:space="preserve">0:  Power Down;                    1:  </w:t>
            </w:r>
            <w:r>
              <w:lastRenderedPageBreak/>
              <w:t>Enabled</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AUD_R12_ADC_CTRL7</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rset_aud_idac_bias</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register control enable.</w:t>
            </w:r>
            <w:r>
              <w:br/>
              <w:t>1: enable                                0: disable</w:t>
            </w:r>
          </w:p>
        </w:tc>
        <w:tc>
          <w:tcPr>
            <w:tcW w:w="1008" w:type="dxa"/>
          </w:tcPr>
          <w:p w:rsidR="007D3B69" w:rsidRDefault="00C91545">
            <w:r>
              <w:t>1'h0</w:t>
            </w:r>
          </w:p>
        </w:tc>
      </w:tr>
      <w:tr w:rsidR="007D3B69" w:rsidTr="007D3B69">
        <w:tc>
          <w:tcPr>
            <w:tcW w:w="1440" w:type="dxa"/>
          </w:tcPr>
          <w:p w:rsidR="007D3B69" w:rsidRDefault="00C91545">
            <w:r>
              <w:t>rval_aud_idac_bias</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register value for aud_idac_bias.</w:t>
            </w:r>
          </w:p>
        </w:tc>
        <w:tc>
          <w:tcPr>
            <w:tcW w:w="1008" w:type="dxa"/>
          </w:tcPr>
          <w:p w:rsidR="007D3B69" w:rsidRDefault="00C91545">
            <w:r>
              <w:t>1'h0</w:t>
            </w:r>
          </w:p>
        </w:tc>
      </w:tr>
      <w:tr w:rsidR="007D3B69" w:rsidTr="007D3B69">
        <w:tc>
          <w:tcPr>
            <w:tcW w:w="1440" w:type="dxa"/>
          </w:tcPr>
          <w:p w:rsidR="007D3B69" w:rsidRDefault="00C91545">
            <w:r>
              <w:t>aud_adc_idac_trim</w:t>
            </w:r>
          </w:p>
        </w:tc>
        <w:tc>
          <w:tcPr>
            <w:tcW w:w="1008" w:type="dxa"/>
          </w:tcPr>
          <w:p w:rsidR="007D3B69" w:rsidRDefault="00C91545">
            <w:r>
              <w:t>23:21</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aud_adc_vref_ctrl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Control vref voltage.</w:t>
            </w:r>
            <w:r>
              <w:br/>
              <w:t>Control vref power consumption</w:t>
            </w:r>
            <w:r>
              <w:br/>
              <w:t>00: default</w:t>
            </w:r>
            <w:r>
              <w:br/>
              <w:t>VREF_CTRL0&gt;:1—— ADC VREF 40uA</w:t>
            </w:r>
            <w:r>
              <w:t>；</w:t>
            </w:r>
            <w:r>
              <w:t>0—— ADC VREF 20uA</w:t>
            </w:r>
            <w:r>
              <w:t>；</w:t>
            </w:r>
            <w:r>
              <w:br/>
              <w:t>VREF_CTRL1&gt;:1—— ADC VCM BIAS 30uA</w:t>
            </w:r>
            <w:r>
              <w:t>；</w:t>
            </w:r>
            <w:r>
              <w:t xml:space="preserve"> 0—— ADC VCM BIAS 10uA</w:t>
            </w:r>
          </w:p>
        </w:tc>
        <w:tc>
          <w:tcPr>
            <w:tcW w:w="1008" w:type="dxa"/>
          </w:tcPr>
          <w:p w:rsidR="007D3B69" w:rsidRDefault="00C91545">
            <w:r>
              <w:t>2'h0</w:t>
            </w:r>
          </w:p>
        </w:tc>
      </w:tr>
      <w:tr w:rsidR="007D3B69" w:rsidTr="007D3B69">
        <w:tc>
          <w:tcPr>
            <w:tcW w:w="1440" w:type="dxa"/>
          </w:tcPr>
          <w:p w:rsidR="007D3B69" w:rsidRDefault="00C91545">
            <w:r>
              <w:t>aud_adc_vref_mode</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Control generate vref mode.</w:t>
            </w:r>
          </w:p>
        </w:tc>
        <w:tc>
          <w:tcPr>
            <w:tcW w:w="1008" w:type="dxa"/>
          </w:tcPr>
          <w:p w:rsidR="007D3B69" w:rsidRDefault="00C91545">
            <w:r>
              <w:t>1'h0</w:t>
            </w:r>
          </w:p>
        </w:tc>
      </w:tr>
      <w:tr w:rsidR="007D3B69" w:rsidTr="007D3B69">
        <w:tc>
          <w:tcPr>
            <w:tcW w:w="1440" w:type="dxa"/>
          </w:tcPr>
          <w:p w:rsidR="007D3B69" w:rsidRDefault="00C91545">
            <w:r>
              <w:t>aud_adc_vref_en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VREF_EN</w:t>
            </w:r>
            <w:r>
              <w:br/>
              <w:t>1: enable                          0: disable</w:t>
            </w:r>
          </w:p>
        </w:tc>
        <w:tc>
          <w:tcPr>
            <w:tcW w:w="1008" w:type="dxa"/>
          </w:tcPr>
          <w:p w:rsidR="007D3B69" w:rsidRDefault="00C91545">
            <w:r>
              <w:t>1'h0</w:t>
            </w:r>
          </w:p>
        </w:tc>
      </w:tr>
      <w:tr w:rsidR="007D3B69" w:rsidTr="007D3B69">
        <w:tc>
          <w:tcPr>
            <w:tcW w:w="1440" w:type="dxa"/>
          </w:tcPr>
          <w:p w:rsidR="007D3B69" w:rsidRDefault="00C91545">
            <w:r>
              <w:t>aud_adc_idac_offset</w:t>
            </w:r>
          </w:p>
        </w:tc>
        <w:tc>
          <w:tcPr>
            <w:tcW w:w="1008" w:type="dxa"/>
          </w:tcPr>
          <w:p w:rsidR="007D3B69" w:rsidRDefault="00C91545">
            <w:r>
              <w:t>16:15</w:t>
            </w:r>
          </w:p>
        </w:tc>
        <w:tc>
          <w:tcPr>
            <w:tcW w:w="864" w:type="dxa"/>
          </w:tcPr>
          <w:p w:rsidR="007D3B69" w:rsidRDefault="00C91545">
            <w:r>
              <w:t>RW</w:t>
            </w:r>
          </w:p>
        </w:tc>
        <w:tc>
          <w:tcPr>
            <w:tcW w:w="5040" w:type="dxa"/>
          </w:tcPr>
          <w:p w:rsidR="007D3B69" w:rsidRDefault="00C91545">
            <w:r>
              <w:t xml:space="preserve">feed back idac DC offset. </w:t>
            </w:r>
            <w:r>
              <w:br/>
              <w:t xml:space="preserve">00: 0uA(default);                   01: LSB/16;                        </w:t>
            </w:r>
            <w:r>
              <w:br/>
              <w:t>10: LSB/8;                               11: LSB/4</w:t>
            </w:r>
          </w:p>
        </w:tc>
        <w:tc>
          <w:tcPr>
            <w:tcW w:w="1008" w:type="dxa"/>
          </w:tcPr>
          <w:p w:rsidR="007D3B69" w:rsidRDefault="00C91545">
            <w:r>
              <w:t>2'h0</w:t>
            </w:r>
          </w:p>
        </w:tc>
      </w:tr>
      <w:tr w:rsidR="007D3B69" w:rsidTr="007D3B69">
        <w:tc>
          <w:tcPr>
            <w:tcW w:w="1440" w:type="dxa"/>
          </w:tcPr>
          <w:p w:rsidR="007D3B69" w:rsidRDefault="00C91545">
            <w:r>
              <w:t>aud_adc_atb</w:t>
            </w:r>
          </w:p>
        </w:tc>
        <w:tc>
          <w:tcPr>
            <w:tcW w:w="1008" w:type="dxa"/>
          </w:tcPr>
          <w:p w:rsidR="007D3B69" w:rsidRDefault="00C91545">
            <w:r>
              <w:t>14:12</w:t>
            </w:r>
          </w:p>
        </w:tc>
        <w:tc>
          <w:tcPr>
            <w:tcW w:w="864" w:type="dxa"/>
          </w:tcPr>
          <w:p w:rsidR="007D3B69" w:rsidRDefault="00C91545">
            <w:r>
              <w:t>RW</w:t>
            </w:r>
          </w:p>
        </w:tc>
        <w:tc>
          <w:tcPr>
            <w:tcW w:w="5040" w:type="dxa"/>
          </w:tcPr>
          <w:p w:rsidR="007D3B69" w:rsidRDefault="00C91545">
            <w:r>
              <w:t>ADC atb control</w:t>
            </w:r>
            <w:r>
              <w:br/>
              <w:t>000:ATB output H-Z;</w:t>
            </w:r>
            <w:r>
              <w:br/>
              <w:t>001: test ADC0 IDAC_NMOS;</w:t>
            </w:r>
            <w:r>
              <w:br/>
              <w:t>010: test ADC0 IDAC_PMOS;</w:t>
            </w:r>
            <w:r>
              <w:br/>
            </w:r>
            <w:r>
              <w:lastRenderedPageBreak/>
              <w:t>011: test ADC1 IDAC_NMOS;</w:t>
            </w:r>
            <w:r>
              <w:br/>
              <w:t>100: test ADC1 IDAC_PMOS</w:t>
            </w:r>
            <w:r>
              <w:br/>
              <w:t>000:default</w:t>
            </w:r>
          </w:p>
        </w:tc>
        <w:tc>
          <w:tcPr>
            <w:tcW w:w="1008" w:type="dxa"/>
          </w:tcPr>
          <w:p w:rsidR="007D3B69" w:rsidRDefault="00C91545">
            <w:r>
              <w:lastRenderedPageBreak/>
              <w:t>3'h0</w:t>
            </w:r>
          </w:p>
        </w:tc>
      </w:tr>
      <w:tr w:rsidR="007D3B69" w:rsidTr="007D3B69">
        <w:tc>
          <w:tcPr>
            <w:tcW w:w="1440" w:type="dxa"/>
          </w:tcPr>
          <w:p w:rsidR="007D3B69" w:rsidRDefault="00C91545">
            <w:r>
              <w:lastRenderedPageBreak/>
              <w:t>lpga_zcen_p</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Zero Crossing enable for ADC Left PGA.</w:t>
            </w:r>
            <w:r>
              <w:br/>
              <w:t>1: enable                               0: disable</w:t>
            </w:r>
          </w:p>
        </w:tc>
        <w:tc>
          <w:tcPr>
            <w:tcW w:w="1008" w:type="dxa"/>
          </w:tcPr>
          <w:p w:rsidR="007D3B69" w:rsidRDefault="00C91545">
            <w:r>
              <w:t>1'h1</w:t>
            </w:r>
          </w:p>
        </w:tc>
      </w:tr>
      <w:tr w:rsidR="007D3B69" w:rsidTr="007D3B69">
        <w:tc>
          <w:tcPr>
            <w:tcW w:w="1440" w:type="dxa"/>
          </w:tcPr>
          <w:p w:rsidR="007D3B69" w:rsidRDefault="00C91545">
            <w:r>
              <w:t>aud_lpga_lpr</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 xml:space="preserve">ADC Left PGA power mode, </w:t>
            </w:r>
            <w:r>
              <w:br/>
              <w:t>1: Low Power  Mode           0: normal mode.</w:t>
            </w:r>
          </w:p>
        </w:tc>
        <w:tc>
          <w:tcPr>
            <w:tcW w:w="1008" w:type="dxa"/>
          </w:tcPr>
          <w:p w:rsidR="007D3B69" w:rsidRDefault="00C91545">
            <w:r>
              <w:t>1'h0</w:t>
            </w:r>
          </w:p>
        </w:tc>
      </w:tr>
      <w:tr w:rsidR="007D3B69" w:rsidTr="007D3B69">
        <w:tc>
          <w:tcPr>
            <w:tcW w:w="1440" w:type="dxa"/>
          </w:tcPr>
          <w:p w:rsidR="007D3B69" w:rsidRDefault="00C91545">
            <w:r>
              <w:t>aud_lpga_en_single</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ADC Left PGA input mode.</w:t>
            </w:r>
            <w:r>
              <w:br/>
              <w:t>0: differetial                         1: Single</w:t>
            </w:r>
          </w:p>
        </w:tc>
        <w:tc>
          <w:tcPr>
            <w:tcW w:w="1008" w:type="dxa"/>
          </w:tcPr>
          <w:p w:rsidR="007D3B69" w:rsidRDefault="00C91545">
            <w:r>
              <w:t>1'h1</w:t>
            </w:r>
          </w:p>
        </w:tc>
      </w:tr>
      <w:tr w:rsidR="007D3B69" w:rsidTr="007D3B69">
        <w:tc>
          <w:tcPr>
            <w:tcW w:w="1440" w:type="dxa"/>
          </w:tcPr>
          <w:p w:rsidR="007D3B69" w:rsidRDefault="00C91545">
            <w:r>
              <w:t>aud_lpga_mute</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ADC Left PGA Mute,  </w:t>
            </w:r>
            <w:r>
              <w:br/>
              <w:t xml:space="preserve">1: mute                                0: working   </w:t>
            </w:r>
          </w:p>
        </w:tc>
        <w:tc>
          <w:tcPr>
            <w:tcW w:w="1008" w:type="dxa"/>
          </w:tcPr>
          <w:p w:rsidR="007D3B69" w:rsidRDefault="00C91545">
            <w:r>
              <w:t>1'h1</w:t>
            </w:r>
          </w:p>
        </w:tc>
      </w:tr>
      <w:tr w:rsidR="007D3B69" w:rsidTr="007D3B69">
        <w:tc>
          <w:tcPr>
            <w:tcW w:w="1440" w:type="dxa"/>
          </w:tcPr>
          <w:p w:rsidR="007D3B69" w:rsidRDefault="00C91545">
            <w:r>
              <w:t>lpga_en</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 xml:space="preserve">ADC Left Input PGA enable;    </w:t>
            </w:r>
            <w:r>
              <w:br/>
              <w:t>0= Power Down;                 1= Enable;</w:t>
            </w:r>
          </w:p>
        </w:tc>
        <w:tc>
          <w:tcPr>
            <w:tcW w:w="1008" w:type="dxa"/>
          </w:tcPr>
          <w:p w:rsidR="007D3B69" w:rsidRDefault="00C91545">
            <w:r>
              <w:t>1'h0</w:t>
            </w:r>
          </w:p>
        </w:tc>
      </w:tr>
      <w:tr w:rsidR="007D3B69" w:rsidTr="007D3B69">
        <w:tc>
          <w:tcPr>
            <w:tcW w:w="1440" w:type="dxa"/>
          </w:tcPr>
          <w:p w:rsidR="007D3B69" w:rsidRDefault="00C91545">
            <w:r>
              <w:t>rpga_zcen_p</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Zero Crossing enable for ADC Right PGA</w:t>
            </w:r>
            <w:r>
              <w:br/>
              <w:t>1: enable                             0: disable</w:t>
            </w:r>
          </w:p>
        </w:tc>
        <w:tc>
          <w:tcPr>
            <w:tcW w:w="1008" w:type="dxa"/>
          </w:tcPr>
          <w:p w:rsidR="007D3B69" w:rsidRDefault="00C91545">
            <w:r>
              <w:t>1'h1</w:t>
            </w:r>
          </w:p>
        </w:tc>
      </w:tr>
      <w:tr w:rsidR="007D3B69" w:rsidTr="007D3B69">
        <w:tc>
          <w:tcPr>
            <w:tcW w:w="1440" w:type="dxa"/>
          </w:tcPr>
          <w:p w:rsidR="007D3B69" w:rsidRDefault="00C91545">
            <w:r>
              <w:t>aud_rpga_lpr</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 xml:space="preserve">ADC Right PGA power mode, </w:t>
            </w:r>
            <w:r>
              <w:br/>
              <w:t>1: Low Power Mode                0: normal mode</w:t>
            </w:r>
          </w:p>
        </w:tc>
        <w:tc>
          <w:tcPr>
            <w:tcW w:w="1008" w:type="dxa"/>
          </w:tcPr>
          <w:p w:rsidR="007D3B69" w:rsidRDefault="00C91545">
            <w:r>
              <w:t>1'h0</w:t>
            </w:r>
          </w:p>
        </w:tc>
      </w:tr>
      <w:tr w:rsidR="007D3B69" w:rsidTr="007D3B69">
        <w:tc>
          <w:tcPr>
            <w:tcW w:w="1440" w:type="dxa"/>
          </w:tcPr>
          <w:p w:rsidR="007D3B69" w:rsidRDefault="00C91545">
            <w:r>
              <w:t>aud_rpga_en_single</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 xml:space="preserve">ADC Right PGA input mode, </w:t>
            </w:r>
            <w:r>
              <w:br/>
              <w:t>0: differetial                      1: Single</w:t>
            </w:r>
          </w:p>
        </w:tc>
        <w:tc>
          <w:tcPr>
            <w:tcW w:w="1008" w:type="dxa"/>
          </w:tcPr>
          <w:p w:rsidR="007D3B69" w:rsidRDefault="00C91545">
            <w:r>
              <w:t>1'h1</w:t>
            </w:r>
          </w:p>
        </w:tc>
      </w:tr>
      <w:tr w:rsidR="007D3B69" w:rsidTr="007D3B69">
        <w:tc>
          <w:tcPr>
            <w:tcW w:w="1440" w:type="dxa"/>
          </w:tcPr>
          <w:p w:rsidR="007D3B69" w:rsidRDefault="00C91545">
            <w:r>
              <w:t>aud_rpga_mute</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 xml:space="preserve">ADC Right PGA Mute,  </w:t>
            </w:r>
            <w:r>
              <w:br/>
              <w:t xml:space="preserve">1: mute                             0: working </w:t>
            </w:r>
          </w:p>
        </w:tc>
        <w:tc>
          <w:tcPr>
            <w:tcW w:w="1008" w:type="dxa"/>
          </w:tcPr>
          <w:p w:rsidR="007D3B69" w:rsidRDefault="00C91545">
            <w:r>
              <w:t>1'h1</w:t>
            </w:r>
          </w:p>
        </w:tc>
      </w:tr>
      <w:tr w:rsidR="007D3B69" w:rsidTr="007D3B69">
        <w:tc>
          <w:tcPr>
            <w:tcW w:w="1440" w:type="dxa"/>
          </w:tcPr>
          <w:p w:rsidR="007D3B69" w:rsidRDefault="00C91545">
            <w:r>
              <w:t>rpga_en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 xml:space="preserve">ADC Right Input PGA enable;    </w:t>
            </w:r>
            <w:r>
              <w:br/>
              <w:t>0: Power Down;                         1: Enable;</w:t>
            </w:r>
          </w:p>
        </w:tc>
        <w:tc>
          <w:tcPr>
            <w:tcW w:w="1008" w:type="dxa"/>
          </w:tcPr>
          <w:p w:rsidR="007D3B69" w:rsidRDefault="00C91545">
            <w:r>
              <w:t>1'h0</w:t>
            </w:r>
          </w:p>
        </w:tc>
      </w:tr>
      <w:tr w:rsidR="007D3B69" w:rsidTr="007D3B69">
        <w:tc>
          <w:tcPr>
            <w:tcW w:w="1440" w:type="dxa"/>
          </w:tcPr>
          <w:p w:rsidR="007D3B69" w:rsidRDefault="00C91545">
            <w:r>
              <w:t>aud_pgabuf_lp</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ADC LPGA/RPGA Buffer low power mode</w:t>
            </w:r>
            <w:r>
              <w:br/>
              <w:t xml:space="preserve">1: low power mode                   0: </w:t>
            </w:r>
            <w:r>
              <w:lastRenderedPageBreak/>
              <w:t>normal mode</w:t>
            </w:r>
          </w:p>
        </w:tc>
        <w:tc>
          <w:tcPr>
            <w:tcW w:w="1008" w:type="dxa"/>
          </w:tcPr>
          <w:p w:rsidR="007D3B69" w:rsidRDefault="00C91545">
            <w:r>
              <w:lastRenderedPageBreak/>
              <w:t>1'h0</w:t>
            </w:r>
          </w:p>
        </w:tc>
      </w:tr>
      <w:tr w:rsidR="007D3B69" w:rsidTr="007D3B69">
        <w:tc>
          <w:tcPr>
            <w:tcW w:w="1440" w:type="dxa"/>
          </w:tcPr>
          <w:p w:rsidR="007D3B69" w:rsidRDefault="00C91545">
            <w:r>
              <w:lastRenderedPageBreak/>
              <w:t>aud_pgabufen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LPGA/RPGA Buffer Enable</w:t>
            </w:r>
            <w:r>
              <w:br/>
              <w:t>1: enable                        0: disable</w:t>
            </w:r>
          </w:p>
        </w:tc>
        <w:tc>
          <w:tcPr>
            <w:tcW w:w="1008" w:type="dxa"/>
          </w:tcPr>
          <w:p w:rsidR="007D3B69" w:rsidRDefault="00C91545">
            <w:r>
              <w:t>1'h0</w:t>
            </w:r>
          </w:p>
        </w:tc>
      </w:tr>
    </w:tbl>
    <w:p w:rsidR="007D3B69" w:rsidRDefault="00C91545" w:rsidP="000C4E2D">
      <w:pPr>
        <w:pStyle w:val="3"/>
        <w:spacing w:before="156" w:after="156"/>
        <w:ind w:left="964" w:hanging="964"/>
      </w:pPr>
      <w:r>
        <w:t>AUD_R13_RSVD_REG3</w:t>
      </w:r>
    </w:p>
    <w:p w:rsidR="007D3B69" w:rsidRDefault="00C91545">
      <w:r>
        <w:t>Offset: 034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AUD_R14_RSVD_REG4</w:t>
      </w:r>
    </w:p>
    <w:p w:rsidR="007D3B69" w:rsidRDefault="00C91545">
      <w:r>
        <w:t>Offset: 038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AUD_R15_DAC_CTRL0</w:t>
      </w:r>
    </w:p>
    <w:p w:rsidR="007D3B69" w:rsidRDefault="00C91545">
      <w:r>
        <w:t>Offset: 03C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31:10</w:t>
            </w:r>
          </w:p>
        </w:tc>
        <w:tc>
          <w:tcPr>
            <w:tcW w:w="864" w:type="dxa"/>
          </w:tcPr>
          <w:p w:rsidR="007D3B69" w:rsidRDefault="00C91545">
            <w:r>
              <w:t>RW</w:t>
            </w:r>
          </w:p>
        </w:tc>
        <w:tc>
          <w:tcPr>
            <w:tcW w:w="5040" w:type="dxa"/>
          </w:tcPr>
          <w:p w:rsidR="007D3B69" w:rsidRDefault="007D3B69"/>
        </w:tc>
        <w:tc>
          <w:tcPr>
            <w:tcW w:w="1008" w:type="dxa"/>
          </w:tcPr>
          <w:p w:rsidR="007D3B69" w:rsidRDefault="00C91545">
            <w:r>
              <w:t>22'h0</w:t>
            </w:r>
          </w:p>
        </w:tc>
      </w:tr>
      <w:tr w:rsidR="007D3B69" w:rsidTr="007D3B69">
        <w:tc>
          <w:tcPr>
            <w:tcW w:w="1440" w:type="dxa"/>
          </w:tcPr>
          <w:p w:rsidR="007D3B69" w:rsidRDefault="00C91545">
            <w:r>
              <w:t>aud_dac_mclk_sel</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audio main clock selection for DAC Left/Right channel</w:t>
            </w:r>
            <w:r>
              <w:br/>
              <w:t>1: 22.05Mhz               0: 24Mhz</w:t>
            </w:r>
          </w:p>
        </w:tc>
        <w:tc>
          <w:tcPr>
            <w:tcW w:w="1008" w:type="dxa"/>
          </w:tcPr>
          <w:p w:rsidR="007D3B69" w:rsidRDefault="00C91545">
            <w:r>
              <w:t>1'h0</w:t>
            </w:r>
          </w:p>
        </w:tc>
      </w:tr>
      <w:tr w:rsidR="007D3B69" w:rsidTr="007D3B69">
        <w:tc>
          <w:tcPr>
            <w:tcW w:w="1440" w:type="dxa"/>
          </w:tcPr>
          <w:p w:rsidR="007D3B69" w:rsidRDefault="00C91545">
            <w:r>
              <w:t>dacl_toen_p</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DAC Left Zero Crossing Time-out enable</w:t>
            </w:r>
            <w:r>
              <w:br/>
              <w:t>1: enable                    0: disable</w:t>
            </w:r>
          </w:p>
        </w:tc>
        <w:tc>
          <w:tcPr>
            <w:tcW w:w="1008" w:type="dxa"/>
          </w:tcPr>
          <w:p w:rsidR="007D3B69" w:rsidRDefault="00C91545">
            <w:r>
              <w:t>1'h1</w:t>
            </w:r>
          </w:p>
        </w:tc>
      </w:tr>
      <w:tr w:rsidR="007D3B69" w:rsidTr="007D3B69">
        <w:tc>
          <w:tcPr>
            <w:tcW w:w="1440" w:type="dxa"/>
          </w:tcPr>
          <w:p w:rsidR="007D3B69" w:rsidRDefault="00C91545">
            <w:r>
              <w:t>dacr_toen_p</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DAC Right Zero Crossing Time-out enable</w:t>
            </w:r>
            <w:r>
              <w:br/>
              <w:t>1: enable                    0: disable</w:t>
            </w:r>
          </w:p>
        </w:tc>
        <w:tc>
          <w:tcPr>
            <w:tcW w:w="1008" w:type="dxa"/>
          </w:tcPr>
          <w:p w:rsidR="007D3B69" w:rsidRDefault="00C91545">
            <w:r>
              <w:t>1'h1</w:t>
            </w:r>
          </w:p>
        </w:tc>
      </w:tr>
      <w:tr w:rsidR="007D3B69" w:rsidTr="007D3B69">
        <w:tc>
          <w:tcPr>
            <w:tcW w:w="1440" w:type="dxa"/>
          </w:tcPr>
          <w:p w:rsidR="007D3B69" w:rsidRDefault="00C91545">
            <w:r>
              <w:t>dac_rstn_p</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DAC digital reset except registers.</w:t>
            </w:r>
            <w:r>
              <w:br/>
              <w:t>0: reset                      1: release</w:t>
            </w:r>
          </w:p>
        </w:tc>
        <w:tc>
          <w:tcPr>
            <w:tcW w:w="1008" w:type="dxa"/>
          </w:tcPr>
          <w:p w:rsidR="007D3B69" w:rsidRDefault="00C91545">
            <w:r>
              <w:t>1'h0</w:t>
            </w:r>
          </w:p>
        </w:tc>
      </w:tr>
      <w:tr w:rsidR="007D3B69" w:rsidTr="007D3B69">
        <w:tc>
          <w:tcPr>
            <w:tcW w:w="1440" w:type="dxa"/>
          </w:tcPr>
          <w:p w:rsidR="007D3B69" w:rsidRDefault="00C91545">
            <w:r>
              <w:t>dacclk_en_p</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DAC clock generation enable, including dac_clk_fil, dac_clk_sdm and dac_clk_ana.</w:t>
            </w:r>
            <w:r>
              <w:br/>
              <w:t>1: enable                   0: disabled</w:t>
            </w:r>
          </w:p>
        </w:tc>
        <w:tc>
          <w:tcPr>
            <w:tcW w:w="1008" w:type="dxa"/>
          </w:tcPr>
          <w:p w:rsidR="007D3B69" w:rsidRDefault="00C91545">
            <w:r>
              <w:t>1'h0</w:t>
            </w:r>
          </w:p>
        </w:tc>
      </w:tr>
      <w:tr w:rsidR="007D3B69" w:rsidTr="007D3B69">
        <w:tc>
          <w:tcPr>
            <w:tcW w:w="1440" w:type="dxa"/>
          </w:tcPr>
          <w:p w:rsidR="007D3B69" w:rsidRDefault="00C91545">
            <w:r>
              <w:t>dacosr_p</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DAC Over Sample ratio.</w:t>
            </w:r>
            <w:r>
              <w:br/>
              <w:t>0:  250x                     1:125x</w:t>
            </w:r>
          </w:p>
        </w:tc>
        <w:tc>
          <w:tcPr>
            <w:tcW w:w="1008" w:type="dxa"/>
          </w:tcPr>
          <w:p w:rsidR="007D3B69" w:rsidRDefault="00C91545">
            <w:r>
              <w:t>1'h0</w:t>
            </w:r>
          </w:p>
        </w:tc>
      </w:tr>
      <w:tr w:rsidR="007D3B69" w:rsidTr="007D3B69">
        <w:tc>
          <w:tcPr>
            <w:tcW w:w="1440" w:type="dxa"/>
          </w:tcPr>
          <w:p w:rsidR="007D3B69" w:rsidRDefault="00C91545">
            <w:r>
              <w:t>dacsr_p</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DAC sampling rate setting.</w:t>
            </w:r>
            <w:r>
              <w:br/>
            </w:r>
            <w:r>
              <w:lastRenderedPageBreak/>
              <w:t xml:space="preserve">0000: fs = 8k                                           0001: fs = 11.025k   </w:t>
            </w:r>
            <w:r>
              <w:br/>
              <w:t xml:space="preserve">0010: fs = 12k                                         0011: fs = 16k      </w:t>
            </w:r>
            <w:r>
              <w:br/>
              <w:t xml:space="preserve">0100: fs = 22.05k                                   0101: fs = 24k      </w:t>
            </w:r>
            <w:r>
              <w:br/>
              <w:t xml:space="preserve">0110: fs = 32k                                         0111: fs = 44.1k     </w:t>
            </w:r>
            <w:r>
              <w:br/>
              <w:t xml:space="preserve">1000: fs = 48k                                         1001: fs = 96k     </w:t>
            </w:r>
            <w:r>
              <w:br/>
              <w:t>1010: fs = 88.2k</w:t>
            </w:r>
            <w:r>
              <w:br/>
              <w:t>1011~1111: reserved</w:t>
            </w:r>
            <w:r>
              <w:br/>
              <w:t>for 11.025KHz, 44.1KHz and 88.2KHz PLL should be used to supply codec dac clk at 22.05MHz</w:t>
            </w:r>
          </w:p>
        </w:tc>
        <w:tc>
          <w:tcPr>
            <w:tcW w:w="1008" w:type="dxa"/>
          </w:tcPr>
          <w:p w:rsidR="007D3B69" w:rsidRDefault="00C91545">
            <w:r>
              <w:lastRenderedPageBreak/>
              <w:t>4'h8</w:t>
            </w:r>
          </w:p>
        </w:tc>
      </w:tr>
    </w:tbl>
    <w:p w:rsidR="007D3B69" w:rsidRDefault="00C91545" w:rsidP="000C4E2D">
      <w:pPr>
        <w:pStyle w:val="3"/>
        <w:spacing w:before="156" w:after="156"/>
        <w:ind w:left="964" w:hanging="964"/>
      </w:pPr>
      <w:r>
        <w:lastRenderedPageBreak/>
        <w:t>AUD_R16_DAC_CTRL1</w:t>
      </w:r>
    </w:p>
    <w:p w:rsidR="007D3B69" w:rsidRDefault="00C91545">
      <w:r>
        <w:t>Offset: 040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dac_gain_l</w:t>
            </w:r>
          </w:p>
        </w:tc>
        <w:tc>
          <w:tcPr>
            <w:tcW w:w="1008" w:type="dxa"/>
          </w:tcPr>
          <w:p w:rsidR="007D3B69" w:rsidRDefault="00C91545">
            <w:r>
              <w:t>15:8</w:t>
            </w:r>
          </w:p>
        </w:tc>
        <w:tc>
          <w:tcPr>
            <w:tcW w:w="864" w:type="dxa"/>
          </w:tcPr>
          <w:p w:rsidR="007D3B69" w:rsidRDefault="00C91545">
            <w:r>
              <w:t>RW</w:t>
            </w:r>
          </w:p>
        </w:tc>
        <w:tc>
          <w:tcPr>
            <w:tcW w:w="5040" w:type="dxa"/>
          </w:tcPr>
          <w:p w:rsidR="007D3B69" w:rsidRDefault="00C91545">
            <w:r>
              <w:t>DAC Left Digital Volume Control</w:t>
            </w:r>
            <w:r>
              <w:br/>
              <w:t>Others = Digital Mute</w:t>
            </w:r>
            <w:r>
              <w:br/>
              <w:t>01110000: -113dB</w:t>
            </w:r>
            <w:r>
              <w:br/>
              <w:t>01110001: -112dB</w:t>
            </w:r>
            <w:r>
              <w:br/>
              <w:t>... 1dB@step…</w:t>
            </w:r>
            <w:r>
              <w:br/>
              <w:t>11111110: +29dB</w:t>
            </w:r>
            <w:r>
              <w:br/>
              <w:t>11111111: +30dB</w:t>
            </w:r>
          </w:p>
        </w:tc>
        <w:tc>
          <w:tcPr>
            <w:tcW w:w="1008" w:type="dxa"/>
          </w:tcPr>
          <w:p w:rsidR="007D3B69" w:rsidRDefault="00C91545">
            <w:r>
              <w:t>8'he1</w:t>
            </w:r>
          </w:p>
        </w:tc>
      </w:tr>
      <w:tr w:rsidR="007D3B69" w:rsidTr="007D3B69">
        <w:tc>
          <w:tcPr>
            <w:tcW w:w="1440" w:type="dxa"/>
          </w:tcPr>
          <w:p w:rsidR="007D3B69" w:rsidRDefault="00C91545">
            <w:r>
              <w:t>dac_gain_r</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DAC Right Digital Volume Control</w:t>
            </w:r>
            <w:r>
              <w:br/>
              <w:t>Others = Digital Mute</w:t>
            </w:r>
            <w:r>
              <w:br/>
              <w:t>01110000: -113dB</w:t>
            </w:r>
            <w:r>
              <w:br/>
              <w:t>01110001: -112dB</w:t>
            </w:r>
            <w:r>
              <w:br/>
              <w:t>... 1dB@step…</w:t>
            </w:r>
            <w:r>
              <w:br/>
              <w:t>11111110: +29dB</w:t>
            </w:r>
            <w:r>
              <w:br/>
              <w:t>11111111: +30dB</w:t>
            </w:r>
          </w:p>
        </w:tc>
        <w:tc>
          <w:tcPr>
            <w:tcW w:w="1008" w:type="dxa"/>
          </w:tcPr>
          <w:p w:rsidR="007D3B69" w:rsidRDefault="00C91545">
            <w:r>
              <w:t>8'he1</w:t>
            </w:r>
          </w:p>
        </w:tc>
      </w:tr>
    </w:tbl>
    <w:p w:rsidR="007D3B69" w:rsidRDefault="00C91545" w:rsidP="000C4E2D">
      <w:pPr>
        <w:pStyle w:val="3"/>
        <w:spacing w:before="156" w:after="156"/>
        <w:ind w:left="964" w:hanging="964"/>
      </w:pPr>
      <w:r>
        <w:lastRenderedPageBreak/>
        <w:t>AUD_R17_DAC_CTRL2</w:t>
      </w:r>
    </w:p>
    <w:p w:rsidR="007D3B69" w:rsidRDefault="00C91545">
      <w:r>
        <w:t>Offset: 044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21'h0</w:t>
            </w:r>
          </w:p>
        </w:tc>
      </w:tr>
      <w:tr w:rsidR="007D3B69" w:rsidTr="007D3B69">
        <w:tc>
          <w:tcPr>
            <w:tcW w:w="1440" w:type="dxa"/>
          </w:tcPr>
          <w:p w:rsidR="007D3B69" w:rsidRDefault="00C91545">
            <w:r>
              <w:t>dacl_inv_bf_sdm</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DAC Left Data Invert before DAC SDM.</w:t>
            </w:r>
            <w:r>
              <w:br/>
              <w:t>1: invert                    0: buffer</w:t>
            </w:r>
          </w:p>
        </w:tc>
        <w:tc>
          <w:tcPr>
            <w:tcW w:w="1008" w:type="dxa"/>
          </w:tcPr>
          <w:p w:rsidR="007D3B69" w:rsidRDefault="00C91545">
            <w:r>
              <w:t>1'h0</w:t>
            </w:r>
          </w:p>
        </w:tc>
      </w:tr>
      <w:tr w:rsidR="007D3B69" w:rsidTr="007D3B69">
        <w:tc>
          <w:tcPr>
            <w:tcW w:w="1440" w:type="dxa"/>
          </w:tcPr>
          <w:p w:rsidR="007D3B69" w:rsidRDefault="00C91545">
            <w:r>
              <w:t>dacr_inv_bf_sdm</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DAC Right Data Invert before DAC SDM</w:t>
            </w:r>
            <w:r>
              <w:br/>
              <w:t>1: invert                    0: buffer</w:t>
            </w:r>
          </w:p>
        </w:tc>
        <w:tc>
          <w:tcPr>
            <w:tcW w:w="1008" w:type="dxa"/>
          </w:tcPr>
          <w:p w:rsidR="007D3B69" w:rsidRDefault="00C91545">
            <w:r>
              <w:t>1'h0</w:t>
            </w:r>
          </w:p>
        </w:tc>
      </w:tr>
      <w:tr w:rsidR="007D3B69" w:rsidTr="007D3B69">
        <w:tc>
          <w:tcPr>
            <w:tcW w:w="1440" w:type="dxa"/>
          </w:tcPr>
          <w:p w:rsidR="007D3B69" w:rsidRDefault="00C91545">
            <w:r>
              <w:t>dacmu_l</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DAC Left Digital Mute; </w:t>
            </w:r>
            <w:r>
              <w:br/>
              <w:t>1: mute;                    0: no mute (signal active)</w:t>
            </w:r>
          </w:p>
        </w:tc>
        <w:tc>
          <w:tcPr>
            <w:tcW w:w="1008" w:type="dxa"/>
          </w:tcPr>
          <w:p w:rsidR="007D3B69" w:rsidRDefault="00C91545">
            <w:r>
              <w:t>1'h1</w:t>
            </w:r>
          </w:p>
        </w:tc>
      </w:tr>
      <w:tr w:rsidR="007D3B69" w:rsidTr="007D3B69">
        <w:tc>
          <w:tcPr>
            <w:tcW w:w="1440" w:type="dxa"/>
          </w:tcPr>
          <w:p w:rsidR="007D3B69" w:rsidRDefault="00C91545">
            <w:r>
              <w:t>dacmu_r</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 xml:space="preserve">DAC Right Digital Mute; </w:t>
            </w:r>
            <w:r>
              <w:br/>
              <w:t>1: mute;                   0: no mute (signal active)</w:t>
            </w:r>
          </w:p>
        </w:tc>
        <w:tc>
          <w:tcPr>
            <w:tcW w:w="1008" w:type="dxa"/>
          </w:tcPr>
          <w:p w:rsidR="007D3B69" w:rsidRDefault="00C91545">
            <w:r>
              <w:t>1'h1</w:t>
            </w:r>
          </w:p>
        </w:tc>
      </w:tr>
      <w:tr w:rsidR="007D3B69" w:rsidTr="007D3B69">
        <w:tc>
          <w:tcPr>
            <w:tcW w:w="1440" w:type="dxa"/>
          </w:tcPr>
          <w:p w:rsidR="007D3B69" w:rsidRDefault="00C91545">
            <w:r>
              <w:t>dacl_dwaen</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DAC Left DWA Enable Signal.</w:t>
            </w:r>
            <w:r>
              <w:br/>
              <w:t>0: disable;               1: enable.</w:t>
            </w:r>
          </w:p>
        </w:tc>
        <w:tc>
          <w:tcPr>
            <w:tcW w:w="1008" w:type="dxa"/>
          </w:tcPr>
          <w:p w:rsidR="007D3B69" w:rsidRDefault="00C91545">
            <w:r>
              <w:t>1'h1</w:t>
            </w:r>
          </w:p>
        </w:tc>
      </w:tr>
      <w:tr w:rsidR="007D3B69" w:rsidTr="007D3B69">
        <w:tc>
          <w:tcPr>
            <w:tcW w:w="1440" w:type="dxa"/>
          </w:tcPr>
          <w:p w:rsidR="007D3B69" w:rsidRDefault="00C91545">
            <w:r>
              <w:t>dacr_dwaen</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DAC Right DWA Enable Signal.</w:t>
            </w:r>
            <w:r>
              <w:br/>
              <w:t>0: disable;               1: enable.</w:t>
            </w:r>
          </w:p>
        </w:tc>
        <w:tc>
          <w:tcPr>
            <w:tcW w:w="1008" w:type="dxa"/>
          </w:tcPr>
          <w:p w:rsidR="007D3B69" w:rsidRDefault="00C91545">
            <w:r>
              <w:t>1'h1</w:t>
            </w:r>
          </w:p>
        </w:tc>
      </w:tr>
      <w:tr w:rsidR="007D3B69" w:rsidTr="007D3B69">
        <w:tc>
          <w:tcPr>
            <w:tcW w:w="1440" w:type="dxa"/>
          </w:tcPr>
          <w:p w:rsidR="007D3B69" w:rsidRDefault="00C91545">
            <w:r>
              <w:t>softmute_en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 xml:space="preserve">DAC Digital soft mute enable signal; </w:t>
            </w:r>
            <w:r>
              <w:br/>
              <w:t>0: disable;               1: enable.</w:t>
            </w:r>
          </w:p>
        </w:tc>
        <w:tc>
          <w:tcPr>
            <w:tcW w:w="1008" w:type="dxa"/>
          </w:tcPr>
          <w:p w:rsidR="007D3B69" w:rsidRDefault="00C91545">
            <w:r>
              <w:t>1'h1</w:t>
            </w:r>
          </w:p>
        </w:tc>
      </w:tr>
      <w:tr w:rsidR="007D3B69" w:rsidTr="007D3B69">
        <w:tc>
          <w:tcPr>
            <w:tcW w:w="1440" w:type="dxa"/>
          </w:tcPr>
          <w:p w:rsidR="007D3B69" w:rsidRDefault="00C91545">
            <w:r>
              <w:t>soft_speed</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DAC Soft mute decay/attach speed settings</w:t>
            </w:r>
            <w:r>
              <w:br/>
              <w:t>0000:  1dB adjust / (2*T_DACLRC)</w:t>
            </w:r>
            <w:r>
              <w:br/>
              <w:t>0001:  1dB adjust / (4*T_DACLRC)</w:t>
            </w:r>
            <w:r>
              <w:br/>
              <w:t>… double adjust time per step …</w:t>
            </w:r>
            <w:r>
              <w:br/>
              <w:t>1111:  1dB adjust / (2^16*T_DACLRC)</w:t>
            </w:r>
            <w:r>
              <w:br/>
              <w:t>(where T_DACLRC is the period of DACLRC, 20.8us for 48KHz)</w:t>
            </w:r>
          </w:p>
        </w:tc>
        <w:tc>
          <w:tcPr>
            <w:tcW w:w="1008" w:type="dxa"/>
          </w:tcPr>
          <w:p w:rsidR="007D3B69" w:rsidRDefault="00C91545">
            <w:r>
              <w:t>4'h0</w:t>
            </w:r>
          </w:p>
        </w:tc>
      </w:tr>
    </w:tbl>
    <w:p w:rsidR="007D3B69" w:rsidRDefault="00C91545" w:rsidP="000C4E2D">
      <w:pPr>
        <w:pStyle w:val="3"/>
        <w:spacing w:before="156" w:after="156"/>
        <w:ind w:left="964" w:hanging="964"/>
      </w:pPr>
      <w:r>
        <w:t>AUD_R18_DAC_CTRL3</w:t>
      </w:r>
    </w:p>
    <w:p w:rsidR="007D3B69" w:rsidRDefault="00C91545">
      <w:r>
        <w:t>Offset: 048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31:15</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17'h0</w:t>
            </w:r>
          </w:p>
        </w:tc>
      </w:tr>
      <w:tr w:rsidR="007D3B69" w:rsidTr="007D3B69">
        <w:tc>
          <w:tcPr>
            <w:tcW w:w="1440" w:type="dxa"/>
          </w:tcPr>
          <w:p w:rsidR="007D3B69" w:rsidRDefault="00C91545">
            <w:r>
              <w:t>dac_dwa_type</w:t>
            </w:r>
          </w:p>
        </w:tc>
        <w:tc>
          <w:tcPr>
            <w:tcW w:w="1008" w:type="dxa"/>
          </w:tcPr>
          <w:p w:rsidR="007D3B69" w:rsidRDefault="00C91545">
            <w:r>
              <w:t>14:12</w:t>
            </w:r>
          </w:p>
        </w:tc>
        <w:tc>
          <w:tcPr>
            <w:tcW w:w="864" w:type="dxa"/>
          </w:tcPr>
          <w:p w:rsidR="007D3B69" w:rsidRDefault="00C91545">
            <w:r>
              <w:t>RW</w:t>
            </w:r>
          </w:p>
        </w:tc>
        <w:tc>
          <w:tcPr>
            <w:tcW w:w="5040" w:type="dxa"/>
          </w:tcPr>
          <w:p w:rsidR="007D3B69" w:rsidRDefault="00C91545">
            <w:r>
              <w:t>DAC DWA Type (only for test)</w:t>
            </w:r>
            <w:r>
              <w:br/>
              <w:t>000: circling DWA starting address;</w:t>
            </w:r>
            <w:r>
              <w:br/>
              <w:t xml:space="preserve">001: increment DWA starting at every clock </w:t>
            </w:r>
            <w:r>
              <w:lastRenderedPageBreak/>
              <w:t>cycles;</w:t>
            </w:r>
            <w:r>
              <w:br/>
              <w:t>010: shifting two times at every  clock cycles;</w:t>
            </w:r>
            <w:r>
              <w:br/>
              <w:t>011: random increment DWA starting address at every clock cycle;</w:t>
            </w:r>
            <w:r>
              <w:br/>
              <w:t>100: add 2bit random increment into DWA starting address;</w:t>
            </w:r>
            <w:r>
              <w:br/>
              <w:t>101: add 3bit random increment into DWA starting address;</w:t>
            </w:r>
          </w:p>
        </w:tc>
        <w:tc>
          <w:tcPr>
            <w:tcW w:w="1008" w:type="dxa"/>
          </w:tcPr>
          <w:p w:rsidR="007D3B69" w:rsidRDefault="00C91545">
            <w:r>
              <w:lastRenderedPageBreak/>
              <w:t>3'h1</w:t>
            </w:r>
          </w:p>
        </w:tc>
      </w:tr>
      <w:tr w:rsidR="007D3B69" w:rsidTr="007D3B69">
        <w:tc>
          <w:tcPr>
            <w:tcW w:w="1440" w:type="dxa"/>
          </w:tcPr>
          <w:p w:rsidR="007D3B69" w:rsidRDefault="00C91545">
            <w:r>
              <w:lastRenderedPageBreak/>
              <w:t>dac_dith_ntf_en</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DAC Dither Noise-shaping Enable</w:t>
            </w:r>
            <w:r>
              <w:br/>
              <w:t>1: enable                  0: disable</w:t>
            </w:r>
          </w:p>
        </w:tc>
        <w:tc>
          <w:tcPr>
            <w:tcW w:w="1008" w:type="dxa"/>
          </w:tcPr>
          <w:p w:rsidR="007D3B69" w:rsidRDefault="00C91545">
            <w:r>
              <w:t>1'h1</w:t>
            </w:r>
          </w:p>
        </w:tc>
      </w:tr>
      <w:tr w:rsidR="007D3B69" w:rsidTr="007D3B69">
        <w:tc>
          <w:tcPr>
            <w:tcW w:w="1440" w:type="dxa"/>
          </w:tcPr>
          <w:p w:rsidR="007D3B69" w:rsidRDefault="00C91545">
            <w:r>
              <w:t>dac_sd_level_sel</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DAC SDM level option (only for testing)</w:t>
            </w:r>
            <w:r>
              <w:br/>
              <w:t>1: 15 level setting. The feedback path of DAC SDM is a little increase in its amplitude.</w:t>
            </w:r>
            <w:r>
              <w:br/>
              <w:t>0: 15 level and the middle level is sited at level7(default)</w:t>
            </w:r>
          </w:p>
        </w:tc>
        <w:tc>
          <w:tcPr>
            <w:tcW w:w="1008" w:type="dxa"/>
          </w:tcPr>
          <w:p w:rsidR="007D3B69" w:rsidRDefault="00C91545">
            <w:r>
              <w:t>1'h0</w:t>
            </w:r>
          </w:p>
        </w:tc>
      </w:tr>
      <w:tr w:rsidR="007D3B69" w:rsidTr="007D3B69">
        <w:tc>
          <w:tcPr>
            <w:tcW w:w="1440" w:type="dxa"/>
          </w:tcPr>
          <w:p w:rsidR="007D3B69" w:rsidRDefault="00C91545">
            <w:r>
              <w:t>dac_sd_amute_en_l</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DAC Left SDM auto bypass enable when all zero’s input;</w:t>
            </w:r>
            <w:r>
              <w:br/>
              <w:t>0: disable                 1: enable;</w:t>
            </w:r>
          </w:p>
        </w:tc>
        <w:tc>
          <w:tcPr>
            <w:tcW w:w="1008" w:type="dxa"/>
          </w:tcPr>
          <w:p w:rsidR="007D3B69" w:rsidRDefault="00C91545">
            <w:r>
              <w:t>1'h1</w:t>
            </w:r>
          </w:p>
        </w:tc>
      </w:tr>
      <w:tr w:rsidR="007D3B69" w:rsidTr="007D3B69">
        <w:tc>
          <w:tcPr>
            <w:tcW w:w="1440" w:type="dxa"/>
          </w:tcPr>
          <w:p w:rsidR="007D3B69" w:rsidRDefault="00C91545">
            <w:r>
              <w:t>dac_sd_amute_en_r</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DAC Right SDM auto bypass enable when all zero’s input;</w:t>
            </w:r>
            <w:r>
              <w:br/>
              <w:t>0: disable                 1: enable;</w:t>
            </w:r>
          </w:p>
        </w:tc>
        <w:tc>
          <w:tcPr>
            <w:tcW w:w="1008" w:type="dxa"/>
          </w:tcPr>
          <w:p w:rsidR="007D3B69" w:rsidRDefault="00C91545">
            <w:r>
              <w:t>1'h1</w:t>
            </w:r>
          </w:p>
        </w:tc>
      </w:tr>
      <w:tr w:rsidR="007D3B69" w:rsidTr="007D3B69">
        <w:tc>
          <w:tcPr>
            <w:tcW w:w="1440" w:type="dxa"/>
          </w:tcPr>
          <w:p w:rsidR="007D3B69" w:rsidRDefault="00C91545">
            <w:r>
              <w:t>dac_sd_amute_type</w:t>
            </w:r>
          </w:p>
        </w:tc>
        <w:tc>
          <w:tcPr>
            <w:tcW w:w="1008" w:type="dxa"/>
          </w:tcPr>
          <w:p w:rsidR="007D3B69" w:rsidRDefault="00C91545">
            <w:r>
              <w:t>7:5</w:t>
            </w:r>
          </w:p>
        </w:tc>
        <w:tc>
          <w:tcPr>
            <w:tcW w:w="864" w:type="dxa"/>
          </w:tcPr>
          <w:p w:rsidR="007D3B69" w:rsidRDefault="00C91545">
            <w:r>
              <w:t>RW</w:t>
            </w:r>
          </w:p>
        </w:tc>
        <w:tc>
          <w:tcPr>
            <w:tcW w:w="5040" w:type="dxa"/>
          </w:tcPr>
          <w:p w:rsidR="007D3B69" w:rsidRDefault="00C91545">
            <w:r>
              <w:t>DAC SDM auto mute threshold (# of all zero’s input):</w:t>
            </w:r>
            <w:r>
              <w:br/>
              <w:t>000: shorter</w:t>
            </w:r>
            <w:r>
              <w:br/>
              <w:t>…</w:t>
            </w:r>
            <w:r>
              <w:br/>
              <w:t>101: longer</w:t>
            </w:r>
            <w:r>
              <w:br/>
              <w:t>Others: not used.</w:t>
            </w:r>
          </w:p>
        </w:tc>
        <w:tc>
          <w:tcPr>
            <w:tcW w:w="1008" w:type="dxa"/>
          </w:tcPr>
          <w:p w:rsidR="007D3B69" w:rsidRDefault="00C91545">
            <w:r>
              <w:t>3'h2</w:t>
            </w:r>
          </w:p>
        </w:tc>
      </w:tr>
      <w:tr w:rsidR="007D3B69" w:rsidTr="007D3B69">
        <w:tc>
          <w:tcPr>
            <w:tcW w:w="1440" w:type="dxa"/>
          </w:tcPr>
          <w:p w:rsidR="007D3B69" w:rsidRDefault="00C91545">
            <w:r>
              <w:t>dac_sd_rstn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DAC SDM reset, active low</w:t>
            </w:r>
            <w:r>
              <w:br/>
              <w:t>0: reset                  1: release</w:t>
            </w:r>
          </w:p>
        </w:tc>
        <w:tc>
          <w:tcPr>
            <w:tcW w:w="1008" w:type="dxa"/>
          </w:tcPr>
          <w:p w:rsidR="007D3B69" w:rsidRDefault="00C91545">
            <w:r>
              <w:t>1'h0</w:t>
            </w:r>
          </w:p>
        </w:tc>
      </w:tr>
      <w:tr w:rsidR="007D3B69" w:rsidTr="007D3B69">
        <w:tc>
          <w:tcPr>
            <w:tcW w:w="1440" w:type="dxa"/>
          </w:tcPr>
          <w:p w:rsidR="007D3B69" w:rsidRDefault="00C91545">
            <w:r>
              <w:t>dac_sd_nz</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DAC SDM no-zero input signal (for test)</w:t>
            </w:r>
            <w:r>
              <w:br/>
              <w:t>1: no-zero              0: normal</w:t>
            </w:r>
          </w:p>
        </w:tc>
        <w:tc>
          <w:tcPr>
            <w:tcW w:w="1008" w:type="dxa"/>
          </w:tcPr>
          <w:p w:rsidR="007D3B69" w:rsidRDefault="00C91545">
            <w:r>
              <w:t>1'h0</w:t>
            </w:r>
          </w:p>
        </w:tc>
      </w:tr>
      <w:tr w:rsidR="007D3B69" w:rsidTr="007D3B69">
        <w:tc>
          <w:tcPr>
            <w:tcW w:w="1440" w:type="dxa"/>
          </w:tcPr>
          <w:p w:rsidR="007D3B69" w:rsidRDefault="00C91545">
            <w:r>
              <w:t>dac_dith_bypass</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DAC SDM dither function bypass</w:t>
            </w:r>
            <w:r>
              <w:br/>
              <w:t>1: bypass               0: function used</w:t>
            </w:r>
          </w:p>
        </w:tc>
        <w:tc>
          <w:tcPr>
            <w:tcW w:w="1008" w:type="dxa"/>
          </w:tcPr>
          <w:p w:rsidR="007D3B69" w:rsidRDefault="00C91545">
            <w:r>
              <w:t>1'h0</w:t>
            </w:r>
          </w:p>
        </w:tc>
      </w:tr>
      <w:tr w:rsidR="007D3B69" w:rsidTr="007D3B69">
        <w:tc>
          <w:tcPr>
            <w:tcW w:w="1440" w:type="dxa"/>
          </w:tcPr>
          <w:p w:rsidR="007D3B69" w:rsidRDefault="00C91545">
            <w:r>
              <w:lastRenderedPageBreak/>
              <w:t>dac_dith_type</w:t>
            </w:r>
          </w:p>
        </w:tc>
        <w:tc>
          <w:tcPr>
            <w:tcW w:w="1008" w:type="dxa"/>
          </w:tcPr>
          <w:p w:rsidR="007D3B69" w:rsidRDefault="00C91545">
            <w:r>
              <w:t>1:0</w:t>
            </w:r>
          </w:p>
        </w:tc>
        <w:tc>
          <w:tcPr>
            <w:tcW w:w="864" w:type="dxa"/>
          </w:tcPr>
          <w:p w:rsidR="007D3B69" w:rsidRDefault="00C91545">
            <w:r>
              <w:t>RW</w:t>
            </w:r>
          </w:p>
        </w:tc>
        <w:tc>
          <w:tcPr>
            <w:tcW w:w="5040" w:type="dxa"/>
          </w:tcPr>
          <w:p w:rsidR="007D3B69" w:rsidRDefault="00C91545">
            <w:r>
              <w:t>DAC SDM dither type selection (for testing)</w:t>
            </w:r>
          </w:p>
        </w:tc>
        <w:tc>
          <w:tcPr>
            <w:tcW w:w="1008" w:type="dxa"/>
          </w:tcPr>
          <w:p w:rsidR="007D3B69" w:rsidRDefault="00C91545">
            <w:r>
              <w:t>2'h0</w:t>
            </w:r>
          </w:p>
        </w:tc>
      </w:tr>
    </w:tbl>
    <w:p w:rsidR="007D3B69" w:rsidRDefault="00C91545" w:rsidP="000C4E2D">
      <w:pPr>
        <w:pStyle w:val="3"/>
        <w:spacing w:before="156" w:after="156"/>
        <w:ind w:left="964" w:hanging="964"/>
      </w:pPr>
      <w:r>
        <w:t>AUD_R19_DAC_CTRL4</w:t>
      </w:r>
    </w:p>
    <w:p w:rsidR="007D3B69" w:rsidRDefault="00C91545">
      <w:r>
        <w:t>Offset: 04C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dac_offset</w:t>
            </w:r>
          </w:p>
        </w:tc>
        <w:tc>
          <w:tcPr>
            <w:tcW w:w="1008" w:type="dxa"/>
          </w:tcPr>
          <w:p w:rsidR="007D3B69" w:rsidRDefault="00C91545">
            <w:r>
              <w:t>15:0</w:t>
            </w:r>
          </w:p>
        </w:tc>
        <w:tc>
          <w:tcPr>
            <w:tcW w:w="864" w:type="dxa"/>
          </w:tcPr>
          <w:p w:rsidR="007D3B69" w:rsidRDefault="00C91545">
            <w:r>
              <w:t>RW</w:t>
            </w:r>
          </w:p>
        </w:tc>
        <w:tc>
          <w:tcPr>
            <w:tcW w:w="5040" w:type="dxa"/>
          </w:tcPr>
          <w:p w:rsidR="007D3B69" w:rsidRDefault="00C91545">
            <w:r>
              <w:t>Added DAC offset (option for testing)</w:t>
            </w:r>
          </w:p>
        </w:tc>
        <w:tc>
          <w:tcPr>
            <w:tcW w:w="1008" w:type="dxa"/>
          </w:tcPr>
          <w:p w:rsidR="007D3B69" w:rsidRDefault="00C91545">
            <w:r>
              <w:t>16'h0</w:t>
            </w:r>
          </w:p>
        </w:tc>
      </w:tr>
    </w:tbl>
    <w:p w:rsidR="007D3B69" w:rsidRDefault="00C91545" w:rsidP="000C4E2D">
      <w:pPr>
        <w:pStyle w:val="3"/>
        <w:spacing w:before="156" w:after="156"/>
        <w:ind w:left="964" w:hanging="964"/>
      </w:pPr>
      <w:r>
        <w:t>AUD_R20_DAC_CTRL5</w:t>
      </w:r>
    </w:p>
    <w:p w:rsidR="007D3B69" w:rsidRDefault="00C91545">
      <w:r>
        <w:t>Offset: 050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dac_dith_pow</w:t>
            </w:r>
          </w:p>
        </w:tc>
        <w:tc>
          <w:tcPr>
            <w:tcW w:w="1008" w:type="dxa"/>
          </w:tcPr>
          <w:p w:rsidR="007D3B69" w:rsidRDefault="00C91545">
            <w:r>
              <w:t>25:0</w:t>
            </w:r>
          </w:p>
        </w:tc>
        <w:tc>
          <w:tcPr>
            <w:tcW w:w="864" w:type="dxa"/>
          </w:tcPr>
          <w:p w:rsidR="007D3B69" w:rsidRDefault="00C91545">
            <w:r>
              <w:t>RW</w:t>
            </w:r>
          </w:p>
        </w:tc>
        <w:tc>
          <w:tcPr>
            <w:tcW w:w="5040" w:type="dxa"/>
          </w:tcPr>
          <w:p w:rsidR="007D3B69" w:rsidRDefault="00C91545">
            <w:r>
              <w:t>DAC digital SDM dither power (for testing)</w:t>
            </w:r>
          </w:p>
        </w:tc>
        <w:tc>
          <w:tcPr>
            <w:tcW w:w="1008" w:type="dxa"/>
          </w:tcPr>
          <w:p w:rsidR="007D3B69" w:rsidRDefault="00C91545">
            <w:r>
              <w:t>26'h300000</w:t>
            </w:r>
          </w:p>
        </w:tc>
      </w:tr>
    </w:tbl>
    <w:p w:rsidR="007D3B69" w:rsidRDefault="00C91545" w:rsidP="000C4E2D">
      <w:pPr>
        <w:pStyle w:val="3"/>
        <w:spacing w:before="156" w:after="156"/>
        <w:ind w:left="964" w:hanging="964"/>
      </w:pPr>
      <w:r>
        <w:t>AUD_R21_DAC_CTRL6</w:t>
      </w:r>
    </w:p>
    <w:p w:rsidR="007D3B69" w:rsidRDefault="00C91545">
      <w:r>
        <w:t>Offset: 054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21'h0</w:t>
            </w:r>
          </w:p>
        </w:tc>
      </w:tr>
      <w:tr w:rsidR="007D3B69" w:rsidTr="007D3B69">
        <w:tc>
          <w:tcPr>
            <w:tcW w:w="1440" w:type="dxa"/>
          </w:tcPr>
          <w:p w:rsidR="007D3B69" w:rsidRDefault="00C91545">
            <w:r>
              <w:t>aud_dac_clk_test_en</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enable control for DAC test clock output (for test)</w:t>
            </w:r>
            <w:r>
              <w:br/>
              <w:t>1: enable               0: disable</w:t>
            </w:r>
          </w:p>
        </w:tc>
        <w:tc>
          <w:tcPr>
            <w:tcW w:w="1008" w:type="dxa"/>
          </w:tcPr>
          <w:p w:rsidR="007D3B69" w:rsidRDefault="00C91545">
            <w:r>
              <w:t>1'h0</w:t>
            </w:r>
          </w:p>
        </w:tc>
      </w:tr>
      <w:tr w:rsidR="007D3B69" w:rsidTr="007D3B69">
        <w:tc>
          <w:tcPr>
            <w:tcW w:w="1440" w:type="dxa"/>
          </w:tcPr>
          <w:p w:rsidR="007D3B69" w:rsidRDefault="00C91545">
            <w:r>
              <w:t>aud_dac_dct_rstn</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DAC dct reset (analog), active low</w:t>
            </w:r>
            <w:r>
              <w:br/>
              <w:t>0: reset                  1: release</w:t>
            </w:r>
          </w:p>
        </w:tc>
        <w:tc>
          <w:tcPr>
            <w:tcW w:w="1008" w:type="dxa"/>
          </w:tcPr>
          <w:p w:rsidR="007D3B69" w:rsidRDefault="00C91545">
            <w:r>
              <w:t>1'h0</w:t>
            </w:r>
          </w:p>
        </w:tc>
      </w:tr>
      <w:tr w:rsidR="007D3B69" w:rsidTr="007D3B69">
        <w:tc>
          <w:tcPr>
            <w:tcW w:w="1440" w:type="dxa"/>
          </w:tcPr>
          <w:p w:rsidR="007D3B69" w:rsidRDefault="00C91545">
            <w:r>
              <w:t>dacl_zc_en_p</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DAC Left Zero Crossing enable</w:t>
            </w:r>
            <w:r>
              <w:br/>
              <w:t>1: enable               0: disable</w:t>
            </w:r>
          </w:p>
        </w:tc>
        <w:tc>
          <w:tcPr>
            <w:tcW w:w="1008" w:type="dxa"/>
          </w:tcPr>
          <w:p w:rsidR="007D3B69" w:rsidRDefault="00C91545">
            <w:r>
              <w:t>1'h1</w:t>
            </w:r>
          </w:p>
        </w:tc>
      </w:tr>
      <w:tr w:rsidR="007D3B69" w:rsidTr="007D3B69">
        <w:tc>
          <w:tcPr>
            <w:tcW w:w="1440" w:type="dxa"/>
          </w:tcPr>
          <w:p w:rsidR="007D3B69" w:rsidRDefault="00C91545">
            <w:r>
              <w:t>dacr_zc_en_p</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DAC Right Zero Crossing enable</w:t>
            </w:r>
            <w:r>
              <w:br/>
              <w:t>1: enable               0: disable</w:t>
            </w:r>
          </w:p>
        </w:tc>
        <w:tc>
          <w:tcPr>
            <w:tcW w:w="1008" w:type="dxa"/>
          </w:tcPr>
          <w:p w:rsidR="007D3B69" w:rsidRDefault="00C91545">
            <w:r>
              <w:t>1'h1</w:t>
            </w:r>
          </w:p>
        </w:tc>
      </w:tr>
      <w:tr w:rsidR="007D3B69" w:rsidTr="007D3B69">
        <w:tc>
          <w:tcPr>
            <w:tcW w:w="1440" w:type="dxa"/>
          </w:tcPr>
          <w:p w:rsidR="007D3B69" w:rsidRDefault="00C91545">
            <w:r>
              <w:t>dacen_l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 xml:space="preserve">DAC Left enable; </w:t>
            </w:r>
            <w:r>
              <w:br/>
              <w:t>0: Power Down;                 1: Enabled</w:t>
            </w:r>
          </w:p>
        </w:tc>
        <w:tc>
          <w:tcPr>
            <w:tcW w:w="1008" w:type="dxa"/>
          </w:tcPr>
          <w:p w:rsidR="007D3B69" w:rsidRDefault="00C91545">
            <w:r>
              <w:t>1'h0</w:t>
            </w:r>
          </w:p>
        </w:tc>
      </w:tr>
      <w:tr w:rsidR="007D3B69" w:rsidTr="007D3B69">
        <w:tc>
          <w:tcPr>
            <w:tcW w:w="1440" w:type="dxa"/>
          </w:tcPr>
          <w:p w:rsidR="007D3B69" w:rsidRDefault="00C91545">
            <w:r>
              <w:t>dacen_r</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 xml:space="preserve">DAC Right enable; </w:t>
            </w:r>
            <w:r>
              <w:br/>
              <w:t xml:space="preserve">0: Power Down;                 1: </w:t>
            </w:r>
            <w:r>
              <w:lastRenderedPageBreak/>
              <w:t>Enabled</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AUD_R22_DAC_CTRL7</w:t>
      </w:r>
    </w:p>
    <w:p w:rsidR="007D3B69" w:rsidRDefault="00C91545">
      <w:r>
        <w:t>Offset: 058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lolvol_p</w:t>
            </w:r>
          </w:p>
        </w:tc>
        <w:tc>
          <w:tcPr>
            <w:tcW w:w="1008" w:type="dxa"/>
          </w:tcPr>
          <w:p w:rsidR="007D3B69" w:rsidRDefault="00C91545">
            <w:r>
              <w:t>15:12</w:t>
            </w:r>
          </w:p>
        </w:tc>
        <w:tc>
          <w:tcPr>
            <w:tcW w:w="864" w:type="dxa"/>
          </w:tcPr>
          <w:p w:rsidR="007D3B69" w:rsidRDefault="00C91545">
            <w:r>
              <w:t>RW</w:t>
            </w:r>
          </w:p>
        </w:tc>
        <w:tc>
          <w:tcPr>
            <w:tcW w:w="5040" w:type="dxa"/>
          </w:tcPr>
          <w:p w:rsidR="007D3B69" w:rsidRDefault="00C91545">
            <w:r>
              <w:t>DAC Left Line Out Volume Control</w:t>
            </w:r>
            <w:r>
              <w:br/>
              <w:t>0000 = -24dB</w:t>
            </w:r>
            <w:r>
              <w:br/>
              <w:t>0001 = -22dB</w:t>
            </w:r>
            <w:r>
              <w:br/>
              <w:t>0010 = -20dB</w:t>
            </w:r>
            <w:r>
              <w:br/>
              <w:t>… 2dB steps up to ...</w:t>
            </w:r>
            <w:r>
              <w:br/>
              <w:t>1110 = +4dB</w:t>
            </w:r>
            <w:r>
              <w:br/>
              <w:t>1111 = +6dB</w:t>
            </w:r>
          </w:p>
        </w:tc>
        <w:tc>
          <w:tcPr>
            <w:tcW w:w="1008" w:type="dxa"/>
          </w:tcPr>
          <w:p w:rsidR="007D3B69" w:rsidRDefault="00C91545">
            <w:r>
              <w:t>4'h9</w:t>
            </w:r>
          </w:p>
        </w:tc>
      </w:tr>
      <w:tr w:rsidR="007D3B69" w:rsidTr="007D3B69">
        <w:tc>
          <w:tcPr>
            <w:tcW w:w="1440" w:type="dxa"/>
          </w:tcPr>
          <w:p w:rsidR="007D3B69" w:rsidRDefault="00C91545">
            <w:r>
              <w:t>lorvol_p</w:t>
            </w:r>
          </w:p>
        </w:tc>
        <w:tc>
          <w:tcPr>
            <w:tcW w:w="1008" w:type="dxa"/>
          </w:tcPr>
          <w:p w:rsidR="007D3B69" w:rsidRDefault="00C91545">
            <w:r>
              <w:t>11:8</w:t>
            </w:r>
          </w:p>
        </w:tc>
        <w:tc>
          <w:tcPr>
            <w:tcW w:w="864" w:type="dxa"/>
          </w:tcPr>
          <w:p w:rsidR="007D3B69" w:rsidRDefault="00C91545">
            <w:r>
              <w:t>RW</w:t>
            </w:r>
          </w:p>
        </w:tc>
        <w:tc>
          <w:tcPr>
            <w:tcW w:w="5040" w:type="dxa"/>
          </w:tcPr>
          <w:p w:rsidR="007D3B69" w:rsidRDefault="00C91545">
            <w:r>
              <w:t>DAC Right Line Out Volume Control</w:t>
            </w:r>
            <w:r>
              <w:br/>
              <w:t>0000 = -24dB</w:t>
            </w:r>
            <w:r>
              <w:br/>
              <w:t>0001 = -22dB</w:t>
            </w:r>
            <w:r>
              <w:br/>
              <w:t>0010 = -20dB</w:t>
            </w:r>
            <w:r>
              <w:br/>
              <w:t>… 2dB steps up to ...</w:t>
            </w:r>
            <w:r>
              <w:br/>
              <w:t>1110 = +4dB</w:t>
            </w:r>
            <w:r>
              <w:br/>
              <w:t>1111 = +6dB</w:t>
            </w:r>
          </w:p>
        </w:tc>
        <w:tc>
          <w:tcPr>
            <w:tcW w:w="1008" w:type="dxa"/>
          </w:tcPr>
          <w:p w:rsidR="007D3B69" w:rsidRDefault="00C91545">
            <w:r>
              <w:t>4'h9</w:t>
            </w:r>
          </w:p>
        </w:tc>
      </w:tr>
      <w:tr w:rsidR="007D3B69" w:rsidTr="007D3B69">
        <w:tc>
          <w:tcPr>
            <w:tcW w:w="1440" w:type="dxa"/>
          </w:tcPr>
          <w:p w:rsidR="007D3B69" w:rsidRDefault="00C91545">
            <w:r>
              <w:t>lolp_mute</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0: DAC Left Line-Out normal work(P)</w:t>
            </w:r>
            <w:r>
              <w:br/>
              <w:t>1: DAC Left Line-Out mute(P)</w:t>
            </w:r>
          </w:p>
        </w:tc>
        <w:tc>
          <w:tcPr>
            <w:tcW w:w="1008" w:type="dxa"/>
          </w:tcPr>
          <w:p w:rsidR="007D3B69" w:rsidRDefault="00C91545">
            <w:r>
              <w:t>1'h1</w:t>
            </w:r>
          </w:p>
        </w:tc>
      </w:tr>
      <w:tr w:rsidR="007D3B69" w:rsidTr="007D3B69">
        <w:tc>
          <w:tcPr>
            <w:tcW w:w="1440" w:type="dxa"/>
          </w:tcPr>
          <w:p w:rsidR="007D3B69" w:rsidRDefault="00C91545">
            <w:r>
              <w:t>loln_mute</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0: DAC Left Line-Out normal work (N)</w:t>
            </w:r>
            <w:r>
              <w:br/>
              <w:t>1: DAC Left Line-Out mute(N)</w:t>
            </w:r>
          </w:p>
        </w:tc>
        <w:tc>
          <w:tcPr>
            <w:tcW w:w="1008" w:type="dxa"/>
          </w:tcPr>
          <w:p w:rsidR="007D3B69" w:rsidRDefault="00C91545">
            <w:r>
              <w:t>1'h1</w:t>
            </w:r>
          </w:p>
        </w:tc>
      </w:tr>
      <w:tr w:rsidR="007D3B69" w:rsidTr="007D3B69">
        <w:tc>
          <w:tcPr>
            <w:tcW w:w="1440" w:type="dxa"/>
          </w:tcPr>
          <w:p w:rsidR="007D3B69" w:rsidRDefault="00C91545">
            <w:r>
              <w:t>lorp_mute</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0: DAC Right Line-Out normal work(P)</w:t>
            </w:r>
            <w:r>
              <w:br/>
              <w:t>1: DAC Right Line-Out mute(P)</w:t>
            </w:r>
          </w:p>
        </w:tc>
        <w:tc>
          <w:tcPr>
            <w:tcW w:w="1008" w:type="dxa"/>
          </w:tcPr>
          <w:p w:rsidR="007D3B69" w:rsidRDefault="00C91545">
            <w:r>
              <w:t>1'h1</w:t>
            </w:r>
          </w:p>
        </w:tc>
      </w:tr>
      <w:tr w:rsidR="007D3B69" w:rsidTr="007D3B69">
        <w:tc>
          <w:tcPr>
            <w:tcW w:w="1440" w:type="dxa"/>
          </w:tcPr>
          <w:p w:rsidR="007D3B69" w:rsidRDefault="00C91545">
            <w:r>
              <w:t>lorn_mute</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0: DAC Right Line-Out normal work(N)</w:t>
            </w:r>
            <w:r>
              <w:br/>
              <w:t>1: DAC Right Line-Out mute(N)</w:t>
            </w:r>
          </w:p>
        </w:tc>
        <w:tc>
          <w:tcPr>
            <w:tcW w:w="1008" w:type="dxa"/>
          </w:tcPr>
          <w:p w:rsidR="007D3B69" w:rsidRDefault="00C91545">
            <w:r>
              <w:t>1'h1</w:t>
            </w:r>
          </w:p>
        </w:tc>
      </w:tr>
      <w:tr w:rsidR="007D3B69" w:rsidTr="007D3B69">
        <w:tc>
          <w:tcPr>
            <w:tcW w:w="1440" w:type="dxa"/>
          </w:tcPr>
          <w:p w:rsidR="007D3B69" w:rsidRDefault="00C91545">
            <w:r>
              <w:t>lolp_en</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DAC Left Line Out enable (P)</w:t>
            </w:r>
            <w:r>
              <w:br/>
              <w:t>1: enable               0:disable</w:t>
            </w:r>
          </w:p>
        </w:tc>
        <w:tc>
          <w:tcPr>
            <w:tcW w:w="1008" w:type="dxa"/>
          </w:tcPr>
          <w:p w:rsidR="007D3B69" w:rsidRDefault="00C91545">
            <w:r>
              <w:t>1'h0</w:t>
            </w:r>
          </w:p>
        </w:tc>
      </w:tr>
      <w:tr w:rsidR="007D3B69" w:rsidTr="007D3B69">
        <w:tc>
          <w:tcPr>
            <w:tcW w:w="1440" w:type="dxa"/>
          </w:tcPr>
          <w:p w:rsidR="007D3B69" w:rsidRDefault="00C91545">
            <w:r>
              <w:t>loln_en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DAC Left Line Out enable (N)</w:t>
            </w:r>
            <w:r>
              <w:br/>
              <w:t>1: enable               0: disable</w:t>
            </w:r>
          </w:p>
        </w:tc>
        <w:tc>
          <w:tcPr>
            <w:tcW w:w="1008" w:type="dxa"/>
          </w:tcPr>
          <w:p w:rsidR="007D3B69" w:rsidRDefault="00C91545">
            <w:r>
              <w:t>1'h0</w:t>
            </w:r>
          </w:p>
        </w:tc>
      </w:tr>
      <w:tr w:rsidR="007D3B69" w:rsidTr="007D3B69">
        <w:tc>
          <w:tcPr>
            <w:tcW w:w="1440" w:type="dxa"/>
          </w:tcPr>
          <w:p w:rsidR="007D3B69" w:rsidRDefault="00C91545">
            <w:r>
              <w:t>lorp_en</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DAC Right Line Out enable (P)</w:t>
            </w:r>
            <w:r>
              <w:br/>
              <w:t>1: enable               0: disable</w:t>
            </w:r>
          </w:p>
        </w:tc>
        <w:tc>
          <w:tcPr>
            <w:tcW w:w="1008" w:type="dxa"/>
          </w:tcPr>
          <w:p w:rsidR="007D3B69" w:rsidRDefault="00C91545">
            <w:r>
              <w:t>1'h0</w:t>
            </w:r>
          </w:p>
        </w:tc>
      </w:tr>
      <w:tr w:rsidR="007D3B69" w:rsidTr="007D3B69">
        <w:tc>
          <w:tcPr>
            <w:tcW w:w="1440" w:type="dxa"/>
          </w:tcPr>
          <w:p w:rsidR="007D3B69" w:rsidRDefault="00C91545">
            <w:r>
              <w:lastRenderedPageBreak/>
              <w:t>lorn_en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DAC Right Line Out enable (N)</w:t>
            </w:r>
            <w:r>
              <w:br/>
              <w:t>1: enable               0: disable</w:t>
            </w:r>
          </w:p>
        </w:tc>
        <w:tc>
          <w:tcPr>
            <w:tcW w:w="1008" w:type="dxa"/>
          </w:tcPr>
          <w:p w:rsidR="007D3B69" w:rsidRDefault="00C91545">
            <w:r>
              <w:t>1'h0</w:t>
            </w:r>
          </w:p>
        </w:tc>
      </w:tr>
    </w:tbl>
    <w:p w:rsidR="007D3B69" w:rsidRDefault="00C91545" w:rsidP="000C4E2D">
      <w:pPr>
        <w:pStyle w:val="3"/>
        <w:spacing w:before="156" w:after="156"/>
        <w:ind w:left="964" w:hanging="964"/>
      </w:pPr>
      <w:r>
        <w:t>AUD_R25_STATUS0</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15'h0</w:t>
            </w:r>
          </w:p>
        </w:tc>
      </w:tr>
      <w:tr w:rsidR="007D3B69" w:rsidTr="007D3B69">
        <w:tc>
          <w:tcPr>
            <w:tcW w:w="1440" w:type="dxa"/>
          </w:tcPr>
          <w:p w:rsidR="007D3B69" w:rsidRDefault="00C91545">
            <w:r>
              <w:t>adc_cap_cali</w:t>
            </w:r>
          </w:p>
        </w:tc>
        <w:tc>
          <w:tcPr>
            <w:tcW w:w="1008" w:type="dxa"/>
          </w:tcPr>
          <w:p w:rsidR="007D3B69" w:rsidRDefault="00C91545">
            <w:r>
              <w:t>16:12</w:t>
            </w:r>
          </w:p>
        </w:tc>
        <w:tc>
          <w:tcPr>
            <w:tcW w:w="864" w:type="dxa"/>
          </w:tcPr>
          <w:p w:rsidR="007D3B69" w:rsidRDefault="00C91545">
            <w:r>
              <w:t>RO</w:t>
            </w:r>
          </w:p>
        </w:tc>
        <w:tc>
          <w:tcPr>
            <w:tcW w:w="5040" w:type="dxa"/>
          </w:tcPr>
          <w:p w:rsidR="007D3B69" w:rsidRDefault="007D3B69"/>
        </w:tc>
        <w:tc>
          <w:tcPr>
            <w:tcW w:w="1008" w:type="dxa"/>
          </w:tcPr>
          <w:p w:rsidR="007D3B69" w:rsidRDefault="00C91545">
            <w:r>
              <w:t>5'h10</w:t>
            </w:r>
          </w:p>
        </w:tc>
      </w:tr>
      <w:tr w:rsidR="007D3B69" w:rsidTr="007D3B69">
        <w:tc>
          <w:tcPr>
            <w:tcW w:w="1440" w:type="dxa"/>
          </w:tcPr>
          <w:p w:rsidR="007D3B69" w:rsidRDefault="00C91545">
            <w:r>
              <w:t>adc_quar_cov</w:t>
            </w:r>
          </w:p>
        </w:tc>
        <w:tc>
          <w:tcPr>
            <w:tcW w:w="1008" w:type="dxa"/>
          </w:tcPr>
          <w:p w:rsidR="007D3B69" w:rsidRDefault="00C91545">
            <w:r>
              <w:t>11:6</w:t>
            </w:r>
          </w:p>
        </w:tc>
        <w:tc>
          <w:tcPr>
            <w:tcW w:w="864" w:type="dxa"/>
          </w:tcPr>
          <w:p w:rsidR="007D3B69" w:rsidRDefault="00C91545">
            <w:r>
              <w:t>RO</w:t>
            </w:r>
          </w:p>
        </w:tc>
        <w:tc>
          <w:tcPr>
            <w:tcW w:w="5040" w:type="dxa"/>
          </w:tcPr>
          <w:p w:rsidR="007D3B69" w:rsidRDefault="007D3B69"/>
        </w:tc>
        <w:tc>
          <w:tcPr>
            <w:tcW w:w="1008" w:type="dxa"/>
          </w:tcPr>
          <w:p w:rsidR="007D3B69" w:rsidRDefault="00C91545">
            <w:r>
              <w:t>6'h20</w:t>
            </w:r>
          </w:p>
        </w:tc>
      </w:tr>
      <w:tr w:rsidR="007D3B69" w:rsidTr="007D3B69">
        <w:tc>
          <w:tcPr>
            <w:tcW w:w="1440" w:type="dxa"/>
          </w:tcPr>
          <w:p w:rsidR="007D3B69" w:rsidRDefault="00C91545">
            <w:r>
              <w:t>adc_cap_cali_fail</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adc_cap_cali_done</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adc_cap_cov_cali_flag_inst</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adc_rc_cali_fail</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adc_rc_cali_done</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adc_quar_cov_cali_flag_inst</w:t>
            </w:r>
          </w:p>
        </w:tc>
        <w:tc>
          <w:tcPr>
            <w:tcW w:w="1008" w:type="dxa"/>
          </w:tcPr>
          <w:p w:rsidR="007D3B69" w:rsidRDefault="00C91545">
            <w:r>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
        <w:br w:type="page"/>
      </w:r>
    </w:p>
    <w:p w:rsidR="007D3B69" w:rsidRDefault="00C91545" w:rsidP="00FF6CDC">
      <w:pPr>
        <w:pStyle w:val="10"/>
        <w:spacing w:before="156" w:after="156"/>
        <w:ind w:left="643" w:hanging="643"/>
      </w:pPr>
      <w:r>
        <w:lastRenderedPageBreak/>
        <w:t>AON_CODEC</w:t>
      </w:r>
    </w:p>
    <w:p w:rsidR="007D3B69" w:rsidRDefault="00C91545" w:rsidP="00FF6CDC">
      <w:pPr>
        <w:pStyle w:val="2"/>
        <w:spacing w:before="156" w:after="156"/>
        <w:ind w:left="843" w:hanging="843"/>
      </w:pPr>
      <w:r>
        <w:t>Introduction</w:t>
      </w:r>
    </w:p>
    <w:p w:rsidR="00A51F1F" w:rsidRPr="008274E7" w:rsidRDefault="00A51F1F" w:rsidP="00A51F1F">
      <w:r>
        <w:rPr>
          <w:rFonts w:hint="eastAsia"/>
        </w:rPr>
        <w:t>在</w:t>
      </w:r>
      <w:r>
        <w:rPr>
          <w:rFonts w:hint="eastAsia"/>
        </w:rPr>
        <w:t>CP</w:t>
      </w:r>
      <w:r>
        <w:rPr>
          <w:rFonts w:hint="eastAsia"/>
        </w:rPr>
        <w:t>端，不开放给用户</w:t>
      </w:r>
    </w:p>
    <w:p w:rsidR="00A51F1F" w:rsidRPr="00A51F1F" w:rsidRDefault="00A51F1F" w:rsidP="00A51F1F"/>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AON_CODEC Register</w:t>
      </w:r>
    </w:p>
    <w:p w:rsidR="007D3B69" w:rsidRDefault="00C91545" w:rsidP="000C4E2D">
      <w:pPr>
        <w:pStyle w:val="3"/>
        <w:spacing w:before="156" w:after="156"/>
        <w:ind w:left="964" w:hanging="964"/>
      </w:pPr>
      <w:r>
        <w:t>AUD_R0_RSVD_REG0</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16'h0</w:t>
            </w:r>
          </w:p>
        </w:tc>
      </w:tr>
      <w:tr w:rsidR="007D3B69" w:rsidTr="007D3B69">
        <w:tc>
          <w:tcPr>
            <w:tcW w:w="1440" w:type="dxa"/>
          </w:tcPr>
          <w:p w:rsidR="007D3B69" w:rsidRDefault="00C91545">
            <w:r>
              <w:t>aon_aud_reg_rsvd</w:t>
            </w:r>
          </w:p>
        </w:tc>
        <w:tc>
          <w:tcPr>
            <w:tcW w:w="1008" w:type="dxa"/>
          </w:tcPr>
          <w:p w:rsidR="007D3B69" w:rsidRDefault="00C91545">
            <w:r>
              <w:t>15:1</w:t>
            </w:r>
          </w:p>
        </w:tc>
        <w:tc>
          <w:tcPr>
            <w:tcW w:w="864" w:type="dxa"/>
          </w:tcPr>
          <w:p w:rsidR="007D3B69" w:rsidRDefault="00C91545">
            <w:r>
              <w:t>RW</w:t>
            </w:r>
          </w:p>
        </w:tc>
        <w:tc>
          <w:tcPr>
            <w:tcW w:w="5040" w:type="dxa"/>
          </w:tcPr>
          <w:p w:rsidR="007D3B69" w:rsidRDefault="00C91545">
            <w:r>
              <w:t>reserved for future</w:t>
            </w:r>
          </w:p>
        </w:tc>
        <w:tc>
          <w:tcPr>
            <w:tcW w:w="1008" w:type="dxa"/>
          </w:tcPr>
          <w:p w:rsidR="007D3B69" w:rsidRDefault="00C91545">
            <w:r>
              <w:t>15'h7800</w:t>
            </w:r>
          </w:p>
        </w:tc>
      </w:tr>
      <w:tr w:rsidR="007D3B69" w:rsidTr="007D3B69">
        <w:tc>
          <w:tcPr>
            <w:tcW w:w="1440" w:type="dxa"/>
          </w:tcPr>
          <w:p w:rsidR="007D3B69" w:rsidRDefault="00C91545">
            <w:r>
              <w:t>aon_aud_deskew_clk_inv</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the edge selection for ADC deskew clock (24Mhz source clock)</w:t>
            </w:r>
            <w:r>
              <w:br/>
              <w:t>0: negedge                   1: posedge</w:t>
            </w:r>
          </w:p>
        </w:tc>
        <w:tc>
          <w:tcPr>
            <w:tcW w:w="1008" w:type="dxa"/>
          </w:tcPr>
          <w:p w:rsidR="007D3B69" w:rsidRDefault="00C91545">
            <w:r>
              <w:t>1'h0</w:t>
            </w:r>
          </w:p>
        </w:tc>
      </w:tr>
    </w:tbl>
    <w:p w:rsidR="007D3B69" w:rsidRDefault="00C91545" w:rsidP="000C4E2D">
      <w:pPr>
        <w:pStyle w:val="3"/>
        <w:spacing w:before="156" w:after="156"/>
        <w:ind w:left="964" w:hanging="964"/>
      </w:pPr>
      <w:r>
        <w:t>AUD_R1_GLOBAL0</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31:16</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16'h0</w:t>
            </w:r>
          </w:p>
        </w:tc>
      </w:tr>
      <w:tr w:rsidR="007D3B69" w:rsidTr="007D3B69">
        <w:tc>
          <w:tcPr>
            <w:tcW w:w="1440" w:type="dxa"/>
          </w:tcPr>
          <w:p w:rsidR="007D3B69" w:rsidRDefault="00C91545">
            <w:r>
              <w:t>aon_adc_anaclk_inv</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ADC analog clock invert (option)</w:t>
            </w:r>
            <w:r>
              <w:br/>
              <w:t>1: invert                        0: buffer</w:t>
            </w:r>
          </w:p>
        </w:tc>
        <w:tc>
          <w:tcPr>
            <w:tcW w:w="1008" w:type="dxa"/>
          </w:tcPr>
          <w:p w:rsidR="007D3B69" w:rsidRDefault="00C91545">
            <w:r>
              <w:t>1'h0</w:t>
            </w:r>
          </w:p>
        </w:tc>
      </w:tr>
      <w:tr w:rsidR="007D3B69" w:rsidTr="007D3B69">
        <w:tc>
          <w:tcPr>
            <w:tcW w:w="1440" w:type="dxa"/>
          </w:tcPr>
          <w:p w:rsidR="007D3B69" w:rsidRDefault="00C91545">
            <w:r>
              <w:t>aon_test_out_sela</w:t>
            </w:r>
          </w:p>
        </w:tc>
        <w:tc>
          <w:tcPr>
            <w:tcW w:w="1008" w:type="dxa"/>
          </w:tcPr>
          <w:p w:rsidR="007D3B69" w:rsidRDefault="00C91545">
            <w:r>
              <w:t>14:10</w:t>
            </w:r>
          </w:p>
        </w:tc>
        <w:tc>
          <w:tcPr>
            <w:tcW w:w="864" w:type="dxa"/>
          </w:tcPr>
          <w:p w:rsidR="007D3B69" w:rsidRDefault="00C91545">
            <w:r>
              <w:t>RW</w:t>
            </w:r>
          </w:p>
        </w:tc>
        <w:tc>
          <w:tcPr>
            <w:tcW w:w="5040" w:type="dxa"/>
          </w:tcPr>
          <w:p w:rsidR="007D3B69" w:rsidRDefault="00C91545">
            <w:r>
              <w:t>test signal selection output from pin aud_debug_clk (for test).</w:t>
            </w:r>
            <w:r>
              <w:br/>
              <w:t>1:   adc_mclk_test</w:t>
            </w:r>
            <w:r>
              <w:br/>
              <w:t>2:   aud_adc_clk_ana </w:t>
            </w:r>
            <w:r>
              <w:br/>
              <w:t>3:   aud_adc_fsclk </w:t>
            </w:r>
            <w:r>
              <w:br/>
            </w:r>
            <w:r>
              <w:lastRenderedPageBreak/>
              <w:t>4:   aud_dmic_clk </w:t>
            </w:r>
            <w:r>
              <w:br/>
              <w:t>5:   adc_clk_cic </w:t>
            </w:r>
            <w:r>
              <w:br/>
              <w:t>6:   adc_clk_fil </w:t>
            </w:r>
            <w:r>
              <w:br/>
              <w:t>7:   aud_adc_clk_idac_bias</w:t>
            </w:r>
            <w:r>
              <w:br/>
              <w:t>8:   adclrc_core </w:t>
            </w:r>
            <w:r>
              <w:br/>
              <w:t>9:   aud_adc_lp_rst</w:t>
            </w:r>
            <w:r>
              <w:br/>
              <w:t>10:  aud_adc_cap_cali_flag</w:t>
            </w:r>
            <w:r>
              <w:br/>
              <w:t>11:  aud_lpga_zcflag</w:t>
            </w:r>
            <w:r>
              <w:br/>
              <w:t>12:  aud_rpga_zcflag</w:t>
            </w:r>
            <w:r>
              <w:br/>
              <w:t>others: 1'b0</w:t>
            </w:r>
          </w:p>
        </w:tc>
        <w:tc>
          <w:tcPr>
            <w:tcW w:w="1008" w:type="dxa"/>
          </w:tcPr>
          <w:p w:rsidR="007D3B69" w:rsidRDefault="00C91545">
            <w:r>
              <w:lastRenderedPageBreak/>
              <w:t>5'h0</w:t>
            </w:r>
          </w:p>
        </w:tc>
      </w:tr>
      <w:tr w:rsidR="007D3B69" w:rsidTr="007D3B69">
        <w:tc>
          <w:tcPr>
            <w:tcW w:w="1440" w:type="dxa"/>
          </w:tcPr>
          <w:p w:rsidR="007D3B69" w:rsidRDefault="00C91545">
            <w:r>
              <w:lastRenderedPageBreak/>
              <w:t>aon_test_out_selb</w:t>
            </w:r>
          </w:p>
        </w:tc>
        <w:tc>
          <w:tcPr>
            <w:tcW w:w="1008" w:type="dxa"/>
          </w:tcPr>
          <w:p w:rsidR="007D3B69" w:rsidRDefault="00C91545">
            <w:r>
              <w:t>9:6</w:t>
            </w:r>
          </w:p>
        </w:tc>
        <w:tc>
          <w:tcPr>
            <w:tcW w:w="864" w:type="dxa"/>
          </w:tcPr>
          <w:p w:rsidR="007D3B69" w:rsidRDefault="00C91545">
            <w:r>
              <w:t>RW</w:t>
            </w:r>
          </w:p>
        </w:tc>
        <w:tc>
          <w:tcPr>
            <w:tcW w:w="5040" w:type="dxa"/>
          </w:tcPr>
          <w:p w:rsidR="007D3B69" w:rsidRDefault="00C91545">
            <w:r>
              <w:t>selects the internal signals as output from aud_debug_data[15:0]</w:t>
            </w:r>
            <w:r>
              <w:br/>
              <w:t>3: { 9'd0, aud_adc_clk_ana, aud_adc_sdm_out_r[2:0], aud_adc_sdm_out_l[2:0] }</w:t>
            </w:r>
            <w:r>
              <w:br/>
              <w:t>Others: 16'd0</w:t>
            </w:r>
          </w:p>
        </w:tc>
        <w:tc>
          <w:tcPr>
            <w:tcW w:w="1008" w:type="dxa"/>
          </w:tcPr>
          <w:p w:rsidR="007D3B69" w:rsidRDefault="00C91545">
            <w:r>
              <w:t>4'h0</w:t>
            </w:r>
          </w:p>
        </w:tc>
      </w:tr>
      <w:tr w:rsidR="007D3B69" w:rsidTr="007D3B69">
        <w:tc>
          <w:tcPr>
            <w:tcW w:w="1440" w:type="dxa"/>
          </w:tcPr>
          <w:p w:rsidR="007D3B69" w:rsidRDefault="00C91545">
            <w:r>
              <w:t>aon_test_in_sel</w:t>
            </w:r>
          </w:p>
        </w:tc>
        <w:tc>
          <w:tcPr>
            <w:tcW w:w="1008" w:type="dxa"/>
          </w:tcPr>
          <w:p w:rsidR="007D3B69" w:rsidRDefault="00C91545">
            <w:r>
              <w:t>5:3</w:t>
            </w:r>
          </w:p>
        </w:tc>
        <w:tc>
          <w:tcPr>
            <w:tcW w:w="864" w:type="dxa"/>
          </w:tcPr>
          <w:p w:rsidR="007D3B69" w:rsidRDefault="00C91545">
            <w:r>
              <w:t>RW</w:t>
            </w:r>
          </w:p>
        </w:tc>
        <w:tc>
          <w:tcPr>
            <w:tcW w:w="5040" w:type="dxa"/>
          </w:tcPr>
          <w:p w:rsidR="007D3B69" w:rsidRDefault="00C91545">
            <w:r>
              <w:t>Input data mux selection from aud_debug_data_in[7:0];</w:t>
            </w:r>
            <w:r>
              <w:br/>
              <w:t>2: adc digital input data comes from debug_data_in[5:0];</w:t>
            </w:r>
            <w:r>
              <w:br/>
              <w:t>others: invalid</w:t>
            </w:r>
          </w:p>
        </w:tc>
        <w:tc>
          <w:tcPr>
            <w:tcW w:w="1008" w:type="dxa"/>
          </w:tcPr>
          <w:p w:rsidR="007D3B69" w:rsidRDefault="00C91545">
            <w:r>
              <w:t>3'h0</w:t>
            </w:r>
          </w:p>
        </w:tc>
      </w:tr>
      <w:tr w:rsidR="007D3B69" w:rsidTr="007D3B69">
        <w:tc>
          <w:tcPr>
            <w:tcW w:w="1440" w:type="dxa"/>
          </w:tcPr>
          <w:p w:rsidR="007D3B69" w:rsidRDefault="00C91545">
            <w:r>
              <w:t>aon_debug_mode</w:t>
            </w:r>
          </w:p>
        </w:tc>
        <w:tc>
          <w:tcPr>
            <w:tcW w:w="1008" w:type="dxa"/>
          </w:tcPr>
          <w:p w:rsidR="007D3B69" w:rsidRDefault="00C91545">
            <w:r>
              <w:t>2:0</w:t>
            </w:r>
          </w:p>
        </w:tc>
        <w:tc>
          <w:tcPr>
            <w:tcW w:w="864" w:type="dxa"/>
          </w:tcPr>
          <w:p w:rsidR="007D3B69" w:rsidRDefault="00C91545">
            <w:r>
              <w:t>RW</w:t>
            </w:r>
          </w:p>
        </w:tc>
        <w:tc>
          <w:tcPr>
            <w:tcW w:w="5040" w:type="dxa"/>
          </w:tcPr>
          <w:p w:rsidR="007D3B69" w:rsidRDefault="00C91545">
            <w:r>
              <w:t>Debug mode selection</w:t>
            </w:r>
            <w:r>
              <w:br/>
              <w:t>1: adc_ana_debug_mode</w:t>
            </w:r>
            <w:r>
              <w:br/>
              <w:t>2: adc_dig_debug_mode</w:t>
            </w:r>
            <w:r>
              <w:br/>
              <w:t>Others: invalid</w:t>
            </w:r>
          </w:p>
        </w:tc>
        <w:tc>
          <w:tcPr>
            <w:tcW w:w="1008" w:type="dxa"/>
          </w:tcPr>
          <w:p w:rsidR="007D3B69" w:rsidRDefault="00C91545">
            <w:r>
              <w:t>3'h0</w:t>
            </w:r>
          </w:p>
        </w:tc>
      </w:tr>
    </w:tbl>
    <w:p w:rsidR="007D3B69" w:rsidRDefault="00C91545" w:rsidP="000C4E2D">
      <w:pPr>
        <w:pStyle w:val="3"/>
        <w:spacing w:before="156" w:after="156"/>
        <w:ind w:left="964" w:hanging="964"/>
      </w:pPr>
      <w:r>
        <w:t>AUD_R2_GLOBAL1</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31:11</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21'h0</w:t>
            </w:r>
          </w:p>
        </w:tc>
      </w:tr>
      <w:tr w:rsidR="007D3B69" w:rsidTr="007D3B69">
        <w:tc>
          <w:tcPr>
            <w:tcW w:w="1440" w:type="dxa"/>
          </w:tcPr>
          <w:p w:rsidR="007D3B69" w:rsidRDefault="00C91545">
            <w:r>
              <w:t>aon_aud_vmiden</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Codec VMID enable</w:t>
            </w:r>
            <w:r>
              <w:br/>
              <w:t>1: enable                                      0: disable</w:t>
            </w:r>
          </w:p>
        </w:tc>
        <w:tc>
          <w:tcPr>
            <w:tcW w:w="1008" w:type="dxa"/>
          </w:tcPr>
          <w:p w:rsidR="007D3B69" w:rsidRDefault="00C91545">
            <w:r>
              <w:t>1'h0</w:t>
            </w:r>
          </w:p>
        </w:tc>
      </w:tr>
      <w:tr w:rsidR="007D3B69" w:rsidTr="007D3B69">
        <w:tc>
          <w:tcPr>
            <w:tcW w:w="1440" w:type="dxa"/>
          </w:tcPr>
          <w:p w:rsidR="007D3B69" w:rsidRDefault="00C91545">
            <w:r>
              <w:t>aon_aud_v</w:t>
            </w:r>
            <w:r>
              <w:lastRenderedPageBreak/>
              <w:t>midr_sel</w:t>
            </w:r>
          </w:p>
        </w:tc>
        <w:tc>
          <w:tcPr>
            <w:tcW w:w="1008" w:type="dxa"/>
          </w:tcPr>
          <w:p w:rsidR="007D3B69" w:rsidRDefault="00C91545">
            <w:r>
              <w:lastRenderedPageBreak/>
              <w:t>9:9</w:t>
            </w:r>
          </w:p>
        </w:tc>
        <w:tc>
          <w:tcPr>
            <w:tcW w:w="864" w:type="dxa"/>
          </w:tcPr>
          <w:p w:rsidR="007D3B69" w:rsidRDefault="00C91545">
            <w:r>
              <w:t>RW</w:t>
            </w:r>
          </w:p>
        </w:tc>
        <w:tc>
          <w:tcPr>
            <w:tcW w:w="5040" w:type="dxa"/>
          </w:tcPr>
          <w:p w:rsidR="007D3B69" w:rsidRDefault="00C91545">
            <w:r>
              <w:t xml:space="preserve">Codec VMID Resistor Select     </w:t>
            </w:r>
            <w:r>
              <w:br/>
            </w:r>
            <w:r>
              <w:lastRenderedPageBreak/>
              <w:t>0: 50Kohm(default)                   1: 200Kohm</w:t>
            </w:r>
          </w:p>
        </w:tc>
        <w:tc>
          <w:tcPr>
            <w:tcW w:w="1008" w:type="dxa"/>
          </w:tcPr>
          <w:p w:rsidR="007D3B69" w:rsidRDefault="00C91545">
            <w:r>
              <w:lastRenderedPageBreak/>
              <w:t>1'h0</w:t>
            </w:r>
          </w:p>
        </w:tc>
      </w:tr>
      <w:tr w:rsidR="007D3B69" w:rsidTr="007D3B69">
        <w:tc>
          <w:tcPr>
            <w:tcW w:w="1440" w:type="dxa"/>
          </w:tcPr>
          <w:p w:rsidR="007D3B69" w:rsidRDefault="00C91545">
            <w:r>
              <w:lastRenderedPageBreak/>
              <w:t>aon_aud_irefen</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Codec REF IREF GEN enable</w:t>
            </w:r>
            <w:r>
              <w:br/>
              <w:t>1: enable                                      0: disable</w:t>
            </w:r>
          </w:p>
        </w:tc>
        <w:tc>
          <w:tcPr>
            <w:tcW w:w="1008" w:type="dxa"/>
          </w:tcPr>
          <w:p w:rsidR="007D3B69" w:rsidRDefault="00C91545">
            <w:r>
              <w:t>1'h0</w:t>
            </w:r>
          </w:p>
        </w:tc>
      </w:tr>
      <w:tr w:rsidR="007D3B69" w:rsidTr="007D3B69">
        <w:tc>
          <w:tcPr>
            <w:tcW w:w="1440" w:type="dxa"/>
          </w:tcPr>
          <w:p w:rsidR="007D3B69" w:rsidRDefault="00C91545">
            <w:r>
              <w:t>aon_aud_dac_irefsel</w:t>
            </w:r>
          </w:p>
        </w:tc>
        <w:tc>
          <w:tcPr>
            <w:tcW w:w="1008" w:type="dxa"/>
          </w:tcPr>
          <w:p w:rsidR="007D3B69" w:rsidRDefault="00C91545">
            <w:r>
              <w:t>7:6</w:t>
            </w:r>
          </w:p>
        </w:tc>
        <w:tc>
          <w:tcPr>
            <w:tcW w:w="864" w:type="dxa"/>
          </w:tcPr>
          <w:p w:rsidR="007D3B69" w:rsidRDefault="00C91545">
            <w:r>
              <w:t>RW</w:t>
            </w:r>
          </w:p>
        </w:tc>
        <w:tc>
          <w:tcPr>
            <w:tcW w:w="5040" w:type="dxa"/>
          </w:tcPr>
          <w:p w:rsidR="007D3B69" w:rsidRDefault="00C91545">
            <w:r>
              <w:t>Codec REF DAC path IREF Adjust</w:t>
            </w:r>
            <w:r>
              <w:br/>
              <w:t>00: 1.5uA</w:t>
            </w:r>
            <w:r>
              <w:br/>
              <w:t xml:space="preserve">01: 2uA (default) </w:t>
            </w:r>
            <w:r>
              <w:br/>
              <w:t xml:space="preserve">10: 2.5uA            </w:t>
            </w:r>
            <w:r>
              <w:br/>
              <w:t>11: 3.0uA</w:t>
            </w:r>
          </w:p>
        </w:tc>
        <w:tc>
          <w:tcPr>
            <w:tcW w:w="1008" w:type="dxa"/>
          </w:tcPr>
          <w:p w:rsidR="007D3B69" w:rsidRDefault="00C91545">
            <w:r>
              <w:t>2'h1</w:t>
            </w:r>
          </w:p>
        </w:tc>
      </w:tr>
      <w:tr w:rsidR="007D3B69" w:rsidTr="007D3B69">
        <w:tc>
          <w:tcPr>
            <w:tcW w:w="1440" w:type="dxa"/>
          </w:tcPr>
          <w:p w:rsidR="007D3B69" w:rsidRDefault="00C91545">
            <w:r>
              <w:t>aon_aud_mb1_set</w:t>
            </w:r>
          </w:p>
        </w:tc>
        <w:tc>
          <w:tcPr>
            <w:tcW w:w="1008" w:type="dxa"/>
          </w:tcPr>
          <w:p w:rsidR="007D3B69" w:rsidRDefault="00C91545">
            <w:r>
              <w:t>5:4</w:t>
            </w:r>
          </w:p>
        </w:tc>
        <w:tc>
          <w:tcPr>
            <w:tcW w:w="864" w:type="dxa"/>
          </w:tcPr>
          <w:p w:rsidR="007D3B69" w:rsidRDefault="00C91545">
            <w:r>
              <w:t>RW</w:t>
            </w:r>
          </w:p>
        </w:tc>
        <w:tc>
          <w:tcPr>
            <w:tcW w:w="5040" w:type="dxa"/>
          </w:tcPr>
          <w:p w:rsidR="007D3B69" w:rsidRDefault="00C91545">
            <w:r>
              <w:t>Codec MicBias1 setting</w:t>
            </w:r>
            <w:r>
              <w:br/>
              <w:t>00: disble           01: 1.8v                10: 2.0V              11: 2.3v</w:t>
            </w:r>
          </w:p>
        </w:tc>
        <w:tc>
          <w:tcPr>
            <w:tcW w:w="1008" w:type="dxa"/>
          </w:tcPr>
          <w:p w:rsidR="007D3B69" w:rsidRDefault="00C91545">
            <w:r>
              <w:t>2'h2</w:t>
            </w:r>
          </w:p>
        </w:tc>
      </w:tr>
      <w:tr w:rsidR="007D3B69" w:rsidTr="007D3B69">
        <w:tc>
          <w:tcPr>
            <w:tcW w:w="1440" w:type="dxa"/>
          </w:tcPr>
          <w:p w:rsidR="007D3B69" w:rsidRDefault="00C91545">
            <w:r>
              <w:t>aon_aud_mb1_miller</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Codec MicBias1 compensation mode</w:t>
            </w:r>
            <w:r>
              <w:br/>
              <w:t xml:space="preserve">0: external cap without Miller Comp; </w:t>
            </w:r>
            <w:r>
              <w:br/>
              <w:t>1: No external Cap with Miller Comp;</w:t>
            </w:r>
          </w:p>
        </w:tc>
        <w:tc>
          <w:tcPr>
            <w:tcW w:w="1008" w:type="dxa"/>
          </w:tcPr>
          <w:p w:rsidR="007D3B69" w:rsidRDefault="00C91545">
            <w:r>
              <w:t>1'h0</w:t>
            </w:r>
          </w:p>
        </w:tc>
      </w:tr>
      <w:tr w:rsidR="007D3B69" w:rsidTr="007D3B69">
        <w:tc>
          <w:tcPr>
            <w:tcW w:w="1440" w:type="dxa"/>
          </w:tcPr>
          <w:p w:rsidR="007D3B69" w:rsidRDefault="00C91545">
            <w:r>
              <w:t>aon_aud_mb0_set</w:t>
            </w:r>
          </w:p>
        </w:tc>
        <w:tc>
          <w:tcPr>
            <w:tcW w:w="1008" w:type="dxa"/>
          </w:tcPr>
          <w:p w:rsidR="007D3B69" w:rsidRDefault="00C91545">
            <w:r>
              <w:t>2:1</w:t>
            </w:r>
          </w:p>
        </w:tc>
        <w:tc>
          <w:tcPr>
            <w:tcW w:w="864" w:type="dxa"/>
          </w:tcPr>
          <w:p w:rsidR="007D3B69" w:rsidRDefault="00C91545">
            <w:r>
              <w:t>RW</w:t>
            </w:r>
          </w:p>
        </w:tc>
        <w:tc>
          <w:tcPr>
            <w:tcW w:w="5040" w:type="dxa"/>
          </w:tcPr>
          <w:p w:rsidR="007D3B69" w:rsidRDefault="00C91545">
            <w:r>
              <w:t>Codec MicBias0 setting</w:t>
            </w:r>
            <w:r>
              <w:br/>
              <w:t>00: disble           01: 1.8v                10: 2.0V              11: 2.3v</w:t>
            </w:r>
          </w:p>
        </w:tc>
        <w:tc>
          <w:tcPr>
            <w:tcW w:w="1008" w:type="dxa"/>
          </w:tcPr>
          <w:p w:rsidR="007D3B69" w:rsidRDefault="00C91545">
            <w:r>
              <w:t>2'h2</w:t>
            </w:r>
          </w:p>
        </w:tc>
      </w:tr>
      <w:tr w:rsidR="007D3B69" w:rsidTr="007D3B69">
        <w:tc>
          <w:tcPr>
            <w:tcW w:w="1440" w:type="dxa"/>
          </w:tcPr>
          <w:p w:rsidR="007D3B69" w:rsidRDefault="00C91545">
            <w:r>
              <w:t>aon_aud_mb0_miller</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Codec MicBias0 compensation mode</w:t>
            </w:r>
            <w:r>
              <w:br/>
              <w:t>0: external cap without Miller Comp;</w:t>
            </w:r>
            <w:r>
              <w:br/>
              <w:t>1: No external Cap with Miller Comp;</w:t>
            </w:r>
          </w:p>
        </w:tc>
        <w:tc>
          <w:tcPr>
            <w:tcW w:w="1008" w:type="dxa"/>
          </w:tcPr>
          <w:p w:rsidR="007D3B69" w:rsidRDefault="00C91545">
            <w:r>
              <w:t>1'h0</w:t>
            </w:r>
          </w:p>
        </w:tc>
      </w:tr>
    </w:tbl>
    <w:p w:rsidR="007D3B69" w:rsidRDefault="00C91545" w:rsidP="000C4E2D">
      <w:pPr>
        <w:pStyle w:val="3"/>
        <w:spacing w:before="156" w:after="156"/>
        <w:ind w:left="964" w:hanging="964"/>
      </w:pPr>
      <w:r>
        <w:t>AUD_R3_RSVD_REG1</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RW</w:t>
            </w:r>
          </w:p>
        </w:tc>
        <w:tc>
          <w:tcPr>
            <w:tcW w:w="5040" w:type="dxa"/>
          </w:tcPr>
          <w:p w:rsidR="007D3B69" w:rsidRDefault="00C91545">
            <w:r>
              <w:t>Resverved  for further</w:t>
            </w:r>
          </w:p>
        </w:tc>
        <w:tc>
          <w:tcPr>
            <w:tcW w:w="1008" w:type="dxa"/>
          </w:tcPr>
          <w:p w:rsidR="007D3B69" w:rsidRDefault="00C91545">
            <w:r>
              <w:t>32'h0</w:t>
            </w:r>
          </w:p>
        </w:tc>
      </w:tr>
    </w:tbl>
    <w:p w:rsidR="007D3B69" w:rsidRDefault="00C91545" w:rsidP="000C4E2D">
      <w:pPr>
        <w:pStyle w:val="3"/>
        <w:spacing w:before="156" w:after="156"/>
        <w:ind w:left="964" w:hanging="964"/>
      </w:pPr>
      <w:r>
        <w:t>AUD_R4_RSVD_REG2</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31:0</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32'h0</w:t>
            </w:r>
          </w:p>
        </w:tc>
      </w:tr>
    </w:tbl>
    <w:p w:rsidR="007D3B69" w:rsidRDefault="00C91545" w:rsidP="000C4E2D">
      <w:pPr>
        <w:pStyle w:val="3"/>
        <w:spacing w:before="156" w:after="156"/>
        <w:ind w:left="964" w:hanging="964"/>
      </w:pPr>
      <w:r>
        <w:t>AUD_R5_ADC_CTRL0</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lastRenderedPageBreak/>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31:14</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18'h0</w:t>
            </w:r>
          </w:p>
        </w:tc>
      </w:tr>
      <w:tr w:rsidR="007D3B69" w:rsidTr="007D3B69">
        <w:tc>
          <w:tcPr>
            <w:tcW w:w="1440" w:type="dxa"/>
          </w:tcPr>
          <w:p w:rsidR="007D3B69" w:rsidRDefault="00C91545">
            <w:r>
              <w:t>aon_adc_cap_cali_go</w:t>
            </w:r>
          </w:p>
        </w:tc>
        <w:tc>
          <w:tcPr>
            <w:tcW w:w="1008" w:type="dxa"/>
          </w:tcPr>
          <w:p w:rsidR="007D3B69" w:rsidRDefault="00C91545">
            <w:r>
              <w:t>13:13</w:t>
            </w:r>
          </w:p>
        </w:tc>
        <w:tc>
          <w:tcPr>
            <w:tcW w:w="864" w:type="dxa"/>
          </w:tcPr>
          <w:p w:rsidR="007D3B69" w:rsidRDefault="00C91545">
            <w:r>
              <w:t>RW</w:t>
            </w:r>
          </w:p>
        </w:tc>
        <w:tc>
          <w:tcPr>
            <w:tcW w:w="5040" w:type="dxa"/>
          </w:tcPr>
          <w:p w:rsidR="007D3B69" w:rsidRDefault="00C91545">
            <w:r>
              <w:t>A write of 1 will start the ADC CAP calibration process.  And no influence if a write of 0 to the bit.  Needs to clear this bit before starting cap calibration.</w:t>
            </w:r>
            <w:r>
              <w:br/>
              <w:t>Please refer to AU_ADC_TRIM.docx for details.</w:t>
            </w:r>
          </w:p>
        </w:tc>
        <w:tc>
          <w:tcPr>
            <w:tcW w:w="1008" w:type="dxa"/>
          </w:tcPr>
          <w:p w:rsidR="007D3B69" w:rsidRDefault="00C91545">
            <w:r>
              <w:t>1'h0</w:t>
            </w:r>
          </w:p>
        </w:tc>
      </w:tr>
      <w:tr w:rsidR="007D3B69" w:rsidTr="007D3B69">
        <w:tc>
          <w:tcPr>
            <w:tcW w:w="1440" w:type="dxa"/>
          </w:tcPr>
          <w:p w:rsidR="007D3B69" w:rsidRDefault="00C91545">
            <w:r>
              <w:t>aon_adc_rc_cali_go</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A write of 1 will start the ADC QUAR calibration process.  And no influence if a write of 0 to the bit. Needs to clear this bit before starting quar calibration.</w:t>
            </w:r>
            <w:r>
              <w:br/>
              <w:t>Please refer to AU_ADC_TRIM.docx for details.</w:t>
            </w:r>
          </w:p>
        </w:tc>
        <w:tc>
          <w:tcPr>
            <w:tcW w:w="1008" w:type="dxa"/>
          </w:tcPr>
          <w:p w:rsidR="007D3B69" w:rsidRDefault="00C91545">
            <w:r>
              <w:t>1'h0</w:t>
            </w:r>
          </w:p>
        </w:tc>
      </w:tr>
      <w:tr w:rsidR="007D3B69" w:rsidTr="007D3B69">
        <w:tc>
          <w:tcPr>
            <w:tcW w:w="1440" w:type="dxa"/>
          </w:tcPr>
          <w:p w:rsidR="007D3B69" w:rsidRDefault="00C91545">
            <w:r>
              <w:t>aon_aud_adc_mclk_sel</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only 24MHz is available for adc01</w:t>
            </w:r>
            <w:r>
              <w:br/>
              <w:t>0: 24Mhz</w:t>
            </w:r>
          </w:p>
        </w:tc>
        <w:tc>
          <w:tcPr>
            <w:tcW w:w="1008" w:type="dxa"/>
          </w:tcPr>
          <w:p w:rsidR="007D3B69" w:rsidRDefault="00C91545">
            <w:r>
              <w:t>1'h0</w:t>
            </w:r>
          </w:p>
        </w:tc>
      </w:tr>
      <w:tr w:rsidR="007D3B69" w:rsidTr="007D3B69">
        <w:tc>
          <w:tcPr>
            <w:tcW w:w="1440" w:type="dxa"/>
          </w:tcPr>
          <w:p w:rsidR="007D3B69" w:rsidRDefault="00C91545">
            <w:r>
              <w:t>aon_lpga_toen_p</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Zero Crossing Time Out enable for ADC Left PGA gain setting.</w:t>
            </w:r>
            <w:r>
              <w:br/>
              <w:t>1: enable                 0: disable</w:t>
            </w:r>
          </w:p>
        </w:tc>
        <w:tc>
          <w:tcPr>
            <w:tcW w:w="1008" w:type="dxa"/>
          </w:tcPr>
          <w:p w:rsidR="007D3B69" w:rsidRDefault="00C91545">
            <w:r>
              <w:t>1'h1</w:t>
            </w:r>
          </w:p>
        </w:tc>
      </w:tr>
      <w:tr w:rsidR="007D3B69" w:rsidTr="007D3B69">
        <w:tc>
          <w:tcPr>
            <w:tcW w:w="1440" w:type="dxa"/>
          </w:tcPr>
          <w:p w:rsidR="007D3B69" w:rsidRDefault="00C91545">
            <w:r>
              <w:t>aon_rpga_toen_p</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Zero Crossing Time Out enable for ADC Right PGA gain setting.</w:t>
            </w:r>
            <w:r>
              <w:br/>
              <w:t>1: enable                 0: disable</w:t>
            </w:r>
          </w:p>
        </w:tc>
        <w:tc>
          <w:tcPr>
            <w:tcW w:w="1008" w:type="dxa"/>
          </w:tcPr>
          <w:p w:rsidR="007D3B69" w:rsidRDefault="00C91545">
            <w:r>
              <w:t>1'h1</w:t>
            </w:r>
          </w:p>
        </w:tc>
      </w:tr>
      <w:tr w:rsidR="007D3B69" w:rsidTr="007D3B69">
        <w:tc>
          <w:tcPr>
            <w:tcW w:w="1440" w:type="dxa"/>
          </w:tcPr>
          <w:p w:rsidR="007D3B69" w:rsidRDefault="00C91545">
            <w:r>
              <w:t>aon_adc_resetn_p</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ADC digital  reset  control. All the digital data-path of ADC will be reset execept their registers.</w:t>
            </w:r>
            <w:r>
              <w:br/>
              <w:t>0: reset                          1: release</w:t>
            </w:r>
          </w:p>
        </w:tc>
        <w:tc>
          <w:tcPr>
            <w:tcW w:w="1008" w:type="dxa"/>
          </w:tcPr>
          <w:p w:rsidR="007D3B69" w:rsidRDefault="00C91545">
            <w:r>
              <w:t>1'h0</w:t>
            </w:r>
          </w:p>
        </w:tc>
      </w:tr>
      <w:tr w:rsidR="007D3B69" w:rsidTr="007D3B69">
        <w:tc>
          <w:tcPr>
            <w:tcW w:w="1440" w:type="dxa"/>
          </w:tcPr>
          <w:p w:rsidR="007D3B69" w:rsidRDefault="00C91545">
            <w:r>
              <w:t>aon_adcclk_en_p</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ADC internal clock generation enable, including adc_clk_ana, adc_clk_fil, adc_clk_cic and adc_clk_ibias.</w:t>
            </w:r>
            <w:r>
              <w:br/>
              <w:t>1: enable                       0: disabled</w:t>
            </w:r>
          </w:p>
        </w:tc>
        <w:tc>
          <w:tcPr>
            <w:tcW w:w="1008" w:type="dxa"/>
          </w:tcPr>
          <w:p w:rsidR="007D3B69" w:rsidRDefault="00C91545">
            <w:r>
              <w:t>1'h0</w:t>
            </w:r>
          </w:p>
        </w:tc>
      </w:tr>
      <w:tr w:rsidR="007D3B69" w:rsidTr="007D3B69">
        <w:tc>
          <w:tcPr>
            <w:tcW w:w="1440" w:type="dxa"/>
          </w:tcPr>
          <w:p w:rsidR="007D3B69" w:rsidRDefault="00C91545">
            <w:r>
              <w:t>aon_adcosr_p</w:t>
            </w:r>
          </w:p>
        </w:tc>
        <w:tc>
          <w:tcPr>
            <w:tcW w:w="1008" w:type="dxa"/>
          </w:tcPr>
          <w:p w:rsidR="007D3B69" w:rsidRDefault="00C91545">
            <w:r>
              <w:t>6:4</w:t>
            </w:r>
          </w:p>
        </w:tc>
        <w:tc>
          <w:tcPr>
            <w:tcW w:w="864" w:type="dxa"/>
          </w:tcPr>
          <w:p w:rsidR="007D3B69" w:rsidRDefault="00C91545">
            <w:r>
              <w:t>RW</w:t>
            </w:r>
          </w:p>
        </w:tc>
        <w:tc>
          <w:tcPr>
            <w:tcW w:w="5040" w:type="dxa"/>
          </w:tcPr>
          <w:p w:rsidR="007D3B69" w:rsidRDefault="00C91545">
            <w:r>
              <w:t>ADC Over Sample ratio settings.</w:t>
            </w:r>
            <w:r>
              <w:br/>
              <w:t xml:space="preserve">000: 500x                          001:  </w:t>
            </w:r>
            <w:r>
              <w:lastRenderedPageBreak/>
              <w:t xml:space="preserve">250x               </w:t>
            </w:r>
            <w:r>
              <w:br/>
              <w:t xml:space="preserve">010: 125x                          011: 100x                </w:t>
            </w:r>
            <w:r>
              <w:br/>
              <w:t>100: 50x                            others: invalid</w:t>
            </w:r>
          </w:p>
        </w:tc>
        <w:tc>
          <w:tcPr>
            <w:tcW w:w="1008" w:type="dxa"/>
          </w:tcPr>
          <w:p w:rsidR="007D3B69" w:rsidRDefault="00C91545">
            <w:r>
              <w:lastRenderedPageBreak/>
              <w:t>3'h1</w:t>
            </w:r>
          </w:p>
        </w:tc>
      </w:tr>
      <w:tr w:rsidR="007D3B69" w:rsidTr="007D3B69">
        <w:tc>
          <w:tcPr>
            <w:tcW w:w="1440" w:type="dxa"/>
          </w:tcPr>
          <w:p w:rsidR="007D3B69" w:rsidRDefault="00C91545">
            <w:r>
              <w:lastRenderedPageBreak/>
              <w:t>aon_adcsr_p</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ADC Sample Rate settings.</w:t>
            </w:r>
            <w:r>
              <w:br/>
              <w:t>0000: 8Khz                         0011: 16Khz</w:t>
            </w:r>
            <w:r>
              <w:br/>
              <w:t xml:space="preserve">1000:  44.1khz/48Khz    </w:t>
            </w:r>
            <w:r>
              <w:br/>
              <w:t>others: invalid</w:t>
            </w:r>
            <w:r>
              <w:br/>
              <w:t>for 44.1KHz PLL should be used to supply codec adc clk at 22.05MHz</w:t>
            </w:r>
          </w:p>
        </w:tc>
        <w:tc>
          <w:tcPr>
            <w:tcW w:w="1008" w:type="dxa"/>
          </w:tcPr>
          <w:p w:rsidR="007D3B69" w:rsidRDefault="00C91545">
            <w:r>
              <w:t>4'h3</w:t>
            </w:r>
          </w:p>
        </w:tc>
      </w:tr>
    </w:tbl>
    <w:p w:rsidR="007D3B69" w:rsidRDefault="00C91545" w:rsidP="000C4E2D">
      <w:pPr>
        <w:pStyle w:val="3"/>
        <w:spacing w:before="156" w:after="156"/>
        <w:ind w:left="964" w:hanging="964"/>
      </w:pPr>
      <w:r>
        <w:t>AUD_R6_ADC_CTRL1</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aon_adc_hpfout_sel</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Select the output of High Pass filter 1 as ADC output (for test)</w:t>
            </w:r>
            <w:r>
              <w:br/>
              <w:t>0: normal output                1: selected.</w:t>
            </w:r>
          </w:p>
        </w:tc>
        <w:tc>
          <w:tcPr>
            <w:tcW w:w="1008" w:type="dxa"/>
          </w:tcPr>
          <w:p w:rsidR="007D3B69" w:rsidRDefault="00C91545">
            <w:r>
              <w:t>1'h0</w:t>
            </w:r>
          </w:p>
        </w:tc>
      </w:tr>
      <w:tr w:rsidR="007D3B69" w:rsidTr="007D3B69">
        <w:tc>
          <w:tcPr>
            <w:tcW w:w="1440" w:type="dxa"/>
          </w:tcPr>
          <w:p w:rsidR="007D3B69" w:rsidRDefault="00C91545">
            <w:r>
              <w:t>aon_adc_single_ch_mode</w:t>
            </w:r>
          </w:p>
        </w:tc>
        <w:tc>
          <w:tcPr>
            <w:tcW w:w="1008" w:type="dxa"/>
          </w:tcPr>
          <w:p w:rsidR="007D3B69" w:rsidRDefault="00C91545">
            <w:r>
              <w:t>29:29</w:t>
            </w:r>
          </w:p>
        </w:tc>
        <w:tc>
          <w:tcPr>
            <w:tcW w:w="864" w:type="dxa"/>
          </w:tcPr>
          <w:p w:rsidR="007D3B69" w:rsidRDefault="00C91545">
            <w:r>
              <w:t>RW</w:t>
            </w:r>
          </w:p>
        </w:tc>
        <w:tc>
          <w:tcPr>
            <w:tcW w:w="5040" w:type="dxa"/>
          </w:tcPr>
          <w:p w:rsidR="007D3B69" w:rsidRDefault="00C91545">
            <w:r>
              <w:t>ADC single channel mode enable (for test).</w:t>
            </w:r>
            <w:r>
              <w:br/>
              <w:t>1: enable. The output data from right channel is same with that of  ADC left channel.</w:t>
            </w:r>
            <w:r>
              <w:br/>
              <w:t>0: disable.</w:t>
            </w:r>
          </w:p>
        </w:tc>
        <w:tc>
          <w:tcPr>
            <w:tcW w:w="1008" w:type="dxa"/>
          </w:tcPr>
          <w:p w:rsidR="007D3B69" w:rsidRDefault="00C91545">
            <w:r>
              <w:t>1'h0</w:t>
            </w:r>
          </w:p>
        </w:tc>
      </w:tr>
      <w:tr w:rsidR="007D3B69" w:rsidTr="007D3B69">
        <w:tc>
          <w:tcPr>
            <w:tcW w:w="1440" w:type="dxa"/>
          </w:tcPr>
          <w:p w:rsidR="007D3B69" w:rsidRDefault="00C91545">
            <w:r>
              <w:t>aon_hpfcut</w:t>
            </w:r>
          </w:p>
        </w:tc>
        <w:tc>
          <w:tcPr>
            <w:tcW w:w="1008" w:type="dxa"/>
          </w:tcPr>
          <w:p w:rsidR="007D3B69" w:rsidRDefault="00C91545">
            <w:r>
              <w:t>28:26</w:t>
            </w:r>
          </w:p>
        </w:tc>
        <w:tc>
          <w:tcPr>
            <w:tcW w:w="864" w:type="dxa"/>
          </w:tcPr>
          <w:p w:rsidR="007D3B69" w:rsidRDefault="00C91545">
            <w:r>
              <w:t>RW</w:t>
            </w:r>
          </w:p>
        </w:tc>
        <w:tc>
          <w:tcPr>
            <w:tcW w:w="5040" w:type="dxa"/>
          </w:tcPr>
          <w:p w:rsidR="007D3B69" w:rsidRDefault="00C91545">
            <w:r>
              <w:t>The cut off frequency setttings of the High pass filter2</w:t>
            </w:r>
            <w:r>
              <w:br/>
              <w:t xml:space="preserve"> 48Khz:</w:t>
            </w:r>
            <w:r>
              <w:br/>
              <w:t xml:space="preserve">000: 122Hz                    001: 153Hz     </w:t>
            </w:r>
            <w:r>
              <w:br/>
              <w:t>010: 156Hz                    011: 245Hz</w:t>
            </w:r>
            <w:r>
              <w:br/>
              <w:t xml:space="preserve">100: 306Hz                    101: 392Hz     </w:t>
            </w:r>
            <w:r>
              <w:br/>
              <w:t>110: 490Hz                    111: 612Hz</w:t>
            </w:r>
            <w:r>
              <w:br/>
            </w:r>
            <w:r>
              <w:lastRenderedPageBreak/>
              <w:t>44.1KHz:</w:t>
            </w:r>
            <w:r>
              <w:br/>
              <w:t xml:space="preserve">000: 112Hz                    001: 140Hz     </w:t>
            </w:r>
            <w:r>
              <w:br/>
              <w:t>010: 143Hz                    011: 225Hz</w:t>
            </w:r>
            <w:r>
              <w:br/>
              <w:t xml:space="preserve">100: 281Hz                    101: 360Hz     </w:t>
            </w:r>
            <w:r>
              <w:br/>
              <w:t>110: 450Hz                    111: 562Hz</w:t>
            </w:r>
            <w:r>
              <w:br/>
              <w:t>32KHz:</w:t>
            </w:r>
            <w:r>
              <w:br/>
              <w:t xml:space="preserve">000: 81Hz                      001: 102Hz     </w:t>
            </w:r>
            <w:r>
              <w:br/>
              <w:t>010: 104Hz                    011: 163Hz</w:t>
            </w:r>
            <w:r>
              <w:br/>
              <w:t xml:space="preserve">100: 204Hz                    101: 261Hz     </w:t>
            </w:r>
            <w:r>
              <w:br/>
              <w:t>110: 372Hz                    111: 408Hz</w:t>
            </w:r>
            <w:r>
              <w:br/>
              <w:t>24KHz:</w:t>
            </w:r>
            <w:r>
              <w:br/>
              <w:t xml:space="preserve">000: 61Hz                       001: 77Hz     </w:t>
            </w:r>
            <w:r>
              <w:br/>
              <w:t>010: 78Hz                       011: 123Hz</w:t>
            </w:r>
            <w:r>
              <w:br/>
              <w:t xml:space="preserve">100: 153Hz                    101: 192Hz     </w:t>
            </w:r>
            <w:r>
              <w:br/>
              <w:t>110: 245Hz                    111: 306Hz</w:t>
            </w:r>
            <w:r>
              <w:br/>
              <w:t>16KHz:</w:t>
            </w:r>
            <w:r>
              <w:br/>
              <w:t xml:space="preserve">000: 41Hz                       001: 51Hz     </w:t>
            </w:r>
            <w:r>
              <w:br/>
              <w:t>010: 52Hz                       011: 82Hz</w:t>
            </w:r>
            <w:r>
              <w:br/>
              <w:t xml:space="preserve">100: 102Hz                    101: 131Hz     </w:t>
            </w:r>
            <w:r>
              <w:br/>
              <w:t>110: 186Hz                    111: 204Hz</w:t>
            </w:r>
            <w:r>
              <w:br/>
              <w:t>8KHz:</w:t>
            </w:r>
            <w:r>
              <w:br/>
              <w:t xml:space="preserve">000: 21Hz                       001: 25Hz     </w:t>
            </w:r>
            <w:r>
              <w:br/>
              <w:t>010: 26Hz                       011: 41Hz</w:t>
            </w:r>
            <w:r>
              <w:br/>
            </w:r>
            <w:r>
              <w:lastRenderedPageBreak/>
              <w:t xml:space="preserve">100: 51Hz                       101: 66Hz     </w:t>
            </w:r>
            <w:r>
              <w:br/>
              <w:t>110: 93Hz                       111: 102Hz</w:t>
            </w:r>
            <w:r>
              <w:br/>
              <w:t>For other ADCSR setting,  Please zoom in/out linearly and calculate their cut-off frequency;</w:t>
            </w:r>
          </w:p>
        </w:tc>
        <w:tc>
          <w:tcPr>
            <w:tcW w:w="1008" w:type="dxa"/>
          </w:tcPr>
          <w:p w:rsidR="007D3B69" w:rsidRDefault="00C91545">
            <w:r>
              <w:lastRenderedPageBreak/>
              <w:t>3'h3</w:t>
            </w:r>
          </w:p>
        </w:tc>
      </w:tr>
      <w:tr w:rsidR="007D3B69" w:rsidTr="007D3B69">
        <w:tc>
          <w:tcPr>
            <w:tcW w:w="1440" w:type="dxa"/>
          </w:tcPr>
          <w:p w:rsidR="007D3B69" w:rsidRDefault="00C91545">
            <w:r>
              <w:lastRenderedPageBreak/>
              <w:t>aon_adc_pga_level_l</w:t>
            </w:r>
          </w:p>
        </w:tc>
        <w:tc>
          <w:tcPr>
            <w:tcW w:w="1008" w:type="dxa"/>
          </w:tcPr>
          <w:p w:rsidR="007D3B69" w:rsidRDefault="00C91545">
            <w:r>
              <w:t>25:21</w:t>
            </w:r>
          </w:p>
        </w:tc>
        <w:tc>
          <w:tcPr>
            <w:tcW w:w="864" w:type="dxa"/>
          </w:tcPr>
          <w:p w:rsidR="007D3B69" w:rsidRDefault="00C91545">
            <w:r>
              <w:t>RW</w:t>
            </w:r>
          </w:p>
        </w:tc>
        <w:tc>
          <w:tcPr>
            <w:tcW w:w="5040" w:type="dxa"/>
          </w:tcPr>
          <w:p w:rsidR="007D3B69" w:rsidRDefault="00C91545">
            <w:r>
              <w:t>ADC Left PGA volume control.</w:t>
            </w:r>
            <w:r>
              <w:br/>
              <w:t>-12dB  to +36dB @ 2db/step</w:t>
            </w:r>
            <w:r>
              <w:br/>
              <w:t>00000:  -12dB</w:t>
            </w:r>
            <w:r>
              <w:br/>
              <w:t>00001: -10dB</w:t>
            </w:r>
            <w:r>
              <w:br/>
              <w:t>00010: -8dB</w:t>
            </w:r>
            <w:r>
              <w:br/>
              <w:t>… 2dB@step …</w:t>
            </w:r>
            <w:r>
              <w:br/>
              <w:t>10111: +34dB</w:t>
            </w:r>
            <w:r>
              <w:br/>
              <w:t>11000: +36dB</w:t>
            </w:r>
            <w:r>
              <w:br/>
              <w:t>others: invalid</w:t>
            </w:r>
          </w:p>
        </w:tc>
        <w:tc>
          <w:tcPr>
            <w:tcW w:w="1008" w:type="dxa"/>
          </w:tcPr>
          <w:p w:rsidR="007D3B69" w:rsidRDefault="00C91545">
            <w:r>
              <w:t>5'h6</w:t>
            </w:r>
          </w:p>
        </w:tc>
      </w:tr>
      <w:tr w:rsidR="007D3B69" w:rsidTr="007D3B69">
        <w:tc>
          <w:tcPr>
            <w:tcW w:w="1440" w:type="dxa"/>
          </w:tcPr>
          <w:p w:rsidR="007D3B69" w:rsidRDefault="00C91545">
            <w:r>
              <w:t>aon_adc_pga_level_r</w:t>
            </w:r>
          </w:p>
        </w:tc>
        <w:tc>
          <w:tcPr>
            <w:tcW w:w="1008" w:type="dxa"/>
          </w:tcPr>
          <w:p w:rsidR="007D3B69" w:rsidRDefault="00C91545">
            <w:r>
              <w:t>20:16</w:t>
            </w:r>
          </w:p>
        </w:tc>
        <w:tc>
          <w:tcPr>
            <w:tcW w:w="864" w:type="dxa"/>
          </w:tcPr>
          <w:p w:rsidR="007D3B69" w:rsidRDefault="00C91545">
            <w:r>
              <w:t>RW</w:t>
            </w:r>
          </w:p>
        </w:tc>
        <w:tc>
          <w:tcPr>
            <w:tcW w:w="5040" w:type="dxa"/>
          </w:tcPr>
          <w:p w:rsidR="007D3B69" w:rsidRDefault="00C91545">
            <w:r>
              <w:t>ADC Right PGA volume control.</w:t>
            </w:r>
            <w:r>
              <w:br/>
              <w:t>-12dB  to +36dB @ 2db/step</w:t>
            </w:r>
            <w:r>
              <w:br/>
              <w:t>00000:  -12dB</w:t>
            </w:r>
            <w:r>
              <w:br/>
              <w:t>00001: -10dB</w:t>
            </w:r>
            <w:r>
              <w:br/>
              <w:t>00010: -8dB</w:t>
            </w:r>
            <w:r>
              <w:br/>
              <w:t>… 2dB@step …</w:t>
            </w:r>
            <w:r>
              <w:br/>
              <w:t>10111: +34dB</w:t>
            </w:r>
            <w:r>
              <w:br/>
              <w:t>11000: +36dB</w:t>
            </w:r>
            <w:r>
              <w:br/>
              <w:t>others: invalid</w:t>
            </w:r>
          </w:p>
        </w:tc>
        <w:tc>
          <w:tcPr>
            <w:tcW w:w="1008" w:type="dxa"/>
          </w:tcPr>
          <w:p w:rsidR="007D3B69" w:rsidRDefault="00C91545">
            <w:r>
              <w:t>5'h6</w:t>
            </w:r>
          </w:p>
        </w:tc>
      </w:tr>
      <w:tr w:rsidR="007D3B69" w:rsidTr="007D3B69">
        <w:tc>
          <w:tcPr>
            <w:tcW w:w="1440" w:type="dxa"/>
          </w:tcPr>
          <w:p w:rsidR="007D3B69" w:rsidRDefault="00C91545">
            <w:r>
              <w:t>aon_hpf1en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1st HPF enable. (typical 3.7Hz)</w:t>
            </w:r>
            <w:r>
              <w:br/>
              <w:t>1: enable                  0: disable</w:t>
            </w:r>
          </w:p>
        </w:tc>
        <w:tc>
          <w:tcPr>
            <w:tcW w:w="1008" w:type="dxa"/>
          </w:tcPr>
          <w:p w:rsidR="007D3B69" w:rsidRDefault="00C91545">
            <w:r>
              <w:t>1'h0</w:t>
            </w:r>
          </w:p>
        </w:tc>
      </w:tr>
      <w:tr w:rsidR="007D3B69" w:rsidTr="007D3B69">
        <w:tc>
          <w:tcPr>
            <w:tcW w:w="1440" w:type="dxa"/>
          </w:tcPr>
          <w:p w:rsidR="007D3B69" w:rsidRDefault="00C91545">
            <w:r>
              <w:t>aon_hpf2en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2nd HPF enable.</w:t>
            </w:r>
            <w:r>
              <w:br/>
              <w:t>1: enable                  0: disable</w:t>
            </w:r>
          </w:p>
        </w:tc>
        <w:tc>
          <w:tcPr>
            <w:tcW w:w="1008" w:type="dxa"/>
          </w:tcPr>
          <w:p w:rsidR="007D3B69" w:rsidRDefault="00C91545">
            <w:r>
              <w:t>1'h0</w:t>
            </w:r>
          </w:p>
        </w:tc>
      </w:tr>
      <w:tr w:rsidR="007D3B69" w:rsidTr="007D3B69">
        <w:tc>
          <w:tcPr>
            <w:tcW w:w="1440" w:type="dxa"/>
          </w:tcPr>
          <w:p w:rsidR="007D3B69" w:rsidRDefault="00C91545">
            <w:r>
              <w:t>aon_adcvol_l</w:t>
            </w:r>
          </w:p>
        </w:tc>
        <w:tc>
          <w:tcPr>
            <w:tcW w:w="1008" w:type="dxa"/>
          </w:tcPr>
          <w:p w:rsidR="007D3B69" w:rsidRDefault="00C91545">
            <w:r>
              <w:t>13:7</w:t>
            </w:r>
          </w:p>
        </w:tc>
        <w:tc>
          <w:tcPr>
            <w:tcW w:w="864" w:type="dxa"/>
          </w:tcPr>
          <w:p w:rsidR="007D3B69" w:rsidRDefault="00C91545">
            <w:r>
              <w:t>RW</w:t>
            </w:r>
          </w:p>
        </w:tc>
        <w:tc>
          <w:tcPr>
            <w:tcW w:w="5040" w:type="dxa"/>
          </w:tcPr>
          <w:p w:rsidR="007D3B69" w:rsidRDefault="00C91545">
            <w:r>
              <w:t>ADC Left channel digital gain.</w:t>
            </w:r>
            <w:r>
              <w:br/>
              <w:t>0000000: digital mute</w:t>
            </w:r>
            <w:r>
              <w:br/>
              <w:t>0000001: digital mute</w:t>
            </w:r>
            <w:r>
              <w:br/>
              <w:t>0000010: -83dB</w:t>
            </w:r>
            <w:r>
              <w:br/>
              <w:t>0000011:-82dB</w:t>
            </w:r>
            <w:r>
              <w:br/>
            </w:r>
            <w:r>
              <w:lastRenderedPageBreak/>
              <w:t>… 1dB@step…</w:t>
            </w:r>
            <w:r>
              <w:br/>
              <w:t>1010101: 0dB</w:t>
            </w:r>
            <w:r>
              <w:br/>
              <w:t>… 1dB@step…</w:t>
            </w:r>
            <w:r>
              <w:br/>
              <w:t>1111101:+40dB</w:t>
            </w:r>
            <w:r>
              <w:br/>
              <w:t>1111110: +41dB</w:t>
            </w:r>
            <w:r>
              <w:br/>
              <w:t>1111111: +42dB</w:t>
            </w:r>
          </w:p>
        </w:tc>
        <w:tc>
          <w:tcPr>
            <w:tcW w:w="1008" w:type="dxa"/>
          </w:tcPr>
          <w:p w:rsidR="007D3B69" w:rsidRDefault="00C91545">
            <w:r>
              <w:lastRenderedPageBreak/>
              <w:t>7'h55</w:t>
            </w:r>
          </w:p>
        </w:tc>
      </w:tr>
      <w:tr w:rsidR="007D3B69" w:rsidTr="007D3B69">
        <w:tc>
          <w:tcPr>
            <w:tcW w:w="1440" w:type="dxa"/>
          </w:tcPr>
          <w:p w:rsidR="007D3B69" w:rsidRDefault="00C91545">
            <w:r>
              <w:lastRenderedPageBreak/>
              <w:t>aon_adcvol_r</w:t>
            </w:r>
          </w:p>
        </w:tc>
        <w:tc>
          <w:tcPr>
            <w:tcW w:w="1008" w:type="dxa"/>
          </w:tcPr>
          <w:p w:rsidR="007D3B69" w:rsidRDefault="00C91545">
            <w:r>
              <w:t>6:0</w:t>
            </w:r>
          </w:p>
        </w:tc>
        <w:tc>
          <w:tcPr>
            <w:tcW w:w="864" w:type="dxa"/>
          </w:tcPr>
          <w:p w:rsidR="007D3B69" w:rsidRDefault="00C91545">
            <w:r>
              <w:t>RW</w:t>
            </w:r>
          </w:p>
        </w:tc>
        <w:tc>
          <w:tcPr>
            <w:tcW w:w="5040" w:type="dxa"/>
          </w:tcPr>
          <w:p w:rsidR="007D3B69" w:rsidRDefault="00C91545">
            <w:r>
              <w:t>ADC Right channel digital gain.</w:t>
            </w:r>
            <w:r>
              <w:br/>
              <w:t>0000000: digital mute</w:t>
            </w:r>
            <w:r>
              <w:br/>
              <w:t>0000001: digital mute</w:t>
            </w:r>
            <w:r>
              <w:br/>
              <w:t>0000010: -83dB</w:t>
            </w:r>
            <w:r>
              <w:br/>
              <w:t>0000011:-82dB</w:t>
            </w:r>
            <w:r>
              <w:br/>
              <w:t>… 1dB@step…</w:t>
            </w:r>
            <w:r>
              <w:br/>
              <w:t>1010101: 0dB</w:t>
            </w:r>
            <w:r>
              <w:br/>
              <w:t>… 1dB@step…</w:t>
            </w:r>
            <w:r>
              <w:br/>
              <w:t>1111101:+40dB</w:t>
            </w:r>
            <w:r>
              <w:br/>
              <w:t>1111110: +41dB</w:t>
            </w:r>
            <w:r>
              <w:br/>
              <w:t>1111111: +42dB</w:t>
            </w:r>
          </w:p>
        </w:tc>
        <w:tc>
          <w:tcPr>
            <w:tcW w:w="1008" w:type="dxa"/>
          </w:tcPr>
          <w:p w:rsidR="007D3B69" w:rsidRDefault="00C91545">
            <w:r>
              <w:t>7'h55</w:t>
            </w:r>
          </w:p>
        </w:tc>
      </w:tr>
    </w:tbl>
    <w:p w:rsidR="007D3B69" w:rsidRDefault="00C91545" w:rsidP="000C4E2D">
      <w:pPr>
        <w:pStyle w:val="3"/>
        <w:spacing w:before="156" w:after="156"/>
        <w:ind w:left="964" w:hanging="964"/>
      </w:pPr>
      <w:r>
        <w:t>AUD_R7_ADC_CTRL2</w:t>
      </w:r>
    </w:p>
    <w:p w:rsidR="007D3B69" w:rsidRDefault="00C91545">
      <w:r>
        <w:t>Offset: 01C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31:30</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2'h0</w:t>
            </w:r>
          </w:p>
        </w:tc>
      </w:tr>
      <w:tr w:rsidR="007D3B69" w:rsidTr="007D3B69">
        <w:tc>
          <w:tcPr>
            <w:tcW w:w="1440" w:type="dxa"/>
          </w:tcPr>
          <w:p w:rsidR="007D3B69" w:rsidRDefault="00C91545">
            <w:r>
              <w:t>aon_NFA1</w:t>
            </w:r>
          </w:p>
        </w:tc>
        <w:tc>
          <w:tcPr>
            <w:tcW w:w="1008" w:type="dxa"/>
          </w:tcPr>
          <w:p w:rsidR="007D3B69" w:rsidRDefault="00C91545">
            <w:r>
              <w:t>29:16</w:t>
            </w:r>
          </w:p>
        </w:tc>
        <w:tc>
          <w:tcPr>
            <w:tcW w:w="864" w:type="dxa"/>
          </w:tcPr>
          <w:p w:rsidR="007D3B69" w:rsidRDefault="00C91545">
            <w:r>
              <w:t>RW</w:t>
            </w:r>
          </w:p>
        </w:tc>
        <w:tc>
          <w:tcPr>
            <w:tcW w:w="5040" w:type="dxa"/>
          </w:tcPr>
          <w:p w:rsidR="007D3B69" w:rsidRDefault="00C91545">
            <w:r>
              <w:t>ADC Notch filter NFA1 coefficient</w:t>
            </w:r>
          </w:p>
        </w:tc>
        <w:tc>
          <w:tcPr>
            <w:tcW w:w="1008" w:type="dxa"/>
          </w:tcPr>
          <w:p w:rsidR="007D3B69" w:rsidRDefault="00C91545">
            <w:r>
              <w:t>14'h0</w:t>
            </w:r>
          </w:p>
        </w:tc>
      </w:tr>
      <w:tr w:rsidR="007D3B69" w:rsidTr="007D3B69">
        <w:tc>
          <w:tcPr>
            <w:tcW w:w="1440" w:type="dxa"/>
          </w:tcPr>
          <w:p w:rsidR="007D3B69" w:rsidRDefault="00C91545">
            <w:r>
              <w:t>Reserved</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aon_NFEN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ADC Notch filter enable</w:t>
            </w:r>
            <w:r>
              <w:br/>
              <w:t>1: enable                      0: disable</w:t>
            </w:r>
          </w:p>
        </w:tc>
        <w:tc>
          <w:tcPr>
            <w:tcW w:w="1008" w:type="dxa"/>
          </w:tcPr>
          <w:p w:rsidR="007D3B69" w:rsidRDefault="00C91545">
            <w:r>
              <w:t>1'h0</w:t>
            </w:r>
          </w:p>
        </w:tc>
      </w:tr>
      <w:tr w:rsidR="007D3B69" w:rsidTr="007D3B69">
        <w:tc>
          <w:tcPr>
            <w:tcW w:w="1440" w:type="dxa"/>
          </w:tcPr>
          <w:p w:rsidR="007D3B69" w:rsidRDefault="00C91545">
            <w:r>
              <w:t>aon_NFA0</w:t>
            </w:r>
          </w:p>
        </w:tc>
        <w:tc>
          <w:tcPr>
            <w:tcW w:w="1008" w:type="dxa"/>
          </w:tcPr>
          <w:p w:rsidR="007D3B69" w:rsidRDefault="00C91545">
            <w:r>
              <w:t>13:0</w:t>
            </w:r>
          </w:p>
        </w:tc>
        <w:tc>
          <w:tcPr>
            <w:tcW w:w="864" w:type="dxa"/>
          </w:tcPr>
          <w:p w:rsidR="007D3B69" w:rsidRDefault="00C91545">
            <w:r>
              <w:t>RW</w:t>
            </w:r>
          </w:p>
        </w:tc>
        <w:tc>
          <w:tcPr>
            <w:tcW w:w="5040" w:type="dxa"/>
          </w:tcPr>
          <w:p w:rsidR="007D3B69" w:rsidRDefault="00C91545">
            <w:r>
              <w:t>ADC Notch filter NFA0 coefficient</w:t>
            </w:r>
          </w:p>
        </w:tc>
        <w:tc>
          <w:tcPr>
            <w:tcW w:w="1008" w:type="dxa"/>
          </w:tcPr>
          <w:p w:rsidR="007D3B69" w:rsidRDefault="00C91545">
            <w:r>
              <w:t>14'h0</w:t>
            </w:r>
          </w:p>
        </w:tc>
      </w:tr>
    </w:tbl>
    <w:p w:rsidR="007D3B69" w:rsidRDefault="00C91545" w:rsidP="000C4E2D">
      <w:pPr>
        <w:pStyle w:val="3"/>
        <w:spacing w:before="156" w:after="156"/>
        <w:ind w:left="964" w:hanging="964"/>
      </w:pPr>
      <w:r>
        <w:t>AUD_R8_ADC_CTRL3</w:t>
      </w:r>
    </w:p>
    <w:p w:rsidR="007D3B69" w:rsidRDefault="00C91545">
      <w:r>
        <w:t>Offset: 020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aon_tolerance</w:t>
            </w:r>
          </w:p>
        </w:tc>
        <w:tc>
          <w:tcPr>
            <w:tcW w:w="1008" w:type="dxa"/>
          </w:tcPr>
          <w:p w:rsidR="007D3B69" w:rsidRDefault="00C91545">
            <w:r>
              <w:t>31:29</w:t>
            </w:r>
          </w:p>
        </w:tc>
        <w:tc>
          <w:tcPr>
            <w:tcW w:w="864" w:type="dxa"/>
          </w:tcPr>
          <w:p w:rsidR="007D3B69" w:rsidRDefault="00C91545">
            <w:r>
              <w:t>RW</w:t>
            </w:r>
          </w:p>
        </w:tc>
        <w:tc>
          <w:tcPr>
            <w:tcW w:w="5040" w:type="dxa"/>
          </w:tcPr>
          <w:p w:rsidR="007D3B69" w:rsidRDefault="00C91545">
            <w:r>
              <w:t>ADC ALC target error tolerance setting.</w:t>
            </w:r>
            <w:r>
              <w:br/>
              <w:t>011:  +/- 3dB               010: +/-2dB</w:t>
            </w:r>
            <w:r>
              <w:br/>
              <w:t>100: +/- 4dB                001: +/-1dB</w:t>
            </w:r>
            <w:r>
              <w:br/>
            </w:r>
            <w:r>
              <w:lastRenderedPageBreak/>
              <w:t>000: +/- 0dB                ……</w:t>
            </w:r>
          </w:p>
        </w:tc>
        <w:tc>
          <w:tcPr>
            <w:tcW w:w="1008" w:type="dxa"/>
          </w:tcPr>
          <w:p w:rsidR="007D3B69" w:rsidRDefault="00C91545">
            <w:r>
              <w:lastRenderedPageBreak/>
              <w:t>3'h3</w:t>
            </w:r>
          </w:p>
        </w:tc>
      </w:tr>
      <w:tr w:rsidR="007D3B69" w:rsidTr="007D3B69">
        <w:tc>
          <w:tcPr>
            <w:tcW w:w="1440" w:type="dxa"/>
          </w:tcPr>
          <w:p w:rsidR="007D3B69" w:rsidRDefault="00C91545">
            <w:r>
              <w:lastRenderedPageBreak/>
              <w:t>aon_target_l</w:t>
            </w:r>
          </w:p>
        </w:tc>
        <w:tc>
          <w:tcPr>
            <w:tcW w:w="1008" w:type="dxa"/>
          </w:tcPr>
          <w:p w:rsidR="007D3B69" w:rsidRDefault="00C91545">
            <w:r>
              <w:t>28:24</w:t>
            </w:r>
          </w:p>
        </w:tc>
        <w:tc>
          <w:tcPr>
            <w:tcW w:w="864" w:type="dxa"/>
          </w:tcPr>
          <w:p w:rsidR="007D3B69" w:rsidRDefault="00C91545">
            <w:r>
              <w:t>RW</w:t>
            </w:r>
          </w:p>
        </w:tc>
        <w:tc>
          <w:tcPr>
            <w:tcW w:w="5040" w:type="dxa"/>
          </w:tcPr>
          <w:p w:rsidR="007D3B69" w:rsidRDefault="00C91545">
            <w:r>
              <w:t>ADC Left channel ALC target level.</w:t>
            </w:r>
            <w:r>
              <w:br/>
              <w:t>00000: -1dB</w:t>
            </w:r>
            <w:r>
              <w:br/>
              <w:t>00001: -3dB</w:t>
            </w:r>
            <w:r>
              <w:br/>
              <w:t>…-2dB@step</w:t>
            </w:r>
            <w:r>
              <w:br/>
              <w:t>10110: -45dB</w:t>
            </w:r>
            <w:r>
              <w:br/>
              <w:t>10111: -47dB</w:t>
            </w:r>
            <w:r>
              <w:br/>
              <w:t>other: invalid</w:t>
            </w:r>
          </w:p>
        </w:tc>
        <w:tc>
          <w:tcPr>
            <w:tcW w:w="1008" w:type="dxa"/>
          </w:tcPr>
          <w:p w:rsidR="007D3B69" w:rsidRDefault="00C91545">
            <w:r>
              <w:t>5'h3</w:t>
            </w:r>
          </w:p>
        </w:tc>
      </w:tr>
      <w:tr w:rsidR="007D3B69" w:rsidTr="007D3B69">
        <w:tc>
          <w:tcPr>
            <w:tcW w:w="1440" w:type="dxa"/>
          </w:tcPr>
          <w:p w:rsidR="007D3B69" w:rsidRDefault="00C91545">
            <w:r>
              <w:t>aon_target_r</w:t>
            </w:r>
          </w:p>
        </w:tc>
        <w:tc>
          <w:tcPr>
            <w:tcW w:w="1008" w:type="dxa"/>
          </w:tcPr>
          <w:p w:rsidR="007D3B69" w:rsidRDefault="00C91545">
            <w:r>
              <w:t>23:19</w:t>
            </w:r>
          </w:p>
        </w:tc>
        <w:tc>
          <w:tcPr>
            <w:tcW w:w="864" w:type="dxa"/>
          </w:tcPr>
          <w:p w:rsidR="007D3B69" w:rsidRDefault="00C91545">
            <w:r>
              <w:t>RW</w:t>
            </w:r>
          </w:p>
        </w:tc>
        <w:tc>
          <w:tcPr>
            <w:tcW w:w="5040" w:type="dxa"/>
          </w:tcPr>
          <w:p w:rsidR="007D3B69" w:rsidRDefault="00C91545">
            <w:r>
              <w:t>ADC Right channel ALC target level.</w:t>
            </w:r>
            <w:r>
              <w:br/>
              <w:t>00000: -1dB</w:t>
            </w:r>
            <w:r>
              <w:br/>
              <w:t>00001: -3dB</w:t>
            </w:r>
            <w:r>
              <w:br/>
              <w:t>…-2dB@step</w:t>
            </w:r>
            <w:r>
              <w:br/>
              <w:t>10110: -45dB</w:t>
            </w:r>
            <w:r>
              <w:br/>
              <w:t>10111: -47dB</w:t>
            </w:r>
            <w:r>
              <w:br/>
              <w:t>other: invalid</w:t>
            </w:r>
          </w:p>
        </w:tc>
        <w:tc>
          <w:tcPr>
            <w:tcW w:w="1008" w:type="dxa"/>
          </w:tcPr>
          <w:p w:rsidR="007D3B69" w:rsidRDefault="00C91545">
            <w:r>
              <w:t>5'h3</w:t>
            </w:r>
          </w:p>
        </w:tc>
      </w:tr>
      <w:tr w:rsidR="007D3B69" w:rsidTr="007D3B69">
        <w:tc>
          <w:tcPr>
            <w:tcW w:w="1440" w:type="dxa"/>
          </w:tcPr>
          <w:p w:rsidR="007D3B69" w:rsidRDefault="00C91545">
            <w:r>
              <w:t>aon_alcmode</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ADC ALC mode selection.</w:t>
            </w:r>
            <w:r>
              <w:br/>
              <w:t>1: limiter mode                        0: normal mode</w:t>
            </w:r>
          </w:p>
        </w:tc>
        <w:tc>
          <w:tcPr>
            <w:tcW w:w="1008" w:type="dxa"/>
          </w:tcPr>
          <w:p w:rsidR="007D3B69" w:rsidRDefault="00C91545">
            <w:r>
              <w:t>1'h0</w:t>
            </w:r>
          </w:p>
        </w:tc>
      </w:tr>
      <w:tr w:rsidR="007D3B69" w:rsidTr="007D3B69">
        <w:tc>
          <w:tcPr>
            <w:tcW w:w="1440" w:type="dxa"/>
          </w:tcPr>
          <w:p w:rsidR="007D3B69" w:rsidRDefault="00C91545">
            <w:r>
              <w:t>aon_alcsel_l</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ADC Left ALC function enable.</w:t>
            </w:r>
            <w:r>
              <w:br/>
              <w:t>1: ALC enable                           0: ALC disable</w:t>
            </w:r>
          </w:p>
        </w:tc>
        <w:tc>
          <w:tcPr>
            <w:tcW w:w="1008" w:type="dxa"/>
          </w:tcPr>
          <w:p w:rsidR="007D3B69" w:rsidRDefault="00C91545">
            <w:r>
              <w:t>1'h0</w:t>
            </w:r>
          </w:p>
        </w:tc>
      </w:tr>
      <w:tr w:rsidR="007D3B69" w:rsidTr="007D3B69">
        <w:tc>
          <w:tcPr>
            <w:tcW w:w="1440" w:type="dxa"/>
          </w:tcPr>
          <w:p w:rsidR="007D3B69" w:rsidRDefault="00C91545">
            <w:r>
              <w:t>aon_alcsel_r</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ADC Right ALC function enable.</w:t>
            </w:r>
            <w:r>
              <w:br/>
              <w:t>1: ALC enable                           0: ALC disable</w:t>
            </w:r>
          </w:p>
        </w:tc>
        <w:tc>
          <w:tcPr>
            <w:tcW w:w="1008" w:type="dxa"/>
          </w:tcPr>
          <w:p w:rsidR="007D3B69" w:rsidRDefault="00C91545">
            <w:r>
              <w:t>1'h0</w:t>
            </w:r>
          </w:p>
        </w:tc>
      </w:tr>
      <w:tr w:rsidR="007D3B69" w:rsidTr="007D3B69">
        <w:tc>
          <w:tcPr>
            <w:tcW w:w="1440" w:type="dxa"/>
          </w:tcPr>
          <w:p w:rsidR="007D3B69" w:rsidRDefault="00C91545">
            <w:r>
              <w:t>aon_ng_en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ADC ALC Noise Gate enable.</w:t>
            </w:r>
            <w:r>
              <w:br/>
              <w:t>1: Enable                                   0: Disable</w:t>
            </w:r>
          </w:p>
        </w:tc>
        <w:tc>
          <w:tcPr>
            <w:tcW w:w="1008" w:type="dxa"/>
          </w:tcPr>
          <w:p w:rsidR="007D3B69" w:rsidRDefault="00C91545">
            <w:r>
              <w:t>1'h0</w:t>
            </w:r>
          </w:p>
        </w:tc>
      </w:tr>
      <w:tr w:rsidR="007D3B69" w:rsidTr="007D3B69">
        <w:tc>
          <w:tcPr>
            <w:tcW w:w="1440" w:type="dxa"/>
          </w:tcPr>
          <w:p w:rsidR="007D3B69" w:rsidRDefault="00C91545">
            <w:r>
              <w:t>aon_ng</w:t>
            </w:r>
          </w:p>
        </w:tc>
        <w:tc>
          <w:tcPr>
            <w:tcW w:w="1008" w:type="dxa"/>
          </w:tcPr>
          <w:p w:rsidR="007D3B69" w:rsidRDefault="00C91545">
            <w:r>
              <w:t>14:10</w:t>
            </w:r>
          </w:p>
        </w:tc>
        <w:tc>
          <w:tcPr>
            <w:tcW w:w="864" w:type="dxa"/>
          </w:tcPr>
          <w:p w:rsidR="007D3B69" w:rsidRDefault="00C91545">
            <w:r>
              <w:t>RW</w:t>
            </w:r>
          </w:p>
        </w:tc>
        <w:tc>
          <w:tcPr>
            <w:tcW w:w="5040" w:type="dxa"/>
          </w:tcPr>
          <w:p w:rsidR="007D3B69" w:rsidRDefault="00C91545">
            <w:r>
              <w:t>ADC ALC noise floor level setting.</w:t>
            </w:r>
            <w:r>
              <w:br/>
              <w:t>00000: -40dB</w:t>
            </w:r>
            <w:r>
              <w:br/>
              <w:t>00001: -42dB</w:t>
            </w:r>
            <w:r>
              <w:br/>
              <w:t>00010: -44dB</w:t>
            </w:r>
            <w:r>
              <w:br/>
              <w:t>…-2dB@step...</w:t>
            </w:r>
            <w:r>
              <w:br/>
              <w:t>10101: -82dB</w:t>
            </w:r>
            <w:r>
              <w:br/>
              <w:t>10110: -84dB</w:t>
            </w:r>
            <w:r>
              <w:br/>
            </w:r>
            <w:r>
              <w:lastRenderedPageBreak/>
              <w:t>others: invalid</w:t>
            </w:r>
          </w:p>
        </w:tc>
        <w:tc>
          <w:tcPr>
            <w:tcW w:w="1008" w:type="dxa"/>
          </w:tcPr>
          <w:p w:rsidR="007D3B69" w:rsidRDefault="00C91545">
            <w:r>
              <w:lastRenderedPageBreak/>
              <w:t>5'ha</w:t>
            </w:r>
          </w:p>
        </w:tc>
      </w:tr>
      <w:tr w:rsidR="007D3B69" w:rsidTr="007D3B69">
        <w:tc>
          <w:tcPr>
            <w:tcW w:w="1440" w:type="dxa"/>
          </w:tcPr>
          <w:p w:rsidR="007D3B69" w:rsidRDefault="00C91545">
            <w:r>
              <w:lastRenderedPageBreak/>
              <w:t>aon_alcmax</w:t>
            </w:r>
          </w:p>
        </w:tc>
        <w:tc>
          <w:tcPr>
            <w:tcW w:w="1008" w:type="dxa"/>
          </w:tcPr>
          <w:p w:rsidR="007D3B69" w:rsidRDefault="00C91545">
            <w:r>
              <w:t>9:5</w:t>
            </w:r>
          </w:p>
        </w:tc>
        <w:tc>
          <w:tcPr>
            <w:tcW w:w="864" w:type="dxa"/>
          </w:tcPr>
          <w:p w:rsidR="007D3B69" w:rsidRDefault="00C91545">
            <w:r>
              <w:t>RW</w:t>
            </w:r>
          </w:p>
        </w:tc>
        <w:tc>
          <w:tcPr>
            <w:tcW w:w="5040" w:type="dxa"/>
          </w:tcPr>
          <w:p w:rsidR="007D3B69" w:rsidRDefault="00C91545">
            <w:r>
              <w:t>Max ADC PGA gain used in ALC mode.</w:t>
            </w:r>
            <w:r>
              <w:br/>
              <w:t>Min: 00000                      Max: 11000</w:t>
            </w:r>
          </w:p>
        </w:tc>
        <w:tc>
          <w:tcPr>
            <w:tcW w:w="1008" w:type="dxa"/>
          </w:tcPr>
          <w:p w:rsidR="007D3B69" w:rsidRDefault="00C91545">
            <w:r>
              <w:t>5'h18</w:t>
            </w:r>
          </w:p>
        </w:tc>
      </w:tr>
      <w:tr w:rsidR="007D3B69" w:rsidTr="007D3B69">
        <w:tc>
          <w:tcPr>
            <w:tcW w:w="1440" w:type="dxa"/>
          </w:tcPr>
          <w:p w:rsidR="007D3B69" w:rsidRDefault="00C91545">
            <w:r>
              <w:t>aon_alcmin</w:t>
            </w:r>
          </w:p>
        </w:tc>
        <w:tc>
          <w:tcPr>
            <w:tcW w:w="1008" w:type="dxa"/>
          </w:tcPr>
          <w:p w:rsidR="007D3B69" w:rsidRDefault="00C91545">
            <w:r>
              <w:t>4:0</w:t>
            </w:r>
          </w:p>
        </w:tc>
        <w:tc>
          <w:tcPr>
            <w:tcW w:w="864" w:type="dxa"/>
          </w:tcPr>
          <w:p w:rsidR="007D3B69" w:rsidRDefault="00C91545">
            <w:r>
              <w:t>RW</w:t>
            </w:r>
          </w:p>
        </w:tc>
        <w:tc>
          <w:tcPr>
            <w:tcW w:w="5040" w:type="dxa"/>
          </w:tcPr>
          <w:p w:rsidR="007D3B69" w:rsidRDefault="00C91545">
            <w:r>
              <w:t>Min ADC PGA gain used in ALC mode</w:t>
            </w:r>
            <w:r>
              <w:br/>
              <w:t>Min: 00000                      Max: 11000</w:t>
            </w:r>
          </w:p>
        </w:tc>
        <w:tc>
          <w:tcPr>
            <w:tcW w:w="1008" w:type="dxa"/>
          </w:tcPr>
          <w:p w:rsidR="007D3B69" w:rsidRDefault="00C91545">
            <w:r>
              <w:t>5'h0</w:t>
            </w:r>
          </w:p>
        </w:tc>
      </w:tr>
    </w:tbl>
    <w:p w:rsidR="007D3B69" w:rsidRDefault="00C91545" w:rsidP="000C4E2D">
      <w:pPr>
        <w:pStyle w:val="3"/>
        <w:spacing w:before="156" w:after="156"/>
        <w:ind w:left="964" w:hanging="964"/>
      </w:pPr>
      <w:r>
        <w:t>AUD_R9_ADC_CTRL4</w:t>
      </w:r>
    </w:p>
    <w:p w:rsidR="007D3B69" w:rsidRDefault="00C91545">
      <w:r>
        <w:t>Offset: 024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31:28</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4'h0</w:t>
            </w:r>
          </w:p>
        </w:tc>
      </w:tr>
      <w:tr w:rsidR="007D3B69" w:rsidTr="007D3B69">
        <w:tc>
          <w:tcPr>
            <w:tcW w:w="1440" w:type="dxa"/>
          </w:tcPr>
          <w:p w:rsidR="007D3B69" w:rsidRDefault="00C91545">
            <w:r>
              <w:t>aon_autorst_en_l</w:t>
            </w:r>
          </w:p>
        </w:tc>
        <w:tc>
          <w:tcPr>
            <w:tcW w:w="1008" w:type="dxa"/>
          </w:tcPr>
          <w:p w:rsidR="007D3B69" w:rsidRDefault="00C91545">
            <w:r>
              <w:t>27:27</w:t>
            </w:r>
          </w:p>
        </w:tc>
        <w:tc>
          <w:tcPr>
            <w:tcW w:w="864" w:type="dxa"/>
          </w:tcPr>
          <w:p w:rsidR="007D3B69" w:rsidRDefault="00C91545">
            <w:r>
              <w:t>RW</w:t>
            </w:r>
          </w:p>
        </w:tc>
        <w:tc>
          <w:tcPr>
            <w:tcW w:w="5040" w:type="dxa"/>
          </w:tcPr>
          <w:p w:rsidR="007D3B69" w:rsidRDefault="00C91545">
            <w:r>
              <w:t>Auto reset the analog SDM of ADC left channel if a predefined amout of all zeros or all ones are matched.</w:t>
            </w:r>
            <w:r>
              <w:br/>
              <w:t>1: enable,  reset will hold 8 clock cycles and self_clearing.</w:t>
            </w:r>
            <w:r>
              <w:br/>
              <w:t>0: disable</w:t>
            </w:r>
          </w:p>
        </w:tc>
        <w:tc>
          <w:tcPr>
            <w:tcW w:w="1008" w:type="dxa"/>
          </w:tcPr>
          <w:p w:rsidR="007D3B69" w:rsidRDefault="00C91545">
            <w:r>
              <w:t>1'h0</w:t>
            </w:r>
          </w:p>
        </w:tc>
      </w:tr>
      <w:tr w:rsidR="007D3B69" w:rsidTr="007D3B69">
        <w:tc>
          <w:tcPr>
            <w:tcW w:w="1440" w:type="dxa"/>
          </w:tcPr>
          <w:p w:rsidR="007D3B69" w:rsidRDefault="00C91545">
            <w:r>
              <w:t>aon_autorst_en_r</w:t>
            </w:r>
          </w:p>
        </w:tc>
        <w:tc>
          <w:tcPr>
            <w:tcW w:w="1008" w:type="dxa"/>
          </w:tcPr>
          <w:p w:rsidR="007D3B69" w:rsidRDefault="00C91545">
            <w:r>
              <w:t>26:26</w:t>
            </w:r>
          </w:p>
        </w:tc>
        <w:tc>
          <w:tcPr>
            <w:tcW w:w="864" w:type="dxa"/>
          </w:tcPr>
          <w:p w:rsidR="007D3B69" w:rsidRDefault="00C91545">
            <w:r>
              <w:t>RW</w:t>
            </w:r>
          </w:p>
        </w:tc>
        <w:tc>
          <w:tcPr>
            <w:tcW w:w="5040" w:type="dxa"/>
          </w:tcPr>
          <w:p w:rsidR="007D3B69" w:rsidRDefault="00C91545">
            <w:r>
              <w:t>Auto reset the analog SDM of ADC Right channel if a predefined amout of all zeros or all ones are matched.</w:t>
            </w:r>
            <w:r>
              <w:br/>
              <w:t>1: enable,  reset will hold 8 clock cycles and self_clearing.</w:t>
            </w:r>
            <w:r>
              <w:br/>
              <w:t>0: disable</w:t>
            </w:r>
          </w:p>
        </w:tc>
        <w:tc>
          <w:tcPr>
            <w:tcW w:w="1008" w:type="dxa"/>
          </w:tcPr>
          <w:p w:rsidR="007D3B69" w:rsidRDefault="00C91545">
            <w:r>
              <w:t>1'h0</w:t>
            </w:r>
          </w:p>
        </w:tc>
      </w:tr>
      <w:tr w:rsidR="007D3B69" w:rsidTr="007D3B69">
        <w:tc>
          <w:tcPr>
            <w:tcW w:w="1440" w:type="dxa"/>
          </w:tcPr>
          <w:p w:rsidR="007D3B69" w:rsidRDefault="00C91545">
            <w:r>
              <w:t>aon_autorst_type</w:t>
            </w:r>
          </w:p>
        </w:tc>
        <w:tc>
          <w:tcPr>
            <w:tcW w:w="1008" w:type="dxa"/>
          </w:tcPr>
          <w:p w:rsidR="007D3B69" w:rsidRDefault="00C91545">
            <w:r>
              <w:t>25:23</w:t>
            </w:r>
          </w:p>
        </w:tc>
        <w:tc>
          <w:tcPr>
            <w:tcW w:w="864" w:type="dxa"/>
          </w:tcPr>
          <w:p w:rsidR="007D3B69" w:rsidRDefault="00C91545">
            <w:r>
              <w:t>RW</w:t>
            </w:r>
          </w:p>
        </w:tc>
        <w:tc>
          <w:tcPr>
            <w:tcW w:w="5040" w:type="dxa"/>
          </w:tcPr>
          <w:p w:rsidR="007D3B69" w:rsidRDefault="00C91545">
            <w:r>
              <w:t>predefined time range for auto reset function (16Khz).</w:t>
            </w:r>
            <w:r>
              <w:br/>
              <w:t xml:space="preserve">000: 128us                      001: 256us  </w:t>
            </w:r>
            <w:r>
              <w:br/>
              <w:t>010: 512us                      011:  1ms</w:t>
            </w:r>
            <w:r>
              <w:br/>
              <w:t>100: 2ms                          101:  4ms</w:t>
            </w:r>
          </w:p>
        </w:tc>
        <w:tc>
          <w:tcPr>
            <w:tcW w:w="1008" w:type="dxa"/>
          </w:tcPr>
          <w:p w:rsidR="007D3B69" w:rsidRDefault="00C91545">
            <w:r>
              <w:t>3'h1</w:t>
            </w:r>
          </w:p>
        </w:tc>
      </w:tr>
      <w:tr w:rsidR="007D3B69" w:rsidTr="007D3B69">
        <w:tc>
          <w:tcPr>
            <w:tcW w:w="1440" w:type="dxa"/>
          </w:tcPr>
          <w:p w:rsidR="007D3B69" w:rsidRDefault="00C91545">
            <w:r>
              <w:t>aon_dmic_enable</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Digital Microphone mode enable</w:t>
            </w:r>
            <w:r>
              <w:br/>
              <w:t xml:space="preserve">0: Audio DSP input is from ADC SDM, and </w:t>
            </w:r>
            <w:r>
              <w:lastRenderedPageBreak/>
              <w:t>DMIC input is disabled.</w:t>
            </w:r>
            <w:r>
              <w:br/>
              <w:t xml:space="preserve">1: Audio DSP input is from digital microphone input. </w:t>
            </w:r>
          </w:p>
        </w:tc>
        <w:tc>
          <w:tcPr>
            <w:tcW w:w="1008" w:type="dxa"/>
          </w:tcPr>
          <w:p w:rsidR="007D3B69" w:rsidRDefault="00C91545">
            <w:r>
              <w:lastRenderedPageBreak/>
              <w:t>1'h0</w:t>
            </w:r>
          </w:p>
        </w:tc>
      </w:tr>
      <w:tr w:rsidR="007D3B69" w:rsidTr="007D3B69">
        <w:tc>
          <w:tcPr>
            <w:tcW w:w="1440" w:type="dxa"/>
          </w:tcPr>
          <w:p w:rsidR="007D3B69" w:rsidRDefault="00C91545">
            <w:r>
              <w:lastRenderedPageBreak/>
              <w:t>aon_dmic_src</w:t>
            </w:r>
          </w:p>
        </w:tc>
        <w:tc>
          <w:tcPr>
            <w:tcW w:w="1008" w:type="dxa"/>
          </w:tcPr>
          <w:p w:rsidR="007D3B69" w:rsidRDefault="00C91545">
            <w:r>
              <w:t>21:21</w:t>
            </w:r>
          </w:p>
        </w:tc>
        <w:tc>
          <w:tcPr>
            <w:tcW w:w="864" w:type="dxa"/>
          </w:tcPr>
          <w:p w:rsidR="007D3B69" w:rsidRDefault="00C91545">
            <w:r>
              <w:t>RW</w:t>
            </w:r>
          </w:p>
        </w:tc>
        <w:tc>
          <w:tcPr>
            <w:tcW w:w="5040" w:type="dxa"/>
          </w:tcPr>
          <w:p w:rsidR="007D3B69" w:rsidRDefault="00C91545">
            <w:r>
              <w:t>Selects digital microphone data nput if dmic_mode is set to 1.</w:t>
            </w:r>
            <w:r>
              <w:br/>
              <w:t>0:  from DMIC0_IN</w:t>
            </w:r>
            <w:r>
              <w:br/>
              <w:t>1:  from DMIC1_IN</w:t>
            </w:r>
          </w:p>
        </w:tc>
        <w:tc>
          <w:tcPr>
            <w:tcW w:w="1008" w:type="dxa"/>
          </w:tcPr>
          <w:p w:rsidR="007D3B69" w:rsidRDefault="00C91545">
            <w:r>
              <w:t>1'h0</w:t>
            </w:r>
          </w:p>
        </w:tc>
      </w:tr>
      <w:tr w:rsidR="007D3B69" w:rsidTr="007D3B69">
        <w:tc>
          <w:tcPr>
            <w:tcW w:w="1440" w:type="dxa"/>
          </w:tcPr>
          <w:p w:rsidR="007D3B69" w:rsidRDefault="00C91545">
            <w:r>
              <w:t>aon_dmic_latch_adj</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DMIC input data timing adjust range.</w:t>
            </w:r>
            <w:r>
              <w:br/>
              <w:t>00: 0 degree delay</w:t>
            </w:r>
            <w:r>
              <w:br/>
              <w:t>01: 90 degree delay</w:t>
            </w:r>
            <w:r>
              <w:br/>
              <w:t>10: 180 degree delay</w:t>
            </w:r>
            <w:r>
              <w:br/>
              <w:t>11: 270 degree delay</w:t>
            </w:r>
          </w:p>
        </w:tc>
        <w:tc>
          <w:tcPr>
            <w:tcW w:w="1008" w:type="dxa"/>
          </w:tcPr>
          <w:p w:rsidR="007D3B69" w:rsidRDefault="00C91545">
            <w:r>
              <w:t>2'h0</w:t>
            </w:r>
          </w:p>
        </w:tc>
      </w:tr>
      <w:tr w:rsidR="007D3B69" w:rsidTr="007D3B69">
        <w:tc>
          <w:tcPr>
            <w:tcW w:w="1440" w:type="dxa"/>
          </w:tcPr>
          <w:p w:rsidR="007D3B69" w:rsidRDefault="00C91545">
            <w:r>
              <w:t>aon_unconnect</w:t>
            </w:r>
          </w:p>
        </w:tc>
        <w:tc>
          <w:tcPr>
            <w:tcW w:w="1008" w:type="dxa"/>
          </w:tcPr>
          <w:p w:rsidR="007D3B69" w:rsidRDefault="00C91545">
            <w:r>
              <w:t>18:17</w:t>
            </w:r>
          </w:p>
        </w:tc>
        <w:tc>
          <w:tcPr>
            <w:tcW w:w="864" w:type="dxa"/>
          </w:tcPr>
          <w:p w:rsidR="007D3B69" w:rsidRDefault="00C91545">
            <w:r>
              <w:t>RW</w:t>
            </w:r>
          </w:p>
        </w:tc>
        <w:tc>
          <w:tcPr>
            <w:tcW w:w="5040" w:type="dxa"/>
          </w:tcPr>
          <w:p w:rsidR="007D3B69" w:rsidRDefault="007D3B69"/>
        </w:tc>
        <w:tc>
          <w:tcPr>
            <w:tcW w:w="1008" w:type="dxa"/>
          </w:tcPr>
          <w:p w:rsidR="007D3B69" w:rsidRDefault="00C91545">
            <w:r>
              <w:t>2'h0</w:t>
            </w:r>
          </w:p>
        </w:tc>
      </w:tr>
      <w:tr w:rsidR="007D3B69" w:rsidTr="007D3B69">
        <w:tc>
          <w:tcPr>
            <w:tcW w:w="1440" w:type="dxa"/>
          </w:tcPr>
          <w:p w:rsidR="007D3B69" w:rsidRDefault="00C91545">
            <w:r>
              <w:t>aon_dmic_mode</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Left data is sampled by the falling edge of dmic_clk, and Right data is sampled by the rising edge of dmic_clk.</w:t>
            </w:r>
            <w:r>
              <w:br/>
              <w:t>0: Single edge on DMIC0_IN and DMIC1_IN;</w:t>
            </w:r>
            <w:r>
              <w:br/>
              <w:t>1: Double edge on either DMIC0_IN or DMIC1_IN, which decided by dmic_srcr;</w:t>
            </w:r>
          </w:p>
        </w:tc>
        <w:tc>
          <w:tcPr>
            <w:tcW w:w="1008" w:type="dxa"/>
          </w:tcPr>
          <w:p w:rsidR="007D3B69" w:rsidRDefault="00C91545">
            <w:r>
              <w:t>1'h1</w:t>
            </w:r>
          </w:p>
        </w:tc>
      </w:tr>
      <w:tr w:rsidR="007D3B69" w:rsidTr="007D3B69">
        <w:tc>
          <w:tcPr>
            <w:tcW w:w="1440" w:type="dxa"/>
          </w:tcPr>
          <w:p w:rsidR="007D3B69" w:rsidRDefault="00C91545">
            <w:r>
              <w:t>Reserved</w:t>
            </w:r>
          </w:p>
        </w:tc>
        <w:tc>
          <w:tcPr>
            <w:tcW w:w="1008" w:type="dxa"/>
          </w:tcPr>
          <w:p w:rsidR="007D3B69" w:rsidRDefault="00C91545">
            <w:r>
              <w:t>15:13</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3'h0</w:t>
            </w:r>
          </w:p>
        </w:tc>
      </w:tr>
      <w:tr w:rsidR="007D3B69" w:rsidTr="007D3B69">
        <w:tc>
          <w:tcPr>
            <w:tcW w:w="1440" w:type="dxa"/>
          </w:tcPr>
          <w:p w:rsidR="007D3B69" w:rsidRDefault="00C91545">
            <w:r>
              <w:t>aon_peak_fastalc_en</w:t>
            </w:r>
          </w:p>
        </w:tc>
        <w:tc>
          <w:tcPr>
            <w:tcW w:w="1008" w:type="dxa"/>
          </w:tcPr>
          <w:p w:rsidR="007D3B69" w:rsidRDefault="00C91545">
            <w:r>
              <w:t>12:12</w:t>
            </w:r>
          </w:p>
        </w:tc>
        <w:tc>
          <w:tcPr>
            <w:tcW w:w="864" w:type="dxa"/>
          </w:tcPr>
          <w:p w:rsidR="007D3B69" w:rsidRDefault="00C91545">
            <w:r>
              <w:t>RW</w:t>
            </w:r>
          </w:p>
        </w:tc>
        <w:tc>
          <w:tcPr>
            <w:tcW w:w="5040" w:type="dxa"/>
          </w:tcPr>
          <w:p w:rsidR="007D3B69" w:rsidRDefault="00C91545">
            <w:r>
              <w:t xml:space="preserve">ALC enable at once if peak amplitude of input signal is greater than -1.5 dBFS. </w:t>
            </w:r>
          </w:p>
        </w:tc>
        <w:tc>
          <w:tcPr>
            <w:tcW w:w="1008" w:type="dxa"/>
          </w:tcPr>
          <w:p w:rsidR="007D3B69" w:rsidRDefault="00C91545">
            <w:r>
              <w:t>1'h0</w:t>
            </w:r>
          </w:p>
        </w:tc>
      </w:tr>
      <w:tr w:rsidR="007D3B69" w:rsidTr="007D3B69">
        <w:tc>
          <w:tcPr>
            <w:tcW w:w="1440" w:type="dxa"/>
          </w:tcPr>
          <w:p w:rsidR="007D3B69" w:rsidRDefault="00C91545">
            <w:r>
              <w:t>aon_alchld</w:t>
            </w:r>
          </w:p>
        </w:tc>
        <w:tc>
          <w:tcPr>
            <w:tcW w:w="1008" w:type="dxa"/>
          </w:tcPr>
          <w:p w:rsidR="007D3B69" w:rsidRDefault="00C91545">
            <w:r>
              <w:t>11:8</w:t>
            </w:r>
          </w:p>
        </w:tc>
        <w:tc>
          <w:tcPr>
            <w:tcW w:w="864" w:type="dxa"/>
          </w:tcPr>
          <w:p w:rsidR="007D3B69" w:rsidRDefault="00C91545">
            <w:r>
              <w:t>RW</w:t>
            </w:r>
          </w:p>
        </w:tc>
        <w:tc>
          <w:tcPr>
            <w:tcW w:w="5040" w:type="dxa"/>
          </w:tcPr>
          <w:p w:rsidR="007D3B69" w:rsidRDefault="00C91545">
            <w:r>
              <w:t>ADC ALC hold time before gain is increased (ADCSR=48Khz).</w:t>
            </w:r>
            <w:r>
              <w:br/>
              <w:t xml:space="preserve">0000 = 1.34ms                                     0001 = 2.67ms </w:t>
            </w:r>
            <w:r>
              <w:br/>
              <w:t xml:space="preserve">0010 = 5.33ms                                     0011 = 10.66ms </w:t>
            </w:r>
            <w:r>
              <w:br/>
              <w:t>…time doubles with every step</w:t>
            </w:r>
            <w:r>
              <w:br/>
              <w:t xml:space="preserve">0111 = 0.17s                                        1000 = 0.34s </w:t>
            </w:r>
            <w:r>
              <w:br/>
              <w:t xml:space="preserve">1001 = 0.68s                                       </w:t>
            </w:r>
            <w:r>
              <w:br/>
              <w:t>…..</w:t>
            </w:r>
            <w:r>
              <w:br/>
            </w:r>
            <w:r>
              <w:lastRenderedPageBreak/>
              <w:t xml:space="preserve">1111 = 43s </w:t>
            </w:r>
          </w:p>
        </w:tc>
        <w:tc>
          <w:tcPr>
            <w:tcW w:w="1008" w:type="dxa"/>
          </w:tcPr>
          <w:p w:rsidR="007D3B69" w:rsidRDefault="00C91545">
            <w:r>
              <w:lastRenderedPageBreak/>
              <w:t>4'h1</w:t>
            </w:r>
          </w:p>
        </w:tc>
      </w:tr>
      <w:tr w:rsidR="007D3B69" w:rsidTr="007D3B69">
        <w:tc>
          <w:tcPr>
            <w:tcW w:w="1440" w:type="dxa"/>
          </w:tcPr>
          <w:p w:rsidR="007D3B69" w:rsidRDefault="00C91545">
            <w:r>
              <w:lastRenderedPageBreak/>
              <w:t>aon_alcatk</w:t>
            </w:r>
          </w:p>
        </w:tc>
        <w:tc>
          <w:tcPr>
            <w:tcW w:w="1008" w:type="dxa"/>
          </w:tcPr>
          <w:p w:rsidR="007D3B69" w:rsidRDefault="00C91545">
            <w:r>
              <w:t>7:4</w:t>
            </w:r>
          </w:p>
        </w:tc>
        <w:tc>
          <w:tcPr>
            <w:tcW w:w="864" w:type="dxa"/>
          </w:tcPr>
          <w:p w:rsidR="007D3B69" w:rsidRDefault="00C91545">
            <w:r>
              <w:t>RW</w:t>
            </w:r>
          </w:p>
        </w:tc>
        <w:tc>
          <w:tcPr>
            <w:tcW w:w="5040" w:type="dxa"/>
          </w:tcPr>
          <w:p w:rsidR="007D3B69" w:rsidRDefault="00C91545">
            <w:r>
              <w:t>ADC ALC attack (gain ramp-down) time  (Fs = 48kHz and ALCMODE == 0) .</w:t>
            </w:r>
            <w:r>
              <w:br/>
              <w:t xml:space="preserve">0000 = 83.2us                        0001 = 166.4us </w:t>
            </w:r>
            <w:r>
              <w:br/>
              <w:t xml:space="preserve">0010 = 333us                        0011 = 666us </w:t>
            </w:r>
            <w:r>
              <w:br/>
              <w:t>…time doubles with every step</w:t>
            </w:r>
            <w:r>
              <w:br/>
              <w:t>1111 = 2.7s</w:t>
            </w:r>
            <w:r>
              <w:br/>
              <w:t>ADC ALC attack (gain ramp-down) time (Fs = 48Khz and ALCMODE == 1) .</w:t>
            </w:r>
            <w:r>
              <w:br/>
              <w:t xml:space="preserve">0000 = 20.8us                      0001 = 41.6us </w:t>
            </w:r>
            <w:r>
              <w:br/>
              <w:t xml:space="preserve">0010 = 83.2us                      0011 = 166.4us </w:t>
            </w:r>
            <w:r>
              <w:br/>
              <w:t>…time doubles with every step</w:t>
            </w:r>
            <w:r>
              <w:br/>
              <w:t xml:space="preserve">1111 = 0.68s      </w:t>
            </w:r>
          </w:p>
        </w:tc>
        <w:tc>
          <w:tcPr>
            <w:tcW w:w="1008" w:type="dxa"/>
          </w:tcPr>
          <w:p w:rsidR="007D3B69" w:rsidRDefault="00C91545">
            <w:r>
              <w:t>4'h4</w:t>
            </w:r>
          </w:p>
        </w:tc>
      </w:tr>
      <w:tr w:rsidR="007D3B69" w:rsidTr="007D3B69">
        <w:tc>
          <w:tcPr>
            <w:tcW w:w="1440" w:type="dxa"/>
          </w:tcPr>
          <w:p w:rsidR="007D3B69" w:rsidRDefault="00C91545">
            <w:r>
              <w:t>aon_alcdcy</w:t>
            </w:r>
          </w:p>
        </w:tc>
        <w:tc>
          <w:tcPr>
            <w:tcW w:w="1008" w:type="dxa"/>
          </w:tcPr>
          <w:p w:rsidR="007D3B69" w:rsidRDefault="00C91545">
            <w:r>
              <w:t>3:0</w:t>
            </w:r>
          </w:p>
        </w:tc>
        <w:tc>
          <w:tcPr>
            <w:tcW w:w="864" w:type="dxa"/>
          </w:tcPr>
          <w:p w:rsidR="007D3B69" w:rsidRDefault="00C91545">
            <w:r>
              <w:t>RW</w:t>
            </w:r>
          </w:p>
        </w:tc>
        <w:tc>
          <w:tcPr>
            <w:tcW w:w="5040" w:type="dxa"/>
          </w:tcPr>
          <w:p w:rsidR="007D3B69" w:rsidRDefault="00C91545">
            <w:r>
              <w:t>ADC Decay (gain ramp-up) time (Fs=48kHz and ALCMODE ==0) .</w:t>
            </w:r>
            <w:r>
              <w:br/>
              <w:t xml:space="preserve">0000 = 333us                             0001 = 666us </w:t>
            </w:r>
            <w:r>
              <w:br/>
              <w:t xml:space="preserve">0010 = 1.33ms                          0011 = 2.66ms </w:t>
            </w:r>
            <w:r>
              <w:br/>
              <w:t>…time doubles with every step</w:t>
            </w:r>
            <w:r>
              <w:br/>
              <w:t>1111 = 10.8s</w:t>
            </w:r>
            <w:r>
              <w:br/>
              <w:t>ADC Decay (gain ramp-up) time  (Fs=48kHz and ALCMODE ==1) .</w:t>
            </w:r>
            <w:r>
              <w:br/>
              <w:t xml:space="preserve">0000 = 83.2us                          0001 = 166.4us </w:t>
            </w:r>
            <w:r>
              <w:br/>
              <w:t xml:space="preserve">0010 = 333us                           0011 = 666us </w:t>
            </w:r>
            <w:r>
              <w:br/>
              <w:t>…time doubles with every step</w:t>
            </w:r>
            <w:r>
              <w:br/>
              <w:t>1111 = 2.7s</w:t>
            </w:r>
          </w:p>
        </w:tc>
        <w:tc>
          <w:tcPr>
            <w:tcW w:w="1008" w:type="dxa"/>
          </w:tcPr>
          <w:p w:rsidR="007D3B69" w:rsidRDefault="00C91545">
            <w:r>
              <w:t>4'h6</w:t>
            </w:r>
          </w:p>
        </w:tc>
      </w:tr>
    </w:tbl>
    <w:p w:rsidR="007D3B69" w:rsidRDefault="00C91545" w:rsidP="000C4E2D">
      <w:pPr>
        <w:pStyle w:val="3"/>
        <w:spacing w:before="156" w:after="156"/>
        <w:ind w:left="964" w:hanging="964"/>
      </w:pPr>
      <w:r>
        <w:lastRenderedPageBreak/>
        <w:t>AUD_R10_ADC_CTRL5</w:t>
      </w:r>
    </w:p>
    <w:p w:rsidR="007D3B69" w:rsidRDefault="00C91545">
      <w:r>
        <w:t>Offset: 028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aon_offset_regen</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Add an offset to ADC output (for test).</w:t>
            </w:r>
            <w:r>
              <w:br/>
              <w:t>1:  enable                      0: disable</w:t>
            </w:r>
          </w:p>
        </w:tc>
        <w:tc>
          <w:tcPr>
            <w:tcW w:w="1008" w:type="dxa"/>
          </w:tcPr>
          <w:p w:rsidR="007D3B69" w:rsidRDefault="00C91545">
            <w:r>
              <w:t>1'h0</w:t>
            </w:r>
          </w:p>
        </w:tc>
      </w:tr>
      <w:tr w:rsidR="007D3B69" w:rsidTr="007D3B69">
        <w:tc>
          <w:tcPr>
            <w:tcW w:w="1440" w:type="dxa"/>
          </w:tcPr>
          <w:p w:rsidR="007D3B69" w:rsidRDefault="00C91545">
            <w:r>
              <w:t>aon_offset_reg</w:t>
            </w:r>
          </w:p>
        </w:tc>
        <w:tc>
          <w:tcPr>
            <w:tcW w:w="1008" w:type="dxa"/>
          </w:tcPr>
          <w:p w:rsidR="007D3B69" w:rsidRDefault="00C91545">
            <w:r>
              <w:t>30:21</w:t>
            </w:r>
          </w:p>
        </w:tc>
        <w:tc>
          <w:tcPr>
            <w:tcW w:w="864" w:type="dxa"/>
          </w:tcPr>
          <w:p w:rsidR="007D3B69" w:rsidRDefault="00C91545">
            <w:r>
              <w:t>RW</w:t>
            </w:r>
          </w:p>
        </w:tc>
        <w:tc>
          <w:tcPr>
            <w:tcW w:w="5040" w:type="dxa"/>
          </w:tcPr>
          <w:p w:rsidR="007D3B69" w:rsidRDefault="00C91545">
            <w:r>
              <w:t xml:space="preserve">offset value from register settings. </w:t>
            </w:r>
          </w:p>
        </w:tc>
        <w:tc>
          <w:tcPr>
            <w:tcW w:w="1008" w:type="dxa"/>
          </w:tcPr>
          <w:p w:rsidR="007D3B69" w:rsidRDefault="00C91545">
            <w:r>
              <w:t>10'h0</w:t>
            </w:r>
          </w:p>
        </w:tc>
      </w:tr>
      <w:tr w:rsidR="007D3B69" w:rsidTr="007D3B69">
        <w:tc>
          <w:tcPr>
            <w:tcW w:w="1440" w:type="dxa"/>
          </w:tcPr>
          <w:p w:rsidR="007D3B69" w:rsidRDefault="00C91545">
            <w:r>
              <w:t>aon_filgain_regen</w:t>
            </w:r>
          </w:p>
        </w:tc>
        <w:tc>
          <w:tcPr>
            <w:tcW w:w="1008" w:type="dxa"/>
          </w:tcPr>
          <w:p w:rsidR="007D3B69" w:rsidRDefault="00C91545">
            <w:r>
              <w:t>20:20</w:t>
            </w:r>
          </w:p>
        </w:tc>
        <w:tc>
          <w:tcPr>
            <w:tcW w:w="864" w:type="dxa"/>
          </w:tcPr>
          <w:p w:rsidR="007D3B69" w:rsidRDefault="00C91545">
            <w:r>
              <w:t>RW</w:t>
            </w:r>
          </w:p>
        </w:tc>
        <w:tc>
          <w:tcPr>
            <w:tcW w:w="5040" w:type="dxa"/>
          </w:tcPr>
          <w:p w:rsidR="007D3B69" w:rsidRDefault="00C91545">
            <w:r>
              <w:t>Add a gain to ADC data path (for debug).</w:t>
            </w:r>
            <w:r>
              <w:br/>
              <w:t>1: enable                     0: disable</w:t>
            </w:r>
          </w:p>
        </w:tc>
        <w:tc>
          <w:tcPr>
            <w:tcW w:w="1008" w:type="dxa"/>
          </w:tcPr>
          <w:p w:rsidR="007D3B69" w:rsidRDefault="00C91545">
            <w:r>
              <w:t>1'h0</w:t>
            </w:r>
          </w:p>
        </w:tc>
      </w:tr>
      <w:tr w:rsidR="007D3B69" w:rsidTr="007D3B69">
        <w:tc>
          <w:tcPr>
            <w:tcW w:w="1440" w:type="dxa"/>
          </w:tcPr>
          <w:p w:rsidR="007D3B69" w:rsidRDefault="00C91545">
            <w:r>
              <w:t>aon_filgain_reg</w:t>
            </w:r>
          </w:p>
        </w:tc>
        <w:tc>
          <w:tcPr>
            <w:tcW w:w="1008" w:type="dxa"/>
          </w:tcPr>
          <w:p w:rsidR="007D3B69" w:rsidRDefault="00C91545">
            <w:r>
              <w:t>19:0</w:t>
            </w:r>
          </w:p>
        </w:tc>
        <w:tc>
          <w:tcPr>
            <w:tcW w:w="864" w:type="dxa"/>
          </w:tcPr>
          <w:p w:rsidR="007D3B69" w:rsidRDefault="00C91545">
            <w:r>
              <w:t>RW</w:t>
            </w:r>
          </w:p>
        </w:tc>
        <w:tc>
          <w:tcPr>
            <w:tcW w:w="5040" w:type="dxa"/>
          </w:tcPr>
          <w:p w:rsidR="007D3B69" w:rsidRDefault="00C91545">
            <w:r>
              <w:t>gain setting from register.</w:t>
            </w:r>
          </w:p>
        </w:tc>
        <w:tc>
          <w:tcPr>
            <w:tcW w:w="1008" w:type="dxa"/>
          </w:tcPr>
          <w:p w:rsidR="007D3B69" w:rsidRDefault="00C91545">
            <w:r>
              <w:t>20'h188b4</w:t>
            </w:r>
          </w:p>
        </w:tc>
      </w:tr>
    </w:tbl>
    <w:p w:rsidR="007D3B69" w:rsidRDefault="00C91545" w:rsidP="000C4E2D">
      <w:pPr>
        <w:pStyle w:val="3"/>
        <w:spacing w:before="156" w:after="156"/>
        <w:ind w:left="964" w:hanging="964"/>
      </w:pPr>
      <w:r>
        <w:t>AUD_R11_ADC_CTRL6</w:t>
      </w:r>
    </w:p>
    <w:p w:rsidR="007D3B69" w:rsidRDefault="00C91545">
      <w:r>
        <w:t>Offset: 02C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31:31</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1'h0</w:t>
            </w:r>
          </w:p>
        </w:tc>
      </w:tr>
      <w:tr w:rsidR="007D3B69" w:rsidTr="007D3B69">
        <w:tc>
          <w:tcPr>
            <w:tcW w:w="1440" w:type="dxa"/>
          </w:tcPr>
          <w:p w:rsidR="007D3B69" w:rsidRDefault="00C91545">
            <w:r>
              <w:t>aon_rset_adc_cap_cali</w:t>
            </w:r>
          </w:p>
        </w:tc>
        <w:tc>
          <w:tcPr>
            <w:tcW w:w="1008" w:type="dxa"/>
          </w:tcPr>
          <w:p w:rsidR="007D3B69" w:rsidRDefault="00C91545">
            <w:r>
              <w:t>30:30</w:t>
            </w:r>
          </w:p>
        </w:tc>
        <w:tc>
          <w:tcPr>
            <w:tcW w:w="864" w:type="dxa"/>
          </w:tcPr>
          <w:p w:rsidR="007D3B69" w:rsidRDefault="00C91545">
            <w:r>
              <w:t>RW</w:t>
            </w:r>
          </w:p>
        </w:tc>
        <w:tc>
          <w:tcPr>
            <w:tcW w:w="5040" w:type="dxa"/>
          </w:tcPr>
          <w:p w:rsidR="007D3B69" w:rsidRDefault="00C91545">
            <w:r>
              <w:t>register select enable for ADC cap calibration.</w:t>
            </w:r>
            <w:r>
              <w:br/>
              <w:t>1: calibration setting from register, and not from internal state machine.</w:t>
            </w:r>
            <w:r>
              <w:br/>
              <w:t>0: calibration value is from internal state machine.</w:t>
            </w:r>
          </w:p>
        </w:tc>
        <w:tc>
          <w:tcPr>
            <w:tcW w:w="1008" w:type="dxa"/>
          </w:tcPr>
          <w:p w:rsidR="007D3B69" w:rsidRDefault="00C91545">
            <w:r>
              <w:t>1'h0</w:t>
            </w:r>
          </w:p>
        </w:tc>
      </w:tr>
      <w:tr w:rsidR="007D3B69" w:rsidTr="007D3B69">
        <w:tc>
          <w:tcPr>
            <w:tcW w:w="1440" w:type="dxa"/>
          </w:tcPr>
          <w:p w:rsidR="007D3B69" w:rsidRDefault="00C91545">
            <w:r>
              <w:t>aon_rval_adc_cap_cali</w:t>
            </w:r>
          </w:p>
        </w:tc>
        <w:tc>
          <w:tcPr>
            <w:tcW w:w="1008" w:type="dxa"/>
          </w:tcPr>
          <w:p w:rsidR="007D3B69" w:rsidRDefault="00C91545">
            <w:r>
              <w:t>29:25</w:t>
            </w:r>
          </w:p>
        </w:tc>
        <w:tc>
          <w:tcPr>
            <w:tcW w:w="864" w:type="dxa"/>
          </w:tcPr>
          <w:p w:rsidR="007D3B69" w:rsidRDefault="00C91545">
            <w:r>
              <w:t>RW</w:t>
            </w:r>
          </w:p>
        </w:tc>
        <w:tc>
          <w:tcPr>
            <w:tcW w:w="5040" w:type="dxa"/>
          </w:tcPr>
          <w:p w:rsidR="007D3B69" w:rsidRDefault="00C91545">
            <w:r>
              <w:t>register setting value.</w:t>
            </w:r>
          </w:p>
        </w:tc>
        <w:tc>
          <w:tcPr>
            <w:tcW w:w="1008" w:type="dxa"/>
          </w:tcPr>
          <w:p w:rsidR="007D3B69" w:rsidRDefault="00C91545">
            <w:r>
              <w:t>5'h0</w:t>
            </w:r>
          </w:p>
        </w:tc>
      </w:tr>
      <w:tr w:rsidR="007D3B69" w:rsidTr="007D3B69">
        <w:tc>
          <w:tcPr>
            <w:tcW w:w="1440" w:type="dxa"/>
          </w:tcPr>
          <w:p w:rsidR="007D3B69" w:rsidRDefault="00C91545">
            <w:r>
              <w:t>aon_rctrl_adc_cap_cali</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register control enable.</w:t>
            </w:r>
            <w:r>
              <w:br/>
              <w:t>1: enable                         0: disable</w:t>
            </w:r>
          </w:p>
        </w:tc>
        <w:tc>
          <w:tcPr>
            <w:tcW w:w="1008" w:type="dxa"/>
          </w:tcPr>
          <w:p w:rsidR="007D3B69" w:rsidRDefault="00C91545">
            <w:r>
              <w:t>1'h0</w:t>
            </w:r>
          </w:p>
        </w:tc>
      </w:tr>
      <w:tr w:rsidR="007D3B69" w:rsidTr="007D3B69">
        <w:tc>
          <w:tcPr>
            <w:tcW w:w="1440" w:type="dxa"/>
          </w:tcPr>
          <w:p w:rsidR="007D3B69" w:rsidRDefault="00C91545">
            <w:r>
              <w:t>aon_rval_adc_cap_cali_en</w:t>
            </w:r>
          </w:p>
        </w:tc>
        <w:tc>
          <w:tcPr>
            <w:tcW w:w="1008" w:type="dxa"/>
          </w:tcPr>
          <w:p w:rsidR="007D3B69" w:rsidRDefault="00C91545">
            <w:r>
              <w:t>23:23</w:t>
            </w:r>
          </w:p>
        </w:tc>
        <w:tc>
          <w:tcPr>
            <w:tcW w:w="864" w:type="dxa"/>
          </w:tcPr>
          <w:p w:rsidR="007D3B69" w:rsidRDefault="00C91545">
            <w:r>
              <w:t>RW</w:t>
            </w:r>
          </w:p>
        </w:tc>
        <w:tc>
          <w:tcPr>
            <w:tcW w:w="5040" w:type="dxa"/>
          </w:tcPr>
          <w:p w:rsidR="007D3B69" w:rsidRDefault="00C91545">
            <w:r>
              <w:t>calibraton enable from register.</w:t>
            </w:r>
          </w:p>
        </w:tc>
        <w:tc>
          <w:tcPr>
            <w:tcW w:w="1008" w:type="dxa"/>
          </w:tcPr>
          <w:p w:rsidR="007D3B69" w:rsidRDefault="00C91545">
            <w:r>
              <w:t>1'h0</w:t>
            </w:r>
          </w:p>
        </w:tc>
      </w:tr>
      <w:tr w:rsidR="007D3B69" w:rsidTr="007D3B69">
        <w:tc>
          <w:tcPr>
            <w:tcW w:w="1440" w:type="dxa"/>
          </w:tcPr>
          <w:p w:rsidR="007D3B69" w:rsidRDefault="00C91545">
            <w:r>
              <w:t>aon_rset_adc_rc_cali</w:t>
            </w:r>
          </w:p>
        </w:tc>
        <w:tc>
          <w:tcPr>
            <w:tcW w:w="1008" w:type="dxa"/>
          </w:tcPr>
          <w:p w:rsidR="007D3B69" w:rsidRDefault="00C91545">
            <w:r>
              <w:t>22:22</w:t>
            </w:r>
          </w:p>
        </w:tc>
        <w:tc>
          <w:tcPr>
            <w:tcW w:w="864" w:type="dxa"/>
          </w:tcPr>
          <w:p w:rsidR="007D3B69" w:rsidRDefault="00C91545">
            <w:r>
              <w:t>RW</w:t>
            </w:r>
          </w:p>
        </w:tc>
        <w:tc>
          <w:tcPr>
            <w:tcW w:w="5040" w:type="dxa"/>
          </w:tcPr>
          <w:p w:rsidR="007D3B69" w:rsidRDefault="00C91545">
            <w:r>
              <w:t>rc calibration setting from register.</w:t>
            </w:r>
          </w:p>
        </w:tc>
        <w:tc>
          <w:tcPr>
            <w:tcW w:w="1008" w:type="dxa"/>
          </w:tcPr>
          <w:p w:rsidR="007D3B69" w:rsidRDefault="00C91545">
            <w:r>
              <w:t>1'h0</w:t>
            </w:r>
          </w:p>
        </w:tc>
      </w:tr>
      <w:tr w:rsidR="007D3B69" w:rsidTr="007D3B69">
        <w:tc>
          <w:tcPr>
            <w:tcW w:w="1440" w:type="dxa"/>
          </w:tcPr>
          <w:p w:rsidR="007D3B69" w:rsidRDefault="00C91545">
            <w:r>
              <w:t>aon_rval_adc_quar_c</w:t>
            </w:r>
            <w:r>
              <w:lastRenderedPageBreak/>
              <w:t>ov</w:t>
            </w:r>
          </w:p>
        </w:tc>
        <w:tc>
          <w:tcPr>
            <w:tcW w:w="1008" w:type="dxa"/>
          </w:tcPr>
          <w:p w:rsidR="007D3B69" w:rsidRDefault="00C91545">
            <w:r>
              <w:lastRenderedPageBreak/>
              <w:t>21:16</w:t>
            </w:r>
          </w:p>
        </w:tc>
        <w:tc>
          <w:tcPr>
            <w:tcW w:w="864" w:type="dxa"/>
          </w:tcPr>
          <w:p w:rsidR="007D3B69" w:rsidRDefault="00C91545">
            <w:r>
              <w:t>RW</w:t>
            </w:r>
          </w:p>
        </w:tc>
        <w:tc>
          <w:tcPr>
            <w:tcW w:w="5040" w:type="dxa"/>
          </w:tcPr>
          <w:p w:rsidR="007D3B69" w:rsidRDefault="00C91545">
            <w:r>
              <w:t>quar calibration value from register.</w:t>
            </w:r>
          </w:p>
        </w:tc>
        <w:tc>
          <w:tcPr>
            <w:tcW w:w="1008" w:type="dxa"/>
          </w:tcPr>
          <w:p w:rsidR="007D3B69" w:rsidRDefault="00C91545">
            <w:r>
              <w:t>6'h0</w:t>
            </w:r>
          </w:p>
        </w:tc>
      </w:tr>
      <w:tr w:rsidR="007D3B69" w:rsidTr="007D3B69">
        <w:tc>
          <w:tcPr>
            <w:tcW w:w="1440" w:type="dxa"/>
          </w:tcPr>
          <w:p w:rsidR="007D3B69" w:rsidRDefault="00C91545">
            <w:r>
              <w:lastRenderedPageBreak/>
              <w:t>aon_rctrl_adc_rc_cali</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rc calibration setting from register.</w:t>
            </w:r>
          </w:p>
        </w:tc>
        <w:tc>
          <w:tcPr>
            <w:tcW w:w="1008" w:type="dxa"/>
          </w:tcPr>
          <w:p w:rsidR="007D3B69" w:rsidRDefault="00C91545">
            <w:r>
              <w:t>1'h0</w:t>
            </w:r>
          </w:p>
        </w:tc>
      </w:tr>
      <w:tr w:rsidR="007D3B69" w:rsidTr="007D3B69">
        <w:tc>
          <w:tcPr>
            <w:tcW w:w="1440" w:type="dxa"/>
          </w:tcPr>
          <w:p w:rsidR="007D3B69" w:rsidRDefault="00C91545">
            <w:r>
              <w:t>aon_rval_adc_quar_cov_en</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ADC vref setting time calibration enable.</w:t>
            </w:r>
          </w:p>
        </w:tc>
        <w:tc>
          <w:tcPr>
            <w:tcW w:w="1008" w:type="dxa"/>
          </w:tcPr>
          <w:p w:rsidR="007D3B69" w:rsidRDefault="00C91545">
            <w:r>
              <w:t>1'h0</w:t>
            </w:r>
          </w:p>
        </w:tc>
      </w:tr>
      <w:tr w:rsidR="007D3B69" w:rsidTr="007D3B69">
        <w:tc>
          <w:tcPr>
            <w:tcW w:w="1440" w:type="dxa"/>
          </w:tcPr>
          <w:p w:rsidR="007D3B69" w:rsidRDefault="00C91545">
            <w:r>
              <w:t>aon_aud_adc_rc_ctrl</w:t>
            </w:r>
          </w:p>
        </w:tc>
        <w:tc>
          <w:tcPr>
            <w:tcW w:w="1008" w:type="dxa"/>
          </w:tcPr>
          <w:p w:rsidR="007D3B69" w:rsidRDefault="00C91545">
            <w:r>
              <w:t>13:9</w:t>
            </w:r>
          </w:p>
        </w:tc>
        <w:tc>
          <w:tcPr>
            <w:tcW w:w="864" w:type="dxa"/>
          </w:tcPr>
          <w:p w:rsidR="007D3B69" w:rsidRDefault="00C91545">
            <w:r>
              <w:t>RW</w:t>
            </w:r>
          </w:p>
        </w:tc>
        <w:tc>
          <w:tcPr>
            <w:tcW w:w="5040" w:type="dxa"/>
          </w:tcPr>
          <w:p w:rsidR="007D3B69" w:rsidRDefault="00C91545">
            <w:r>
              <w:t>[0]: SAR ADC Comparator bias current control</w:t>
            </w:r>
            <w:r>
              <w:br/>
              <w:t xml:space="preserve">       0:20uA</w:t>
            </w:r>
            <w:r>
              <w:t>，</w:t>
            </w:r>
            <w:r>
              <w:t>1:10uA</w:t>
            </w:r>
            <w:r>
              <w:br/>
              <w:t xml:space="preserve">[1]: Integrator input resistance, feedback capacitor control. </w:t>
            </w:r>
            <w:r>
              <w:br/>
              <w:t xml:space="preserve">       1: 12MHz FS                             </w:t>
            </w:r>
            <w:r>
              <w:br/>
              <w:t xml:space="preserve">       0: 04MHz FS (4MHz/16K default)</w:t>
            </w:r>
            <w:r>
              <w:br/>
              <w:t>others: invalid (only bit[0]  bit[1] are valid)</w:t>
            </w:r>
          </w:p>
        </w:tc>
        <w:tc>
          <w:tcPr>
            <w:tcW w:w="1008" w:type="dxa"/>
          </w:tcPr>
          <w:p w:rsidR="007D3B69" w:rsidRDefault="00C91545">
            <w:r>
              <w:t>5'h0</w:t>
            </w:r>
          </w:p>
        </w:tc>
      </w:tr>
      <w:tr w:rsidR="007D3B69" w:rsidTr="007D3B69">
        <w:tc>
          <w:tcPr>
            <w:tcW w:w="1440" w:type="dxa"/>
          </w:tcPr>
          <w:p w:rsidR="007D3B69" w:rsidRDefault="00C91545">
            <w:r>
              <w:t>aon_aud_adc_idac_ctrl</w:t>
            </w:r>
          </w:p>
        </w:tc>
        <w:tc>
          <w:tcPr>
            <w:tcW w:w="1008" w:type="dxa"/>
          </w:tcPr>
          <w:p w:rsidR="007D3B69" w:rsidRDefault="00C91545">
            <w:r>
              <w:t>8:7</w:t>
            </w:r>
          </w:p>
        </w:tc>
        <w:tc>
          <w:tcPr>
            <w:tcW w:w="864" w:type="dxa"/>
          </w:tcPr>
          <w:p w:rsidR="007D3B69" w:rsidRDefault="00C91545">
            <w:r>
              <w:t>RW</w:t>
            </w:r>
          </w:p>
        </w:tc>
        <w:tc>
          <w:tcPr>
            <w:tcW w:w="5040" w:type="dxa"/>
          </w:tcPr>
          <w:p w:rsidR="007D3B69" w:rsidRDefault="00C91545">
            <w:r>
              <w:t>Feedback IDAC Control</w:t>
            </w:r>
            <w:r>
              <w:br/>
              <w:t>00: x-5%</w:t>
            </w:r>
            <w:r>
              <w:br/>
              <w:t>01: 7.5uA (expected default)---Full scale 1.5Vrms</w:t>
            </w:r>
            <w:r>
              <w:br/>
              <w:t>10: x+6%</w:t>
            </w:r>
            <w:r>
              <w:br/>
              <w:t>11: x+13%</w:t>
            </w:r>
          </w:p>
        </w:tc>
        <w:tc>
          <w:tcPr>
            <w:tcW w:w="1008" w:type="dxa"/>
          </w:tcPr>
          <w:p w:rsidR="007D3B69" w:rsidRDefault="00C91545">
            <w:r>
              <w:t>2'h0</w:t>
            </w:r>
          </w:p>
        </w:tc>
      </w:tr>
      <w:tr w:rsidR="007D3B69" w:rsidTr="007D3B69">
        <w:tc>
          <w:tcPr>
            <w:tcW w:w="1440" w:type="dxa"/>
          </w:tcPr>
          <w:p w:rsidR="007D3B69" w:rsidRDefault="00C91545">
            <w:r>
              <w:t>aon_aud_adc_ib_ctrl</w:t>
            </w:r>
          </w:p>
        </w:tc>
        <w:tc>
          <w:tcPr>
            <w:tcW w:w="1008" w:type="dxa"/>
          </w:tcPr>
          <w:p w:rsidR="007D3B69" w:rsidRDefault="00C91545">
            <w:r>
              <w:t>6:3</w:t>
            </w:r>
          </w:p>
        </w:tc>
        <w:tc>
          <w:tcPr>
            <w:tcW w:w="864" w:type="dxa"/>
          </w:tcPr>
          <w:p w:rsidR="007D3B69" w:rsidRDefault="00C91545">
            <w:r>
              <w:t>RW</w:t>
            </w:r>
          </w:p>
        </w:tc>
        <w:tc>
          <w:tcPr>
            <w:tcW w:w="5040" w:type="dxa"/>
          </w:tcPr>
          <w:p w:rsidR="007D3B69" w:rsidRDefault="00C91545">
            <w:r>
              <w:t>ADC amp ibias control</w:t>
            </w:r>
            <w:r>
              <w:br/>
              <w:t>0000: 1.5uA</w:t>
            </w:r>
            <w:r>
              <w:br/>
              <w:t>0001: 2uA (expected default)</w:t>
            </w:r>
            <w:r>
              <w:br/>
              <w:t>0010: 2.5uA</w:t>
            </w:r>
            <w:r>
              <w:br/>
              <w:t>0011: 3uA</w:t>
            </w:r>
            <w:r>
              <w:br/>
              <w:t>bit[2]=1: amp1 low power mode,  bit[3]=1: amp2 low power mode</w:t>
            </w:r>
          </w:p>
        </w:tc>
        <w:tc>
          <w:tcPr>
            <w:tcW w:w="1008" w:type="dxa"/>
          </w:tcPr>
          <w:p w:rsidR="007D3B69" w:rsidRDefault="00C91545">
            <w:r>
              <w:t>4'h0</w:t>
            </w:r>
          </w:p>
        </w:tc>
      </w:tr>
      <w:tr w:rsidR="007D3B69" w:rsidTr="007D3B69">
        <w:tc>
          <w:tcPr>
            <w:tcW w:w="1440" w:type="dxa"/>
          </w:tcPr>
          <w:p w:rsidR="007D3B69" w:rsidRDefault="00C91545">
            <w:r>
              <w:t>aon_aud_adc_lp_rst</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ADC Loop path reset.</w:t>
            </w:r>
            <w:r>
              <w:br/>
              <w:t>0:  no reset                              1: Loop reset</w:t>
            </w:r>
          </w:p>
        </w:tc>
        <w:tc>
          <w:tcPr>
            <w:tcW w:w="1008" w:type="dxa"/>
          </w:tcPr>
          <w:p w:rsidR="007D3B69" w:rsidRDefault="00C91545">
            <w:r>
              <w:t>1'h1</w:t>
            </w:r>
          </w:p>
        </w:tc>
      </w:tr>
      <w:tr w:rsidR="007D3B69" w:rsidTr="007D3B69">
        <w:tc>
          <w:tcPr>
            <w:tcW w:w="1440" w:type="dxa"/>
          </w:tcPr>
          <w:p w:rsidR="007D3B69" w:rsidRDefault="00C91545">
            <w:r>
              <w:t>aon_adc_en_l</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ADC Left enable.</w:t>
            </w:r>
            <w:r>
              <w:br/>
              <w:t>0:  Power Down;                     1:  Enabled</w:t>
            </w:r>
          </w:p>
        </w:tc>
        <w:tc>
          <w:tcPr>
            <w:tcW w:w="1008" w:type="dxa"/>
          </w:tcPr>
          <w:p w:rsidR="007D3B69" w:rsidRDefault="00C91545">
            <w:r>
              <w:t>1'h0</w:t>
            </w:r>
          </w:p>
        </w:tc>
      </w:tr>
      <w:tr w:rsidR="007D3B69" w:rsidTr="007D3B69">
        <w:tc>
          <w:tcPr>
            <w:tcW w:w="1440" w:type="dxa"/>
          </w:tcPr>
          <w:p w:rsidR="007D3B69" w:rsidRDefault="00C91545">
            <w:r>
              <w:t>aon_adc_e</w:t>
            </w:r>
            <w:r>
              <w:lastRenderedPageBreak/>
              <w:t>n_r</w:t>
            </w:r>
          </w:p>
        </w:tc>
        <w:tc>
          <w:tcPr>
            <w:tcW w:w="1008" w:type="dxa"/>
          </w:tcPr>
          <w:p w:rsidR="007D3B69" w:rsidRDefault="00C91545">
            <w:r>
              <w:lastRenderedPageBreak/>
              <w:t>0:0</w:t>
            </w:r>
          </w:p>
        </w:tc>
        <w:tc>
          <w:tcPr>
            <w:tcW w:w="864" w:type="dxa"/>
          </w:tcPr>
          <w:p w:rsidR="007D3B69" w:rsidRDefault="00C91545">
            <w:r>
              <w:t>RW</w:t>
            </w:r>
          </w:p>
        </w:tc>
        <w:tc>
          <w:tcPr>
            <w:tcW w:w="5040" w:type="dxa"/>
          </w:tcPr>
          <w:p w:rsidR="007D3B69" w:rsidRDefault="00C91545">
            <w:r>
              <w:t>ADC Right enable.</w:t>
            </w:r>
            <w:r>
              <w:br/>
            </w:r>
            <w:r>
              <w:lastRenderedPageBreak/>
              <w:t>0:  Power Down;                    1:  Enabled</w:t>
            </w:r>
          </w:p>
        </w:tc>
        <w:tc>
          <w:tcPr>
            <w:tcW w:w="1008" w:type="dxa"/>
          </w:tcPr>
          <w:p w:rsidR="007D3B69" w:rsidRDefault="00C91545">
            <w:r>
              <w:lastRenderedPageBreak/>
              <w:t>1'h0</w:t>
            </w:r>
          </w:p>
        </w:tc>
      </w:tr>
    </w:tbl>
    <w:p w:rsidR="007D3B69" w:rsidRDefault="00C91545" w:rsidP="000C4E2D">
      <w:pPr>
        <w:pStyle w:val="3"/>
        <w:spacing w:before="156" w:after="156"/>
        <w:ind w:left="964" w:hanging="964"/>
      </w:pPr>
      <w:r>
        <w:lastRenderedPageBreak/>
        <w:t>AUD_R12_ADC_CTRL7</w:t>
      </w:r>
    </w:p>
    <w:p w:rsidR="007D3B69" w:rsidRDefault="00C91545">
      <w:r>
        <w:t>Offset: 030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31:26</w:t>
            </w:r>
          </w:p>
        </w:tc>
        <w:tc>
          <w:tcPr>
            <w:tcW w:w="864" w:type="dxa"/>
          </w:tcPr>
          <w:p w:rsidR="007D3B69" w:rsidRDefault="00C91545">
            <w:r>
              <w:t>RW</w:t>
            </w:r>
          </w:p>
        </w:tc>
        <w:tc>
          <w:tcPr>
            <w:tcW w:w="5040" w:type="dxa"/>
          </w:tcPr>
          <w:p w:rsidR="007D3B69" w:rsidRDefault="00C91545">
            <w:r>
              <w:t>not used</w:t>
            </w:r>
          </w:p>
        </w:tc>
        <w:tc>
          <w:tcPr>
            <w:tcW w:w="1008" w:type="dxa"/>
          </w:tcPr>
          <w:p w:rsidR="007D3B69" w:rsidRDefault="00C91545">
            <w:r>
              <w:t>6'h0</w:t>
            </w:r>
          </w:p>
        </w:tc>
      </w:tr>
      <w:tr w:rsidR="007D3B69" w:rsidTr="007D3B69">
        <w:tc>
          <w:tcPr>
            <w:tcW w:w="1440" w:type="dxa"/>
          </w:tcPr>
          <w:p w:rsidR="007D3B69" w:rsidRDefault="00C91545">
            <w:r>
              <w:t>aon_rset_aud_idac_bias</w:t>
            </w:r>
          </w:p>
        </w:tc>
        <w:tc>
          <w:tcPr>
            <w:tcW w:w="1008" w:type="dxa"/>
          </w:tcPr>
          <w:p w:rsidR="007D3B69" w:rsidRDefault="00C91545">
            <w:r>
              <w:t>25:25</w:t>
            </w:r>
          </w:p>
        </w:tc>
        <w:tc>
          <w:tcPr>
            <w:tcW w:w="864" w:type="dxa"/>
          </w:tcPr>
          <w:p w:rsidR="007D3B69" w:rsidRDefault="00C91545">
            <w:r>
              <w:t>RW</w:t>
            </w:r>
          </w:p>
        </w:tc>
        <w:tc>
          <w:tcPr>
            <w:tcW w:w="5040" w:type="dxa"/>
          </w:tcPr>
          <w:p w:rsidR="007D3B69" w:rsidRDefault="00C91545">
            <w:r>
              <w:t>register control enable.</w:t>
            </w:r>
            <w:r>
              <w:br/>
              <w:t>1: enable                                0: disable</w:t>
            </w:r>
          </w:p>
        </w:tc>
        <w:tc>
          <w:tcPr>
            <w:tcW w:w="1008" w:type="dxa"/>
          </w:tcPr>
          <w:p w:rsidR="007D3B69" w:rsidRDefault="00C91545">
            <w:r>
              <w:t>1'h0</w:t>
            </w:r>
          </w:p>
        </w:tc>
      </w:tr>
      <w:tr w:rsidR="007D3B69" w:rsidTr="007D3B69">
        <w:tc>
          <w:tcPr>
            <w:tcW w:w="1440" w:type="dxa"/>
          </w:tcPr>
          <w:p w:rsidR="007D3B69" w:rsidRDefault="00C91545">
            <w:r>
              <w:t>aon_rval_aud_idac_bias</w:t>
            </w:r>
          </w:p>
        </w:tc>
        <w:tc>
          <w:tcPr>
            <w:tcW w:w="1008" w:type="dxa"/>
          </w:tcPr>
          <w:p w:rsidR="007D3B69" w:rsidRDefault="00C91545">
            <w:r>
              <w:t>24:24</w:t>
            </w:r>
          </w:p>
        </w:tc>
        <w:tc>
          <w:tcPr>
            <w:tcW w:w="864" w:type="dxa"/>
          </w:tcPr>
          <w:p w:rsidR="007D3B69" w:rsidRDefault="00C91545">
            <w:r>
              <w:t>RW</w:t>
            </w:r>
          </w:p>
        </w:tc>
        <w:tc>
          <w:tcPr>
            <w:tcW w:w="5040" w:type="dxa"/>
          </w:tcPr>
          <w:p w:rsidR="007D3B69" w:rsidRDefault="00C91545">
            <w:r>
              <w:t>register value for aud_idac_bias.</w:t>
            </w:r>
          </w:p>
        </w:tc>
        <w:tc>
          <w:tcPr>
            <w:tcW w:w="1008" w:type="dxa"/>
          </w:tcPr>
          <w:p w:rsidR="007D3B69" w:rsidRDefault="00C91545">
            <w:r>
              <w:t>1'h0</w:t>
            </w:r>
          </w:p>
        </w:tc>
      </w:tr>
      <w:tr w:rsidR="007D3B69" w:rsidTr="007D3B69">
        <w:tc>
          <w:tcPr>
            <w:tcW w:w="1440" w:type="dxa"/>
          </w:tcPr>
          <w:p w:rsidR="007D3B69" w:rsidRDefault="00C91545">
            <w:r>
              <w:t>aon_aud_adc_idac_trim</w:t>
            </w:r>
          </w:p>
        </w:tc>
        <w:tc>
          <w:tcPr>
            <w:tcW w:w="1008" w:type="dxa"/>
          </w:tcPr>
          <w:p w:rsidR="007D3B69" w:rsidRDefault="00C91545">
            <w:r>
              <w:t>23:21</w:t>
            </w:r>
          </w:p>
        </w:tc>
        <w:tc>
          <w:tcPr>
            <w:tcW w:w="864" w:type="dxa"/>
          </w:tcPr>
          <w:p w:rsidR="007D3B69" w:rsidRDefault="00C91545">
            <w:r>
              <w:t>RW</w:t>
            </w:r>
          </w:p>
        </w:tc>
        <w:tc>
          <w:tcPr>
            <w:tcW w:w="5040" w:type="dxa"/>
          </w:tcPr>
          <w:p w:rsidR="007D3B69" w:rsidRDefault="007D3B69"/>
        </w:tc>
        <w:tc>
          <w:tcPr>
            <w:tcW w:w="1008" w:type="dxa"/>
          </w:tcPr>
          <w:p w:rsidR="007D3B69" w:rsidRDefault="00C91545">
            <w:r>
              <w:t>3'h0</w:t>
            </w:r>
          </w:p>
        </w:tc>
      </w:tr>
      <w:tr w:rsidR="007D3B69" w:rsidTr="007D3B69">
        <w:tc>
          <w:tcPr>
            <w:tcW w:w="1440" w:type="dxa"/>
          </w:tcPr>
          <w:p w:rsidR="007D3B69" w:rsidRDefault="00C91545">
            <w:r>
              <w:t>aon_aud_adc_vref_ctrl</w:t>
            </w:r>
          </w:p>
        </w:tc>
        <w:tc>
          <w:tcPr>
            <w:tcW w:w="1008" w:type="dxa"/>
          </w:tcPr>
          <w:p w:rsidR="007D3B69" w:rsidRDefault="00C91545">
            <w:r>
              <w:t>20:19</w:t>
            </w:r>
          </w:p>
        </w:tc>
        <w:tc>
          <w:tcPr>
            <w:tcW w:w="864" w:type="dxa"/>
          </w:tcPr>
          <w:p w:rsidR="007D3B69" w:rsidRDefault="00C91545">
            <w:r>
              <w:t>RW</w:t>
            </w:r>
          </w:p>
        </w:tc>
        <w:tc>
          <w:tcPr>
            <w:tcW w:w="5040" w:type="dxa"/>
          </w:tcPr>
          <w:p w:rsidR="007D3B69" w:rsidRDefault="00C91545">
            <w:r>
              <w:t>Control vref voltage.</w:t>
            </w:r>
            <w:r>
              <w:br/>
              <w:t>Control vref power consumption</w:t>
            </w:r>
            <w:r>
              <w:br/>
              <w:t>00: default</w:t>
            </w:r>
            <w:r>
              <w:br/>
              <w:t>VREF_CTRL0&gt;:1—— ADC VREF 40uA</w:t>
            </w:r>
            <w:r>
              <w:t>；</w:t>
            </w:r>
            <w:r>
              <w:t>0—— ADC VREF 20uA</w:t>
            </w:r>
            <w:r>
              <w:t>；</w:t>
            </w:r>
            <w:r>
              <w:br/>
              <w:t>VREF_CTRL1&gt;:1—— ADC VCM BIAS 30uA</w:t>
            </w:r>
            <w:r>
              <w:t>；</w:t>
            </w:r>
            <w:r>
              <w:t xml:space="preserve"> 0—— ADC VCM BIAS 10uA</w:t>
            </w:r>
          </w:p>
        </w:tc>
        <w:tc>
          <w:tcPr>
            <w:tcW w:w="1008" w:type="dxa"/>
          </w:tcPr>
          <w:p w:rsidR="007D3B69" w:rsidRDefault="00C91545">
            <w:r>
              <w:t>2'h0</w:t>
            </w:r>
          </w:p>
        </w:tc>
      </w:tr>
      <w:tr w:rsidR="007D3B69" w:rsidTr="007D3B69">
        <w:tc>
          <w:tcPr>
            <w:tcW w:w="1440" w:type="dxa"/>
          </w:tcPr>
          <w:p w:rsidR="007D3B69" w:rsidRDefault="00C91545">
            <w:r>
              <w:t>aon_aud_adc_vref_mode</w:t>
            </w:r>
          </w:p>
        </w:tc>
        <w:tc>
          <w:tcPr>
            <w:tcW w:w="1008" w:type="dxa"/>
          </w:tcPr>
          <w:p w:rsidR="007D3B69" w:rsidRDefault="00C91545">
            <w:r>
              <w:t>18:18</w:t>
            </w:r>
          </w:p>
        </w:tc>
        <w:tc>
          <w:tcPr>
            <w:tcW w:w="864" w:type="dxa"/>
          </w:tcPr>
          <w:p w:rsidR="007D3B69" w:rsidRDefault="00C91545">
            <w:r>
              <w:t>RW</w:t>
            </w:r>
          </w:p>
        </w:tc>
        <w:tc>
          <w:tcPr>
            <w:tcW w:w="5040" w:type="dxa"/>
          </w:tcPr>
          <w:p w:rsidR="007D3B69" w:rsidRDefault="00C91545">
            <w:r>
              <w:t>Control generate vref mode.</w:t>
            </w:r>
          </w:p>
        </w:tc>
        <w:tc>
          <w:tcPr>
            <w:tcW w:w="1008" w:type="dxa"/>
          </w:tcPr>
          <w:p w:rsidR="007D3B69" w:rsidRDefault="00C91545">
            <w:r>
              <w:t>1'h0</w:t>
            </w:r>
          </w:p>
        </w:tc>
      </w:tr>
      <w:tr w:rsidR="007D3B69" w:rsidTr="007D3B69">
        <w:tc>
          <w:tcPr>
            <w:tcW w:w="1440" w:type="dxa"/>
          </w:tcPr>
          <w:p w:rsidR="007D3B69" w:rsidRDefault="00C91545">
            <w:r>
              <w:t>aon_aud_adc_vref_en</w:t>
            </w:r>
          </w:p>
        </w:tc>
        <w:tc>
          <w:tcPr>
            <w:tcW w:w="1008" w:type="dxa"/>
          </w:tcPr>
          <w:p w:rsidR="007D3B69" w:rsidRDefault="00C91545">
            <w:r>
              <w:t>17:17</w:t>
            </w:r>
          </w:p>
        </w:tc>
        <w:tc>
          <w:tcPr>
            <w:tcW w:w="864" w:type="dxa"/>
          </w:tcPr>
          <w:p w:rsidR="007D3B69" w:rsidRDefault="00C91545">
            <w:r>
              <w:t>RW</w:t>
            </w:r>
          </w:p>
        </w:tc>
        <w:tc>
          <w:tcPr>
            <w:tcW w:w="5040" w:type="dxa"/>
          </w:tcPr>
          <w:p w:rsidR="007D3B69" w:rsidRDefault="00C91545">
            <w:r>
              <w:t>VREF_EN</w:t>
            </w:r>
            <w:r>
              <w:br/>
              <w:t>1: enable                          0: disable</w:t>
            </w:r>
          </w:p>
        </w:tc>
        <w:tc>
          <w:tcPr>
            <w:tcW w:w="1008" w:type="dxa"/>
          </w:tcPr>
          <w:p w:rsidR="007D3B69" w:rsidRDefault="00C91545">
            <w:r>
              <w:t>1'h0</w:t>
            </w:r>
          </w:p>
        </w:tc>
      </w:tr>
      <w:tr w:rsidR="007D3B69" w:rsidTr="007D3B69">
        <w:tc>
          <w:tcPr>
            <w:tcW w:w="1440" w:type="dxa"/>
          </w:tcPr>
          <w:p w:rsidR="007D3B69" w:rsidRDefault="00C91545">
            <w:r>
              <w:t>aon_aud_adc_idac_offset</w:t>
            </w:r>
          </w:p>
        </w:tc>
        <w:tc>
          <w:tcPr>
            <w:tcW w:w="1008" w:type="dxa"/>
          </w:tcPr>
          <w:p w:rsidR="007D3B69" w:rsidRDefault="00C91545">
            <w:r>
              <w:t>16:15</w:t>
            </w:r>
          </w:p>
        </w:tc>
        <w:tc>
          <w:tcPr>
            <w:tcW w:w="864" w:type="dxa"/>
          </w:tcPr>
          <w:p w:rsidR="007D3B69" w:rsidRDefault="00C91545">
            <w:r>
              <w:t>RW</w:t>
            </w:r>
          </w:p>
        </w:tc>
        <w:tc>
          <w:tcPr>
            <w:tcW w:w="5040" w:type="dxa"/>
          </w:tcPr>
          <w:p w:rsidR="007D3B69" w:rsidRDefault="00C91545">
            <w:r>
              <w:t xml:space="preserve">feed back idac DC offset. </w:t>
            </w:r>
            <w:r>
              <w:br/>
              <w:t xml:space="preserve">00: 0uA(default);                   01: LSB/16;                        </w:t>
            </w:r>
            <w:r>
              <w:br/>
              <w:t>10: LSB/8;                               11: LSB/4</w:t>
            </w:r>
          </w:p>
        </w:tc>
        <w:tc>
          <w:tcPr>
            <w:tcW w:w="1008" w:type="dxa"/>
          </w:tcPr>
          <w:p w:rsidR="007D3B69" w:rsidRDefault="00C91545">
            <w:r>
              <w:t>2'h0</w:t>
            </w:r>
          </w:p>
        </w:tc>
      </w:tr>
      <w:tr w:rsidR="007D3B69" w:rsidTr="007D3B69">
        <w:tc>
          <w:tcPr>
            <w:tcW w:w="1440" w:type="dxa"/>
          </w:tcPr>
          <w:p w:rsidR="007D3B69" w:rsidRDefault="00C91545">
            <w:r>
              <w:lastRenderedPageBreak/>
              <w:t>aon_aud_adc_atb</w:t>
            </w:r>
          </w:p>
        </w:tc>
        <w:tc>
          <w:tcPr>
            <w:tcW w:w="1008" w:type="dxa"/>
          </w:tcPr>
          <w:p w:rsidR="007D3B69" w:rsidRDefault="00C91545">
            <w:r>
              <w:t>14:12</w:t>
            </w:r>
          </w:p>
        </w:tc>
        <w:tc>
          <w:tcPr>
            <w:tcW w:w="864" w:type="dxa"/>
          </w:tcPr>
          <w:p w:rsidR="007D3B69" w:rsidRDefault="00C91545">
            <w:r>
              <w:t>RW</w:t>
            </w:r>
          </w:p>
        </w:tc>
        <w:tc>
          <w:tcPr>
            <w:tcW w:w="5040" w:type="dxa"/>
          </w:tcPr>
          <w:p w:rsidR="007D3B69" w:rsidRDefault="00C91545">
            <w:r>
              <w:t>ADC atb control</w:t>
            </w:r>
            <w:r>
              <w:br/>
              <w:t>000:ATB output H-Z;</w:t>
            </w:r>
            <w:r>
              <w:br/>
              <w:t>001: test ADC0 IDAC_NMOS;</w:t>
            </w:r>
            <w:r>
              <w:br/>
              <w:t>010: test ADC0 IDAC_PMOS;</w:t>
            </w:r>
            <w:r>
              <w:br/>
              <w:t>011: test ADC1 IDAC_NMOS;</w:t>
            </w:r>
            <w:r>
              <w:br/>
              <w:t>100: test ADC1 IDAC_PMOS</w:t>
            </w:r>
            <w:r>
              <w:br/>
              <w:t>000:default</w:t>
            </w:r>
          </w:p>
        </w:tc>
        <w:tc>
          <w:tcPr>
            <w:tcW w:w="1008" w:type="dxa"/>
          </w:tcPr>
          <w:p w:rsidR="007D3B69" w:rsidRDefault="00C91545">
            <w:r>
              <w:t>3'h0</w:t>
            </w:r>
          </w:p>
        </w:tc>
      </w:tr>
      <w:tr w:rsidR="007D3B69" w:rsidTr="007D3B69">
        <w:tc>
          <w:tcPr>
            <w:tcW w:w="1440" w:type="dxa"/>
          </w:tcPr>
          <w:p w:rsidR="007D3B69" w:rsidRDefault="00C91545">
            <w:r>
              <w:t>aon_lpga_zcen_p</w:t>
            </w:r>
          </w:p>
        </w:tc>
        <w:tc>
          <w:tcPr>
            <w:tcW w:w="1008" w:type="dxa"/>
          </w:tcPr>
          <w:p w:rsidR="007D3B69" w:rsidRDefault="00C91545">
            <w:r>
              <w:t>11:11</w:t>
            </w:r>
          </w:p>
        </w:tc>
        <w:tc>
          <w:tcPr>
            <w:tcW w:w="864" w:type="dxa"/>
          </w:tcPr>
          <w:p w:rsidR="007D3B69" w:rsidRDefault="00C91545">
            <w:r>
              <w:t>RW</w:t>
            </w:r>
          </w:p>
        </w:tc>
        <w:tc>
          <w:tcPr>
            <w:tcW w:w="5040" w:type="dxa"/>
          </w:tcPr>
          <w:p w:rsidR="007D3B69" w:rsidRDefault="00C91545">
            <w:r>
              <w:t>Zero Crossing enable for ADC Left PGA.</w:t>
            </w:r>
            <w:r>
              <w:br/>
              <w:t>1: enable                               0: disable</w:t>
            </w:r>
          </w:p>
        </w:tc>
        <w:tc>
          <w:tcPr>
            <w:tcW w:w="1008" w:type="dxa"/>
          </w:tcPr>
          <w:p w:rsidR="007D3B69" w:rsidRDefault="00C91545">
            <w:r>
              <w:t>1'h1</w:t>
            </w:r>
          </w:p>
        </w:tc>
      </w:tr>
      <w:tr w:rsidR="007D3B69" w:rsidTr="007D3B69">
        <w:tc>
          <w:tcPr>
            <w:tcW w:w="1440" w:type="dxa"/>
          </w:tcPr>
          <w:p w:rsidR="007D3B69" w:rsidRDefault="00C91545">
            <w:r>
              <w:t>aon_aud_lpga_lpr</w:t>
            </w:r>
          </w:p>
        </w:tc>
        <w:tc>
          <w:tcPr>
            <w:tcW w:w="1008" w:type="dxa"/>
          </w:tcPr>
          <w:p w:rsidR="007D3B69" w:rsidRDefault="00C91545">
            <w:r>
              <w:t>10:10</w:t>
            </w:r>
          </w:p>
        </w:tc>
        <w:tc>
          <w:tcPr>
            <w:tcW w:w="864" w:type="dxa"/>
          </w:tcPr>
          <w:p w:rsidR="007D3B69" w:rsidRDefault="00C91545">
            <w:r>
              <w:t>RW</w:t>
            </w:r>
          </w:p>
        </w:tc>
        <w:tc>
          <w:tcPr>
            <w:tcW w:w="5040" w:type="dxa"/>
          </w:tcPr>
          <w:p w:rsidR="007D3B69" w:rsidRDefault="00C91545">
            <w:r>
              <w:t xml:space="preserve">ADC Left PGA power mode, </w:t>
            </w:r>
            <w:r>
              <w:br/>
              <w:t>1: Low Power  Mode           0: normal mode.</w:t>
            </w:r>
          </w:p>
        </w:tc>
        <w:tc>
          <w:tcPr>
            <w:tcW w:w="1008" w:type="dxa"/>
          </w:tcPr>
          <w:p w:rsidR="007D3B69" w:rsidRDefault="00C91545">
            <w:r>
              <w:t>1'h0</w:t>
            </w:r>
          </w:p>
        </w:tc>
      </w:tr>
      <w:tr w:rsidR="007D3B69" w:rsidTr="007D3B69">
        <w:tc>
          <w:tcPr>
            <w:tcW w:w="1440" w:type="dxa"/>
          </w:tcPr>
          <w:p w:rsidR="007D3B69" w:rsidRDefault="00C91545">
            <w:r>
              <w:t>aon_aud_lpga_en_single</w:t>
            </w:r>
          </w:p>
        </w:tc>
        <w:tc>
          <w:tcPr>
            <w:tcW w:w="1008" w:type="dxa"/>
          </w:tcPr>
          <w:p w:rsidR="007D3B69" w:rsidRDefault="00C91545">
            <w:r>
              <w:t>9:9</w:t>
            </w:r>
          </w:p>
        </w:tc>
        <w:tc>
          <w:tcPr>
            <w:tcW w:w="864" w:type="dxa"/>
          </w:tcPr>
          <w:p w:rsidR="007D3B69" w:rsidRDefault="00C91545">
            <w:r>
              <w:t>RW</w:t>
            </w:r>
          </w:p>
        </w:tc>
        <w:tc>
          <w:tcPr>
            <w:tcW w:w="5040" w:type="dxa"/>
          </w:tcPr>
          <w:p w:rsidR="007D3B69" w:rsidRDefault="00C91545">
            <w:r>
              <w:t>ADC Left PGA input mode.</w:t>
            </w:r>
            <w:r>
              <w:br/>
              <w:t>0: differetial                         1: Single</w:t>
            </w:r>
          </w:p>
        </w:tc>
        <w:tc>
          <w:tcPr>
            <w:tcW w:w="1008" w:type="dxa"/>
          </w:tcPr>
          <w:p w:rsidR="007D3B69" w:rsidRDefault="00C91545">
            <w:r>
              <w:t>1'h1</w:t>
            </w:r>
          </w:p>
        </w:tc>
      </w:tr>
      <w:tr w:rsidR="007D3B69" w:rsidTr="007D3B69">
        <w:tc>
          <w:tcPr>
            <w:tcW w:w="1440" w:type="dxa"/>
          </w:tcPr>
          <w:p w:rsidR="007D3B69" w:rsidRDefault="00C91545">
            <w:r>
              <w:t>aon_aud_lpga_mute</w:t>
            </w:r>
          </w:p>
        </w:tc>
        <w:tc>
          <w:tcPr>
            <w:tcW w:w="1008" w:type="dxa"/>
          </w:tcPr>
          <w:p w:rsidR="007D3B69" w:rsidRDefault="00C91545">
            <w:r>
              <w:t>8:8</w:t>
            </w:r>
          </w:p>
        </w:tc>
        <w:tc>
          <w:tcPr>
            <w:tcW w:w="864" w:type="dxa"/>
          </w:tcPr>
          <w:p w:rsidR="007D3B69" w:rsidRDefault="00C91545">
            <w:r>
              <w:t>RW</w:t>
            </w:r>
          </w:p>
        </w:tc>
        <w:tc>
          <w:tcPr>
            <w:tcW w:w="5040" w:type="dxa"/>
          </w:tcPr>
          <w:p w:rsidR="007D3B69" w:rsidRDefault="00C91545">
            <w:r>
              <w:t xml:space="preserve">ADC Left PGA Mute,  </w:t>
            </w:r>
            <w:r>
              <w:br/>
              <w:t xml:space="preserve">1: mute                                0: working   </w:t>
            </w:r>
          </w:p>
        </w:tc>
        <w:tc>
          <w:tcPr>
            <w:tcW w:w="1008" w:type="dxa"/>
          </w:tcPr>
          <w:p w:rsidR="007D3B69" w:rsidRDefault="00C91545">
            <w:r>
              <w:t>1'h1</w:t>
            </w:r>
          </w:p>
        </w:tc>
      </w:tr>
      <w:tr w:rsidR="007D3B69" w:rsidTr="007D3B69">
        <w:tc>
          <w:tcPr>
            <w:tcW w:w="1440" w:type="dxa"/>
          </w:tcPr>
          <w:p w:rsidR="007D3B69" w:rsidRDefault="00C91545">
            <w:r>
              <w:t>aon_lpga_en</w:t>
            </w:r>
          </w:p>
        </w:tc>
        <w:tc>
          <w:tcPr>
            <w:tcW w:w="1008" w:type="dxa"/>
          </w:tcPr>
          <w:p w:rsidR="007D3B69" w:rsidRDefault="00C91545">
            <w:r>
              <w:t>7:7</w:t>
            </w:r>
          </w:p>
        </w:tc>
        <w:tc>
          <w:tcPr>
            <w:tcW w:w="864" w:type="dxa"/>
          </w:tcPr>
          <w:p w:rsidR="007D3B69" w:rsidRDefault="00C91545">
            <w:r>
              <w:t>RW</w:t>
            </w:r>
          </w:p>
        </w:tc>
        <w:tc>
          <w:tcPr>
            <w:tcW w:w="5040" w:type="dxa"/>
          </w:tcPr>
          <w:p w:rsidR="007D3B69" w:rsidRDefault="00C91545">
            <w:r>
              <w:t xml:space="preserve">ADC Left Input PGA enable;    </w:t>
            </w:r>
            <w:r>
              <w:br/>
              <w:t>0= Power Down;                 1= Enable;</w:t>
            </w:r>
          </w:p>
        </w:tc>
        <w:tc>
          <w:tcPr>
            <w:tcW w:w="1008" w:type="dxa"/>
          </w:tcPr>
          <w:p w:rsidR="007D3B69" w:rsidRDefault="00C91545">
            <w:r>
              <w:t>1'h0</w:t>
            </w:r>
          </w:p>
        </w:tc>
      </w:tr>
      <w:tr w:rsidR="007D3B69" w:rsidTr="007D3B69">
        <w:tc>
          <w:tcPr>
            <w:tcW w:w="1440" w:type="dxa"/>
          </w:tcPr>
          <w:p w:rsidR="007D3B69" w:rsidRDefault="00C91545">
            <w:r>
              <w:t>aon_rpga_zcen_p</w:t>
            </w:r>
          </w:p>
        </w:tc>
        <w:tc>
          <w:tcPr>
            <w:tcW w:w="1008" w:type="dxa"/>
          </w:tcPr>
          <w:p w:rsidR="007D3B69" w:rsidRDefault="00C91545">
            <w:r>
              <w:t>6:6</w:t>
            </w:r>
          </w:p>
        </w:tc>
        <w:tc>
          <w:tcPr>
            <w:tcW w:w="864" w:type="dxa"/>
          </w:tcPr>
          <w:p w:rsidR="007D3B69" w:rsidRDefault="00C91545">
            <w:r>
              <w:t>RW</w:t>
            </w:r>
          </w:p>
        </w:tc>
        <w:tc>
          <w:tcPr>
            <w:tcW w:w="5040" w:type="dxa"/>
          </w:tcPr>
          <w:p w:rsidR="007D3B69" w:rsidRDefault="00C91545">
            <w:r>
              <w:t>Zero Crossing enable for ADC Right PGA</w:t>
            </w:r>
            <w:r>
              <w:br/>
              <w:t>1: enable                             0: disable</w:t>
            </w:r>
          </w:p>
        </w:tc>
        <w:tc>
          <w:tcPr>
            <w:tcW w:w="1008" w:type="dxa"/>
          </w:tcPr>
          <w:p w:rsidR="007D3B69" w:rsidRDefault="00C91545">
            <w:r>
              <w:t>1'h1</w:t>
            </w:r>
          </w:p>
        </w:tc>
      </w:tr>
      <w:tr w:rsidR="007D3B69" w:rsidTr="007D3B69">
        <w:tc>
          <w:tcPr>
            <w:tcW w:w="1440" w:type="dxa"/>
          </w:tcPr>
          <w:p w:rsidR="007D3B69" w:rsidRDefault="00C91545">
            <w:r>
              <w:t>aon_aud_rpga_lpr</w:t>
            </w:r>
          </w:p>
        </w:tc>
        <w:tc>
          <w:tcPr>
            <w:tcW w:w="1008" w:type="dxa"/>
          </w:tcPr>
          <w:p w:rsidR="007D3B69" w:rsidRDefault="00C91545">
            <w:r>
              <w:t>5:5</w:t>
            </w:r>
          </w:p>
        </w:tc>
        <w:tc>
          <w:tcPr>
            <w:tcW w:w="864" w:type="dxa"/>
          </w:tcPr>
          <w:p w:rsidR="007D3B69" w:rsidRDefault="00C91545">
            <w:r>
              <w:t>RW</w:t>
            </w:r>
          </w:p>
        </w:tc>
        <w:tc>
          <w:tcPr>
            <w:tcW w:w="5040" w:type="dxa"/>
          </w:tcPr>
          <w:p w:rsidR="007D3B69" w:rsidRDefault="00C91545">
            <w:r>
              <w:t xml:space="preserve">ADC Right PGA power mode, </w:t>
            </w:r>
            <w:r>
              <w:br/>
              <w:t>1: Low Power Mode                0: normal mode</w:t>
            </w:r>
          </w:p>
        </w:tc>
        <w:tc>
          <w:tcPr>
            <w:tcW w:w="1008" w:type="dxa"/>
          </w:tcPr>
          <w:p w:rsidR="007D3B69" w:rsidRDefault="00C91545">
            <w:r>
              <w:t>1'h0</w:t>
            </w:r>
          </w:p>
        </w:tc>
      </w:tr>
      <w:tr w:rsidR="007D3B69" w:rsidTr="007D3B69">
        <w:tc>
          <w:tcPr>
            <w:tcW w:w="1440" w:type="dxa"/>
          </w:tcPr>
          <w:p w:rsidR="007D3B69" w:rsidRDefault="00C91545">
            <w:r>
              <w:t>aon_aud_rpga_en_single</w:t>
            </w:r>
          </w:p>
        </w:tc>
        <w:tc>
          <w:tcPr>
            <w:tcW w:w="1008" w:type="dxa"/>
          </w:tcPr>
          <w:p w:rsidR="007D3B69" w:rsidRDefault="00C91545">
            <w:r>
              <w:t>4:4</w:t>
            </w:r>
          </w:p>
        </w:tc>
        <w:tc>
          <w:tcPr>
            <w:tcW w:w="864" w:type="dxa"/>
          </w:tcPr>
          <w:p w:rsidR="007D3B69" w:rsidRDefault="00C91545">
            <w:r>
              <w:t>RW</w:t>
            </w:r>
          </w:p>
        </w:tc>
        <w:tc>
          <w:tcPr>
            <w:tcW w:w="5040" w:type="dxa"/>
          </w:tcPr>
          <w:p w:rsidR="007D3B69" w:rsidRDefault="00C91545">
            <w:r>
              <w:t xml:space="preserve">ADC Right PGA input mode, </w:t>
            </w:r>
            <w:r>
              <w:br/>
              <w:t>0: differetial                      1: Single</w:t>
            </w:r>
          </w:p>
        </w:tc>
        <w:tc>
          <w:tcPr>
            <w:tcW w:w="1008" w:type="dxa"/>
          </w:tcPr>
          <w:p w:rsidR="007D3B69" w:rsidRDefault="00C91545">
            <w:r>
              <w:t>1'h1</w:t>
            </w:r>
          </w:p>
        </w:tc>
      </w:tr>
      <w:tr w:rsidR="007D3B69" w:rsidTr="007D3B69">
        <w:tc>
          <w:tcPr>
            <w:tcW w:w="1440" w:type="dxa"/>
          </w:tcPr>
          <w:p w:rsidR="007D3B69" w:rsidRDefault="00C91545">
            <w:r>
              <w:t>aon_aud_rpga_mute</w:t>
            </w:r>
          </w:p>
        </w:tc>
        <w:tc>
          <w:tcPr>
            <w:tcW w:w="1008" w:type="dxa"/>
          </w:tcPr>
          <w:p w:rsidR="007D3B69" w:rsidRDefault="00C91545">
            <w:r>
              <w:t>3:3</w:t>
            </w:r>
          </w:p>
        </w:tc>
        <w:tc>
          <w:tcPr>
            <w:tcW w:w="864" w:type="dxa"/>
          </w:tcPr>
          <w:p w:rsidR="007D3B69" w:rsidRDefault="00C91545">
            <w:r>
              <w:t>RW</w:t>
            </w:r>
          </w:p>
        </w:tc>
        <w:tc>
          <w:tcPr>
            <w:tcW w:w="5040" w:type="dxa"/>
          </w:tcPr>
          <w:p w:rsidR="007D3B69" w:rsidRDefault="00C91545">
            <w:r>
              <w:t xml:space="preserve">ADC Right PGA Mute,  </w:t>
            </w:r>
            <w:r>
              <w:br/>
              <w:t xml:space="preserve">1: mute                             0: working </w:t>
            </w:r>
          </w:p>
        </w:tc>
        <w:tc>
          <w:tcPr>
            <w:tcW w:w="1008" w:type="dxa"/>
          </w:tcPr>
          <w:p w:rsidR="007D3B69" w:rsidRDefault="00C91545">
            <w:r>
              <w:t>1'h1</w:t>
            </w:r>
          </w:p>
        </w:tc>
      </w:tr>
      <w:tr w:rsidR="007D3B69" w:rsidTr="007D3B69">
        <w:tc>
          <w:tcPr>
            <w:tcW w:w="1440" w:type="dxa"/>
          </w:tcPr>
          <w:p w:rsidR="007D3B69" w:rsidRDefault="00C91545">
            <w:r>
              <w:lastRenderedPageBreak/>
              <w:t>aon_rpga_en</w:t>
            </w:r>
          </w:p>
        </w:tc>
        <w:tc>
          <w:tcPr>
            <w:tcW w:w="1008" w:type="dxa"/>
          </w:tcPr>
          <w:p w:rsidR="007D3B69" w:rsidRDefault="00C91545">
            <w:r>
              <w:t>2:2</w:t>
            </w:r>
          </w:p>
        </w:tc>
        <w:tc>
          <w:tcPr>
            <w:tcW w:w="864" w:type="dxa"/>
          </w:tcPr>
          <w:p w:rsidR="007D3B69" w:rsidRDefault="00C91545">
            <w:r>
              <w:t>RW</w:t>
            </w:r>
          </w:p>
        </w:tc>
        <w:tc>
          <w:tcPr>
            <w:tcW w:w="5040" w:type="dxa"/>
          </w:tcPr>
          <w:p w:rsidR="007D3B69" w:rsidRDefault="00C91545">
            <w:r>
              <w:t xml:space="preserve">ADC Right Input PGA enable;    </w:t>
            </w:r>
            <w:r>
              <w:br/>
              <w:t>0: Power Down;                         1: Enable;</w:t>
            </w:r>
          </w:p>
        </w:tc>
        <w:tc>
          <w:tcPr>
            <w:tcW w:w="1008" w:type="dxa"/>
          </w:tcPr>
          <w:p w:rsidR="007D3B69" w:rsidRDefault="00C91545">
            <w:r>
              <w:t>1'h0</w:t>
            </w:r>
          </w:p>
        </w:tc>
      </w:tr>
      <w:tr w:rsidR="007D3B69" w:rsidTr="007D3B69">
        <w:tc>
          <w:tcPr>
            <w:tcW w:w="1440" w:type="dxa"/>
          </w:tcPr>
          <w:p w:rsidR="007D3B69" w:rsidRDefault="00C91545">
            <w:r>
              <w:t>aon_aud_pgabuf_lp</w:t>
            </w:r>
          </w:p>
        </w:tc>
        <w:tc>
          <w:tcPr>
            <w:tcW w:w="1008" w:type="dxa"/>
          </w:tcPr>
          <w:p w:rsidR="007D3B69" w:rsidRDefault="00C91545">
            <w:r>
              <w:t>1:1</w:t>
            </w:r>
          </w:p>
        </w:tc>
        <w:tc>
          <w:tcPr>
            <w:tcW w:w="864" w:type="dxa"/>
          </w:tcPr>
          <w:p w:rsidR="007D3B69" w:rsidRDefault="00C91545">
            <w:r>
              <w:t>RW</w:t>
            </w:r>
          </w:p>
        </w:tc>
        <w:tc>
          <w:tcPr>
            <w:tcW w:w="5040" w:type="dxa"/>
          </w:tcPr>
          <w:p w:rsidR="007D3B69" w:rsidRDefault="00C91545">
            <w:r>
              <w:t>ADC LPGA/RPGA Buffer low power mode</w:t>
            </w:r>
            <w:r>
              <w:br/>
              <w:t>1: low power mode                   0: normal mode</w:t>
            </w:r>
          </w:p>
        </w:tc>
        <w:tc>
          <w:tcPr>
            <w:tcW w:w="1008" w:type="dxa"/>
          </w:tcPr>
          <w:p w:rsidR="007D3B69" w:rsidRDefault="00C91545">
            <w:r>
              <w:t>1'h0</w:t>
            </w:r>
          </w:p>
        </w:tc>
      </w:tr>
      <w:tr w:rsidR="007D3B69" w:rsidTr="007D3B69">
        <w:tc>
          <w:tcPr>
            <w:tcW w:w="1440" w:type="dxa"/>
          </w:tcPr>
          <w:p w:rsidR="007D3B69" w:rsidRDefault="00C91545">
            <w:r>
              <w:t>aon_aud_pgabufen</w:t>
            </w:r>
          </w:p>
        </w:tc>
        <w:tc>
          <w:tcPr>
            <w:tcW w:w="1008" w:type="dxa"/>
          </w:tcPr>
          <w:p w:rsidR="007D3B69" w:rsidRDefault="00C91545">
            <w:r>
              <w:t>0:0</w:t>
            </w:r>
          </w:p>
        </w:tc>
        <w:tc>
          <w:tcPr>
            <w:tcW w:w="864" w:type="dxa"/>
          </w:tcPr>
          <w:p w:rsidR="007D3B69" w:rsidRDefault="00C91545">
            <w:r>
              <w:t>RW</w:t>
            </w:r>
          </w:p>
        </w:tc>
        <w:tc>
          <w:tcPr>
            <w:tcW w:w="5040" w:type="dxa"/>
          </w:tcPr>
          <w:p w:rsidR="007D3B69" w:rsidRDefault="00C91545">
            <w:r>
              <w:t>LPGA/RPGA Buffer Enable</w:t>
            </w:r>
            <w:r>
              <w:br/>
              <w:t>1: enable                        0: disable</w:t>
            </w:r>
          </w:p>
        </w:tc>
        <w:tc>
          <w:tcPr>
            <w:tcW w:w="1008" w:type="dxa"/>
          </w:tcPr>
          <w:p w:rsidR="007D3B69" w:rsidRDefault="00C91545">
            <w:r>
              <w:t>1'h0</w:t>
            </w:r>
          </w:p>
        </w:tc>
      </w:tr>
    </w:tbl>
    <w:p w:rsidR="007D3B69" w:rsidRDefault="00C91545" w:rsidP="000C4E2D">
      <w:pPr>
        <w:pStyle w:val="3"/>
        <w:spacing w:before="156" w:after="156"/>
        <w:ind w:left="964" w:hanging="964"/>
      </w:pPr>
      <w:r>
        <w:t>AUD_R25_STATUS0</w:t>
      </w:r>
    </w:p>
    <w:p w:rsidR="007D3B69" w:rsidRDefault="00C91545">
      <w:r>
        <w:t>Offset: 064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15'h0</w:t>
            </w:r>
          </w:p>
        </w:tc>
      </w:tr>
      <w:tr w:rsidR="007D3B69" w:rsidTr="007D3B69">
        <w:tc>
          <w:tcPr>
            <w:tcW w:w="1440" w:type="dxa"/>
          </w:tcPr>
          <w:p w:rsidR="007D3B69" w:rsidRDefault="00C91545">
            <w:r>
              <w:t>aon_adc_cap_cali</w:t>
            </w:r>
          </w:p>
        </w:tc>
        <w:tc>
          <w:tcPr>
            <w:tcW w:w="1008" w:type="dxa"/>
          </w:tcPr>
          <w:p w:rsidR="007D3B69" w:rsidRDefault="00C91545">
            <w:r>
              <w:t>16:12</w:t>
            </w:r>
          </w:p>
        </w:tc>
        <w:tc>
          <w:tcPr>
            <w:tcW w:w="864" w:type="dxa"/>
          </w:tcPr>
          <w:p w:rsidR="007D3B69" w:rsidRDefault="00C91545">
            <w:r>
              <w:t>RO</w:t>
            </w:r>
          </w:p>
        </w:tc>
        <w:tc>
          <w:tcPr>
            <w:tcW w:w="5040" w:type="dxa"/>
          </w:tcPr>
          <w:p w:rsidR="007D3B69" w:rsidRDefault="00C91545">
            <w:r>
              <w:t>Trim RC product</w:t>
            </w:r>
            <w:r>
              <w:br/>
              <w:t>10000:default</w:t>
            </w:r>
          </w:p>
        </w:tc>
        <w:tc>
          <w:tcPr>
            <w:tcW w:w="1008" w:type="dxa"/>
          </w:tcPr>
          <w:p w:rsidR="007D3B69" w:rsidRDefault="00C91545">
            <w:r>
              <w:t>5'h10</w:t>
            </w:r>
          </w:p>
        </w:tc>
      </w:tr>
      <w:tr w:rsidR="007D3B69" w:rsidTr="007D3B69">
        <w:tc>
          <w:tcPr>
            <w:tcW w:w="1440" w:type="dxa"/>
          </w:tcPr>
          <w:p w:rsidR="007D3B69" w:rsidRDefault="00C91545">
            <w:r>
              <w:t>aon_adc_quar_cov</w:t>
            </w:r>
          </w:p>
        </w:tc>
        <w:tc>
          <w:tcPr>
            <w:tcW w:w="1008" w:type="dxa"/>
          </w:tcPr>
          <w:p w:rsidR="007D3B69" w:rsidRDefault="00C91545">
            <w:r>
              <w:t>11:6</w:t>
            </w:r>
          </w:p>
        </w:tc>
        <w:tc>
          <w:tcPr>
            <w:tcW w:w="864" w:type="dxa"/>
          </w:tcPr>
          <w:p w:rsidR="007D3B69" w:rsidRDefault="00C91545">
            <w:r>
              <w:t>RO</w:t>
            </w:r>
          </w:p>
        </w:tc>
        <w:tc>
          <w:tcPr>
            <w:tcW w:w="5040" w:type="dxa"/>
          </w:tcPr>
          <w:p w:rsidR="007D3B69" w:rsidRDefault="00C91545">
            <w:r>
              <w:t>QUAT_COV3:0&gt;= delay trim code</w:t>
            </w:r>
            <w:r>
              <w:br/>
              <w:t>QUAT_COV5:4&gt;= delay_v2 trim code</w:t>
            </w:r>
            <w:r>
              <w:br/>
              <w:t>0000:default</w:t>
            </w:r>
          </w:p>
        </w:tc>
        <w:tc>
          <w:tcPr>
            <w:tcW w:w="1008" w:type="dxa"/>
          </w:tcPr>
          <w:p w:rsidR="007D3B69" w:rsidRDefault="00C91545">
            <w:r>
              <w:t>6'h20</w:t>
            </w:r>
          </w:p>
        </w:tc>
      </w:tr>
      <w:tr w:rsidR="007D3B69" w:rsidTr="007D3B69">
        <w:tc>
          <w:tcPr>
            <w:tcW w:w="1440" w:type="dxa"/>
          </w:tcPr>
          <w:p w:rsidR="007D3B69" w:rsidRDefault="00C91545">
            <w:r>
              <w:t>aon_adc_cap_cali_fail</w:t>
            </w:r>
          </w:p>
        </w:tc>
        <w:tc>
          <w:tcPr>
            <w:tcW w:w="1008" w:type="dxa"/>
          </w:tcPr>
          <w:p w:rsidR="007D3B69" w:rsidRDefault="00C91545">
            <w:r>
              <w:t>5:5</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aon_adc_cap_cali_done</w:t>
            </w:r>
          </w:p>
        </w:tc>
        <w:tc>
          <w:tcPr>
            <w:tcW w:w="1008" w:type="dxa"/>
          </w:tcPr>
          <w:p w:rsidR="007D3B69" w:rsidRDefault="00C91545">
            <w:r>
              <w:t>4:4</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aon_adc_cap_cov_cali_flag_inst</w:t>
            </w:r>
          </w:p>
        </w:tc>
        <w:tc>
          <w:tcPr>
            <w:tcW w:w="1008" w:type="dxa"/>
          </w:tcPr>
          <w:p w:rsidR="007D3B69" w:rsidRDefault="00C91545">
            <w:r>
              <w:t>3:3</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aon_adc_rc_cali_fail</w:t>
            </w:r>
          </w:p>
        </w:tc>
        <w:tc>
          <w:tcPr>
            <w:tcW w:w="1008" w:type="dxa"/>
          </w:tcPr>
          <w:p w:rsidR="007D3B69" w:rsidRDefault="00C91545">
            <w:r>
              <w:t>2:2</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aon_adc_rc_cali_done</w:t>
            </w:r>
          </w:p>
        </w:tc>
        <w:tc>
          <w:tcPr>
            <w:tcW w:w="1008" w:type="dxa"/>
          </w:tcPr>
          <w:p w:rsidR="007D3B69" w:rsidRDefault="00C91545">
            <w:r>
              <w:t>1:1</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r w:rsidR="007D3B69" w:rsidTr="007D3B69">
        <w:tc>
          <w:tcPr>
            <w:tcW w:w="1440" w:type="dxa"/>
          </w:tcPr>
          <w:p w:rsidR="007D3B69" w:rsidRDefault="00C91545">
            <w:r>
              <w:t>aon_adc_quar_cov_c</w:t>
            </w:r>
            <w:r>
              <w:lastRenderedPageBreak/>
              <w:t>ali_flag_inst</w:t>
            </w:r>
          </w:p>
        </w:tc>
        <w:tc>
          <w:tcPr>
            <w:tcW w:w="1008" w:type="dxa"/>
          </w:tcPr>
          <w:p w:rsidR="007D3B69" w:rsidRDefault="00C91545">
            <w:r>
              <w:lastRenderedPageBreak/>
              <w:t>0:0</w:t>
            </w:r>
          </w:p>
        </w:tc>
        <w:tc>
          <w:tcPr>
            <w:tcW w:w="864" w:type="dxa"/>
          </w:tcPr>
          <w:p w:rsidR="007D3B69" w:rsidRDefault="00C91545">
            <w:r>
              <w:t>RO</w:t>
            </w:r>
          </w:p>
        </w:tc>
        <w:tc>
          <w:tcPr>
            <w:tcW w:w="5040" w:type="dxa"/>
          </w:tcPr>
          <w:p w:rsidR="007D3B69" w:rsidRDefault="007D3B69"/>
        </w:tc>
        <w:tc>
          <w:tcPr>
            <w:tcW w:w="1008" w:type="dxa"/>
          </w:tcPr>
          <w:p w:rsidR="007D3B69" w:rsidRDefault="00C91545">
            <w:r>
              <w:t>1'h0</w:t>
            </w:r>
          </w:p>
        </w:tc>
      </w:tr>
    </w:tbl>
    <w:p w:rsidR="007D3B69" w:rsidRDefault="00C91545">
      <w:r>
        <w:lastRenderedPageBreak/>
        <w:br w:type="page"/>
      </w:r>
    </w:p>
    <w:p w:rsidR="007D3B69" w:rsidRDefault="00C91545" w:rsidP="00FF6CDC">
      <w:pPr>
        <w:pStyle w:val="10"/>
        <w:spacing w:before="156" w:after="156"/>
        <w:ind w:left="643" w:hanging="643"/>
      </w:pPr>
      <w:r>
        <w:lastRenderedPageBreak/>
        <w:t>FLASH_DL</w:t>
      </w:r>
    </w:p>
    <w:p w:rsidR="007D3B69" w:rsidRDefault="00C91545" w:rsidP="00FF6CDC">
      <w:pPr>
        <w:pStyle w:val="2"/>
        <w:spacing w:before="156" w:after="156"/>
        <w:ind w:left="843" w:hanging="843"/>
      </w:pPr>
      <w:r>
        <w:t>Introduction</w:t>
      </w:r>
    </w:p>
    <w:p w:rsidR="00C11090" w:rsidRPr="00C11090" w:rsidRDefault="00C11090" w:rsidP="00C11090">
      <w:pPr>
        <w:ind w:left="420"/>
      </w:pPr>
      <w:r>
        <w:rPr>
          <w:rFonts w:hint="eastAsia"/>
        </w:rPr>
        <w:t>不开放用户</w:t>
      </w:r>
    </w:p>
    <w:p w:rsidR="007D3B69" w:rsidRDefault="00C91545" w:rsidP="00FF6CDC">
      <w:pPr>
        <w:pStyle w:val="2"/>
        <w:spacing w:before="156" w:after="156"/>
        <w:ind w:left="843" w:hanging="843"/>
      </w:pPr>
      <w:r>
        <w:t>Main Features</w:t>
      </w:r>
    </w:p>
    <w:p w:rsidR="007D3B69" w:rsidRDefault="00C91545" w:rsidP="00FF6CDC">
      <w:pPr>
        <w:pStyle w:val="2"/>
        <w:spacing w:before="156" w:after="156"/>
        <w:ind w:left="843" w:hanging="843"/>
      </w:pPr>
      <w:r>
        <w:t>Function Description</w:t>
      </w:r>
    </w:p>
    <w:p w:rsidR="007D3B69" w:rsidRDefault="00C91545" w:rsidP="00FF6CDC">
      <w:pPr>
        <w:pStyle w:val="2"/>
        <w:spacing w:before="156" w:after="156"/>
        <w:ind w:left="843" w:hanging="843"/>
      </w:pPr>
      <w:r>
        <w:t>Basic Block Diagram</w:t>
      </w:r>
    </w:p>
    <w:p w:rsidR="007D3B69" w:rsidRDefault="00C91545" w:rsidP="00FF6CDC">
      <w:pPr>
        <w:pStyle w:val="2"/>
        <w:spacing w:before="156" w:after="156"/>
        <w:ind w:left="843" w:hanging="843"/>
      </w:pPr>
      <w:r>
        <w:t>FLASH_DL Register</w:t>
      </w:r>
    </w:p>
    <w:p w:rsidR="007D3B69" w:rsidRDefault="00C91545" w:rsidP="000C4E2D">
      <w:pPr>
        <w:pStyle w:val="3"/>
        <w:spacing w:before="156" w:after="156"/>
        <w:ind w:left="964" w:hanging="964"/>
      </w:pPr>
      <w:r>
        <w:t>CTRL</w:t>
      </w:r>
    </w:p>
    <w:p w:rsidR="007D3B69" w:rsidRDefault="00C91545">
      <w:r>
        <w:t>Offset: 000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31:17</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15'h0</w:t>
            </w:r>
          </w:p>
        </w:tc>
      </w:tr>
      <w:tr w:rsidR="007D3B69" w:rsidTr="007D3B69">
        <w:tc>
          <w:tcPr>
            <w:tcW w:w="1440" w:type="dxa"/>
          </w:tcPr>
          <w:p w:rsidR="007D3B69" w:rsidRDefault="00C91545">
            <w:r>
              <w:t>clk_inv_en</w:t>
            </w:r>
          </w:p>
        </w:tc>
        <w:tc>
          <w:tcPr>
            <w:tcW w:w="1008" w:type="dxa"/>
          </w:tcPr>
          <w:p w:rsidR="007D3B69" w:rsidRDefault="00C91545">
            <w:r>
              <w:t>16:16</w:t>
            </w:r>
          </w:p>
        </w:tc>
        <w:tc>
          <w:tcPr>
            <w:tcW w:w="864" w:type="dxa"/>
          </w:tcPr>
          <w:p w:rsidR="007D3B69" w:rsidRDefault="00C91545">
            <w:r>
              <w:t>RW</w:t>
            </w:r>
          </w:p>
        </w:tc>
        <w:tc>
          <w:tcPr>
            <w:tcW w:w="5040" w:type="dxa"/>
          </w:tcPr>
          <w:p w:rsidR="007D3B69" w:rsidRDefault="00C91545">
            <w:r>
              <w:t>clock inversion enable. High active</w:t>
            </w:r>
          </w:p>
        </w:tc>
        <w:tc>
          <w:tcPr>
            <w:tcW w:w="1008" w:type="dxa"/>
          </w:tcPr>
          <w:p w:rsidR="007D3B69" w:rsidRDefault="00C91545">
            <w:r>
              <w:t>1'h0</w:t>
            </w:r>
          </w:p>
        </w:tc>
      </w:tr>
      <w:tr w:rsidR="007D3B69" w:rsidTr="007D3B69">
        <w:tc>
          <w:tcPr>
            <w:tcW w:w="1440" w:type="dxa"/>
          </w:tcPr>
          <w:p w:rsidR="007D3B69" w:rsidRDefault="00C91545">
            <w:r>
              <w:t>cycle_cal_en</w:t>
            </w:r>
          </w:p>
        </w:tc>
        <w:tc>
          <w:tcPr>
            <w:tcW w:w="1008" w:type="dxa"/>
          </w:tcPr>
          <w:p w:rsidR="007D3B69" w:rsidRDefault="00C91545">
            <w:r>
              <w:t>15:15</w:t>
            </w:r>
          </w:p>
        </w:tc>
        <w:tc>
          <w:tcPr>
            <w:tcW w:w="864" w:type="dxa"/>
          </w:tcPr>
          <w:p w:rsidR="007D3B69" w:rsidRDefault="00C91545">
            <w:r>
              <w:t>RW</w:t>
            </w:r>
          </w:p>
        </w:tc>
        <w:tc>
          <w:tcPr>
            <w:tcW w:w="5040" w:type="dxa"/>
          </w:tcPr>
          <w:p w:rsidR="007D3B69" w:rsidRDefault="00C91545">
            <w:r>
              <w:t>enable clk cycle time calculation. The result is stored in dly_lock_value register.</w:t>
            </w:r>
            <w:r>
              <w:br/>
              <w:t xml:space="preserve">1: enable </w:t>
            </w:r>
            <w:r>
              <w:br/>
              <w:t>0: disable</w:t>
            </w:r>
          </w:p>
        </w:tc>
        <w:tc>
          <w:tcPr>
            <w:tcW w:w="1008" w:type="dxa"/>
          </w:tcPr>
          <w:p w:rsidR="007D3B69" w:rsidRDefault="00C91545">
            <w:r>
              <w:t>1'h0</w:t>
            </w:r>
          </w:p>
        </w:tc>
      </w:tr>
      <w:tr w:rsidR="007D3B69" w:rsidTr="007D3B69">
        <w:tc>
          <w:tcPr>
            <w:tcW w:w="1440" w:type="dxa"/>
          </w:tcPr>
          <w:p w:rsidR="007D3B69" w:rsidRDefault="00C91545">
            <w:r>
              <w:t>dly_bypass</w:t>
            </w:r>
          </w:p>
        </w:tc>
        <w:tc>
          <w:tcPr>
            <w:tcW w:w="1008" w:type="dxa"/>
          </w:tcPr>
          <w:p w:rsidR="007D3B69" w:rsidRDefault="00C91545">
            <w:r>
              <w:t>14:14</w:t>
            </w:r>
          </w:p>
        </w:tc>
        <w:tc>
          <w:tcPr>
            <w:tcW w:w="864" w:type="dxa"/>
          </w:tcPr>
          <w:p w:rsidR="007D3B69" w:rsidRDefault="00C91545">
            <w:r>
              <w:t>RW</w:t>
            </w:r>
          </w:p>
        </w:tc>
        <w:tc>
          <w:tcPr>
            <w:tcW w:w="5040" w:type="dxa"/>
          </w:tcPr>
          <w:p w:rsidR="007D3B69" w:rsidRDefault="00C91545">
            <w:r>
              <w:t>Controls the bypass mode of the master dly. If this bit is high, rdlvl_delay value would directly mean the number of delay cells used for the  input clock</w:t>
            </w:r>
          </w:p>
        </w:tc>
        <w:tc>
          <w:tcPr>
            <w:tcW w:w="1008" w:type="dxa"/>
          </w:tcPr>
          <w:p w:rsidR="007D3B69" w:rsidRDefault="00C91545">
            <w:r>
              <w:t>1'h1</w:t>
            </w:r>
          </w:p>
        </w:tc>
      </w:tr>
      <w:tr w:rsidR="007D3B69" w:rsidTr="007D3B69">
        <w:tc>
          <w:tcPr>
            <w:tcW w:w="1440" w:type="dxa"/>
          </w:tcPr>
          <w:p w:rsidR="007D3B69" w:rsidRDefault="00C91545">
            <w:r>
              <w:t>phase_detect_sel</w:t>
            </w:r>
          </w:p>
        </w:tc>
        <w:tc>
          <w:tcPr>
            <w:tcW w:w="1008" w:type="dxa"/>
          </w:tcPr>
          <w:p w:rsidR="007D3B69" w:rsidRDefault="00C91545">
            <w:r>
              <w:t>13:11</w:t>
            </w:r>
          </w:p>
        </w:tc>
        <w:tc>
          <w:tcPr>
            <w:tcW w:w="864" w:type="dxa"/>
          </w:tcPr>
          <w:p w:rsidR="007D3B69" w:rsidRDefault="00C91545">
            <w:r>
              <w:t>RW</w:t>
            </w:r>
          </w:p>
        </w:tc>
        <w:tc>
          <w:tcPr>
            <w:tcW w:w="5040" w:type="dxa"/>
          </w:tcPr>
          <w:p w:rsidR="007D3B69" w:rsidRDefault="00C91545">
            <w:r>
              <w:t>Phase detect selector to choose the number of delay cells to be inserted for the delay line in the edge detection circuit of phase detector.</w:t>
            </w:r>
          </w:p>
        </w:tc>
        <w:tc>
          <w:tcPr>
            <w:tcW w:w="1008" w:type="dxa"/>
          </w:tcPr>
          <w:p w:rsidR="007D3B69" w:rsidRDefault="00C91545">
            <w:r>
              <w:t>3'h0</w:t>
            </w:r>
          </w:p>
        </w:tc>
      </w:tr>
      <w:tr w:rsidR="007D3B69" w:rsidTr="007D3B69">
        <w:tc>
          <w:tcPr>
            <w:tcW w:w="1440" w:type="dxa"/>
          </w:tcPr>
          <w:p w:rsidR="007D3B69" w:rsidRDefault="00C91545">
            <w:r>
              <w:t>dly_lock_num</w:t>
            </w:r>
          </w:p>
        </w:tc>
        <w:tc>
          <w:tcPr>
            <w:tcW w:w="1008" w:type="dxa"/>
          </w:tcPr>
          <w:p w:rsidR="007D3B69" w:rsidRDefault="00C91545">
            <w:r>
              <w:t>10:8</w:t>
            </w:r>
          </w:p>
        </w:tc>
        <w:tc>
          <w:tcPr>
            <w:tcW w:w="864" w:type="dxa"/>
          </w:tcPr>
          <w:p w:rsidR="007D3B69" w:rsidRDefault="00C91545">
            <w:r>
              <w:t>RW</w:t>
            </w:r>
          </w:p>
        </w:tc>
        <w:tc>
          <w:tcPr>
            <w:tcW w:w="5040" w:type="dxa"/>
          </w:tcPr>
          <w:p w:rsidR="007D3B69" w:rsidRDefault="00C91545">
            <w:r>
              <w:t>Waiting cycles before asserting lock done</w:t>
            </w:r>
          </w:p>
        </w:tc>
        <w:tc>
          <w:tcPr>
            <w:tcW w:w="1008" w:type="dxa"/>
          </w:tcPr>
          <w:p w:rsidR="007D3B69" w:rsidRDefault="00C91545">
            <w:r>
              <w:t>3'h0</w:t>
            </w:r>
          </w:p>
        </w:tc>
      </w:tr>
      <w:tr w:rsidR="007D3B69" w:rsidTr="007D3B69">
        <w:tc>
          <w:tcPr>
            <w:tcW w:w="1440" w:type="dxa"/>
          </w:tcPr>
          <w:p w:rsidR="007D3B69" w:rsidRDefault="00C91545">
            <w:r>
              <w:t>dly_start_point</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Initial delay value for the  clk cycle time calculation</w:t>
            </w:r>
          </w:p>
        </w:tc>
        <w:tc>
          <w:tcPr>
            <w:tcW w:w="1008" w:type="dxa"/>
          </w:tcPr>
          <w:p w:rsidR="007D3B69" w:rsidRDefault="00C91545">
            <w:r>
              <w:t>8'h4</w:t>
            </w:r>
          </w:p>
        </w:tc>
      </w:tr>
    </w:tbl>
    <w:p w:rsidR="007D3B69" w:rsidRDefault="00C91545" w:rsidP="000C4E2D">
      <w:pPr>
        <w:pStyle w:val="3"/>
        <w:spacing w:before="156" w:after="156"/>
        <w:ind w:left="964" w:hanging="964"/>
      </w:pPr>
      <w:r>
        <w:lastRenderedPageBreak/>
        <w:t>DELAY</w:t>
      </w:r>
    </w:p>
    <w:p w:rsidR="007D3B69" w:rsidRDefault="00C91545">
      <w:r>
        <w:t>Offset: 004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clk_delay</w:t>
            </w:r>
          </w:p>
        </w:tc>
        <w:tc>
          <w:tcPr>
            <w:tcW w:w="1008" w:type="dxa"/>
          </w:tcPr>
          <w:p w:rsidR="007D3B69" w:rsidRDefault="00C91545">
            <w:r>
              <w:t>7:0</w:t>
            </w:r>
          </w:p>
        </w:tc>
        <w:tc>
          <w:tcPr>
            <w:tcW w:w="864" w:type="dxa"/>
          </w:tcPr>
          <w:p w:rsidR="007D3B69" w:rsidRDefault="00C91545">
            <w:r>
              <w:t>RW</w:t>
            </w:r>
          </w:p>
        </w:tc>
        <w:tc>
          <w:tcPr>
            <w:tcW w:w="5040" w:type="dxa"/>
          </w:tcPr>
          <w:p w:rsidR="007D3B69" w:rsidRDefault="00C91545">
            <w:r>
              <w:t>Delays of the  input clock</w:t>
            </w:r>
          </w:p>
        </w:tc>
        <w:tc>
          <w:tcPr>
            <w:tcW w:w="1008" w:type="dxa"/>
          </w:tcPr>
          <w:p w:rsidR="007D3B69" w:rsidRDefault="00C91545">
            <w:r>
              <w:t>8'h0</w:t>
            </w:r>
          </w:p>
        </w:tc>
      </w:tr>
    </w:tbl>
    <w:p w:rsidR="007D3B69" w:rsidRDefault="00C91545" w:rsidP="000C4E2D">
      <w:pPr>
        <w:pStyle w:val="3"/>
        <w:spacing w:before="156" w:after="156"/>
        <w:ind w:left="964" w:hanging="964"/>
      </w:pPr>
      <w:r>
        <w:t>OBS_REG0</w:t>
      </w:r>
    </w:p>
    <w:p w:rsidR="007D3B69" w:rsidRDefault="00C91545">
      <w:r>
        <w:t>Offset: 008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lock_inc</w:t>
            </w:r>
          </w:p>
        </w:tc>
        <w:tc>
          <w:tcPr>
            <w:tcW w:w="1008" w:type="dxa"/>
          </w:tcPr>
          <w:p w:rsidR="007D3B69" w:rsidRDefault="00C91545">
            <w:r>
              <w:t>31:24</w:t>
            </w:r>
          </w:p>
        </w:tc>
        <w:tc>
          <w:tcPr>
            <w:tcW w:w="864" w:type="dxa"/>
          </w:tcPr>
          <w:p w:rsidR="007D3B69" w:rsidRDefault="00C91545">
            <w:r>
              <w:t>RO</w:t>
            </w:r>
          </w:p>
        </w:tc>
        <w:tc>
          <w:tcPr>
            <w:tcW w:w="5040" w:type="dxa"/>
          </w:tcPr>
          <w:p w:rsidR="007D3B69" w:rsidRDefault="00C91545">
            <w:r>
              <w:t>inc  value in the past 8 cycles(for debug only)</w:t>
            </w:r>
          </w:p>
        </w:tc>
        <w:tc>
          <w:tcPr>
            <w:tcW w:w="1008" w:type="dxa"/>
          </w:tcPr>
          <w:p w:rsidR="007D3B69" w:rsidRDefault="00C91545">
            <w:r>
              <w:t>8'h0</w:t>
            </w:r>
          </w:p>
        </w:tc>
      </w:tr>
      <w:tr w:rsidR="007D3B69" w:rsidTr="007D3B69">
        <w:tc>
          <w:tcPr>
            <w:tcW w:w="1440" w:type="dxa"/>
          </w:tcPr>
          <w:p w:rsidR="007D3B69" w:rsidRDefault="00C91545">
            <w:r>
              <w:t>lock_dec</w:t>
            </w:r>
          </w:p>
        </w:tc>
        <w:tc>
          <w:tcPr>
            <w:tcW w:w="1008" w:type="dxa"/>
          </w:tcPr>
          <w:p w:rsidR="007D3B69" w:rsidRDefault="00C91545">
            <w:r>
              <w:t>23:16</w:t>
            </w:r>
          </w:p>
        </w:tc>
        <w:tc>
          <w:tcPr>
            <w:tcW w:w="864" w:type="dxa"/>
          </w:tcPr>
          <w:p w:rsidR="007D3B69" w:rsidRDefault="00C91545">
            <w:r>
              <w:t>RO</w:t>
            </w:r>
          </w:p>
        </w:tc>
        <w:tc>
          <w:tcPr>
            <w:tcW w:w="5040" w:type="dxa"/>
          </w:tcPr>
          <w:p w:rsidR="007D3B69" w:rsidRDefault="00C91545">
            <w:r>
              <w:t>dec value in the past 8 cycles(for debug only)</w:t>
            </w:r>
          </w:p>
        </w:tc>
        <w:tc>
          <w:tcPr>
            <w:tcW w:w="1008" w:type="dxa"/>
          </w:tcPr>
          <w:p w:rsidR="007D3B69" w:rsidRDefault="00C91545">
            <w:r>
              <w:t>8'h0</w:t>
            </w:r>
          </w:p>
        </w:tc>
      </w:tr>
      <w:tr w:rsidR="007D3B69" w:rsidTr="007D3B69">
        <w:tc>
          <w:tcPr>
            <w:tcW w:w="1440" w:type="dxa"/>
          </w:tcPr>
          <w:p w:rsidR="007D3B69" w:rsidRDefault="00C91545">
            <w:r>
              <w:t>dly_lock_value</w:t>
            </w:r>
          </w:p>
        </w:tc>
        <w:tc>
          <w:tcPr>
            <w:tcW w:w="1008" w:type="dxa"/>
          </w:tcPr>
          <w:p w:rsidR="007D3B69" w:rsidRDefault="00C91545">
            <w:r>
              <w:t>15:8</w:t>
            </w:r>
          </w:p>
        </w:tc>
        <w:tc>
          <w:tcPr>
            <w:tcW w:w="864" w:type="dxa"/>
          </w:tcPr>
          <w:p w:rsidR="007D3B69" w:rsidRDefault="00C91545">
            <w:r>
              <w:t>RO</w:t>
            </w:r>
          </w:p>
        </w:tc>
        <w:tc>
          <w:tcPr>
            <w:tcW w:w="5040" w:type="dxa"/>
          </w:tcPr>
          <w:p w:rsidR="007D3B69" w:rsidRDefault="00C91545">
            <w:r>
              <w:t>dly lock value</w:t>
            </w:r>
          </w:p>
        </w:tc>
        <w:tc>
          <w:tcPr>
            <w:tcW w:w="1008" w:type="dxa"/>
          </w:tcPr>
          <w:p w:rsidR="007D3B69" w:rsidRDefault="00C91545">
            <w:r>
              <w:t>8'h0</w:t>
            </w:r>
          </w:p>
        </w:tc>
      </w:tr>
      <w:tr w:rsidR="007D3B69" w:rsidTr="007D3B69">
        <w:tc>
          <w:tcPr>
            <w:tcW w:w="1440" w:type="dxa"/>
          </w:tcPr>
          <w:p w:rsidR="007D3B69" w:rsidRDefault="00C91545">
            <w:r>
              <w:t>dly_unlock_cnt</w:t>
            </w:r>
          </w:p>
        </w:tc>
        <w:tc>
          <w:tcPr>
            <w:tcW w:w="1008" w:type="dxa"/>
          </w:tcPr>
          <w:p w:rsidR="007D3B69" w:rsidRDefault="00C91545">
            <w:r>
              <w:t>7:3</w:t>
            </w:r>
          </w:p>
        </w:tc>
        <w:tc>
          <w:tcPr>
            <w:tcW w:w="864" w:type="dxa"/>
          </w:tcPr>
          <w:p w:rsidR="007D3B69" w:rsidRDefault="00C91545">
            <w:r>
              <w:t>RO</w:t>
            </w:r>
          </w:p>
        </w:tc>
        <w:tc>
          <w:tcPr>
            <w:tcW w:w="5040" w:type="dxa"/>
          </w:tcPr>
          <w:p w:rsidR="007D3B69" w:rsidRDefault="00C91545">
            <w:r>
              <w:t>counter clock gate enable</w:t>
            </w:r>
          </w:p>
        </w:tc>
        <w:tc>
          <w:tcPr>
            <w:tcW w:w="1008" w:type="dxa"/>
          </w:tcPr>
          <w:p w:rsidR="007D3B69" w:rsidRDefault="00C91545">
            <w:r>
              <w:t>5'h0</w:t>
            </w:r>
          </w:p>
        </w:tc>
      </w:tr>
      <w:tr w:rsidR="007D3B69" w:rsidTr="007D3B69">
        <w:tc>
          <w:tcPr>
            <w:tcW w:w="1440" w:type="dxa"/>
          </w:tcPr>
          <w:p w:rsidR="007D3B69" w:rsidRDefault="00C91545">
            <w:r>
              <w:t>half_clock_mode</w:t>
            </w:r>
          </w:p>
        </w:tc>
        <w:tc>
          <w:tcPr>
            <w:tcW w:w="1008" w:type="dxa"/>
          </w:tcPr>
          <w:p w:rsidR="007D3B69" w:rsidRDefault="00C91545">
            <w:r>
              <w:t>2:2</w:t>
            </w:r>
          </w:p>
        </w:tc>
        <w:tc>
          <w:tcPr>
            <w:tcW w:w="864" w:type="dxa"/>
          </w:tcPr>
          <w:p w:rsidR="007D3B69" w:rsidRDefault="00C91545">
            <w:r>
              <w:t>RO</w:t>
            </w:r>
          </w:p>
        </w:tc>
        <w:tc>
          <w:tcPr>
            <w:tcW w:w="5040" w:type="dxa"/>
          </w:tcPr>
          <w:p w:rsidR="007D3B69" w:rsidRDefault="00C91545">
            <w:r>
              <w:t>The delay cells are only enough to lock half cycle.</w:t>
            </w:r>
          </w:p>
        </w:tc>
        <w:tc>
          <w:tcPr>
            <w:tcW w:w="1008" w:type="dxa"/>
          </w:tcPr>
          <w:p w:rsidR="007D3B69" w:rsidRDefault="00C91545">
            <w:r>
              <w:t>1'h0</w:t>
            </w:r>
          </w:p>
        </w:tc>
      </w:tr>
      <w:tr w:rsidR="007D3B69" w:rsidTr="007D3B69">
        <w:tc>
          <w:tcPr>
            <w:tcW w:w="1440" w:type="dxa"/>
          </w:tcPr>
          <w:p w:rsidR="007D3B69" w:rsidRDefault="00C91545">
            <w:r>
              <w:t>force_lock_overflow</w:t>
            </w:r>
          </w:p>
        </w:tc>
        <w:tc>
          <w:tcPr>
            <w:tcW w:w="1008" w:type="dxa"/>
          </w:tcPr>
          <w:p w:rsidR="007D3B69" w:rsidRDefault="00C91545">
            <w:r>
              <w:t>1:1</w:t>
            </w:r>
          </w:p>
        </w:tc>
        <w:tc>
          <w:tcPr>
            <w:tcW w:w="864" w:type="dxa"/>
          </w:tcPr>
          <w:p w:rsidR="007D3B69" w:rsidRDefault="00C91545">
            <w:r>
              <w:t>RO</w:t>
            </w:r>
          </w:p>
        </w:tc>
        <w:tc>
          <w:tcPr>
            <w:tcW w:w="5040" w:type="dxa"/>
          </w:tcPr>
          <w:p w:rsidR="007D3B69" w:rsidRDefault="00C91545">
            <w:r>
              <w:t>All delay cells have been used but still fails to calculate the whole clock cycle</w:t>
            </w:r>
          </w:p>
        </w:tc>
        <w:tc>
          <w:tcPr>
            <w:tcW w:w="1008" w:type="dxa"/>
          </w:tcPr>
          <w:p w:rsidR="007D3B69" w:rsidRDefault="00C91545">
            <w:r>
              <w:t>1'h0</w:t>
            </w:r>
          </w:p>
        </w:tc>
      </w:tr>
      <w:tr w:rsidR="007D3B69" w:rsidTr="007D3B69">
        <w:tc>
          <w:tcPr>
            <w:tcW w:w="1440" w:type="dxa"/>
          </w:tcPr>
          <w:p w:rsidR="007D3B69" w:rsidRDefault="00C91545">
            <w:r>
              <w:t>dly_lock</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 xml:space="preserve"> dly has locked for calculating one or half cycle of input clock</w:t>
            </w:r>
          </w:p>
        </w:tc>
        <w:tc>
          <w:tcPr>
            <w:tcW w:w="1008" w:type="dxa"/>
          </w:tcPr>
          <w:p w:rsidR="007D3B69" w:rsidRDefault="00C91545">
            <w:r>
              <w:t>1'h0</w:t>
            </w:r>
          </w:p>
        </w:tc>
      </w:tr>
    </w:tbl>
    <w:p w:rsidR="007D3B69" w:rsidRDefault="00C91545" w:rsidP="000C4E2D">
      <w:pPr>
        <w:pStyle w:val="3"/>
        <w:spacing w:before="156" w:after="156"/>
        <w:ind w:left="964" w:hanging="964"/>
      </w:pPr>
      <w:r>
        <w:t>OBS_REG1</w:t>
      </w:r>
    </w:p>
    <w:p w:rsidR="007D3B69" w:rsidRDefault="00C91545">
      <w:r>
        <w:t>Offset: 00C</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31:8</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24'h0</w:t>
            </w:r>
          </w:p>
        </w:tc>
      </w:tr>
      <w:tr w:rsidR="007D3B69" w:rsidTr="007D3B69">
        <w:tc>
          <w:tcPr>
            <w:tcW w:w="1440" w:type="dxa"/>
          </w:tcPr>
          <w:p w:rsidR="007D3B69" w:rsidRDefault="00C91545">
            <w:r>
              <w:t>decoder_out_rd</w:t>
            </w:r>
          </w:p>
        </w:tc>
        <w:tc>
          <w:tcPr>
            <w:tcW w:w="1008" w:type="dxa"/>
          </w:tcPr>
          <w:p w:rsidR="007D3B69" w:rsidRDefault="00C91545">
            <w:r>
              <w:t>7:0</w:t>
            </w:r>
          </w:p>
        </w:tc>
        <w:tc>
          <w:tcPr>
            <w:tcW w:w="864" w:type="dxa"/>
          </w:tcPr>
          <w:p w:rsidR="007D3B69" w:rsidRDefault="00C91545">
            <w:r>
              <w:t>RO</w:t>
            </w:r>
          </w:p>
        </w:tc>
        <w:tc>
          <w:tcPr>
            <w:tcW w:w="5040" w:type="dxa"/>
          </w:tcPr>
          <w:p w:rsidR="007D3B69" w:rsidRDefault="00C91545">
            <w:r>
              <w:t>Number of delay cells used to generate the delay for input clock</w:t>
            </w:r>
          </w:p>
        </w:tc>
        <w:tc>
          <w:tcPr>
            <w:tcW w:w="1008" w:type="dxa"/>
          </w:tcPr>
          <w:p w:rsidR="007D3B69" w:rsidRDefault="00C91545">
            <w:r>
              <w:t>8'h0</w:t>
            </w:r>
          </w:p>
        </w:tc>
      </w:tr>
    </w:tbl>
    <w:p w:rsidR="007D3B69" w:rsidRDefault="00C91545" w:rsidP="000C4E2D">
      <w:pPr>
        <w:pStyle w:val="3"/>
        <w:spacing w:before="156" w:after="156"/>
        <w:ind w:left="964" w:hanging="964"/>
      </w:pPr>
      <w:r>
        <w:t>LOCK_DONE</w:t>
      </w:r>
    </w:p>
    <w:p w:rsidR="007D3B69" w:rsidRDefault="00C91545">
      <w:r>
        <w:t>Offset: 010</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31'h0</w:t>
            </w:r>
          </w:p>
        </w:tc>
      </w:tr>
      <w:tr w:rsidR="007D3B69" w:rsidTr="007D3B69">
        <w:tc>
          <w:tcPr>
            <w:tcW w:w="1440" w:type="dxa"/>
          </w:tcPr>
          <w:p w:rsidR="007D3B69" w:rsidRDefault="00C91545">
            <w:r>
              <w:t>lock_done</w:t>
            </w:r>
          </w:p>
        </w:tc>
        <w:tc>
          <w:tcPr>
            <w:tcW w:w="1008" w:type="dxa"/>
          </w:tcPr>
          <w:p w:rsidR="007D3B69" w:rsidRDefault="00C91545">
            <w:r>
              <w:t>0:0</w:t>
            </w:r>
          </w:p>
        </w:tc>
        <w:tc>
          <w:tcPr>
            <w:tcW w:w="864" w:type="dxa"/>
          </w:tcPr>
          <w:p w:rsidR="007D3B69" w:rsidRDefault="00C91545">
            <w:r>
              <w:t>RO</w:t>
            </w:r>
          </w:p>
        </w:tc>
        <w:tc>
          <w:tcPr>
            <w:tcW w:w="5040" w:type="dxa"/>
          </w:tcPr>
          <w:p w:rsidR="007D3B69" w:rsidRDefault="00C91545">
            <w:r>
              <w:t>High active signal to mean that dly has locked</w:t>
            </w:r>
          </w:p>
        </w:tc>
        <w:tc>
          <w:tcPr>
            <w:tcW w:w="1008" w:type="dxa"/>
          </w:tcPr>
          <w:p w:rsidR="007D3B69" w:rsidRDefault="00C91545">
            <w:r>
              <w:t>1'h0</w:t>
            </w:r>
          </w:p>
        </w:tc>
      </w:tr>
    </w:tbl>
    <w:p w:rsidR="007D3B69" w:rsidRDefault="00C91545" w:rsidP="000C4E2D">
      <w:pPr>
        <w:pStyle w:val="3"/>
        <w:spacing w:before="156" w:after="156"/>
        <w:ind w:left="964" w:hanging="964"/>
      </w:pPr>
      <w:r>
        <w:lastRenderedPageBreak/>
        <w:t>RSTN</w:t>
      </w:r>
    </w:p>
    <w:p w:rsidR="007D3B69" w:rsidRDefault="00C91545">
      <w:r>
        <w:t>Offset: 014</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unused</w:t>
            </w:r>
          </w:p>
        </w:tc>
        <w:tc>
          <w:tcPr>
            <w:tcW w:w="1008" w:type="dxa"/>
          </w:tcPr>
          <w:p w:rsidR="007D3B69" w:rsidRDefault="00C91545">
            <w:r>
              <w:t>31'h0</w:t>
            </w:r>
          </w:p>
        </w:tc>
      </w:tr>
      <w:tr w:rsidR="007D3B69" w:rsidTr="007D3B69">
        <w:tc>
          <w:tcPr>
            <w:tcW w:w="1440" w:type="dxa"/>
          </w:tcPr>
          <w:p w:rsidR="007D3B69" w:rsidRDefault="00C91545">
            <w:r>
              <w:t>dly_rst_n</w:t>
            </w:r>
          </w:p>
        </w:tc>
        <w:tc>
          <w:tcPr>
            <w:tcW w:w="1008" w:type="dxa"/>
          </w:tcPr>
          <w:p w:rsidR="007D3B69" w:rsidRDefault="00C91545">
            <w:r>
              <w:t>0:0</w:t>
            </w:r>
          </w:p>
        </w:tc>
        <w:tc>
          <w:tcPr>
            <w:tcW w:w="864" w:type="dxa"/>
          </w:tcPr>
          <w:p w:rsidR="007D3B69" w:rsidRDefault="00C91545">
            <w:r>
              <w:t>WO</w:t>
            </w:r>
          </w:p>
        </w:tc>
        <w:tc>
          <w:tcPr>
            <w:tcW w:w="5040" w:type="dxa"/>
          </w:tcPr>
          <w:p w:rsidR="007D3B69" w:rsidRDefault="00C91545">
            <w:r>
              <w:t>0: reset dly</w:t>
            </w:r>
            <w:r>
              <w:br/>
              <w:t>1: ignore</w:t>
            </w:r>
            <w:r>
              <w:br/>
              <w:t>Step1:write 0 to reset dly</w:t>
            </w:r>
            <w:r>
              <w:br/>
              <w:t>Step2:check if dly is lock_done</w:t>
            </w:r>
            <w:r>
              <w:br/>
              <w:t>Step3:set clk_delay</w:t>
            </w:r>
            <w:r>
              <w:br/>
              <w:t>Step4:dly resync</w:t>
            </w:r>
          </w:p>
        </w:tc>
        <w:tc>
          <w:tcPr>
            <w:tcW w:w="1008" w:type="dxa"/>
          </w:tcPr>
          <w:p w:rsidR="007D3B69" w:rsidRDefault="00C91545">
            <w:r>
              <w:t>1'h1</w:t>
            </w:r>
          </w:p>
        </w:tc>
      </w:tr>
    </w:tbl>
    <w:p w:rsidR="007D3B69" w:rsidRDefault="00C91545" w:rsidP="000C4E2D">
      <w:pPr>
        <w:pStyle w:val="3"/>
        <w:spacing w:before="156" w:after="156"/>
        <w:ind w:left="964" w:hanging="964"/>
      </w:pPr>
      <w:r>
        <w:t>RESYNC</w:t>
      </w:r>
    </w:p>
    <w:p w:rsidR="007D3B69" w:rsidRDefault="00C91545">
      <w:r>
        <w:t>Offset: 018</w:t>
      </w:r>
    </w:p>
    <w:tbl>
      <w:tblPr>
        <w:tblStyle w:val="ListenAITable"/>
        <w:tblW w:w="0" w:type="auto"/>
        <w:tblLayout w:type="fixed"/>
        <w:tblLook w:val="04A0" w:firstRow="1" w:lastRow="0" w:firstColumn="1" w:lastColumn="0" w:noHBand="0" w:noVBand="1"/>
      </w:tblPr>
      <w:tblGrid>
        <w:gridCol w:w="1440"/>
        <w:gridCol w:w="1008"/>
        <w:gridCol w:w="864"/>
        <w:gridCol w:w="5040"/>
        <w:gridCol w:w="1008"/>
      </w:tblGrid>
      <w:tr w:rsidR="007D3B69" w:rsidTr="007D3B69">
        <w:trPr>
          <w:cnfStyle w:val="100000000000" w:firstRow="1" w:lastRow="0" w:firstColumn="0" w:lastColumn="0" w:oddVBand="0" w:evenVBand="0" w:oddHBand="0" w:evenHBand="0" w:firstRowFirstColumn="0" w:firstRowLastColumn="0" w:lastRowFirstColumn="0" w:lastRowLastColumn="0"/>
        </w:trPr>
        <w:tc>
          <w:tcPr>
            <w:tcW w:w="1440" w:type="dxa"/>
          </w:tcPr>
          <w:p w:rsidR="007D3B69" w:rsidRDefault="00C91545">
            <w:r>
              <w:t>Name</w:t>
            </w:r>
          </w:p>
        </w:tc>
        <w:tc>
          <w:tcPr>
            <w:tcW w:w="1008" w:type="dxa"/>
          </w:tcPr>
          <w:p w:rsidR="007D3B69" w:rsidRDefault="00C91545">
            <w:r>
              <w:t>Bit</w:t>
            </w:r>
          </w:p>
        </w:tc>
        <w:tc>
          <w:tcPr>
            <w:tcW w:w="864" w:type="dxa"/>
          </w:tcPr>
          <w:p w:rsidR="007D3B69" w:rsidRDefault="00C91545">
            <w:r>
              <w:t>Type</w:t>
            </w:r>
          </w:p>
        </w:tc>
        <w:tc>
          <w:tcPr>
            <w:tcW w:w="5040" w:type="dxa"/>
          </w:tcPr>
          <w:p w:rsidR="007D3B69" w:rsidRDefault="00C91545">
            <w:r>
              <w:t>Description</w:t>
            </w:r>
          </w:p>
        </w:tc>
        <w:tc>
          <w:tcPr>
            <w:tcW w:w="1008" w:type="dxa"/>
          </w:tcPr>
          <w:p w:rsidR="007D3B69" w:rsidRDefault="00C91545">
            <w:r>
              <w:t>Reset</w:t>
            </w:r>
          </w:p>
        </w:tc>
      </w:tr>
      <w:tr w:rsidR="007D3B69" w:rsidTr="007D3B69">
        <w:tc>
          <w:tcPr>
            <w:tcW w:w="1440" w:type="dxa"/>
          </w:tcPr>
          <w:p w:rsidR="007D3B69" w:rsidRDefault="00C91545">
            <w:r>
              <w:t>Reserved</w:t>
            </w:r>
          </w:p>
        </w:tc>
        <w:tc>
          <w:tcPr>
            <w:tcW w:w="1008" w:type="dxa"/>
          </w:tcPr>
          <w:p w:rsidR="007D3B69" w:rsidRDefault="00C91545">
            <w:r>
              <w:t>31:1</w:t>
            </w:r>
          </w:p>
        </w:tc>
        <w:tc>
          <w:tcPr>
            <w:tcW w:w="864" w:type="dxa"/>
          </w:tcPr>
          <w:p w:rsidR="007D3B69" w:rsidRDefault="00C91545">
            <w:r>
              <w:t>RO</w:t>
            </w:r>
          </w:p>
        </w:tc>
        <w:tc>
          <w:tcPr>
            <w:tcW w:w="5040" w:type="dxa"/>
          </w:tcPr>
          <w:p w:rsidR="007D3B69" w:rsidRDefault="00C91545">
            <w:r>
              <w:t>not used</w:t>
            </w:r>
          </w:p>
        </w:tc>
        <w:tc>
          <w:tcPr>
            <w:tcW w:w="1008" w:type="dxa"/>
          </w:tcPr>
          <w:p w:rsidR="007D3B69" w:rsidRDefault="00C91545">
            <w:r>
              <w:t>31'h0</w:t>
            </w:r>
          </w:p>
        </w:tc>
      </w:tr>
      <w:tr w:rsidR="007D3B69" w:rsidTr="007D3B69">
        <w:tc>
          <w:tcPr>
            <w:tcW w:w="1440" w:type="dxa"/>
          </w:tcPr>
          <w:p w:rsidR="007D3B69" w:rsidRDefault="00C91545">
            <w:r>
              <w:t>dly_resync</w:t>
            </w:r>
          </w:p>
        </w:tc>
        <w:tc>
          <w:tcPr>
            <w:tcW w:w="1008" w:type="dxa"/>
          </w:tcPr>
          <w:p w:rsidR="007D3B69" w:rsidRDefault="00C91545">
            <w:r>
              <w:t>0:0</w:t>
            </w:r>
          </w:p>
        </w:tc>
        <w:tc>
          <w:tcPr>
            <w:tcW w:w="864" w:type="dxa"/>
          </w:tcPr>
          <w:p w:rsidR="007D3B69" w:rsidRDefault="00C91545">
            <w:r>
              <w:t>WO</w:t>
            </w:r>
          </w:p>
        </w:tc>
        <w:tc>
          <w:tcPr>
            <w:tcW w:w="5040" w:type="dxa"/>
          </w:tcPr>
          <w:p w:rsidR="007D3B69" w:rsidRDefault="00C91545">
            <w:r>
              <w:t>Write 1: resync</w:t>
            </w:r>
            <w:r>
              <w:br/>
              <w:t>high active pulse used to resync the clk_delay to delay line, need to be issued by software after new value of clk_delay has been updated</w:t>
            </w:r>
          </w:p>
        </w:tc>
        <w:tc>
          <w:tcPr>
            <w:tcW w:w="1008" w:type="dxa"/>
          </w:tcPr>
          <w:p w:rsidR="007D3B69" w:rsidRDefault="00C91545">
            <w:r>
              <w:t>1'h0</w:t>
            </w:r>
          </w:p>
        </w:tc>
      </w:tr>
    </w:tbl>
    <w:p w:rsidR="007D3B69" w:rsidRDefault="00C91545">
      <w:r>
        <w:br w:type="page"/>
      </w:r>
    </w:p>
    <w:sectPr w:rsidR="007D3B69" w:rsidSect="00FF3BB7">
      <w:pgSz w:w="11900" w:h="16840"/>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627" w:rsidRDefault="00B67627" w:rsidP="00DB1AD1">
      <w:r>
        <w:separator/>
      </w:r>
    </w:p>
  </w:endnote>
  <w:endnote w:type="continuationSeparator" w:id="0">
    <w:p w:rsidR="00B67627" w:rsidRDefault="00B67627" w:rsidP="00DB1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altName w:val="DengXian Light"/>
    <w:panose1 w:val="02010600030101010101"/>
    <w:charset w:val="86"/>
    <w:family w:val="auto"/>
    <w:pitch w:val="variable"/>
    <w:sig w:usb0="A00002BF" w:usb1="38CF7CFA" w:usb2="00000016" w:usb3="00000000" w:csb0="0004000F" w:csb1="00000000"/>
  </w:font>
  <w:font w:name="Carlito">
    <w:altName w:val="Calibri"/>
    <w:charset w:val="00"/>
    <w:family w:val="swiss"/>
    <w:pitch w:val="default"/>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OpenSans-Regular">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rPr>
      <w:id w:val="1009099455"/>
      <w:docPartObj>
        <w:docPartGallery w:val="Page Numbers (Bottom of Page)"/>
        <w:docPartUnique/>
      </w:docPartObj>
    </w:sdtPr>
    <w:sdtEndPr>
      <w:rPr>
        <w:rStyle w:val="a6"/>
      </w:rPr>
    </w:sdtEndPr>
    <w:sdtContent>
      <w:p w:rsidR="007D6A02" w:rsidRDefault="007D6A02" w:rsidP="00230FCE">
        <w:pPr>
          <w:pStyle w:val="a4"/>
          <w:framePr w:wrap="none" w:vAnchor="text" w:hAnchor="margin" w:xAlign="right" w:y="1"/>
          <w:rPr>
            <w:rStyle w:val="a6"/>
          </w:rPr>
        </w:pPr>
        <w:r>
          <w:rPr>
            <w:rStyle w:val="a6"/>
          </w:rPr>
          <w:fldChar w:fldCharType="begin"/>
        </w:r>
        <w:r>
          <w:rPr>
            <w:rStyle w:val="a6"/>
          </w:rPr>
          <w:instrText xml:space="preserve"> PAGE </w:instrText>
        </w:r>
        <w:r>
          <w:rPr>
            <w:rStyle w:val="a6"/>
          </w:rPr>
          <w:fldChar w:fldCharType="end"/>
        </w:r>
      </w:p>
    </w:sdtContent>
  </w:sdt>
  <w:sdt>
    <w:sdtPr>
      <w:rPr>
        <w:rStyle w:val="a6"/>
      </w:rPr>
      <w:id w:val="-767229003"/>
      <w:docPartObj>
        <w:docPartGallery w:val="Page Numbers (Bottom of Page)"/>
        <w:docPartUnique/>
      </w:docPartObj>
    </w:sdtPr>
    <w:sdtEndPr>
      <w:rPr>
        <w:rStyle w:val="a6"/>
      </w:rPr>
    </w:sdtEndPr>
    <w:sdtContent>
      <w:p w:rsidR="007D6A02" w:rsidRDefault="007D6A02" w:rsidP="00230FCE">
        <w:pPr>
          <w:pStyle w:val="a4"/>
          <w:framePr w:wrap="none" w:vAnchor="text" w:hAnchor="margin" w:xAlign="right" w:y="1"/>
          <w:ind w:right="360"/>
          <w:rPr>
            <w:rStyle w:val="a6"/>
          </w:rPr>
        </w:pPr>
        <w:r>
          <w:rPr>
            <w:rStyle w:val="a6"/>
          </w:rPr>
          <w:fldChar w:fldCharType="begin"/>
        </w:r>
        <w:r>
          <w:rPr>
            <w:rStyle w:val="a6"/>
          </w:rPr>
          <w:instrText xml:space="preserve"> PAGE </w:instrText>
        </w:r>
        <w:r>
          <w:rPr>
            <w:rStyle w:val="a6"/>
          </w:rPr>
          <w:fldChar w:fldCharType="end"/>
        </w:r>
      </w:p>
    </w:sdtContent>
  </w:sdt>
  <w:p w:rsidR="007D6A02" w:rsidRDefault="007D6A02" w:rsidP="00AA7041">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rPr>
      <w:id w:val="-1840612078"/>
      <w:docPartObj>
        <w:docPartGallery w:val="Page Numbers (Bottom of Page)"/>
        <w:docPartUnique/>
      </w:docPartObj>
    </w:sdtPr>
    <w:sdtEndPr>
      <w:rPr>
        <w:rStyle w:val="a6"/>
      </w:rPr>
    </w:sdtEndPr>
    <w:sdtContent>
      <w:p w:rsidR="007D6A02" w:rsidRDefault="007D6A02" w:rsidP="00463479">
        <w:pPr>
          <w:pStyle w:val="a4"/>
          <w:framePr w:wrap="none" w:vAnchor="text" w:hAnchor="margin" w:xAlign="right" w:y="1"/>
          <w:rPr>
            <w:rStyle w:val="a6"/>
          </w:rPr>
        </w:pPr>
        <w:r w:rsidRPr="00AA7041">
          <w:rPr>
            <w:rStyle w:val="a6"/>
            <w:rFonts w:ascii="微软雅黑" w:eastAsia="微软雅黑" w:hAnsi="微软雅黑"/>
            <w:color w:val="808080"/>
          </w:rPr>
          <w:fldChar w:fldCharType="begin"/>
        </w:r>
        <w:r w:rsidRPr="00AA7041">
          <w:rPr>
            <w:rStyle w:val="a6"/>
            <w:rFonts w:ascii="微软雅黑" w:eastAsia="微软雅黑" w:hAnsi="微软雅黑"/>
            <w:color w:val="808080"/>
          </w:rPr>
          <w:instrText xml:space="preserve"> PAGE </w:instrText>
        </w:r>
        <w:r w:rsidRPr="00AA7041">
          <w:rPr>
            <w:rStyle w:val="a6"/>
            <w:rFonts w:ascii="微软雅黑" w:eastAsia="微软雅黑" w:hAnsi="微软雅黑"/>
            <w:color w:val="808080"/>
          </w:rPr>
          <w:fldChar w:fldCharType="separate"/>
        </w:r>
        <w:r w:rsidRPr="00AA7041">
          <w:rPr>
            <w:rStyle w:val="a6"/>
            <w:rFonts w:ascii="微软雅黑" w:eastAsia="微软雅黑" w:hAnsi="微软雅黑"/>
            <w:noProof/>
            <w:color w:val="808080"/>
          </w:rPr>
          <w:t>1</w:t>
        </w:r>
        <w:r w:rsidRPr="00AA7041">
          <w:rPr>
            <w:rStyle w:val="a6"/>
            <w:rFonts w:ascii="微软雅黑" w:eastAsia="微软雅黑" w:hAnsi="微软雅黑"/>
            <w:color w:val="808080"/>
          </w:rPr>
          <w:fldChar w:fldCharType="end"/>
        </w:r>
      </w:p>
    </w:sdtContent>
  </w:sdt>
  <w:p w:rsidR="007D6A02" w:rsidRPr="00CD2E4D" w:rsidRDefault="007D6A02" w:rsidP="00AA7041">
    <w:pPr>
      <w:pStyle w:val="a4"/>
      <w:ind w:right="360"/>
      <w:rPr>
        <w:rFonts w:ascii="微软雅黑" w:eastAsia="微软雅黑" w:hAnsi="微软雅黑"/>
        <w:color w:val="808080"/>
        <w:sz w:val="16"/>
        <w:szCs w:val="16"/>
      </w:rPr>
    </w:pPr>
    <w:r w:rsidRPr="00CD2E4D">
      <w:rPr>
        <w:rFonts w:ascii="微软雅黑" w:eastAsia="微软雅黑" w:hAnsi="微软雅黑"/>
        <w:color w:val="808080"/>
        <w:sz w:val="16"/>
        <w:szCs w:val="16"/>
      </w:rPr>
      <w:t>Copyright @2020 LISTENAI Co., LTD All Rights Reserved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A02" w:rsidRPr="00FC25CE" w:rsidRDefault="007D6A02" w:rsidP="00170DAB">
    <w:pPr>
      <w:pStyle w:val="a4"/>
      <w:ind w:right="360"/>
      <w:rPr>
        <w:rFonts w:ascii="微软雅黑" w:eastAsia="微软雅黑" w:hAnsi="微软雅黑"/>
        <w:color w:val="404040" w:themeColor="text1" w:themeTint="BF"/>
        <w:sz w:val="16"/>
        <w:szCs w:val="16"/>
      </w:rPr>
    </w:pPr>
    <w:r w:rsidRPr="00FC25CE">
      <w:rPr>
        <w:rFonts w:ascii="微软雅黑" w:eastAsia="微软雅黑" w:hAnsi="微软雅黑"/>
        <w:color w:val="404040" w:themeColor="text1" w:themeTint="BF"/>
        <w:sz w:val="16"/>
        <w:szCs w:val="16"/>
      </w:rPr>
      <w:t>Copyright @2020 ANHUI LISTENAI Co., LTD All Rights Reserved</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a6"/>
        <w:color w:val="404040" w:themeColor="text1" w:themeTint="BF"/>
      </w:rPr>
      <w:id w:val="1422536248"/>
      <w:docPartObj>
        <w:docPartGallery w:val="Page Numbers (Bottom of Page)"/>
        <w:docPartUnique/>
      </w:docPartObj>
    </w:sdtPr>
    <w:sdtEndPr>
      <w:rPr>
        <w:rStyle w:val="a6"/>
      </w:rPr>
    </w:sdtEndPr>
    <w:sdtContent>
      <w:p w:rsidR="007D6A02" w:rsidRPr="00FC25CE" w:rsidRDefault="007D6A02" w:rsidP="00463479">
        <w:pPr>
          <w:pStyle w:val="a4"/>
          <w:framePr w:wrap="none" w:vAnchor="text" w:hAnchor="margin" w:xAlign="right" w:y="1"/>
          <w:rPr>
            <w:rStyle w:val="a6"/>
            <w:color w:val="404040" w:themeColor="text1" w:themeTint="BF"/>
          </w:rPr>
        </w:pPr>
        <w:r w:rsidRPr="00FC25CE">
          <w:rPr>
            <w:rStyle w:val="ab"/>
            <w:color w:val="404040" w:themeColor="text1" w:themeTint="BF"/>
          </w:rPr>
          <w:fldChar w:fldCharType="begin"/>
        </w:r>
        <w:r w:rsidRPr="00FC25CE">
          <w:rPr>
            <w:rStyle w:val="ab"/>
            <w:color w:val="404040" w:themeColor="text1" w:themeTint="BF"/>
          </w:rPr>
          <w:instrText xml:space="preserve"> PAGE </w:instrText>
        </w:r>
        <w:r w:rsidRPr="00FC25CE">
          <w:rPr>
            <w:rStyle w:val="ab"/>
            <w:color w:val="404040" w:themeColor="text1" w:themeTint="BF"/>
          </w:rPr>
          <w:fldChar w:fldCharType="separate"/>
        </w:r>
        <w:r w:rsidR="00196A92">
          <w:rPr>
            <w:rStyle w:val="ab"/>
            <w:noProof/>
            <w:color w:val="404040" w:themeColor="text1" w:themeTint="BF"/>
          </w:rPr>
          <w:t>2</w:t>
        </w:r>
        <w:r w:rsidRPr="00FC25CE">
          <w:rPr>
            <w:rStyle w:val="ab"/>
            <w:color w:val="404040" w:themeColor="text1" w:themeTint="BF"/>
          </w:rPr>
          <w:fldChar w:fldCharType="end"/>
        </w:r>
      </w:p>
    </w:sdtContent>
  </w:sdt>
  <w:p w:rsidR="007D6A02" w:rsidRPr="005B6E25" w:rsidRDefault="007D6A02" w:rsidP="00230FCE">
    <w:pPr>
      <w:pStyle w:val="a4"/>
      <w:tabs>
        <w:tab w:val="clear" w:pos="8306"/>
        <w:tab w:val="right" w:pos="8300"/>
      </w:tabs>
      <w:ind w:right="360"/>
      <w:rPr>
        <w:rFonts w:ascii="微软雅黑" w:eastAsia="微软雅黑" w:hAnsi="微软雅黑"/>
        <w:color w:val="808080"/>
        <w:sz w:val="16"/>
        <w:szCs w:val="16"/>
      </w:rPr>
    </w:pPr>
    <w:r w:rsidRPr="00FC25CE">
      <w:rPr>
        <w:rFonts w:ascii="微软雅黑" w:eastAsia="微软雅黑" w:hAnsi="微软雅黑"/>
        <w:color w:val="404040" w:themeColor="text1" w:themeTint="BF"/>
        <w:sz w:val="16"/>
        <w:szCs w:val="16"/>
      </w:rPr>
      <w:t>Copyright @2020 ANHUI LISTENAI Co., LTD All Rights Reserved</w:t>
    </w:r>
    <w:r>
      <w:rPr>
        <w:rFonts w:ascii="微软雅黑" w:eastAsia="微软雅黑" w:hAnsi="微软雅黑"/>
        <w:color w:val="808080"/>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627" w:rsidRDefault="00B67627" w:rsidP="00DB1AD1">
      <w:r>
        <w:separator/>
      </w:r>
    </w:p>
  </w:footnote>
  <w:footnote w:type="continuationSeparator" w:id="0">
    <w:p w:rsidR="00B67627" w:rsidRDefault="00B67627" w:rsidP="00DB1A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6A02" w:rsidRPr="00D5306A" w:rsidRDefault="007D6A02" w:rsidP="00A73A19">
    <w:pPr>
      <w:pStyle w:val="a3"/>
      <w:pBdr>
        <w:bottom w:val="none" w:sz="0" w:space="0" w:color="auto"/>
      </w:pBdr>
      <w:wordWrap w:val="0"/>
      <w:jc w:val="right"/>
      <w:rPr>
        <w:rStyle w:val="ab"/>
      </w:rPr>
    </w:pPr>
    <w:r w:rsidRPr="00613A6B">
      <w:rPr>
        <w:rFonts w:ascii="微软雅黑" w:eastAsia="微软雅黑" w:hAnsi="微软雅黑"/>
        <w:noProof/>
      </w:rPr>
      <w:drawing>
        <wp:anchor distT="0" distB="0" distL="114300" distR="114300" simplePos="0" relativeHeight="251658240" behindDoc="0" locked="0" layoutInCell="1" allowOverlap="1" wp14:anchorId="54849C9D" wp14:editId="6CFB36F4">
          <wp:simplePos x="0" y="0"/>
          <wp:positionH relativeFrom="margin">
            <wp:posOffset>3447</wp:posOffset>
          </wp:positionH>
          <wp:positionV relativeFrom="paragraph">
            <wp:posOffset>24130</wp:posOffset>
          </wp:positionV>
          <wp:extent cx="680085" cy="121920"/>
          <wp:effectExtent l="0" t="0" r="571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80085" cy="121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 xml:space="preserve"> </w:t>
    </w:r>
    <w:r>
      <w:t xml:space="preserve">                          </w:t>
    </w:r>
    <w:r>
      <w:rPr>
        <w:rFonts w:hint="eastAsia"/>
      </w:rPr>
      <w:t>6001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6A7266"/>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CE0A828"/>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5884C40"/>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7CF8AE7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268344C"/>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5AE2FC9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FF90D25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15EA73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B01C9200"/>
    <w:lvl w:ilvl="0">
      <w:start w:val="1"/>
      <w:numFmt w:val="decimal"/>
      <w:lvlText w:val="%1."/>
      <w:lvlJc w:val="left"/>
      <w:pPr>
        <w:tabs>
          <w:tab w:val="num" w:pos="360"/>
        </w:tabs>
        <w:ind w:left="360" w:hangingChars="200" w:hanging="360"/>
      </w:pPr>
    </w:lvl>
  </w:abstractNum>
  <w:abstractNum w:abstractNumId="9">
    <w:nsid w:val="FFFFFF89"/>
    <w:multiLevelType w:val="singleLevel"/>
    <w:tmpl w:val="ACC47D9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365642E"/>
    <w:multiLevelType w:val="hybridMultilevel"/>
    <w:tmpl w:val="03D44EA6"/>
    <w:lvl w:ilvl="0" w:tplc="8F589A0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04974F94"/>
    <w:multiLevelType w:val="hybridMultilevel"/>
    <w:tmpl w:val="282801C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57E584F"/>
    <w:multiLevelType w:val="hybridMultilevel"/>
    <w:tmpl w:val="22D238E0"/>
    <w:lvl w:ilvl="0" w:tplc="04090003">
      <w:start w:val="1"/>
      <w:numFmt w:val="bullet"/>
      <w:lvlText w:val=""/>
      <w:lvlJc w:val="left"/>
      <w:pPr>
        <w:ind w:left="1139" w:hanging="480"/>
      </w:pPr>
      <w:rPr>
        <w:rFonts w:ascii="Wingdings" w:hAnsi="Wingdings" w:hint="default"/>
      </w:rPr>
    </w:lvl>
    <w:lvl w:ilvl="1" w:tplc="04090003" w:tentative="1">
      <w:start w:val="1"/>
      <w:numFmt w:val="bullet"/>
      <w:lvlText w:val=""/>
      <w:lvlJc w:val="left"/>
      <w:pPr>
        <w:ind w:left="1619" w:hanging="480"/>
      </w:pPr>
      <w:rPr>
        <w:rFonts w:ascii="Wingdings" w:hAnsi="Wingdings" w:hint="default"/>
      </w:rPr>
    </w:lvl>
    <w:lvl w:ilvl="2" w:tplc="04090005" w:tentative="1">
      <w:start w:val="1"/>
      <w:numFmt w:val="bullet"/>
      <w:lvlText w:val=""/>
      <w:lvlJc w:val="left"/>
      <w:pPr>
        <w:ind w:left="2099" w:hanging="480"/>
      </w:pPr>
      <w:rPr>
        <w:rFonts w:ascii="Wingdings" w:hAnsi="Wingdings" w:hint="default"/>
      </w:rPr>
    </w:lvl>
    <w:lvl w:ilvl="3" w:tplc="04090001" w:tentative="1">
      <w:start w:val="1"/>
      <w:numFmt w:val="bullet"/>
      <w:lvlText w:val=""/>
      <w:lvlJc w:val="left"/>
      <w:pPr>
        <w:ind w:left="2579" w:hanging="480"/>
      </w:pPr>
      <w:rPr>
        <w:rFonts w:ascii="Wingdings" w:hAnsi="Wingdings" w:hint="default"/>
      </w:rPr>
    </w:lvl>
    <w:lvl w:ilvl="4" w:tplc="04090003" w:tentative="1">
      <w:start w:val="1"/>
      <w:numFmt w:val="bullet"/>
      <w:lvlText w:val=""/>
      <w:lvlJc w:val="left"/>
      <w:pPr>
        <w:ind w:left="3059" w:hanging="480"/>
      </w:pPr>
      <w:rPr>
        <w:rFonts w:ascii="Wingdings" w:hAnsi="Wingdings" w:hint="default"/>
      </w:rPr>
    </w:lvl>
    <w:lvl w:ilvl="5" w:tplc="04090005" w:tentative="1">
      <w:start w:val="1"/>
      <w:numFmt w:val="bullet"/>
      <w:lvlText w:val=""/>
      <w:lvlJc w:val="left"/>
      <w:pPr>
        <w:ind w:left="3539" w:hanging="480"/>
      </w:pPr>
      <w:rPr>
        <w:rFonts w:ascii="Wingdings" w:hAnsi="Wingdings" w:hint="default"/>
      </w:rPr>
    </w:lvl>
    <w:lvl w:ilvl="6" w:tplc="04090001" w:tentative="1">
      <w:start w:val="1"/>
      <w:numFmt w:val="bullet"/>
      <w:lvlText w:val=""/>
      <w:lvlJc w:val="left"/>
      <w:pPr>
        <w:ind w:left="4019" w:hanging="480"/>
      </w:pPr>
      <w:rPr>
        <w:rFonts w:ascii="Wingdings" w:hAnsi="Wingdings" w:hint="default"/>
      </w:rPr>
    </w:lvl>
    <w:lvl w:ilvl="7" w:tplc="04090003" w:tentative="1">
      <w:start w:val="1"/>
      <w:numFmt w:val="bullet"/>
      <w:lvlText w:val=""/>
      <w:lvlJc w:val="left"/>
      <w:pPr>
        <w:ind w:left="4499" w:hanging="480"/>
      </w:pPr>
      <w:rPr>
        <w:rFonts w:ascii="Wingdings" w:hAnsi="Wingdings" w:hint="default"/>
      </w:rPr>
    </w:lvl>
    <w:lvl w:ilvl="8" w:tplc="04090005" w:tentative="1">
      <w:start w:val="1"/>
      <w:numFmt w:val="bullet"/>
      <w:lvlText w:val=""/>
      <w:lvlJc w:val="left"/>
      <w:pPr>
        <w:ind w:left="4979" w:hanging="480"/>
      </w:pPr>
      <w:rPr>
        <w:rFonts w:ascii="Wingdings" w:hAnsi="Wingdings" w:hint="default"/>
      </w:rPr>
    </w:lvl>
  </w:abstractNum>
  <w:abstractNum w:abstractNumId="13">
    <w:nsid w:val="0A7F4BFD"/>
    <w:multiLevelType w:val="multilevel"/>
    <w:tmpl w:val="0A7F4BFD"/>
    <w:lvl w:ilvl="0">
      <w:start w:val="1"/>
      <w:numFmt w:val="decimal"/>
      <w:pStyle w:val="chapter1"/>
      <w:lvlText w:val="%1."/>
      <w:lvlJc w:val="left"/>
      <w:pPr>
        <w:ind w:left="425" w:hanging="425"/>
      </w:pPr>
    </w:lvl>
    <w:lvl w:ilvl="1">
      <w:start w:val="1"/>
      <w:numFmt w:val="decimal"/>
      <w:pStyle w:val="chapter2"/>
      <w:lvlText w:val="%1.%2."/>
      <w:lvlJc w:val="left"/>
      <w:pPr>
        <w:ind w:left="567" w:hanging="567"/>
      </w:pPr>
    </w:lvl>
    <w:lvl w:ilvl="2">
      <w:start w:val="1"/>
      <w:numFmt w:val="decimal"/>
      <w:pStyle w:val="chapter3"/>
      <w:lvlText w:val="%1.%2.%3."/>
      <w:lvlJc w:val="left"/>
      <w:pPr>
        <w:ind w:left="851" w:hanging="709"/>
      </w:pPr>
    </w:lvl>
    <w:lvl w:ilvl="3">
      <w:start w:val="1"/>
      <w:numFmt w:val="decimal"/>
      <w:pStyle w:val="chapter4"/>
      <w:lvlText w:val="%1.%2.%3.%4."/>
      <w:lvlJc w:val="left"/>
      <w:pPr>
        <w:ind w:left="851" w:hanging="851"/>
      </w:pPr>
    </w:lvl>
    <w:lvl w:ilvl="4">
      <w:start w:val="1"/>
      <w:numFmt w:val="decimal"/>
      <w:pStyle w:val="chapter5"/>
      <w:lvlText w:val="%1.%2.%3.%4.%5."/>
      <w:lvlJc w:val="left"/>
      <w:pPr>
        <w:ind w:left="992" w:hanging="992"/>
      </w:pPr>
    </w:lvl>
    <w:lvl w:ilvl="5">
      <w:start w:val="1"/>
      <w:numFmt w:val="decimal"/>
      <w:pStyle w:val="chapter6"/>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0BBB490F"/>
    <w:multiLevelType w:val="hybridMultilevel"/>
    <w:tmpl w:val="2CDA2DEA"/>
    <w:lvl w:ilvl="0" w:tplc="5AF4BE7C">
      <w:start w:val="1"/>
      <w:numFmt w:val="decimal"/>
      <w:lvlText w:val="Table %1."/>
      <w:lvlJc w:val="center"/>
      <w:pPr>
        <w:ind w:left="420" w:hanging="132"/>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8595104"/>
    <w:multiLevelType w:val="hybridMultilevel"/>
    <w:tmpl w:val="B642A7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BC16E3B"/>
    <w:multiLevelType w:val="hybridMultilevel"/>
    <w:tmpl w:val="5BAAED66"/>
    <w:lvl w:ilvl="0" w:tplc="CE8C70AE">
      <w:start w:val="1"/>
      <w:numFmt w:val="decimal"/>
      <w:lvlText w:val="Fig %1."/>
      <w:lvlJc w:val="center"/>
      <w:pPr>
        <w:ind w:left="420" w:hanging="420"/>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1864CCD"/>
    <w:multiLevelType w:val="multilevel"/>
    <w:tmpl w:val="21864CC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2D6E1EE9"/>
    <w:multiLevelType w:val="hybridMultilevel"/>
    <w:tmpl w:val="8EC6E630"/>
    <w:lvl w:ilvl="0" w:tplc="5B844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C62F4E"/>
    <w:multiLevelType w:val="hybridMultilevel"/>
    <w:tmpl w:val="0E02A5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34DF09B5"/>
    <w:multiLevelType w:val="multilevel"/>
    <w:tmpl w:val="0409001D"/>
    <w:styleLink w:val="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39F10AC0"/>
    <w:multiLevelType w:val="multilevel"/>
    <w:tmpl w:val="6C2E8816"/>
    <w:lvl w:ilvl="0">
      <w:start w:val="1"/>
      <w:numFmt w:val="decimal"/>
      <w:pStyle w:val="10"/>
      <w:lvlText w:val="%1"/>
      <w:lvlJc w:val="left"/>
      <w:pPr>
        <w:ind w:left="432" w:hanging="432"/>
      </w:pPr>
      <w:rPr>
        <w:rFonts w:hint="eastAsia"/>
      </w:rPr>
    </w:lvl>
    <w:lvl w:ilvl="1">
      <w:start w:val="1"/>
      <w:numFmt w:val="decimal"/>
      <w:pStyle w:val="2"/>
      <w:lvlText w:val="%1.%2"/>
      <w:lvlJc w:val="left"/>
      <w:pPr>
        <w:ind w:left="576" w:hanging="576"/>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rFonts w:ascii="Arial" w:hAnsi="Arial" w:cs="Arial" w:hint="default"/>
        <w:b w:val="0"/>
        <w:sz w:val="24"/>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nsid w:val="3BC4111A"/>
    <w:multiLevelType w:val="hybridMultilevel"/>
    <w:tmpl w:val="340E62C8"/>
    <w:lvl w:ilvl="0" w:tplc="236C2A60">
      <w:start w:val="6"/>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nsid w:val="4FC617F0"/>
    <w:multiLevelType w:val="hybridMultilevel"/>
    <w:tmpl w:val="0156A2E0"/>
    <w:lvl w:ilvl="0" w:tplc="F1DC4FD2">
      <w:start w:val="1"/>
      <w:numFmt w:val="decimalZero"/>
      <w:lvlText w:val="【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12C5DE1"/>
    <w:multiLevelType w:val="hybridMultilevel"/>
    <w:tmpl w:val="7980C6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D9E5DF1"/>
    <w:multiLevelType w:val="singleLevel"/>
    <w:tmpl w:val="5D9E5DF1"/>
    <w:lvl w:ilvl="0">
      <w:start w:val="1"/>
      <w:numFmt w:val="decimal"/>
      <w:suff w:val="space"/>
      <w:lvlText w:val="%1)"/>
      <w:lvlJc w:val="left"/>
    </w:lvl>
  </w:abstractNum>
  <w:abstractNum w:abstractNumId="26">
    <w:nsid w:val="60A7255D"/>
    <w:multiLevelType w:val="hybridMultilevel"/>
    <w:tmpl w:val="26806A62"/>
    <w:lvl w:ilvl="0" w:tplc="F1DC4FD2">
      <w:start w:val="1"/>
      <w:numFmt w:val="decimalZero"/>
      <w:lvlText w:val="【R%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48A4AC7"/>
    <w:multiLevelType w:val="hybridMultilevel"/>
    <w:tmpl w:val="F8047D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87D4E2C"/>
    <w:multiLevelType w:val="hybridMultilevel"/>
    <w:tmpl w:val="59D6E512"/>
    <w:lvl w:ilvl="0" w:tplc="BB5AF410">
      <w:start w:val="1"/>
      <w:numFmt w:val="decimal"/>
      <w:lvlText w:val="Table %1."/>
      <w:lvlJc w:val="center"/>
      <w:pPr>
        <w:ind w:left="420" w:hanging="132"/>
      </w:pPr>
      <w:rPr>
        <w:rFonts w:ascii="Arial" w:eastAsia="宋体" w:hAnsi="Arial" w:hint="default"/>
        <w:b/>
        <w:i w:val="0"/>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5C243D"/>
    <w:multiLevelType w:val="multilevel"/>
    <w:tmpl w:val="F15C1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1E5290"/>
    <w:multiLevelType w:val="hybridMultilevel"/>
    <w:tmpl w:val="28CA22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77EE3D7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7D1842B1"/>
    <w:multiLevelType w:val="multilevel"/>
    <w:tmpl w:val="6296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1"/>
  </w:num>
  <w:num w:numId="3">
    <w:abstractNumId w:val="11"/>
  </w:num>
  <w:num w:numId="4">
    <w:abstractNumId w:val="19"/>
  </w:num>
  <w:num w:numId="5">
    <w:abstractNumId w:val="32"/>
  </w:num>
  <w:num w:numId="6">
    <w:abstractNumId w:val="12"/>
  </w:num>
  <w:num w:numId="7">
    <w:abstractNumId w:val="29"/>
  </w:num>
  <w:num w:numId="8">
    <w:abstractNumId w:val="17"/>
  </w:num>
  <w:num w:numId="9">
    <w:abstractNumId w:val="22"/>
  </w:num>
  <w:num w:numId="10">
    <w:abstractNumId w:val="18"/>
  </w:num>
  <w:num w:numId="11">
    <w:abstractNumId w:val="10"/>
  </w:num>
  <w:num w:numId="12">
    <w:abstractNumId w:val="13"/>
  </w:num>
  <w:num w:numId="13">
    <w:abstractNumId w:val="30"/>
  </w:num>
  <w:num w:numId="14">
    <w:abstractNumId w:val="24"/>
  </w:num>
  <w:num w:numId="15">
    <w:abstractNumId w:val="15"/>
  </w:num>
  <w:num w:numId="16">
    <w:abstractNumId w:val="25"/>
  </w:num>
  <w:num w:numId="17">
    <w:abstractNumId w:val="27"/>
  </w:num>
  <w:num w:numId="18">
    <w:abstractNumId w:val="23"/>
  </w:num>
  <w:num w:numId="19">
    <w:abstractNumId w:val="26"/>
  </w:num>
  <w:num w:numId="20">
    <w:abstractNumId w:val="16"/>
  </w:num>
  <w:num w:numId="21">
    <w:abstractNumId w:val="14"/>
  </w:num>
  <w:num w:numId="22">
    <w:abstractNumId w:val="28"/>
  </w:num>
  <w:num w:numId="23">
    <w:abstractNumId w:val="8"/>
  </w:num>
  <w:num w:numId="24">
    <w:abstractNumId w:val="3"/>
  </w:num>
  <w:num w:numId="25">
    <w:abstractNumId w:val="2"/>
  </w:num>
  <w:num w:numId="26">
    <w:abstractNumId w:val="1"/>
  </w:num>
  <w:num w:numId="27">
    <w:abstractNumId w:val="0"/>
  </w:num>
  <w:num w:numId="28">
    <w:abstractNumId w:val="9"/>
  </w:num>
  <w:num w:numId="29">
    <w:abstractNumId w:val="7"/>
  </w:num>
  <w:num w:numId="30">
    <w:abstractNumId w:val="6"/>
  </w:num>
  <w:num w:numId="31">
    <w:abstractNumId w:val="5"/>
  </w:num>
  <w:num w:numId="32">
    <w:abstractNumId w:val="4"/>
  </w:num>
  <w:num w:numId="33">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attachedTemplate r:id="rId1"/>
  <w:linkStyle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AD1"/>
    <w:rsid w:val="000054D1"/>
    <w:rsid w:val="00006CB0"/>
    <w:rsid w:val="00010970"/>
    <w:rsid w:val="00024DFE"/>
    <w:rsid w:val="0005155B"/>
    <w:rsid w:val="000562A1"/>
    <w:rsid w:val="00057F75"/>
    <w:rsid w:val="0006113E"/>
    <w:rsid w:val="00064D89"/>
    <w:rsid w:val="00075E9D"/>
    <w:rsid w:val="00081E1F"/>
    <w:rsid w:val="0008238A"/>
    <w:rsid w:val="0008382E"/>
    <w:rsid w:val="000863AE"/>
    <w:rsid w:val="000876A4"/>
    <w:rsid w:val="0009215B"/>
    <w:rsid w:val="0009417C"/>
    <w:rsid w:val="000A09B4"/>
    <w:rsid w:val="000A0D3B"/>
    <w:rsid w:val="000A3BD3"/>
    <w:rsid w:val="000A6158"/>
    <w:rsid w:val="000A6597"/>
    <w:rsid w:val="000B2089"/>
    <w:rsid w:val="000C4E2D"/>
    <w:rsid w:val="000D36F5"/>
    <w:rsid w:val="000D54F2"/>
    <w:rsid w:val="000E4FBB"/>
    <w:rsid w:val="000E6DD0"/>
    <w:rsid w:val="000E7EF8"/>
    <w:rsid w:val="00101C89"/>
    <w:rsid w:val="001051FB"/>
    <w:rsid w:val="00112D94"/>
    <w:rsid w:val="00121B2F"/>
    <w:rsid w:val="001231E6"/>
    <w:rsid w:val="00125664"/>
    <w:rsid w:val="00131E06"/>
    <w:rsid w:val="00136471"/>
    <w:rsid w:val="0014301F"/>
    <w:rsid w:val="00147CA9"/>
    <w:rsid w:val="0016223D"/>
    <w:rsid w:val="00170DAB"/>
    <w:rsid w:val="0017769C"/>
    <w:rsid w:val="00181411"/>
    <w:rsid w:val="0018655C"/>
    <w:rsid w:val="001875FA"/>
    <w:rsid w:val="00196A92"/>
    <w:rsid w:val="001A133C"/>
    <w:rsid w:val="001A1842"/>
    <w:rsid w:val="001A3A50"/>
    <w:rsid w:val="001A7167"/>
    <w:rsid w:val="001B5F6C"/>
    <w:rsid w:val="001B7C4C"/>
    <w:rsid w:val="001C1CC1"/>
    <w:rsid w:val="001C24E8"/>
    <w:rsid w:val="001C2E67"/>
    <w:rsid w:val="001C6CF7"/>
    <w:rsid w:val="001C7080"/>
    <w:rsid w:val="001C7D06"/>
    <w:rsid w:val="001D223E"/>
    <w:rsid w:val="001D4CD4"/>
    <w:rsid w:val="001D72F4"/>
    <w:rsid w:val="001D7F45"/>
    <w:rsid w:val="001E023D"/>
    <w:rsid w:val="001E2A10"/>
    <w:rsid w:val="001E39CC"/>
    <w:rsid w:val="001E3FAA"/>
    <w:rsid w:val="001F3230"/>
    <w:rsid w:val="001F79EB"/>
    <w:rsid w:val="0020500C"/>
    <w:rsid w:val="00207C6D"/>
    <w:rsid w:val="002177FC"/>
    <w:rsid w:val="002223C6"/>
    <w:rsid w:val="0022478C"/>
    <w:rsid w:val="002309DE"/>
    <w:rsid w:val="00230FCE"/>
    <w:rsid w:val="00231395"/>
    <w:rsid w:val="002365C4"/>
    <w:rsid w:val="002407DE"/>
    <w:rsid w:val="0024327C"/>
    <w:rsid w:val="0025160A"/>
    <w:rsid w:val="002542D2"/>
    <w:rsid w:val="0025599B"/>
    <w:rsid w:val="002614E1"/>
    <w:rsid w:val="00267039"/>
    <w:rsid w:val="00283085"/>
    <w:rsid w:val="002831DC"/>
    <w:rsid w:val="0028530E"/>
    <w:rsid w:val="00290FA1"/>
    <w:rsid w:val="002A3CC5"/>
    <w:rsid w:val="002A3CFC"/>
    <w:rsid w:val="002C4C68"/>
    <w:rsid w:val="002C64E9"/>
    <w:rsid w:val="002E0465"/>
    <w:rsid w:val="002E15FA"/>
    <w:rsid w:val="002F3F48"/>
    <w:rsid w:val="002F4771"/>
    <w:rsid w:val="00301943"/>
    <w:rsid w:val="0030750B"/>
    <w:rsid w:val="003075EE"/>
    <w:rsid w:val="0032160D"/>
    <w:rsid w:val="003240F7"/>
    <w:rsid w:val="003241C4"/>
    <w:rsid w:val="003314EF"/>
    <w:rsid w:val="003504AB"/>
    <w:rsid w:val="00354152"/>
    <w:rsid w:val="00357B77"/>
    <w:rsid w:val="003643A8"/>
    <w:rsid w:val="00370BFE"/>
    <w:rsid w:val="00375800"/>
    <w:rsid w:val="003865E0"/>
    <w:rsid w:val="003A016C"/>
    <w:rsid w:val="003A0DEF"/>
    <w:rsid w:val="003A53EF"/>
    <w:rsid w:val="003B0077"/>
    <w:rsid w:val="003B5F93"/>
    <w:rsid w:val="003C2D16"/>
    <w:rsid w:val="003C7F61"/>
    <w:rsid w:val="003D008A"/>
    <w:rsid w:val="003D27E0"/>
    <w:rsid w:val="003D507D"/>
    <w:rsid w:val="003E196E"/>
    <w:rsid w:val="003E365F"/>
    <w:rsid w:val="003E51EE"/>
    <w:rsid w:val="003E62E7"/>
    <w:rsid w:val="003F1D85"/>
    <w:rsid w:val="003F3089"/>
    <w:rsid w:val="003F4225"/>
    <w:rsid w:val="003F49B4"/>
    <w:rsid w:val="003F5901"/>
    <w:rsid w:val="003F6EDE"/>
    <w:rsid w:val="003F770F"/>
    <w:rsid w:val="00400308"/>
    <w:rsid w:val="0040500F"/>
    <w:rsid w:val="004053F0"/>
    <w:rsid w:val="00416E68"/>
    <w:rsid w:val="004205F9"/>
    <w:rsid w:val="004308D2"/>
    <w:rsid w:val="004356AA"/>
    <w:rsid w:val="00435AB1"/>
    <w:rsid w:val="0043639B"/>
    <w:rsid w:val="00444774"/>
    <w:rsid w:val="00447790"/>
    <w:rsid w:val="00454038"/>
    <w:rsid w:val="00463479"/>
    <w:rsid w:val="004679F9"/>
    <w:rsid w:val="004826F2"/>
    <w:rsid w:val="0048434D"/>
    <w:rsid w:val="00484C04"/>
    <w:rsid w:val="00486BF2"/>
    <w:rsid w:val="004A61CB"/>
    <w:rsid w:val="004B1E88"/>
    <w:rsid w:val="004B526C"/>
    <w:rsid w:val="004C1C3C"/>
    <w:rsid w:val="004C1DC6"/>
    <w:rsid w:val="004C5935"/>
    <w:rsid w:val="004D3034"/>
    <w:rsid w:val="004D3BAF"/>
    <w:rsid w:val="004E3968"/>
    <w:rsid w:val="004E5167"/>
    <w:rsid w:val="004E570C"/>
    <w:rsid w:val="004E7856"/>
    <w:rsid w:val="004F5596"/>
    <w:rsid w:val="004F749E"/>
    <w:rsid w:val="0050173C"/>
    <w:rsid w:val="00502803"/>
    <w:rsid w:val="005041BA"/>
    <w:rsid w:val="00507C21"/>
    <w:rsid w:val="005155E2"/>
    <w:rsid w:val="005253DE"/>
    <w:rsid w:val="00530162"/>
    <w:rsid w:val="00534636"/>
    <w:rsid w:val="00536263"/>
    <w:rsid w:val="0053727C"/>
    <w:rsid w:val="00541274"/>
    <w:rsid w:val="00545FBC"/>
    <w:rsid w:val="00580A55"/>
    <w:rsid w:val="00580D6F"/>
    <w:rsid w:val="00583BF7"/>
    <w:rsid w:val="00597C35"/>
    <w:rsid w:val="00597C82"/>
    <w:rsid w:val="005A1C7E"/>
    <w:rsid w:val="005A3EE2"/>
    <w:rsid w:val="005A4640"/>
    <w:rsid w:val="005A6058"/>
    <w:rsid w:val="005B0ACD"/>
    <w:rsid w:val="005B1295"/>
    <w:rsid w:val="005B3D94"/>
    <w:rsid w:val="005B4CA2"/>
    <w:rsid w:val="005B6E25"/>
    <w:rsid w:val="005B78C9"/>
    <w:rsid w:val="005C03EC"/>
    <w:rsid w:val="005C06B5"/>
    <w:rsid w:val="005C0724"/>
    <w:rsid w:val="005C1541"/>
    <w:rsid w:val="005D450E"/>
    <w:rsid w:val="005D78D4"/>
    <w:rsid w:val="005D7E51"/>
    <w:rsid w:val="005E1142"/>
    <w:rsid w:val="005E1B30"/>
    <w:rsid w:val="005E333F"/>
    <w:rsid w:val="005E42F7"/>
    <w:rsid w:val="005F0788"/>
    <w:rsid w:val="005F54FD"/>
    <w:rsid w:val="005F6EAB"/>
    <w:rsid w:val="00606DDA"/>
    <w:rsid w:val="00612E71"/>
    <w:rsid w:val="00613A6B"/>
    <w:rsid w:val="00614FAE"/>
    <w:rsid w:val="00614FD8"/>
    <w:rsid w:val="006150D2"/>
    <w:rsid w:val="006166C4"/>
    <w:rsid w:val="00617AED"/>
    <w:rsid w:val="00617CD7"/>
    <w:rsid w:val="00631BF1"/>
    <w:rsid w:val="006328EF"/>
    <w:rsid w:val="00635F16"/>
    <w:rsid w:val="0063624D"/>
    <w:rsid w:val="00636295"/>
    <w:rsid w:val="006403CB"/>
    <w:rsid w:val="00646711"/>
    <w:rsid w:val="006518A8"/>
    <w:rsid w:val="00657DDA"/>
    <w:rsid w:val="00661A1C"/>
    <w:rsid w:val="00667D38"/>
    <w:rsid w:val="006753C2"/>
    <w:rsid w:val="00677DDA"/>
    <w:rsid w:val="0068361A"/>
    <w:rsid w:val="0068398C"/>
    <w:rsid w:val="0068668B"/>
    <w:rsid w:val="006973CE"/>
    <w:rsid w:val="006B48C5"/>
    <w:rsid w:val="006C48FA"/>
    <w:rsid w:val="006D2279"/>
    <w:rsid w:val="006D23DC"/>
    <w:rsid w:val="006D3D31"/>
    <w:rsid w:val="006D55F7"/>
    <w:rsid w:val="006E56E0"/>
    <w:rsid w:val="006F1010"/>
    <w:rsid w:val="0070080C"/>
    <w:rsid w:val="0071013D"/>
    <w:rsid w:val="00711B2E"/>
    <w:rsid w:val="0071780F"/>
    <w:rsid w:val="00730D78"/>
    <w:rsid w:val="00734D43"/>
    <w:rsid w:val="00735F61"/>
    <w:rsid w:val="00752338"/>
    <w:rsid w:val="00762733"/>
    <w:rsid w:val="00763C06"/>
    <w:rsid w:val="00773DCC"/>
    <w:rsid w:val="00776627"/>
    <w:rsid w:val="0078479D"/>
    <w:rsid w:val="007A7FC9"/>
    <w:rsid w:val="007B2BF7"/>
    <w:rsid w:val="007B74D3"/>
    <w:rsid w:val="007C005D"/>
    <w:rsid w:val="007C467F"/>
    <w:rsid w:val="007D3B69"/>
    <w:rsid w:val="007D407B"/>
    <w:rsid w:val="007D4554"/>
    <w:rsid w:val="007D5C82"/>
    <w:rsid w:val="007D6A02"/>
    <w:rsid w:val="007D74E1"/>
    <w:rsid w:val="007E3CB2"/>
    <w:rsid w:val="007E5B42"/>
    <w:rsid w:val="00810AFF"/>
    <w:rsid w:val="00813DF6"/>
    <w:rsid w:val="00815A98"/>
    <w:rsid w:val="00824C85"/>
    <w:rsid w:val="008274E7"/>
    <w:rsid w:val="00832BEF"/>
    <w:rsid w:val="00837777"/>
    <w:rsid w:val="008455CE"/>
    <w:rsid w:val="0084564D"/>
    <w:rsid w:val="00845944"/>
    <w:rsid w:val="00847C94"/>
    <w:rsid w:val="00851CAC"/>
    <w:rsid w:val="00855A47"/>
    <w:rsid w:val="008566D8"/>
    <w:rsid w:val="008622D7"/>
    <w:rsid w:val="00864E16"/>
    <w:rsid w:val="00867D8E"/>
    <w:rsid w:val="0087042B"/>
    <w:rsid w:val="008742AA"/>
    <w:rsid w:val="0089078B"/>
    <w:rsid w:val="00896120"/>
    <w:rsid w:val="008A0126"/>
    <w:rsid w:val="008A6B69"/>
    <w:rsid w:val="008A78A4"/>
    <w:rsid w:val="008B10B1"/>
    <w:rsid w:val="008B6436"/>
    <w:rsid w:val="008C7BFD"/>
    <w:rsid w:val="008D31C4"/>
    <w:rsid w:val="008D3AE2"/>
    <w:rsid w:val="008D51CA"/>
    <w:rsid w:val="008D5BBB"/>
    <w:rsid w:val="008E379B"/>
    <w:rsid w:val="008E3C75"/>
    <w:rsid w:val="008E69D5"/>
    <w:rsid w:val="008F167B"/>
    <w:rsid w:val="008F4C5A"/>
    <w:rsid w:val="008F6CF4"/>
    <w:rsid w:val="00902F21"/>
    <w:rsid w:val="00907113"/>
    <w:rsid w:val="009109DE"/>
    <w:rsid w:val="0091557B"/>
    <w:rsid w:val="00932A80"/>
    <w:rsid w:val="00941173"/>
    <w:rsid w:val="009425FB"/>
    <w:rsid w:val="00943D4C"/>
    <w:rsid w:val="00944C3F"/>
    <w:rsid w:val="0094573A"/>
    <w:rsid w:val="00954368"/>
    <w:rsid w:val="00960184"/>
    <w:rsid w:val="00966696"/>
    <w:rsid w:val="009745B1"/>
    <w:rsid w:val="00975165"/>
    <w:rsid w:val="009766F3"/>
    <w:rsid w:val="00977EFA"/>
    <w:rsid w:val="009849E2"/>
    <w:rsid w:val="00992451"/>
    <w:rsid w:val="00994BDF"/>
    <w:rsid w:val="009A5D03"/>
    <w:rsid w:val="009A72A9"/>
    <w:rsid w:val="009B040B"/>
    <w:rsid w:val="009B7F6B"/>
    <w:rsid w:val="009C03D2"/>
    <w:rsid w:val="009C4D87"/>
    <w:rsid w:val="009C693D"/>
    <w:rsid w:val="009D6FFA"/>
    <w:rsid w:val="009E0EDA"/>
    <w:rsid w:val="009F2040"/>
    <w:rsid w:val="009F6B11"/>
    <w:rsid w:val="00A07220"/>
    <w:rsid w:val="00A1325C"/>
    <w:rsid w:val="00A25F4E"/>
    <w:rsid w:val="00A27EEF"/>
    <w:rsid w:val="00A3763A"/>
    <w:rsid w:val="00A40945"/>
    <w:rsid w:val="00A41F0D"/>
    <w:rsid w:val="00A43C6A"/>
    <w:rsid w:val="00A51F1F"/>
    <w:rsid w:val="00A54E82"/>
    <w:rsid w:val="00A55071"/>
    <w:rsid w:val="00A71214"/>
    <w:rsid w:val="00A72EDB"/>
    <w:rsid w:val="00A73A19"/>
    <w:rsid w:val="00A919D1"/>
    <w:rsid w:val="00A95050"/>
    <w:rsid w:val="00A97CC2"/>
    <w:rsid w:val="00AA4755"/>
    <w:rsid w:val="00AA7041"/>
    <w:rsid w:val="00AB20C6"/>
    <w:rsid w:val="00AB4744"/>
    <w:rsid w:val="00AB51B6"/>
    <w:rsid w:val="00AC19CF"/>
    <w:rsid w:val="00AC3029"/>
    <w:rsid w:val="00AC4202"/>
    <w:rsid w:val="00AC5003"/>
    <w:rsid w:val="00AC5154"/>
    <w:rsid w:val="00AF09F0"/>
    <w:rsid w:val="00AF288B"/>
    <w:rsid w:val="00AF5CC8"/>
    <w:rsid w:val="00B00D90"/>
    <w:rsid w:val="00B07293"/>
    <w:rsid w:val="00B133F5"/>
    <w:rsid w:val="00B240C6"/>
    <w:rsid w:val="00B24FEE"/>
    <w:rsid w:val="00B30508"/>
    <w:rsid w:val="00B32F8E"/>
    <w:rsid w:val="00B40CEE"/>
    <w:rsid w:val="00B4772E"/>
    <w:rsid w:val="00B530F1"/>
    <w:rsid w:val="00B56EA1"/>
    <w:rsid w:val="00B61431"/>
    <w:rsid w:val="00B61531"/>
    <w:rsid w:val="00B61981"/>
    <w:rsid w:val="00B67627"/>
    <w:rsid w:val="00B7296A"/>
    <w:rsid w:val="00B746DC"/>
    <w:rsid w:val="00B83BC5"/>
    <w:rsid w:val="00B918C5"/>
    <w:rsid w:val="00B92806"/>
    <w:rsid w:val="00B9747E"/>
    <w:rsid w:val="00BA068B"/>
    <w:rsid w:val="00BA6D12"/>
    <w:rsid w:val="00BA7C82"/>
    <w:rsid w:val="00BB16FD"/>
    <w:rsid w:val="00BB186D"/>
    <w:rsid w:val="00BB18E2"/>
    <w:rsid w:val="00BB2F7B"/>
    <w:rsid w:val="00BB3B0D"/>
    <w:rsid w:val="00BC335C"/>
    <w:rsid w:val="00BD0867"/>
    <w:rsid w:val="00BD16BD"/>
    <w:rsid w:val="00BE0B11"/>
    <w:rsid w:val="00BE212D"/>
    <w:rsid w:val="00BE26AE"/>
    <w:rsid w:val="00BE7B62"/>
    <w:rsid w:val="00C11090"/>
    <w:rsid w:val="00C17068"/>
    <w:rsid w:val="00C32835"/>
    <w:rsid w:val="00C45214"/>
    <w:rsid w:val="00C60931"/>
    <w:rsid w:val="00C634D8"/>
    <w:rsid w:val="00C66A18"/>
    <w:rsid w:val="00C73CD3"/>
    <w:rsid w:val="00C74B9A"/>
    <w:rsid w:val="00C756A6"/>
    <w:rsid w:val="00C76C83"/>
    <w:rsid w:val="00C837DC"/>
    <w:rsid w:val="00C86182"/>
    <w:rsid w:val="00C91545"/>
    <w:rsid w:val="00CA68E3"/>
    <w:rsid w:val="00CB6798"/>
    <w:rsid w:val="00CD1415"/>
    <w:rsid w:val="00CD2E4D"/>
    <w:rsid w:val="00CD3C13"/>
    <w:rsid w:val="00CD7967"/>
    <w:rsid w:val="00CE0EBE"/>
    <w:rsid w:val="00CE1835"/>
    <w:rsid w:val="00CE3923"/>
    <w:rsid w:val="00CF1D96"/>
    <w:rsid w:val="00CF452B"/>
    <w:rsid w:val="00CF7519"/>
    <w:rsid w:val="00D02528"/>
    <w:rsid w:val="00D06830"/>
    <w:rsid w:val="00D06A2E"/>
    <w:rsid w:val="00D10AFB"/>
    <w:rsid w:val="00D14191"/>
    <w:rsid w:val="00D1440A"/>
    <w:rsid w:val="00D16EC1"/>
    <w:rsid w:val="00D20735"/>
    <w:rsid w:val="00D34E50"/>
    <w:rsid w:val="00D34FE3"/>
    <w:rsid w:val="00D36C53"/>
    <w:rsid w:val="00D40F00"/>
    <w:rsid w:val="00D43D1B"/>
    <w:rsid w:val="00D51B2D"/>
    <w:rsid w:val="00D5306A"/>
    <w:rsid w:val="00D64E7C"/>
    <w:rsid w:val="00D65D34"/>
    <w:rsid w:val="00D6673E"/>
    <w:rsid w:val="00D73057"/>
    <w:rsid w:val="00D737F0"/>
    <w:rsid w:val="00D8032D"/>
    <w:rsid w:val="00D919BC"/>
    <w:rsid w:val="00D94922"/>
    <w:rsid w:val="00DA5157"/>
    <w:rsid w:val="00DB1AD1"/>
    <w:rsid w:val="00DB586F"/>
    <w:rsid w:val="00DC47F4"/>
    <w:rsid w:val="00DD3542"/>
    <w:rsid w:val="00DE575D"/>
    <w:rsid w:val="00DE6141"/>
    <w:rsid w:val="00DF290F"/>
    <w:rsid w:val="00DF2D8C"/>
    <w:rsid w:val="00E04069"/>
    <w:rsid w:val="00E0542F"/>
    <w:rsid w:val="00E100D7"/>
    <w:rsid w:val="00E101B8"/>
    <w:rsid w:val="00E1058F"/>
    <w:rsid w:val="00E13223"/>
    <w:rsid w:val="00E20D1F"/>
    <w:rsid w:val="00E305E5"/>
    <w:rsid w:val="00E33AA9"/>
    <w:rsid w:val="00E3469F"/>
    <w:rsid w:val="00E60998"/>
    <w:rsid w:val="00E642D4"/>
    <w:rsid w:val="00E64932"/>
    <w:rsid w:val="00E64F87"/>
    <w:rsid w:val="00E72283"/>
    <w:rsid w:val="00E73860"/>
    <w:rsid w:val="00E76101"/>
    <w:rsid w:val="00E8167C"/>
    <w:rsid w:val="00E90924"/>
    <w:rsid w:val="00E96E34"/>
    <w:rsid w:val="00E9764D"/>
    <w:rsid w:val="00EA349F"/>
    <w:rsid w:val="00EA42DA"/>
    <w:rsid w:val="00EA5BD3"/>
    <w:rsid w:val="00EB217B"/>
    <w:rsid w:val="00EB3277"/>
    <w:rsid w:val="00EB5033"/>
    <w:rsid w:val="00EC0F74"/>
    <w:rsid w:val="00EC2E9B"/>
    <w:rsid w:val="00EC368F"/>
    <w:rsid w:val="00EC456B"/>
    <w:rsid w:val="00EE023F"/>
    <w:rsid w:val="00EE100D"/>
    <w:rsid w:val="00EE372F"/>
    <w:rsid w:val="00EF2057"/>
    <w:rsid w:val="00EF5593"/>
    <w:rsid w:val="00EF6951"/>
    <w:rsid w:val="00EF69BA"/>
    <w:rsid w:val="00EF76F9"/>
    <w:rsid w:val="00F02462"/>
    <w:rsid w:val="00F05DFB"/>
    <w:rsid w:val="00F11D25"/>
    <w:rsid w:val="00F16B2D"/>
    <w:rsid w:val="00F16E04"/>
    <w:rsid w:val="00F17D8B"/>
    <w:rsid w:val="00F20E47"/>
    <w:rsid w:val="00F21B70"/>
    <w:rsid w:val="00F23A5E"/>
    <w:rsid w:val="00F246DC"/>
    <w:rsid w:val="00F318D1"/>
    <w:rsid w:val="00F3268D"/>
    <w:rsid w:val="00F34E62"/>
    <w:rsid w:val="00F35412"/>
    <w:rsid w:val="00F35588"/>
    <w:rsid w:val="00F35693"/>
    <w:rsid w:val="00F43CD1"/>
    <w:rsid w:val="00F44669"/>
    <w:rsid w:val="00F44AF9"/>
    <w:rsid w:val="00F44D97"/>
    <w:rsid w:val="00F44E32"/>
    <w:rsid w:val="00F47853"/>
    <w:rsid w:val="00F55BE9"/>
    <w:rsid w:val="00F567D6"/>
    <w:rsid w:val="00F61264"/>
    <w:rsid w:val="00F642E9"/>
    <w:rsid w:val="00F645B8"/>
    <w:rsid w:val="00F65AFF"/>
    <w:rsid w:val="00F66D10"/>
    <w:rsid w:val="00F712E4"/>
    <w:rsid w:val="00F810AD"/>
    <w:rsid w:val="00F81528"/>
    <w:rsid w:val="00F9026D"/>
    <w:rsid w:val="00F91876"/>
    <w:rsid w:val="00F91F78"/>
    <w:rsid w:val="00F962F1"/>
    <w:rsid w:val="00FA6D69"/>
    <w:rsid w:val="00FC25CE"/>
    <w:rsid w:val="00FF2385"/>
    <w:rsid w:val="00FF25F5"/>
    <w:rsid w:val="00FF2690"/>
    <w:rsid w:val="00FF3BB7"/>
    <w:rsid w:val="00FF54E8"/>
    <w:rsid w:val="00FF6CDC"/>
    <w:rsid w:val="00FF7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16FD"/>
    <w:pPr>
      <w:widowControl w:val="0"/>
      <w:spacing w:line="300" w:lineRule="auto"/>
    </w:pPr>
    <w:rPr>
      <w:rFonts w:ascii="Arial" w:eastAsia="宋体" w:hAnsi="Arial"/>
      <w:sz w:val="24"/>
      <w:szCs w:val="21"/>
    </w:rPr>
  </w:style>
  <w:style w:type="paragraph" w:styleId="10">
    <w:name w:val="heading 1"/>
    <w:basedOn w:val="a"/>
    <w:next w:val="a"/>
    <w:link w:val="1Char"/>
    <w:uiPriority w:val="9"/>
    <w:qFormat/>
    <w:rsid w:val="00BB16FD"/>
    <w:pPr>
      <w:keepNext/>
      <w:keepLines/>
      <w:numPr>
        <w:numId w:val="2"/>
      </w:numPr>
      <w:spacing w:beforeLines="50" w:before="50" w:afterLines="50" w:after="50"/>
      <w:ind w:left="200" w:hangingChars="200" w:hanging="200"/>
      <w:outlineLvl w:val="0"/>
    </w:pPr>
    <w:rPr>
      <w:rFonts w:eastAsia="黑体"/>
      <w:b/>
      <w:bCs/>
      <w:kern w:val="44"/>
      <w:sz w:val="32"/>
      <w:szCs w:val="44"/>
    </w:rPr>
  </w:style>
  <w:style w:type="paragraph" w:styleId="2">
    <w:name w:val="heading 2"/>
    <w:basedOn w:val="a"/>
    <w:next w:val="a"/>
    <w:link w:val="2Char"/>
    <w:uiPriority w:val="9"/>
    <w:unhideWhenUsed/>
    <w:qFormat/>
    <w:rsid w:val="00BB16FD"/>
    <w:pPr>
      <w:keepNext/>
      <w:keepLines/>
      <w:numPr>
        <w:ilvl w:val="1"/>
        <w:numId w:val="2"/>
      </w:numPr>
      <w:spacing w:beforeLines="50" w:before="50" w:afterLines="50" w:after="50"/>
      <w:ind w:left="300" w:hangingChars="300" w:hanging="300"/>
      <w:outlineLvl w:val="1"/>
    </w:pPr>
    <w:rPr>
      <w:rFonts w:eastAsia="黑体" w:cstheme="majorBidi"/>
      <w:b/>
      <w:bCs/>
      <w:sz w:val="28"/>
      <w:szCs w:val="32"/>
    </w:rPr>
  </w:style>
  <w:style w:type="paragraph" w:styleId="3">
    <w:name w:val="heading 3"/>
    <w:basedOn w:val="a"/>
    <w:next w:val="a"/>
    <w:link w:val="3Char"/>
    <w:uiPriority w:val="9"/>
    <w:unhideWhenUsed/>
    <w:qFormat/>
    <w:rsid w:val="00BB16FD"/>
    <w:pPr>
      <w:keepNext/>
      <w:keepLines/>
      <w:numPr>
        <w:ilvl w:val="2"/>
        <w:numId w:val="2"/>
      </w:numPr>
      <w:spacing w:beforeLines="50" w:before="50" w:afterLines="50" w:after="50"/>
      <w:ind w:left="400" w:hangingChars="400" w:hanging="400"/>
      <w:outlineLvl w:val="2"/>
    </w:pPr>
    <w:rPr>
      <w:rFonts w:eastAsia="黑体"/>
      <w:b/>
      <w:bCs/>
      <w:szCs w:val="32"/>
    </w:rPr>
  </w:style>
  <w:style w:type="paragraph" w:styleId="4">
    <w:name w:val="heading 4"/>
    <w:basedOn w:val="a"/>
    <w:next w:val="a"/>
    <w:link w:val="4Char"/>
    <w:uiPriority w:val="9"/>
    <w:unhideWhenUsed/>
    <w:qFormat/>
    <w:rsid w:val="00BB16FD"/>
    <w:pPr>
      <w:keepNext/>
      <w:keepLines/>
      <w:numPr>
        <w:ilvl w:val="3"/>
        <w:numId w:val="2"/>
      </w:numPr>
      <w:spacing w:beforeLines="50" w:before="50" w:afterLines="50" w:after="50"/>
      <w:ind w:left="500" w:hangingChars="500" w:hanging="500"/>
      <w:outlineLvl w:val="3"/>
    </w:pPr>
    <w:rPr>
      <w:rFonts w:eastAsia="黑体" w:cstheme="majorBidi"/>
      <w:b/>
      <w:bCs/>
      <w:szCs w:val="28"/>
    </w:rPr>
  </w:style>
  <w:style w:type="paragraph" w:styleId="5">
    <w:name w:val="heading 5"/>
    <w:basedOn w:val="a"/>
    <w:next w:val="a"/>
    <w:link w:val="5Char"/>
    <w:uiPriority w:val="9"/>
    <w:unhideWhenUsed/>
    <w:qFormat/>
    <w:rsid w:val="00BB16FD"/>
    <w:pPr>
      <w:keepNext/>
      <w:keepLines/>
      <w:numPr>
        <w:ilvl w:val="4"/>
        <w:numId w:val="2"/>
      </w:numPr>
      <w:spacing w:beforeLines="50" w:before="50" w:afterLines="50" w:after="50"/>
      <w:ind w:left="600" w:hangingChars="600" w:hanging="600"/>
      <w:outlineLvl w:val="4"/>
    </w:pPr>
    <w:rPr>
      <w:rFonts w:eastAsia="黑体"/>
      <w:b/>
      <w:bCs/>
      <w:szCs w:val="28"/>
    </w:rPr>
  </w:style>
  <w:style w:type="paragraph" w:styleId="6">
    <w:name w:val="heading 6"/>
    <w:basedOn w:val="a"/>
    <w:next w:val="a"/>
    <w:link w:val="6Char"/>
    <w:uiPriority w:val="9"/>
    <w:unhideWhenUsed/>
    <w:qFormat/>
    <w:rsid w:val="00BB16FD"/>
    <w:pPr>
      <w:keepNext/>
      <w:keepLines/>
      <w:numPr>
        <w:ilvl w:val="5"/>
        <w:numId w:val="2"/>
      </w:numPr>
      <w:spacing w:beforeLines="50" w:before="50" w:afterLines="50" w:after="50"/>
      <w:ind w:left="700" w:hangingChars="700" w:hanging="700"/>
      <w:outlineLvl w:val="5"/>
    </w:pPr>
    <w:rPr>
      <w:rFonts w:eastAsia="黑体" w:cstheme="majorBidi"/>
      <w:b/>
      <w:bCs/>
      <w:szCs w:val="24"/>
    </w:rPr>
  </w:style>
  <w:style w:type="paragraph" w:styleId="7">
    <w:name w:val="heading 7"/>
    <w:basedOn w:val="a"/>
    <w:next w:val="a"/>
    <w:link w:val="7Char"/>
    <w:uiPriority w:val="9"/>
    <w:unhideWhenUsed/>
    <w:qFormat/>
    <w:rsid w:val="00BB16FD"/>
    <w:pPr>
      <w:keepNext/>
      <w:keepLines/>
      <w:numPr>
        <w:ilvl w:val="6"/>
        <w:numId w:val="2"/>
      </w:numPr>
      <w:spacing w:beforeLines="50" w:before="50" w:afterLines="50" w:after="50"/>
      <w:ind w:left="800" w:hangingChars="800" w:hanging="800"/>
      <w:outlineLvl w:val="6"/>
    </w:pPr>
    <w:rPr>
      <w:rFonts w:eastAsia="黑体"/>
      <w:b/>
      <w:bCs/>
      <w:szCs w:val="24"/>
    </w:rPr>
  </w:style>
  <w:style w:type="paragraph" w:styleId="8">
    <w:name w:val="heading 8"/>
    <w:basedOn w:val="a"/>
    <w:next w:val="a"/>
    <w:link w:val="8Char"/>
    <w:uiPriority w:val="9"/>
    <w:unhideWhenUsed/>
    <w:qFormat/>
    <w:rsid w:val="00BB16FD"/>
    <w:pPr>
      <w:keepNext/>
      <w:keepLines/>
      <w:numPr>
        <w:ilvl w:val="7"/>
        <w:numId w:val="2"/>
      </w:numPr>
      <w:spacing w:beforeLines="50" w:before="50" w:afterLines="50" w:after="50"/>
      <w:ind w:left="900" w:hangingChars="900" w:hanging="900"/>
      <w:outlineLvl w:val="7"/>
    </w:pPr>
    <w:rPr>
      <w:rFonts w:eastAsia="黑体" w:cstheme="majorBidi"/>
      <w:szCs w:val="24"/>
    </w:rPr>
  </w:style>
  <w:style w:type="paragraph" w:styleId="9">
    <w:name w:val="heading 9"/>
    <w:basedOn w:val="a"/>
    <w:next w:val="a"/>
    <w:link w:val="9Char"/>
    <w:uiPriority w:val="9"/>
    <w:unhideWhenUsed/>
    <w:qFormat/>
    <w:rsid w:val="00BB16FD"/>
    <w:pPr>
      <w:keepNext/>
      <w:keepLines/>
      <w:numPr>
        <w:ilvl w:val="8"/>
        <w:numId w:val="2"/>
      </w:numPr>
      <w:spacing w:beforeLines="50" w:before="50" w:afterLines="50" w:after="50"/>
      <w:ind w:left="1000" w:hangingChars="1000" w:hanging="1000"/>
      <w:outlineLvl w:val="8"/>
    </w:pPr>
    <w:rPr>
      <w:rFonts w:cstheme="majorBidi"/>
    </w:rPr>
  </w:style>
  <w:style w:type="character" w:default="1" w:styleId="a0">
    <w:name w:val="Default Paragraph Font"/>
    <w:uiPriority w:val="1"/>
    <w:semiHidden/>
    <w:unhideWhenUsed/>
    <w:rsid w:val="00BB16F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B16FD"/>
  </w:style>
  <w:style w:type="paragraph" w:styleId="a3">
    <w:name w:val="header"/>
    <w:basedOn w:val="a"/>
    <w:link w:val="Char"/>
    <w:uiPriority w:val="99"/>
    <w:unhideWhenUsed/>
    <w:rsid w:val="00BB16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BB16FD"/>
    <w:rPr>
      <w:rFonts w:ascii="Arial" w:eastAsia="宋体" w:hAnsi="Arial"/>
      <w:sz w:val="18"/>
      <w:szCs w:val="18"/>
    </w:rPr>
  </w:style>
  <w:style w:type="paragraph" w:styleId="a4">
    <w:name w:val="footer"/>
    <w:basedOn w:val="a"/>
    <w:link w:val="Char0"/>
    <w:uiPriority w:val="99"/>
    <w:unhideWhenUsed/>
    <w:rsid w:val="00BB16FD"/>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BB16FD"/>
    <w:rPr>
      <w:rFonts w:ascii="Arial" w:eastAsia="宋体" w:hAnsi="Arial"/>
      <w:sz w:val="18"/>
      <w:szCs w:val="18"/>
    </w:rPr>
  </w:style>
  <w:style w:type="paragraph" w:customStyle="1" w:styleId="-1">
    <w:name w:val="聆思-标题1"/>
    <w:basedOn w:val="a"/>
    <w:link w:val="-10"/>
    <w:rsid w:val="001F79EB"/>
    <w:pPr>
      <w:snapToGrid w:val="0"/>
    </w:pPr>
    <w:rPr>
      <w:rFonts w:ascii="微软雅黑" w:hAnsi="微软雅黑"/>
      <w:b/>
      <w:bCs/>
      <w:color w:val="191919"/>
      <w:sz w:val="72"/>
      <w:szCs w:val="72"/>
    </w:rPr>
  </w:style>
  <w:style w:type="paragraph" w:styleId="a5">
    <w:name w:val="Date"/>
    <w:basedOn w:val="a"/>
    <w:next w:val="a"/>
    <w:link w:val="Char1"/>
    <w:uiPriority w:val="99"/>
    <w:semiHidden/>
    <w:unhideWhenUsed/>
    <w:rsid w:val="00E642D4"/>
    <w:pPr>
      <w:ind w:leftChars="2500" w:left="100"/>
    </w:pPr>
  </w:style>
  <w:style w:type="character" w:customStyle="1" w:styleId="Char1">
    <w:name w:val="日期 Char"/>
    <w:basedOn w:val="a0"/>
    <w:link w:val="a5"/>
    <w:uiPriority w:val="99"/>
    <w:semiHidden/>
    <w:rsid w:val="00E642D4"/>
  </w:style>
  <w:style w:type="character" w:styleId="a6">
    <w:name w:val="page number"/>
    <w:basedOn w:val="a0"/>
    <w:uiPriority w:val="99"/>
    <w:semiHidden/>
    <w:unhideWhenUsed/>
    <w:rsid w:val="00AA7041"/>
  </w:style>
  <w:style w:type="paragraph" w:customStyle="1" w:styleId="-">
    <w:name w:val="聆思-页码"/>
    <w:basedOn w:val="a4"/>
    <w:rsid w:val="00E64F87"/>
    <w:pPr>
      <w:framePr w:wrap="none" w:vAnchor="text" w:hAnchor="margin" w:xAlign="right" w:y="1"/>
      <w:jc w:val="right"/>
    </w:pPr>
    <w:rPr>
      <w:rFonts w:ascii="微软雅黑" w:eastAsia="微软雅黑" w:hAnsi="微软雅黑"/>
      <w:color w:val="808080"/>
    </w:rPr>
  </w:style>
  <w:style w:type="paragraph" w:customStyle="1" w:styleId="-2">
    <w:name w:val="聆思-标题2"/>
    <w:basedOn w:val="a"/>
    <w:link w:val="-20"/>
    <w:rsid w:val="003A016C"/>
    <w:pPr>
      <w:pBdr>
        <w:bottom w:val="single" w:sz="8" w:space="1" w:color="063FBC"/>
      </w:pBdr>
    </w:pPr>
    <w:rPr>
      <w:rFonts w:ascii="微软雅黑" w:eastAsia="微软雅黑" w:hAnsi="微软雅黑"/>
      <w:b/>
      <w:bCs/>
      <w:color w:val="191919"/>
      <w:sz w:val="48"/>
      <w:szCs w:val="48"/>
    </w:rPr>
  </w:style>
  <w:style w:type="paragraph" w:customStyle="1" w:styleId="-0">
    <w:name w:val="聆思-正文"/>
    <w:basedOn w:val="a"/>
    <w:rsid w:val="003241C4"/>
    <w:pPr>
      <w:snapToGrid w:val="0"/>
      <w:spacing w:line="276" w:lineRule="auto"/>
    </w:pPr>
    <w:rPr>
      <w:rFonts w:ascii="微软雅黑" w:eastAsia="微软雅黑" w:hAnsi="微软雅黑"/>
      <w:color w:val="333333"/>
      <w:sz w:val="20"/>
      <w:szCs w:val="20"/>
      <w:shd w:val="clear" w:color="auto" w:fill="FFFFFF"/>
    </w:rPr>
  </w:style>
  <w:style w:type="character" w:customStyle="1" w:styleId="2Char">
    <w:name w:val="标题 2 Char"/>
    <w:basedOn w:val="a0"/>
    <w:link w:val="2"/>
    <w:uiPriority w:val="9"/>
    <w:rsid w:val="00BB16FD"/>
    <w:rPr>
      <w:rFonts w:ascii="Arial" w:eastAsia="黑体" w:hAnsi="Arial" w:cstheme="majorBidi"/>
      <w:b/>
      <w:bCs/>
      <w:sz w:val="28"/>
      <w:szCs w:val="32"/>
    </w:rPr>
  </w:style>
  <w:style w:type="paragraph" w:customStyle="1" w:styleId="-3">
    <w:name w:val="聆思-标题3"/>
    <w:link w:val="-30"/>
    <w:rsid w:val="00B32F8E"/>
    <w:rPr>
      <w:rFonts w:ascii="微软雅黑" w:eastAsia="微软雅黑" w:hAnsi="微软雅黑"/>
      <w:b/>
      <w:bCs/>
      <w:color w:val="191919"/>
      <w:sz w:val="36"/>
      <w:szCs w:val="36"/>
    </w:rPr>
  </w:style>
  <w:style w:type="paragraph" w:customStyle="1" w:styleId="-4">
    <w:name w:val="聆思-标题4"/>
    <w:link w:val="-40"/>
    <w:rsid w:val="00B32F8E"/>
    <w:rPr>
      <w:rFonts w:ascii="微软雅黑" w:eastAsia="微软雅黑" w:hAnsi="微软雅黑"/>
      <w:b/>
      <w:bCs/>
      <w:color w:val="191919"/>
      <w:sz w:val="28"/>
      <w:szCs w:val="28"/>
    </w:rPr>
  </w:style>
  <w:style w:type="character" w:customStyle="1" w:styleId="1Char">
    <w:name w:val="标题 1 Char"/>
    <w:basedOn w:val="a0"/>
    <w:link w:val="10"/>
    <w:uiPriority w:val="9"/>
    <w:rsid w:val="00BB16FD"/>
    <w:rPr>
      <w:rFonts w:ascii="Arial" w:eastAsia="黑体" w:hAnsi="Arial"/>
      <w:b/>
      <w:bCs/>
      <w:kern w:val="44"/>
      <w:sz w:val="32"/>
      <w:szCs w:val="44"/>
    </w:rPr>
  </w:style>
  <w:style w:type="paragraph" w:styleId="TOC">
    <w:name w:val="TOC Heading"/>
    <w:basedOn w:val="10"/>
    <w:next w:val="a"/>
    <w:uiPriority w:val="39"/>
    <w:unhideWhenUsed/>
    <w:qFormat/>
    <w:rsid w:val="00FF2690"/>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20">
    <w:name w:val="toc 2"/>
    <w:basedOn w:val="a"/>
    <w:next w:val="a"/>
    <w:autoRedefine/>
    <w:uiPriority w:val="39"/>
    <w:unhideWhenUsed/>
    <w:rsid w:val="005B4CA2"/>
    <w:pPr>
      <w:widowControl/>
      <w:spacing w:line="259" w:lineRule="auto"/>
      <w:ind w:left="220"/>
    </w:pPr>
    <w:rPr>
      <w:rFonts w:cs="Times New Roman"/>
      <w:kern w:val="0"/>
      <w:szCs w:val="22"/>
    </w:rPr>
  </w:style>
  <w:style w:type="paragraph" w:styleId="11">
    <w:name w:val="toc 1"/>
    <w:basedOn w:val="a"/>
    <w:next w:val="a"/>
    <w:autoRedefine/>
    <w:uiPriority w:val="39"/>
    <w:unhideWhenUsed/>
    <w:rsid w:val="0068398C"/>
    <w:pPr>
      <w:widowControl/>
      <w:tabs>
        <w:tab w:val="right" w:leader="dot" w:pos="9054"/>
      </w:tabs>
      <w:spacing w:beforeLines="21" w:before="72"/>
    </w:pPr>
    <w:rPr>
      <w:rFonts w:cs="Times New Roman"/>
      <w:kern w:val="0"/>
      <w:szCs w:val="22"/>
    </w:rPr>
  </w:style>
  <w:style w:type="paragraph" w:styleId="30">
    <w:name w:val="toc 3"/>
    <w:basedOn w:val="a"/>
    <w:next w:val="a"/>
    <w:autoRedefine/>
    <w:uiPriority w:val="39"/>
    <w:unhideWhenUsed/>
    <w:rsid w:val="005B4CA2"/>
    <w:pPr>
      <w:widowControl/>
      <w:spacing w:after="100" w:line="259" w:lineRule="auto"/>
      <w:ind w:left="440"/>
    </w:pPr>
    <w:rPr>
      <w:rFonts w:cs="Times New Roman"/>
      <w:kern w:val="0"/>
      <w:szCs w:val="22"/>
    </w:rPr>
  </w:style>
  <w:style w:type="paragraph" w:styleId="a7">
    <w:name w:val="table of figures"/>
    <w:basedOn w:val="a"/>
    <w:next w:val="a"/>
    <w:uiPriority w:val="99"/>
    <w:unhideWhenUsed/>
    <w:rsid w:val="00FF2690"/>
    <w:pPr>
      <w:ind w:leftChars="200" w:left="200" w:hangingChars="200" w:hanging="200"/>
    </w:pPr>
  </w:style>
  <w:style w:type="character" w:styleId="a8">
    <w:name w:val="Hyperlink"/>
    <w:basedOn w:val="a0"/>
    <w:uiPriority w:val="99"/>
    <w:unhideWhenUsed/>
    <w:rsid w:val="00FF2690"/>
    <w:rPr>
      <w:color w:val="0563C1" w:themeColor="hyperlink"/>
      <w:u w:val="single"/>
    </w:rPr>
  </w:style>
  <w:style w:type="numbering" w:customStyle="1" w:styleId="1">
    <w:name w:val="样式1"/>
    <w:uiPriority w:val="99"/>
    <w:rsid w:val="005C1541"/>
    <w:pPr>
      <w:numPr>
        <w:numId w:val="1"/>
      </w:numPr>
    </w:pPr>
  </w:style>
  <w:style w:type="paragraph" w:styleId="a9">
    <w:name w:val="List Paragraph"/>
    <w:basedOn w:val="a"/>
    <w:link w:val="Char2"/>
    <w:uiPriority w:val="34"/>
    <w:qFormat/>
    <w:rsid w:val="00BB16FD"/>
    <w:pPr>
      <w:ind w:firstLineChars="200" w:firstLine="420"/>
    </w:pPr>
  </w:style>
  <w:style w:type="character" w:customStyle="1" w:styleId="3Char">
    <w:name w:val="标题 3 Char"/>
    <w:basedOn w:val="a0"/>
    <w:link w:val="3"/>
    <w:uiPriority w:val="9"/>
    <w:rsid w:val="00BB16FD"/>
    <w:rPr>
      <w:rFonts w:ascii="Arial" w:eastAsia="黑体" w:hAnsi="Arial"/>
      <w:b/>
      <w:bCs/>
      <w:sz w:val="24"/>
      <w:szCs w:val="32"/>
    </w:rPr>
  </w:style>
  <w:style w:type="character" w:customStyle="1" w:styleId="-10">
    <w:name w:val="聆思-标题1 字符"/>
    <w:basedOn w:val="a0"/>
    <w:link w:val="-1"/>
    <w:rsid w:val="001F79EB"/>
    <w:rPr>
      <w:rFonts w:ascii="微软雅黑" w:eastAsia="宋体" w:hAnsi="微软雅黑"/>
      <w:b/>
      <w:bCs/>
      <w:color w:val="191919"/>
      <w:sz w:val="72"/>
      <w:szCs w:val="72"/>
    </w:rPr>
  </w:style>
  <w:style w:type="character" w:customStyle="1" w:styleId="-20">
    <w:name w:val="聆思-标题2 字符"/>
    <w:basedOn w:val="a0"/>
    <w:link w:val="-2"/>
    <w:rsid w:val="003A016C"/>
    <w:rPr>
      <w:rFonts w:ascii="微软雅黑" w:eastAsia="微软雅黑" w:hAnsi="微软雅黑"/>
      <w:b/>
      <w:bCs/>
      <w:color w:val="191919"/>
      <w:sz w:val="48"/>
      <w:szCs w:val="48"/>
    </w:rPr>
  </w:style>
  <w:style w:type="character" w:customStyle="1" w:styleId="-30">
    <w:name w:val="聆思-标题3 字符"/>
    <w:basedOn w:val="a0"/>
    <w:link w:val="-3"/>
    <w:rsid w:val="0068361A"/>
    <w:rPr>
      <w:rFonts w:ascii="微软雅黑" w:eastAsia="微软雅黑" w:hAnsi="微软雅黑"/>
      <w:b/>
      <w:bCs/>
      <w:color w:val="191919"/>
      <w:sz w:val="36"/>
      <w:szCs w:val="36"/>
    </w:rPr>
  </w:style>
  <w:style w:type="character" w:customStyle="1" w:styleId="-40">
    <w:name w:val="聆思-标题4 字符"/>
    <w:basedOn w:val="a0"/>
    <w:link w:val="-4"/>
    <w:rsid w:val="0068361A"/>
    <w:rPr>
      <w:rFonts w:ascii="微软雅黑" w:eastAsia="微软雅黑" w:hAnsi="微软雅黑"/>
      <w:b/>
      <w:bCs/>
      <w:color w:val="191919"/>
      <w:sz w:val="28"/>
      <w:szCs w:val="28"/>
    </w:rPr>
  </w:style>
  <w:style w:type="character" w:styleId="aa">
    <w:name w:val="Subtle Emphasis"/>
    <w:basedOn w:val="a0"/>
    <w:uiPriority w:val="19"/>
    <w:qFormat/>
    <w:rsid w:val="003A016C"/>
    <w:rPr>
      <w:i/>
      <w:iCs/>
      <w:color w:val="404040" w:themeColor="text1" w:themeTint="BF"/>
    </w:rPr>
  </w:style>
  <w:style w:type="table" w:customStyle="1" w:styleId="TableNormal">
    <w:name w:val="Table Normal"/>
    <w:uiPriority w:val="2"/>
    <w:semiHidden/>
    <w:unhideWhenUsed/>
    <w:qFormat/>
    <w:rsid w:val="00C837DC"/>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837DC"/>
    <w:pPr>
      <w:autoSpaceDE w:val="0"/>
      <w:autoSpaceDN w:val="0"/>
      <w:ind w:left="106"/>
    </w:pPr>
    <w:rPr>
      <w:rFonts w:ascii="Calibri" w:eastAsia="Calibri" w:hAnsi="Calibri" w:cs="Calibri"/>
      <w:kern w:val="0"/>
      <w:sz w:val="22"/>
      <w:szCs w:val="22"/>
      <w:lang w:eastAsia="en-US" w:bidi="en-US"/>
    </w:rPr>
  </w:style>
  <w:style w:type="character" w:styleId="ab">
    <w:name w:val="Subtle Reference"/>
    <w:basedOn w:val="a0"/>
    <w:uiPriority w:val="31"/>
    <w:qFormat/>
    <w:rsid w:val="00D5306A"/>
    <w:rPr>
      <w:smallCaps/>
      <w:color w:val="5A5A5A" w:themeColor="text1" w:themeTint="A5"/>
    </w:rPr>
  </w:style>
  <w:style w:type="character" w:customStyle="1" w:styleId="4Char">
    <w:name w:val="标题 4 Char"/>
    <w:basedOn w:val="a0"/>
    <w:link w:val="4"/>
    <w:uiPriority w:val="9"/>
    <w:rsid w:val="00BB16FD"/>
    <w:rPr>
      <w:rFonts w:ascii="Arial" w:eastAsia="黑体" w:hAnsi="Arial" w:cstheme="majorBidi"/>
      <w:b/>
      <w:bCs/>
      <w:sz w:val="24"/>
      <w:szCs w:val="28"/>
    </w:rPr>
  </w:style>
  <w:style w:type="paragraph" w:styleId="40">
    <w:name w:val="toc 4"/>
    <w:basedOn w:val="a"/>
    <w:next w:val="a"/>
    <w:autoRedefine/>
    <w:uiPriority w:val="39"/>
    <w:semiHidden/>
    <w:unhideWhenUsed/>
    <w:rsid w:val="005B4CA2"/>
    <w:pPr>
      <w:ind w:leftChars="600" w:left="1260"/>
    </w:pPr>
  </w:style>
  <w:style w:type="paragraph" w:styleId="ac">
    <w:name w:val="Subtitle"/>
    <w:basedOn w:val="a"/>
    <w:next w:val="a"/>
    <w:link w:val="Char3"/>
    <w:uiPriority w:val="11"/>
    <w:qFormat/>
    <w:rsid w:val="00EB3277"/>
    <w:pPr>
      <w:spacing w:before="240" w:after="60" w:line="312" w:lineRule="auto"/>
      <w:jc w:val="center"/>
      <w:outlineLvl w:val="1"/>
    </w:pPr>
    <w:rPr>
      <w:rFonts w:eastAsiaTheme="minorEastAsia"/>
      <w:b/>
      <w:bCs/>
      <w:kern w:val="28"/>
      <w:sz w:val="32"/>
      <w:szCs w:val="32"/>
    </w:rPr>
  </w:style>
  <w:style w:type="character" w:customStyle="1" w:styleId="Char3">
    <w:name w:val="副标题 Char"/>
    <w:basedOn w:val="a0"/>
    <w:link w:val="ac"/>
    <w:uiPriority w:val="11"/>
    <w:rsid w:val="00EB3277"/>
    <w:rPr>
      <w:b/>
      <w:bCs/>
      <w:kern w:val="28"/>
      <w:sz w:val="32"/>
      <w:szCs w:val="32"/>
    </w:rPr>
  </w:style>
  <w:style w:type="paragraph" w:styleId="ad">
    <w:name w:val="No Spacing"/>
    <w:link w:val="Char4"/>
    <w:uiPriority w:val="1"/>
    <w:qFormat/>
    <w:rsid w:val="000A0D3B"/>
    <w:pPr>
      <w:snapToGrid w:val="0"/>
      <w:ind w:firstLineChars="200" w:firstLine="200"/>
    </w:pPr>
    <w:rPr>
      <w:rFonts w:ascii="微软雅黑" w:eastAsia="微软雅黑" w:hAnsi="微软雅黑"/>
      <w:sz w:val="20"/>
      <w:szCs w:val="22"/>
    </w:rPr>
  </w:style>
  <w:style w:type="table" w:styleId="ae">
    <w:name w:val="Table Grid"/>
    <w:basedOn w:val="a1"/>
    <w:uiPriority w:val="59"/>
    <w:rsid w:val="00BB16F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qFormat/>
    <w:rsid w:val="00A73A19"/>
    <w:pPr>
      <w:widowControl/>
      <w:snapToGrid w:val="0"/>
      <w:spacing w:beforeAutospacing="1" w:afterAutospacing="1" w:line="276" w:lineRule="auto"/>
      <w:ind w:firstLineChars="200" w:firstLine="200"/>
    </w:pPr>
    <w:rPr>
      <w:rFonts w:ascii="微软雅黑" w:eastAsia="微软雅黑" w:hAnsi="微软雅黑" w:cs="Times New Roman"/>
      <w:kern w:val="0"/>
    </w:rPr>
  </w:style>
  <w:style w:type="paragraph" w:styleId="af0">
    <w:name w:val="Body Text"/>
    <w:basedOn w:val="a"/>
    <w:link w:val="Char5"/>
    <w:uiPriority w:val="1"/>
    <w:qFormat/>
    <w:rsid w:val="00A73A19"/>
    <w:pPr>
      <w:autoSpaceDE w:val="0"/>
      <w:autoSpaceDN w:val="0"/>
      <w:spacing w:before="43"/>
      <w:ind w:left="640" w:hanging="420"/>
    </w:pPr>
    <w:rPr>
      <w:rFonts w:ascii="Carlito" w:eastAsia="Carlito" w:hAnsi="Carlito" w:cs="Carlito"/>
      <w:kern w:val="0"/>
      <w:sz w:val="20"/>
      <w:szCs w:val="20"/>
      <w:lang w:eastAsia="en-US"/>
    </w:rPr>
  </w:style>
  <w:style w:type="character" w:customStyle="1" w:styleId="Char5">
    <w:name w:val="正文文本 Char"/>
    <w:basedOn w:val="a0"/>
    <w:link w:val="af0"/>
    <w:uiPriority w:val="1"/>
    <w:rsid w:val="00A73A19"/>
    <w:rPr>
      <w:rFonts w:ascii="Carlito" w:eastAsia="Carlito" w:hAnsi="Carlito" w:cs="Carlito"/>
      <w:kern w:val="0"/>
      <w:sz w:val="20"/>
      <w:szCs w:val="20"/>
      <w:lang w:eastAsia="en-US"/>
    </w:rPr>
  </w:style>
  <w:style w:type="paragraph" w:styleId="af1">
    <w:name w:val="Balloon Text"/>
    <w:basedOn w:val="a"/>
    <w:link w:val="Char6"/>
    <w:uiPriority w:val="99"/>
    <w:semiHidden/>
    <w:unhideWhenUsed/>
    <w:rsid w:val="00BB16FD"/>
    <w:pPr>
      <w:spacing w:line="240" w:lineRule="auto"/>
    </w:pPr>
    <w:rPr>
      <w:sz w:val="18"/>
      <w:szCs w:val="18"/>
    </w:rPr>
  </w:style>
  <w:style w:type="character" w:customStyle="1" w:styleId="Char6">
    <w:name w:val="批注框文本 Char"/>
    <w:basedOn w:val="a0"/>
    <w:link w:val="af1"/>
    <w:uiPriority w:val="99"/>
    <w:semiHidden/>
    <w:rsid w:val="00BB16FD"/>
    <w:rPr>
      <w:rFonts w:ascii="Arial" w:eastAsia="宋体" w:hAnsi="Arial"/>
      <w:sz w:val="18"/>
      <w:szCs w:val="18"/>
    </w:rPr>
  </w:style>
  <w:style w:type="character" w:customStyle="1" w:styleId="5Char">
    <w:name w:val="标题 5 Char"/>
    <w:basedOn w:val="a0"/>
    <w:link w:val="5"/>
    <w:uiPriority w:val="9"/>
    <w:rsid w:val="00BB16FD"/>
    <w:rPr>
      <w:rFonts w:ascii="Arial" w:eastAsia="黑体" w:hAnsi="Arial"/>
      <w:b/>
      <w:bCs/>
      <w:sz w:val="24"/>
      <w:szCs w:val="28"/>
    </w:rPr>
  </w:style>
  <w:style w:type="character" w:customStyle="1" w:styleId="6Char">
    <w:name w:val="标题 6 Char"/>
    <w:basedOn w:val="a0"/>
    <w:link w:val="6"/>
    <w:uiPriority w:val="9"/>
    <w:rsid w:val="00BB16FD"/>
    <w:rPr>
      <w:rFonts w:ascii="Arial" w:eastAsia="黑体" w:hAnsi="Arial" w:cstheme="majorBidi"/>
      <w:b/>
      <w:bCs/>
      <w:sz w:val="24"/>
    </w:rPr>
  </w:style>
  <w:style w:type="character" w:customStyle="1" w:styleId="7Char">
    <w:name w:val="标题 7 Char"/>
    <w:basedOn w:val="a0"/>
    <w:link w:val="7"/>
    <w:uiPriority w:val="9"/>
    <w:rsid w:val="00BB16FD"/>
    <w:rPr>
      <w:rFonts w:ascii="Arial" w:eastAsia="黑体" w:hAnsi="Arial"/>
      <w:b/>
      <w:bCs/>
      <w:sz w:val="24"/>
    </w:rPr>
  </w:style>
  <w:style w:type="character" w:customStyle="1" w:styleId="8Char">
    <w:name w:val="标题 8 Char"/>
    <w:basedOn w:val="a0"/>
    <w:link w:val="8"/>
    <w:uiPriority w:val="9"/>
    <w:rsid w:val="00BB16FD"/>
    <w:rPr>
      <w:rFonts w:ascii="Arial" w:eastAsia="黑体" w:hAnsi="Arial" w:cstheme="majorBidi"/>
      <w:sz w:val="24"/>
    </w:rPr>
  </w:style>
  <w:style w:type="character" w:customStyle="1" w:styleId="9Char">
    <w:name w:val="标题 9 Char"/>
    <w:basedOn w:val="a0"/>
    <w:link w:val="9"/>
    <w:uiPriority w:val="9"/>
    <w:rsid w:val="00BB16FD"/>
    <w:rPr>
      <w:rFonts w:ascii="Arial" w:eastAsia="宋体" w:hAnsi="Arial" w:cstheme="majorBidi"/>
      <w:sz w:val="24"/>
      <w:szCs w:val="21"/>
    </w:rPr>
  </w:style>
  <w:style w:type="paragraph" w:customStyle="1" w:styleId="af2">
    <w:name w:val="图表题注"/>
    <w:basedOn w:val="a"/>
    <w:rsid w:val="00BB16FD"/>
    <w:pPr>
      <w:jc w:val="center"/>
    </w:pPr>
    <w:rPr>
      <w:rFonts w:cs="宋体"/>
      <w:sz w:val="21"/>
      <w:szCs w:val="20"/>
    </w:rPr>
  </w:style>
  <w:style w:type="table" w:styleId="-6">
    <w:name w:val="Colorful Grid Accent 6"/>
    <w:basedOn w:val="a1"/>
    <w:uiPriority w:val="73"/>
    <w:rsid w:val="00BB16FD"/>
    <w:rPr>
      <w:color w:val="000000" w:themeColor="text1"/>
      <w:szCs w:val="2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af3">
    <w:name w:val="图"/>
    <w:basedOn w:val="a"/>
    <w:qFormat/>
    <w:rsid w:val="00BB16FD"/>
    <w:pPr>
      <w:jc w:val="center"/>
    </w:pPr>
    <w:rPr>
      <w:rFonts w:cs="Times New Roman"/>
      <w:noProof/>
      <w:sz w:val="20"/>
      <w:szCs w:val="20"/>
    </w:rPr>
  </w:style>
  <w:style w:type="paragraph" w:customStyle="1" w:styleId="af4">
    <w:name w:val="正文 倾斜 红色"/>
    <w:basedOn w:val="a"/>
    <w:next w:val="a"/>
    <w:rsid w:val="00BB16FD"/>
    <w:rPr>
      <w:i/>
      <w:color w:val="FF0000"/>
    </w:rPr>
  </w:style>
  <w:style w:type="paragraph" w:customStyle="1" w:styleId="af5">
    <w:name w:val="正文 倾斜"/>
    <w:basedOn w:val="a"/>
    <w:rsid w:val="00BB16FD"/>
    <w:rPr>
      <w:i/>
      <w:iCs/>
    </w:rPr>
  </w:style>
  <w:style w:type="paragraph" w:customStyle="1" w:styleId="af6">
    <w:name w:val="正文 加粗"/>
    <w:basedOn w:val="a"/>
    <w:next w:val="a"/>
    <w:rsid w:val="00BB16FD"/>
    <w:pPr>
      <w:spacing w:beforeLines="50" w:before="50" w:afterLines="50" w:after="50"/>
    </w:pPr>
    <w:rPr>
      <w:b/>
    </w:rPr>
  </w:style>
  <w:style w:type="paragraph" w:styleId="af7">
    <w:name w:val="caption"/>
    <w:basedOn w:val="a"/>
    <w:next w:val="a"/>
    <w:uiPriority w:val="35"/>
    <w:unhideWhenUsed/>
    <w:qFormat/>
    <w:rsid w:val="00BB16FD"/>
    <w:rPr>
      <w:rFonts w:asciiTheme="majorHAnsi" w:eastAsia="黑体" w:hAnsiTheme="majorHAnsi" w:cstheme="majorBidi"/>
      <w:sz w:val="20"/>
      <w:szCs w:val="20"/>
    </w:rPr>
  </w:style>
  <w:style w:type="table" w:customStyle="1" w:styleId="ListenAITable">
    <w:name w:val="ListenAI_Table"/>
    <w:basedOn w:val="a1"/>
    <w:uiPriority w:val="99"/>
    <w:rsid w:val="004D3BAF"/>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table" w:customStyle="1" w:styleId="af8">
    <w:name w:val="寄存器表"/>
    <w:basedOn w:val="a1"/>
    <w:uiPriority w:val="99"/>
    <w:rsid w:val="00BB16FD"/>
    <w:pPr>
      <w:jc w:val="center"/>
    </w:pPr>
    <w:rPr>
      <w:rFonts w:ascii="Arial" w:eastAsia="宋体" w:hAnsi="Arial"/>
      <w:sz w:val="13"/>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paragraph" w:customStyle="1" w:styleId="af9">
    <w:name w:val="一般表样式"/>
    <w:basedOn w:val="a"/>
    <w:next w:val="a"/>
    <w:qFormat/>
    <w:rsid w:val="00BB16FD"/>
    <w:rPr>
      <w:sz w:val="21"/>
    </w:rPr>
  </w:style>
  <w:style w:type="paragraph" w:customStyle="1" w:styleId="afa">
    <w:name w:val="寄存器表样式"/>
    <w:basedOn w:val="a"/>
    <w:next w:val="a"/>
    <w:qFormat/>
    <w:rsid w:val="00BB16FD"/>
    <w:pPr>
      <w:jc w:val="center"/>
    </w:pPr>
    <w:rPr>
      <w:rFonts w:cs="Arial"/>
      <w:b/>
      <w:sz w:val="13"/>
      <w:szCs w:val="13"/>
    </w:rPr>
  </w:style>
  <w:style w:type="table" w:customStyle="1" w:styleId="afb">
    <w:name w:val="一般表"/>
    <w:basedOn w:val="a1"/>
    <w:uiPriority w:val="99"/>
    <w:rsid w:val="00BB16FD"/>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paragraph" w:customStyle="1" w:styleId="md-end-block">
    <w:name w:val="md-end-block"/>
    <w:basedOn w:val="a"/>
    <w:rsid w:val="007C467F"/>
    <w:pPr>
      <w:widowControl/>
      <w:spacing w:before="100" w:beforeAutospacing="1" w:after="100" w:afterAutospacing="1" w:line="240" w:lineRule="auto"/>
    </w:pPr>
    <w:rPr>
      <w:rFonts w:ascii="宋体" w:hAnsi="宋体" w:cs="宋体"/>
      <w:kern w:val="0"/>
      <w:szCs w:val="24"/>
    </w:rPr>
  </w:style>
  <w:style w:type="character" w:customStyle="1" w:styleId="md-plain">
    <w:name w:val="md-plain"/>
    <w:basedOn w:val="a0"/>
    <w:rsid w:val="007C467F"/>
  </w:style>
  <w:style w:type="paragraph" w:styleId="afc">
    <w:name w:val="Block Text"/>
    <w:basedOn w:val="a"/>
    <w:uiPriority w:val="99"/>
    <w:rsid w:val="00DB586F"/>
    <w:pPr>
      <w:spacing w:after="120" w:line="240" w:lineRule="auto"/>
      <w:ind w:leftChars="700" w:left="1440" w:rightChars="700" w:right="1440"/>
      <w:jc w:val="both"/>
    </w:pPr>
    <w:rPr>
      <w:rFonts w:cs="Times New Roman"/>
      <w:kern w:val="0"/>
      <w:sz w:val="20"/>
      <w:szCs w:val="24"/>
    </w:rPr>
  </w:style>
  <w:style w:type="character" w:customStyle="1" w:styleId="md-link">
    <w:name w:val="md-link"/>
    <w:basedOn w:val="a0"/>
    <w:rsid w:val="00231395"/>
  </w:style>
  <w:style w:type="character" w:customStyle="1" w:styleId="Char2">
    <w:name w:val="列出段落 Char"/>
    <w:basedOn w:val="a0"/>
    <w:link w:val="a9"/>
    <w:uiPriority w:val="34"/>
    <w:qFormat/>
    <w:rsid w:val="00851CAC"/>
    <w:rPr>
      <w:rFonts w:ascii="Arial" w:eastAsia="宋体" w:hAnsi="Arial"/>
      <w:sz w:val="24"/>
      <w:szCs w:val="21"/>
    </w:rPr>
  </w:style>
  <w:style w:type="paragraph" w:customStyle="1" w:styleId="chapter1">
    <w:name w:val="chapter1"/>
    <w:basedOn w:val="10"/>
    <w:qFormat/>
    <w:rsid w:val="00BE212D"/>
    <w:pPr>
      <w:numPr>
        <w:numId w:val="12"/>
      </w:numPr>
      <w:tabs>
        <w:tab w:val="left" w:pos="360"/>
      </w:tabs>
      <w:spacing w:beforeLines="0" w:before="340" w:afterLines="0" w:after="330" w:line="578" w:lineRule="auto"/>
      <w:ind w:firstLineChars="0" w:firstLine="0"/>
      <w:contextualSpacing/>
      <w:jc w:val="both"/>
    </w:pPr>
    <w:rPr>
      <w:rFonts w:asciiTheme="minorHAnsi" w:eastAsiaTheme="minorEastAsia" w:hAnsiTheme="minorHAnsi"/>
      <w:sz w:val="44"/>
    </w:rPr>
  </w:style>
  <w:style w:type="paragraph" w:customStyle="1" w:styleId="chapter2">
    <w:name w:val="chapter2"/>
    <w:basedOn w:val="chapter1"/>
    <w:link w:val="chapter2Char"/>
    <w:qFormat/>
    <w:rsid w:val="00BE212D"/>
    <w:pPr>
      <w:numPr>
        <w:ilvl w:val="1"/>
      </w:numPr>
      <w:outlineLvl w:val="1"/>
    </w:pPr>
    <w:rPr>
      <w:sz w:val="32"/>
      <w:szCs w:val="32"/>
    </w:rPr>
  </w:style>
  <w:style w:type="paragraph" w:customStyle="1" w:styleId="chapter3">
    <w:name w:val="chapter3"/>
    <w:basedOn w:val="chapter2"/>
    <w:link w:val="chapter3Char"/>
    <w:qFormat/>
    <w:rsid w:val="00BE212D"/>
    <w:pPr>
      <w:numPr>
        <w:ilvl w:val="2"/>
      </w:numPr>
      <w:ind w:left="709"/>
      <w:outlineLvl w:val="2"/>
    </w:pPr>
  </w:style>
  <w:style w:type="paragraph" w:customStyle="1" w:styleId="chapter4">
    <w:name w:val="chapter4"/>
    <w:basedOn w:val="chapter3"/>
    <w:qFormat/>
    <w:rsid w:val="00BE212D"/>
    <w:pPr>
      <w:numPr>
        <w:ilvl w:val="3"/>
      </w:numPr>
      <w:ind w:left="1984" w:hanging="708"/>
      <w:outlineLvl w:val="3"/>
    </w:pPr>
    <w:rPr>
      <w:sz w:val="28"/>
      <w:szCs w:val="28"/>
    </w:rPr>
  </w:style>
  <w:style w:type="character" w:customStyle="1" w:styleId="chapter3Char">
    <w:name w:val="chapter3 Char"/>
    <w:basedOn w:val="a0"/>
    <w:link w:val="chapter3"/>
    <w:rsid w:val="00BE212D"/>
    <w:rPr>
      <w:b/>
      <w:bCs/>
      <w:kern w:val="44"/>
      <w:sz w:val="32"/>
      <w:szCs w:val="32"/>
    </w:rPr>
  </w:style>
  <w:style w:type="paragraph" w:customStyle="1" w:styleId="chapter5">
    <w:name w:val="chapter5"/>
    <w:basedOn w:val="chapter4"/>
    <w:qFormat/>
    <w:rsid w:val="00BE212D"/>
    <w:pPr>
      <w:numPr>
        <w:ilvl w:val="4"/>
      </w:numPr>
      <w:ind w:left="2551" w:hanging="850"/>
      <w:outlineLvl w:val="4"/>
    </w:pPr>
  </w:style>
  <w:style w:type="paragraph" w:customStyle="1" w:styleId="chapter6">
    <w:name w:val="chapter6"/>
    <w:basedOn w:val="chapter5"/>
    <w:qFormat/>
    <w:rsid w:val="00BE212D"/>
    <w:pPr>
      <w:numPr>
        <w:ilvl w:val="5"/>
      </w:numPr>
      <w:ind w:left="3260"/>
      <w:outlineLvl w:val="5"/>
    </w:pPr>
  </w:style>
  <w:style w:type="character" w:customStyle="1" w:styleId="Char4">
    <w:name w:val="无间隔 Char"/>
    <w:basedOn w:val="a0"/>
    <w:link w:val="ad"/>
    <w:uiPriority w:val="1"/>
    <w:qFormat/>
    <w:rsid w:val="00824C85"/>
    <w:rPr>
      <w:rFonts w:ascii="微软雅黑" w:eastAsia="微软雅黑" w:hAnsi="微软雅黑"/>
      <w:sz w:val="20"/>
      <w:szCs w:val="22"/>
    </w:rPr>
  </w:style>
  <w:style w:type="character" w:customStyle="1" w:styleId="chapter2Char">
    <w:name w:val="chapter2 Char"/>
    <w:basedOn w:val="a0"/>
    <w:link w:val="chapter2"/>
    <w:qFormat/>
    <w:rsid w:val="00824C85"/>
    <w:rPr>
      <w:b/>
      <w:bCs/>
      <w:kern w:val="44"/>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B16FD"/>
    <w:pPr>
      <w:widowControl w:val="0"/>
      <w:spacing w:line="300" w:lineRule="auto"/>
    </w:pPr>
    <w:rPr>
      <w:rFonts w:ascii="Arial" w:eastAsia="宋体" w:hAnsi="Arial"/>
      <w:sz w:val="24"/>
      <w:szCs w:val="21"/>
    </w:rPr>
  </w:style>
  <w:style w:type="paragraph" w:styleId="10">
    <w:name w:val="heading 1"/>
    <w:basedOn w:val="a"/>
    <w:next w:val="a"/>
    <w:link w:val="1Char"/>
    <w:uiPriority w:val="9"/>
    <w:qFormat/>
    <w:rsid w:val="00BB16FD"/>
    <w:pPr>
      <w:keepNext/>
      <w:keepLines/>
      <w:numPr>
        <w:numId w:val="2"/>
      </w:numPr>
      <w:spacing w:beforeLines="50" w:before="50" w:afterLines="50" w:after="50"/>
      <w:ind w:left="200" w:hangingChars="200" w:hanging="200"/>
      <w:outlineLvl w:val="0"/>
    </w:pPr>
    <w:rPr>
      <w:rFonts w:eastAsia="黑体"/>
      <w:b/>
      <w:bCs/>
      <w:kern w:val="44"/>
      <w:sz w:val="32"/>
      <w:szCs w:val="44"/>
    </w:rPr>
  </w:style>
  <w:style w:type="paragraph" w:styleId="2">
    <w:name w:val="heading 2"/>
    <w:basedOn w:val="a"/>
    <w:next w:val="a"/>
    <w:link w:val="2Char"/>
    <w:uiPriority w:val="9"/>
    <w:unhideWhenUsed/>
    <w:qFormat/>
    <w:rsid w:val="00BB16FD"/>
    <w:pPr>
      <w:keepNext/>
      <w:keepLines/>
      <w:numPr>
        <w:ilvl w:val="1"/>
        <w:numId w:val="2"/>
      </w:numPr>
      <w:spacing w:beforeLines="50" w:before="50" w:afterLines="50" w:after="50"/>
      <w:ind w:left="300" w:hangingChars="300" w:hanging="300"/>
      <w:outlineLvl w:val="1"/>
    </w:pPr>
    <w:rPr>
      <w:rFonts w:eastAsia="黑体" w:cstheme="majorBidi"/>
      <w:b/>
      <w:bCs/>
      <w:sz w:val="28"/>
      <w:szCs w:val="32"/>
    </w:rPr>
  </w:style>
  <w:style w:type="paragraph" w:styleId="3">
    <w:name w:val="heading 3"/>
    <w:basedOn w:val="a"/>
    <w:next w:val="a"/>
    <w:link w:val="3Char"/>
    <w:uiPriority w:val="9"/>
    <w:unhideWhenUsed/>
    <w:qFormat/>
    <w:rsid w:val="00BB16FD"/>
    <w:pPr>
      <w:keepNext/>
      <w:keepLines/>
      <w:numPr>
        <w:ilvl w:val="2"/>
        <w:numId w:val="2"/>
      </w:numPr>
      <w:spacing w:beforeLines="50" w:before="50" w:afterLines="50" w:after="50"/>
      <w:ind w:left="400" w:hangingChars="400" w:hanging="400"/>
      <w:outlineLvl w:val="2"/>
    </w:pPr>
    <w:rPr>
      <w:rFonts w:eastAsia="黑体"/>
      <w:b/>
      <w:bCs/>
      <w:szCs w:val="32"/>
    </w:rPr>
  </w:style>
  <w:style w:type="paragraph" w:styleId="4">
    <w:name w:val="heading 4"/>
    <w:basedOn w:val="a"/>
    <w:next w:val="a"/>
    <w:link w:val="4Char"/>
    <w:uiPriority w:val="9"/>
    <w:unhideWhenUsed/>
    <w:qFormat/>
    <w:rsid w:val="00BB16FD"/>
    <w:pPr>
      <w:keepNext/>
      <w:keepLines/>
      <w:numPr>
        <w:ilvl w:val="3"/>
        <w:numId w:val="2"/>
      </w:numPr>
      <w:spacing w:beforeLines="50" w:before="50" w:afterLines="50" w:after="50"/>
      <w:ind w:left="500" w:hangingChars="500" w:hanging="500"/>
      <w:outlineLvl w:val="3"/>
    </w:pPr>
    <w:rPr>
      <w:rFonts w:eastAsia="黑体" w:cstheme="majorBidi"/>
      <w:b/>
      <w:bCs/>
      <w:szCs w:val="28"/>
    </w:rPr>
  </w:style>
  <w:style w:type="paragraph" w:styleId="5">
    <w:name w:val="heading 5"/>
    <w:basedOn w:val="a"/>
    <w:next w:val="a"/>
    <w:link w:val="5Char"/>
    <w:uiPriority w:val="9"/>
    <w:unhideWhenUsed/>
    <w:qFormat/>
    <w:rsid w:val="00BB16FD"/>
    <w:pPr>
      <w:keepNext/>
      <w:keepLines/>
      <w:numPr>
        <w:ilvl w:val="4"/>
        <w:numId w:val="2"/>
      </w:numPr>
      <w:spacing w:beforeLines="50" w:before="50" w:afterLines="50" w:after="50"/>
      <w:ind w:left="600" w:hangingChars="600" w:hanging="600"/>
      <w:outlineLvl w:val="4"/>
    </w:pPr>
    <w:rPr>
      <w:rFonts w:eastAsia="黑体"/>
      <w:b/>
      <w:bCs/>
      <w:szCs w:val="28"/>
    </w:rPr>
  </w:style>
  <w:style w:type="paragraph" w:styleId="6">
    <w:name w:val="heading 6"/>
    <w:basedOn w:val="a"/>
    <w:next w:val="a"/>
    <w:link w:val="6Char"/>
    <w:uiPriority w:val="9"/>
    <w:unhideWhenUsed/>
    <w:qFormat/>
    <w:rsid w:val="00BB16FD"/>
    <w:pPr>
      <w:keepNext/>
      <w:keepLines/>
      <w:numPr>
        <w:ilvl w:val="5"/>
        <w:numId w:val="2"/>
      </w:numPr>
      <w:spacing w:beforeLines="50" w:before="50" w:afterLines="50" w:after="50"/>
      <w:ind w:left="700" w:hangingChars="700" w:hanging="700"/>
      <w:outlineLvl w:val="5"/>
    </w:pPr>
    <w:rPr>
      <w:rFonts w:eastAsia="黑体" w:cstheme="majorBidi"/>
      <w:b/>
      <w:bCs/>
      <w:szCs w:val="24"/>
    </w:rPr>
  </w:style>
  <w:style w:type="paragraph" w:styleId="7">
    <w:name w:val="heading 7"/>
    <w:basedOn w:val="a"/>
    <w:next w:val="a"/>
    <w:link w:val="7Char"/>
    <w:uiPriority w:val="9"/>
    <w:unhideWhenUsed/>
    <w:qFormat/>
    <w:rsid w:val="00BB16FD"/>
    <w:pPr>
      <w:keepNext/>
      <w:keepLines/>
      <w:numPr>
        <w:ilvl w:val="6"/>
        <w:numId w:val="2"/>
      </w:numPr>
      <w:spacing w:beforeLines="50" w:before="50" w:afterLines="50" w:after="50"/>
      <w:ind w:left="800" w:hangingChars="800" w:hanging="800"/>
      <w:outlineLvl w:val="6"/>
    </w:pPr>
    <w:rPr>
      <w:rFonts w:eastAsia="黑体"/>
      <w:b/>
      <w:bCs/>
      <w:szCs w:val="24"/>
    </w:rPr>
  </w:style>
  <w:style w:type="paragraph" w:styleId="8">
    <w:name w:val="heading 8"/>
    <w:basedOn w:val="a"/>
    <w:next w:val="a"/>
    <w:link w:val="8Char"/>
    <w:uiPriority w:val="9"/>
    <w:unhideWhenUsed/>
    <w:qFormat/>
    <w:rsid w:val="00BB16FD"/>
    <w:pPr>
      <w:keepNext/>
      <w:keepLines/>
      <w:numPr>
        <w:ilvl w:val="7"/>
        <w:numId w:val="2"/>
      </w:numPr>
      <w:spacing w:beforeLines="50" w:before="50" w:afterLines="50" w:after="50"/>
      <w:ind w:left="900" w:hangingChars="900" w:hanging="900"/>
      <w:outlineLvl w:val="7"/>
    </w:pPr>
    <w:rPr>
      <w:rFonts w:eastAsia="黑体" w:cstheme="majorBidi"/>
      <w:szCs w:val="24"/>
    </w:rPr>
  </w:style>
  <w:style w:type="paragraph" w:styleId="9">
    <w:name w:val="heading 9"/>
    <w:basedOn w:val="a"/>
    <w:next w:val="a"/>
    <w:link w:val="9Char"/>
    <w:uiPriority w:val="9"/>
    <w:unhideWhenUsed/>
    <w:qFormat/>
    <w:rsid w:val="00BB16FD"/>
    <w:pPr>
      <w:keepNext/>
      <w:keepLines/>
      <w:numPr>
        <w:ilvl w:val="8"/>
        <w:numId w:val="2"/>
      </w:numPr>
      <w:spacing w:beforeLines="50" w:before="50" w:afterLines="50" w:after="50"/>
      <w:ind w:left="1000" w:hangingChars="1000" w:hanging="1000"/>
      <w:outlineLvl w:val="8"/>
    </w:pPr>
    <w:rPr>
      <w:rFonts w:cstheme="majorBidi"/>
    </w:rPr>
  </w:style>
  <w:style w:type="character" w:default="1" w:styleId="a0">
    <w:name w:val="Default Paragraph Font"/>
    <w:uiPriority w:val="1"/>
    <w:semiHidden/>
    <w:unhideWhenUsed/>
    <w:rsid w:val="00BB16F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B16FD"/>
  </w:style>
  <w:style w:type="paragraph" w:styleId="a3">
    <w:name w:val="header"/>
    <w:basedOn w:val="a"/>
    <w:link w:val="Char"/>
    <w:uiPriority w:val="99"/>
    <w:unhideWhenUsed/>
    <w:rsid w:val="00BB16F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3"/>
    <w:uiPriority w:val="99"/>
    <w:rsid w:val="00BB16FD"/>
    <w:rPr>
      <w:rFonts w:ascii="Arial" w:eastAsia="宋体" w:hAnsi="Arial"/>
      <w:sz w:val="18"/>
      <w:szCs w:val="18"/>
    </w:rPr>
  </w:style>
  <w:style w:type="paragraph" w:styleId="a4">
    <w:name w:val="footer"/>
    <w:basedOn w:val="a"/>
    <w:link w:val="Char0"/>
    <w:uiPriority w:val="99"/>
    <w:unhideWhenUsed/>
    <w:rsid w:val="00BB16FD"/>
    <w:pPr>
      <w:tabs>
        <w:tab w:val="center" w:pos="4153"/>
        <w:tab w:val="right" w:pos="8306"/>
      </w:tabs>
      <w:snapToGrid w:val="0"/>
      <w:spacing w:line="240" w:lineRule="auto"/>
    </w:pPr>
    <w:rPr>
      <w:sz w:val="18"/>
      <w:szCs w:val="18"/>
    </w:rPr>
  </w:style>
  <w:style w:type="character" w:customStyle="1" w:styleId="Char0">
    <w:name w:val="页脚 Char"/>
    <w:basedOn w:val="a0"/>
    <w:link w:val="a4"/>
    <w:uiPriority w:val="99"/>
    <w:rsid w:val="00BB16FD"/>
    <w:rPr>
      <w:rFonts w:ascii="Arial" w:eastAsia="宋体" w:hAnsi="Arial"/>
      <w:sz w:val="18"/>
      <w:szCs w:val="18"/>
    </w:rPr>
  </w:style>
  <w:style w:type="paragraph" w:customStyle="1" w:styleId="-1">
    <w:name w:val="聆思-标题1"/>
    <w:basedOn w:val="a"/>
    <w:link w:val="-10"/>
    <w:rsid w:val="001F79EB"/>
    <w:pPr>
      <w:snapToGrid w:val="0"/>
    </w:pPr>
    <w:rPr>
      <w:rFonts w:ascii="微软雅黑" w:hAnsi="微软雅黑"/>
      <w:b/>
      <w:bCs/>
      <w:color w:val="191919"/>
      <w:sz w:val="72"/>
      <w:szCs w:val="72"/>
    </w:rPr>
  </w:style>
  <w:style w:type="paragraph" w:styleId="a5">
    <w:name w:val="Date"/>
    <w:basedOn w:val="a"/>
    <w:next w:val="a"/>
    <w:link w:val="Char1"/>
    <w:uiPriority w:val="99"/>
    <w:semiHidden/>
    <w:unhideWhenUsed/>
    <w:rsid w:val="00E642D4"/>
    <w:pPr>
      <w:ind w:leftChars="2500" w:left="100"/>
    </w:pPr>
  </w:style>
  <w:style w:type="character" w:customStyle="1" w:styleId="Char1">
    <w:name w:val="日期 Char"/>
    <w:basedOn w:val="a0"/>
    <w:link w:val="a5"/>
    <w:uiPriority w:val="99"/>
    <w:semiHidden/>
    <w:rsid w:val="00E642D4"/>
  </w:style>
  <w:style w:type="character" w:styleId="a6">
    <w:name w:val="page number"/>
    <w:basedOn w:val="a0"/>
    <w:uiPriority w:val="99"/>
    <w:semiHidden/>
    <w:unhideWhenUsed/>
    <w:rsid w:val="00AA7041"/>
  </w:style>
  <w:style w:type="paragraph" w:customStyle="1" w:styleId="-">
    <w:name w:val="聆思-页码"/>
    <w:basedOn w:val="a4"/>
    <w:rsid w:val="00E64F87"/>
    <w:pPr>
      <w:framePr w:wrap="none" w:vAnchor="text" w:hAnchor="margin" w:xAlign="right" w:y="1"/>
      <w:jc w:val="right"/>
    </w:pPr>
    <w:rPr>
      <w:rFonts w:ascii="微软雅黑" w:eastAsia="微软雅黑" w:hAnsi="微软雅黑"/>
      <w:color w:val="808080"/>
    </w:rPr>
  </w:style>
  <w:style w:type="paragraph" w:customStyle="1" w:styleId="-2">
    <w:name w:val="聆思-标题2"/>
    <w:basedOn w:val="a"/>
    <w:link w:val="-20"/>
    <w:rsid w:val="003A016C"/>
    <w:pPr>
      <w:pBdr>
        <w:bottom w:val="single" w:sz="8" w:space="1" w:color="063FBC"/>
      </w:pBdr>
    </w:pPr>
    <w:rPr>
      <w:rFonts w:ascii="微软雅黑" w:eastAsia="微软雅黑" w:hAnsi="微软雅黑"/>
      <w:b/>
      <w:bCs/>
      <w:color w:val="191919"/>
      <w:sz w:val="48"/>
      <w:szCs w:val="48"/>
    </w:rPr>
  </w:style>
  <w:style w:type="paragraph" w:customStyle="1" w:styleId="-0">
    <w:name w:val="聆思-正文"/>
    <w:basedOn w:val="a"/>
    <w:rsid w:val="003241C4"/>
    <w:pPr>
      <w:snapToGrid w:val="0"/>
      <w:spacing w:line="276" w:lineRule="auto"/>
    </w:pPr>
    <w:rPr>
      <w:rFonts w:ascii="微软雅黑" w:eastAsia="微软雅黑" w:hAnsi="微软雅黑"/>
      <w:color w:val="333333"/>
      <w:sz w:val="20"/>
      <w:szCs w:val="20"/>
      <w:shd w:val="clear" w:color="auto" w:fill="FFFFFF"/>
    </w:rPr>
  </w:style>
  <w:style w:type="character" w:customStyle="1" w:styleId="2Char">
    <w:name w:val="标题 2 Char"/>
    <w:basedOn w:val="a0"/>
    <w:link w:val="2"/>
    <w:uiPriority w:val="9"/>
    <w:rsid w:val="00BB16FD"/>
    <w:rPr>
      <w:rFonts w:ascii="Arial" w:eastAsia="黑体" w:hAnsi="Arial" w:cstheme="majorBidi"/>
      <w:b/>
      <w:bCs/>
      <w:sz w:val="28"/>
      <w:szCs w:val="32"/>
    </w:rPr>
  </w:style>
  <w:style w:type="paragraph" w:customStyle="1" w:styleId="-3">
    <w:name w:val="聆思-标题3"/>
    <w:link w:val="-30"/>
    <w:rsid w:val="00B32F8E"/>
    <w:rPr>
      <w:rFonts w:ascii="微软雅黑" w:eastAsia="微软雅黑" w:hAnsi="微软雅黑"/>
      <w:b/>
      <w:bCs/>
      <w:color w:val="191919"/>
      <w:sz w:val="36"/>
      <w:szCs w:val="36"/>
    </w:rPr>
  </w:style>
  <w:style w:type="paragraph" w:customStyle="1" w:styleId="-4">
    <w:name w:val="聆思-标题4"/>
    <w:link w:val="-40"/>
    <w:rsid w:val="00B32F8E"/>
    <w:rPr>
      <w:rFonts w:ascii="微软雅黑" w:eastAsia="微软雅黑" w:hAnsi="微软雅黑"/>
      <w:b/>
      <w:bCs/>
      <w:color w:val="191919"/>
      <w:sz w:val="28"/>
      <w:szCs w:val="28"/>
    </w:rPr>
  </w:style>
  <w:style w:type="character" w:customStyle="1" w:styleId="1Char">
    <w:name w:val="标题 1 Char"/>
    <w:basedOn w:val="a0"/>
    <w:link w:val="10"/>
    <w:uiPriority w:val="9"/>
    <w:rsid w:val="00BB16FD"/>
    <w:rPr>
      <w:rFonts w:ascii="Arial" w:eastAsia="黑体" w:hAnsi="Arial"/>
      <w:b/>
      <w:bCs/>
      <w:kern w:val="44"/>
      <w:sz w:val="32"/>
      <w:szCs w:val="44"/>
    </w:rPr>
  </w:style>
  <w:style w:type="paragraph" w:styleId="TOC">
    <w:name w:val="TOC Heading"/>
    <w:basedOn w:val="10"/>
    <w:next w:val="a"/>
    <w:uiPriority w:val="39"/>
    <w:unhideWhenUsed/>
    <w:qFormat/>
    <w:rsid w:val="00FF2690"/>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20">
    <w:name w:val="toc 2"/>
    <w:basedOn w:val="a"/>
    <w:next w:val="a"/>
    <w:autoRedefine/>
    <w:uiPriority w:val="39"/>
    <w:unhideWhenUsed/>
    <w:rsid w:val="005B4CA2"/>
    <w:pPr>
      <w:widowControl/>
      <w:spacing w:line="259" w:lineRule="auto"/>
      <w:ind w:left="220"/>
    </w:pPr>
    <w:rPr>
      <w:rFonts w:cs="Times New Roman"/>
      <w:kern w:val="0"/>
      <w:szCs w:val="22"/>
    </w:rPr>
  </w:style>
  <w:style w:type="paragraph" w:styleId="11">
    <w:name w:val="toc 1"/>
    <w:basedOn w:val="a"/>
    <w:next w:val="a"/>
    <w:autoRedefine/>
    <w:uiPriority w:val="39"/>
    <w:unhideWhenUsed/>
    <w:rsid w:val="0068398C"/>
    <w:pPr>
      <w:widowControl/>
      <w:tabs>
        <w:tab w:val="right" w:leader="dot" w:pos="9054"/>
      </w:tabs>
      <w:spacing w:beforeLines="21" w:before="72"/>
    </w:pPr>
    <w:rPr>
      <w:rFonts w:cs="Times New Roman"/>
      <w:kern w:val="0"/>
      <w:szCs w:val="22"/>
    </w:rPr>
  </w:style>
  <w:style w:type="paragraph" w:styleId="30">
    <w:name w:val="toc 3"/>
    <w:basedOn w:val="a"/>
    <w:next w:val="a"/>
    <w:autoRedefine/>
    <w:uiPriority w:val="39"/>
    <w:unhideWhenUsed/>
    <w:rsid w:val="005B4CA2"/>
    <w:pPr>
      <w:widowControl/>
      <w:spacing w:after="100" w:line="259" w:lineRule="auto"/>
      <w:ind w:left="440"/>
    </w:pPr>
    <w:rPr>
      <w:rFonts w:cs="Times New Roman"/>
      <w:kern w:val="0"/>
      <w:szCs w:val="22"/>
    </w:rPr>
  </w:style>
  <w:style w:type="paragraph" w:styleId="a7">
    <w:name w:val="table of figures"/>
    <w:basedOn w:val="a"/>
    <w:next w:val="a"/>
    <w:uiPriority w:val="99"/>
    <w:unhideWhenUsed/>
    <w:rsid w:val="00FF2690"/>
    <w:pPr>
      <w:ind w:leftChars="200" w:left="200" w:hangingChars="200" w:hanging="200"/>
    </w:pPr>
  </w:style>
  <w:style w:type="character" w:styleId="a8">
    <w:name w:val="Hyperlink"/>
    <w:basedOn w:val="a0"/>
    <w:uiPriority w:val="99"/>
    <w:unhideWhenUsed/>
    <w:rsid w:val="00FF2690"/>
    <w:rPr>
      <w:color w:val="0563C1" w:themeColor="hyperlink"/>
      <w:u w:val="single"/>
    </w:rPr>
  </w:style>
  <w:style w:type="numbering" w:customStyle="1" w:styleId="1">
    <w:name w:val="样式1"/>
    <w:uiPriority w:val="99"/>
    <w:rsid w:val="005C1541"/>
    <w:pPr>
      <w:numPr>
        <w:numId w:val="1"/>
      </w:numPr>
    </w:pPr>
  </w:style>
  <w:style w:type="paragraph" w:styleId="a9">
    <w:name w:val="List Paragraph"/>
    <w:basedOn w:val="a"/>
    <w:link w:val="Char2"/>
    <w:uiPriority w:val="34"/>
    <w:qFormat/>
    <w:rsid w:val="00BB16FD"/>
    <w:pPr>
      <w:ind w:firstLineChars="200" w:firstLine="420"/>
    </w:pPr>
  </w:style>
  <w:style w:type="character" w:customStyle="1" w:styleId="3Char">
    <w:name w:val="标题 3 Char"/>
    <w:basedOn w:val="a0"/>
    <w:link w:val="3"/>
    <w:uiPriority w:val="9"/>
    <w:rsid w:val="00BB16FD"/>
    <w:rPr>
      <w:rFonts w:ascii="Arial" w:eastAsia="黑体" w:hAnsi="Arial"/>
      <w:b/>
      <w:bCs/>
      <w:sz w:val="24"/>
      <w:szCs w:val="32"/>
    </w:rPr>
  </w:style>
  <w:style w:type="character" w:customStyle="1" w:styleId="-10">
    <w:name w:val="聆思-标题1 字符"/>
    <w:basedOn w:val="a0"/>
    <w:link w:val="-1"/>
    <w:rsid w:val="001F79EB"/>
    <w:rPr>
      <w:rFonts w:ascii="微软雅黑" w:eastAsia="宋体" w:hAnsi="微软雅黑"/>
      <w:b/>
      <w:bCs/>
      <w:color w:val="191919"/>
      <w:sz w:val="72"/>
      <w:szCs w:val="72"/>
    </w:rPr>
  </w:style>
  <w:style w:type="character" w:customStyle="1" w:styleId="-20">
    <w:name w:val="聆思-标题2 字符"/>
    <w:basedOn w:val="a0"/>
    <w:link w:val="-2"/>
    <w:rsid w:val="003A016C"/>
    <w:rPr>
      <w:rFonts w:ascii="微软雅黑" w:eastAsia="微软雅黑" w:hAnsi="微软雅黑"/>
      <w:b/>
      <w:bCs/>
      <w:color w:val="191919"/>
      <w:sz w:val="48"/>
      <w:szCs w:val="48"/>
    </w:rPr>
  </w:style>
  <w:style w:type="character" w:customStyle="1" w:styleId="-30">
    <w:name w:val="聆思-标题3 字符"/>
    <w:basedOn w:val="a0"/>
    <w:link w:val="-3"/>
    <w:rsid w:val="0068361A"/>
    <w:rPr>
      <w:rFonts w:ascii="微软雅黑" w:eastAsia="微软雅黑" w:hAnsi="微软雅黑"/>
      <w:b/>
      <w:bCs/>
      <w:color w:val="191919"/>
      <w:sz w:val="36"/>
      <w:szCs w:val="36"/>
    </w:rPr>
  </w:style>
  <w:style w:type="character" w:customStyle="1" w:styleId="-40">
    <w:name w:val="聆思-标题4 字符"/>
    <w:basedOn w:val="a0"/>
    <w:link w:val="-4"/>
    <w:rsid w:val="0068361A"/>
    <w:rPr>
      <w:rFonts w:ascii="微软雅黑" w:eastAsia="微软雅黑" w:hAnsi="微软雅黑"/>
      <w:b/>
      <w:bCs/>
      <w:color w:val="191919"/>
      <w:sz w:val="28"/>
      <w:szCs w:val="28"/>
    </w:rPr>
  </w:style>
  <w:style w:type="character" w:styleId="aa">
    <w:name w:val="Subtle Emphasis"/>
    <w:basedOn w:val="a0"/>
    <w:uiPriority w:val="19"/>
    <w:qFormat/>
    <w:rsid w:val="003A016C"/>
    <w:rPr>
      <w:i/>
      <w:iCs/>
      <w:color w:val="404040" w:themeColor="text1" w:themeTint="BF"/>
    </w:rPr>
  </w:style>
  <w:style w:type="table" w:customStyle="1" w:styleId="TableNormal">
    <w:name w:val="Table Normal"/>
    <w:uiPriority w:val="2"/>
    <w:semiHidden/>
    <w:unhideWhenUsed/>
    <w:qFormat/>
    <w:rsid w:val="00C837DC"/>
    <w:pPr>
      <w:widowControl w:val="0"/>
      <w:autoSpaceDE w:val="0"/>
      <w:autoSpaceDN w:val="0"/>
    </w:pPr>
    <w:rPr>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rsid w:val="00C837DC"/>
    <w:pPr>
      <w:autoSpaceDE w:val="0"/>
      <w:autoSpaceDN w:val="0"/>
      <w:ind w:left="106"/>
    </w:pPr>
    <w:rPr>
      <w:rFonts w:ascii="Calibri" w:eastAsia="Calibri" w:hAnsi="Calibri" w:cs="Calibri"/>
      <w:kern w:val="0"/>
      <w:sz w:val="22"/>
      <w:szCs w:val="22"/>
      <w:lang w:eastAsia="en-US" w:bidi="en-US"/>
    </w:rPr>
  </w:style>
  <w:style w:type="character" w:styleId="ab">
    <w:name w:val="Subtle Reference"/>
    <w:basedOn w:val="a0"/>
    <w:uiPriority w:val="31"/>
    <w:qFormat/>
    <w:rsid w:val="00D5306A"/>
    <w:rPr>
      <w:smallCaps/>
      <w:color w:val="5A5A5A" w:themeColor="text1" w:themeTint="A5"/>
    </w:rPr>
  </w:style>
  <w:style w:type="character" w:customStyle="1" w:styleId="4Char">
    <w:name w:val="标题 4 Char"/>
    <w:basedOn w:val="a0"/>
    <w:link w:val="4"/>
    <w:uiPriority w:val="9"/>
    <w:rsid w:val="00BB16FD"/>
    <w:rPr>
      <w:rFonts w:ascii="Arial" w:eastAsia="黑体" w:hAnsi="Arial" w:cstheme="majorBidi"/>
      <w:b/>
      <w:bCs/>
      <w:sz w:val="24"/>
      <w:szCs w:val="28"/>
    </w:rPr>
  </w:style>
  <w:style w:type="paragraph" w:styleId="40">
    <w:name w:val="toc 4"/>
    <w:basedOn w:val="a"/>
    <w:next w:val="a"/>
    <w:autoRedefine/>
    <w:uiPriority w:val="39"/>
    <w:semiHidden/>
    <w:unhideWhenUsed/>
    <w:rsid w:val="005B4CA2"/>
    <w:pPr>
      <w:ind w:leftChars="600" w:left="1260"/>
    </w:pPr>
  </w:style>
  <w:style w:type="paragraph" w:styleId="ac">
    <w:name w:val="Subtitle"/>
    <w:basedOn w:val="a"/>
    <w:next w:val="a"/>
    <w:link w:val="Char3"/>
    <w:uiPriority w:val="11"/>
    <w:qFormat/>
    <w:rsid w:val="00EB3277"/>
    <w:pPr>
      <w:spacing w:before="240" w:after="60" w:line="312" w:lineRule="auto"/>
      <w:jc w:val="center"/>
      <w:outlineLvl w:val="1"/>
    </w:pPr>
    <w:rPr>
      <w:rFonts w:eastAsiaTheme="minorEastAsia"/>
      <w:b/>
      <w:bCs/>
      <w:kern w:val="28"/>
      <w:sz w:val="32"/>
      <w:szCs w:val="32"/>
    </w:rPr>
  </w:style>
  <w:style w:type="character" w:customStyle="1" w:styleId="Char3">
    <w:name w:val="副标题 Char"/>
    <w:basedOn w:val="a0"/>
    <w:link w:val="ac"/>
    <w:uiPriority w:val="11"/>
    <w:rsid w:val="00EB3277"/>
    <w:rPr>
      <w:b/>
      <w:bCs/>
      <w:kern w:val="28"/>
      <w:sz w:val="32"/>
      <w:szCs w:val="32"/>
    </w:rPr>
  </w:style>
  <w:style w:type="paragraph" w:styleId="ad">
    <w:name w:val="No Spacing"/>
    <w:link w:val="Char4"/>
    <w:uiPriority w:val="1"/>
    <w:qFormat/>
    <w:rsid w:val="000A0D3B"/>
    <w:pPr>
      <w:snapToGrid w:val="0"/>
      <w:ind w:firstLineChars="200" w:firstLine="200"/>
    </w:pPr>
    <w:rPr>
      <w:rFonts w:ascii="微软雅黑" w:eastAsia="微软雅黑" w:hAnsi="微软雅黑"/>
      <w:sz w:val="20"/>
      <w:szCs w:val="22"/>
    </w:rPr>
  </w:style>
  <w:style w:type="table" w:styleId="ae">
    <w:name w:val="Table Grid"/>
    <w:basedOn w:val="a1"/>
    <w:uiPriority w:val="59"/>
    <w:rsid w:val="00BB16FD"/>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qFormat/>
    <w:rsid w:val="00A73A19"/>
    <w:pPr>
      <w:widowControl/>
      <w:snapToGrid w:val="0"/>
      <w:spacing w:beforeAutospacing="1" w:afterAutospacing="1" w:line="276" w:lineRule="auto"/>
      <w:ind w:firstLineChars="200" w:firstLine="200"/>
    </w:pPr>
    <w:rPr>
      <w:rFonts w:ascii="微软雅黑" w:eastAsia="微软雅黑" w:hAnsi="微软雅黑" w:cs="Times New Roman"/>
      <w:kern w:val="0"/>
    </w:rPr>
  </w:style>
  <w:style w:type="paragraph" w:styleId="af0">
    <w:name w:val="Body Text"/>
    <w:basedOn w:val="a"/>
    <w:link w:val="Char5"/>
    <w:uiPriority w:val="1"/>
    <w:qFormat/>
    <w:rsid w:val="00A73A19"/>
    <w:pPr>
      <w:autoSpaceDE w:val="0"/>
      <w:autoSpaceDN w:val="0"/>
      <w:spacing w:before="43"/>
      <w:ind w:left="640" w:hanging="420"/>
    </w:pPr>
    <w:rPr>
      <w:rFonts w:ascii="Carlito" w:eastAsia="Carlito" w:hAnsi="Carlito" w:cs="Carlito"/>
      <w:kern w:val="0"/>
      <w:sz w:val="20"/>
      <w:szCs w:val="20"/>
      <w:lang w:eastAsia="en-US"/>
    </w:rPr>
  </w:style>
  <w:style w:type="character" w:customStyle="1" w:styleId="Char5">
    <w:name w:val="正文文本 Char"/>
    <w:basedOn w:val="a0"/>
    <w:link w:val="af0"/>
    <w:uiPriority w:val="1"/>
    <w:rsid w:val="00A73A19"/>
    <w:rPr>
      <w:rFonts w:ascii="Carlito" w:eastAsia="Carlito" w:hAnsi="Carlito" w:cs="Carlito"/>
      <w:kern w:val="0"/>
      <w:sz w:val="20"/>
      <w:szCs w:val="20"/>
      <w:lang w:eastAsia="en-US"/>
    </w:rPr>
  </w:style>
  <w:style w:type="paragraph" w:styleId="af1">
    <w:name w:val="Balloon Text"/>
    <w:basedOn w:val="a"/>
    <w:link w:val="Char6"/>
    <w:uiPriority w:val="99"/>
    <w:semiHidden/>
    <w:unhideWhenUsed/>
    <w:rsid w:val="00BB16FD"/>
    <w:pPr>
      <w:spacing w:line="240" w:lineRule="auto"/>
    </w:pPr>
    <w:rPr>
      <w:sz w:val="18"/>
      <w:szCs w:val="18"/>
    </w:rPr>
  </w:style>
  <w:style w:type="character" w:customStyle="1" w:styleId="Char6">
    <w:name w:val="批注框文本 Char"/>
    <w:basedOn w:val="a0"/>
    <w:link w:val="af1"/>
    <w:uiPriority w:val="99"/>
    <w:semiHidden/>
    <w:rsid w:val="00BB16FD"/>
    <w:rPr>
      <w:rFonts w:ascii="Arial" w:eastAsia="宋体" w:hAnsi="Arial"/>
      <w:sz w:val="18"/>
      <w:szCs w:val="18"/>
    </w:rPr>
  </w:style>
  <w:style w:type="character" w:customStyle="1" w:styleId="5Char">
    <w:name w:val="标题 5 Char"/>
    <w:basedOn w:val="a0"/>
    <w:link w:val="5"/>
    <w:uiPriority w:val="9"/>
    <w:rsid w:val="00BB16FD"/>
    <w:rPr>
      <w:rFonts w:ascii="Arial" w:eastAsia="黑体" w:hAnsi="Arial"/>
      <w:b/>
      <w:bCs/>
      <w:sz w:val="24"/>
      <w:szCs w:val="28"/>
    </w:rPr>
  </w:style>
  <w:style w:type="character" w:customStyle="1" w:styleId="6Char">
    <w:name w:val="标题 6 Char"/>
    <w:basedOn w:val="a0"/>
    <w:link w:val="6"/>
    <w:uiPriority w:val="9"/>
    <w:rsid w:val="00BB16FD"/>
    <w:rPr>
      <w:rFonts w:ascii="Arial" w:eastAsia="黑体" w:hAnsi="Arial" w:cstheme="majorBidi"/>
      <w:b/>
      <w:bCs/>
      <w:sz w:val="24"/>
    </w:rPr>
  </w:style>
  <w:style w:type="character" w:customStyle="1" w:styleId="7Char">
    <w:name w:val="标题 7 Char"/>
    <w:basedOn w:val="a0"/>
    <w:link w:val="7"/>
    <w:uiPriority w:val="9"/>
    <w:rsid w:val="00BB16FD"/>
    <w:rPr>
      <w:rFonts w:ascii="Arial" w:eastAsia="黑体" w:hAnsi="Arial"/>
      <w:b/>
      <w:bCs/>
      <w:sz w:val="24"/>
    </w:rPr>
  </w:style>
  <w:style w:type="character" w:customStyle="1" w:styleId="8Char">
    <w:name w:val="标题 8 Char"/>
    <w:basedOn w:val="a0"/>
    <w:link w:val="8"/>
    <w:uiPriority w:val="9"/>
    <w:rsid w:val="00BB16FD"/>
    <w:rPr>
      <w:rFonts w:ascii="Arial" w:eastAsia="黑体" w:hAnsi="Arial" w:cstheme="majorBidi"/>
      <w:sz w:val="24"/>
    </w:rPr>
  </w:style>
  <w:style w:type="character" w:customStyle="1" w:styleId="9Char">
    <w:name w:val="标题 9 Char"/>
    <w:basedOn w:val="a0"/>
    <w:link w:val="9"/>
    <w:uiPriority w:val="9"/>
    <w:rsid w:val="00BB16FD"/>
    <w:rPr>
      <w:rFonts w:ascii="Arial" w:eastAsia="宋体" w:hAnsi="Arial" w:cstheme="majorBidi"/>
      <w:sz w:val="24"/>
      <w:szCs w:val="21"/>
    </w:rPr>
  </w:style>
  <w:style w:type="paragraph" w:customStyle="1" w:styleId="af2">
    <w:name w:val="图表题注"/>
    <w:basedOn w:val="a"/>
    <w:rsid w:val="00BB16FD"/>
    <w:pPr>
      <w:jc w:val="center"/>
    </w:pPr>
    <w:rPr>
      <w:rFonts w:cs="宋体"/>
      <w:sz w:val="21"/>
      <w:szCs w:val="20"/>
    </w:rPr>
  </w:style>
  <w:style w:type="table" w:styleId="-6">
    <w:name w:val="Colorful Grid Accent 6"/>
    <w:basedOn w:val="a1"/>
    <w:uiPriority w:val="73"/>
    <w:rsid w:val="00BB16FD"/>
    <w:rPr>
      <w:color w:val="000000" w:themeColor="text1"/>
      <w:szCs w:val="2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customStyle="1" w:styleId="af3">
    <w:name w:val="图"/>
    <w:basedOn w:val="a"/>
    <w:qFormat/>
    <w:rsid w:val="00BB16FD"/>
    <w:pPr>
      <w:jc w:val="center"/>
    </w:pPr>
    <w:rPr>
      <w:rFonts w:cs="Times New Roman"/>
      <w:noProof/>
      <w:sz w:val="20"/>
      <w:szCs w:val="20"/>
    </w:rPr>
  </w:style>
  <w:style w:type="paragraph" w:customStyle="1" w:styleId="af4">
    <w:name w:val="正文 倾斜 红色"/>
    <w:basedOn w:val="a"/>
    <w:next w:val="a"/>
    <w:rsid w:val="00BB16FD"/>
    <w:rPr>
      <w:i/>
      <w:color w:val="FF0000"/>
    </w:rPr>
  </w:style>
  <w:style w:type="paragraph" w:customStyle="1" w:styleId="af5">
    <w:name w:val="正文 倾斜"/>
    <w:basedOn w:val="a"/>
    <w:rsid w:val="00BB16FD"/>
    <w:rPr>
      <w:i/>
      <w:iCs/>
    </w:rPr>
  </w:style>
  <w:style w:type="paragraph" w:customStyle="1" w:styleId="af6">
    <w:name w:val="正文 加粗"/>
    <w:basedOn w:val="a"/>
    <w:next w:val="a"/>
    <w:rsid w:val="00BB16FD"/>
    <w:pPr>
      <w:spacing w:beforeLines="50" w:before="50" w:afterLines="50" w:after="50"/>
    </w:pPr>
    <w:rPr>
      <w:b/>
    </w:rPr>
  </w:style>
  <w:style w:type="paragraph" w:styleId="af7">
    <w:name w:val="caption"/>
    <w:basedOn w:val="a"/>
    <w:next w:val="a"/>
    <w:uiPriority w:val="35"/>
    <w:unhideWhenUsed/>
    <w:qFormat/>
    <w:rsid w:val="00BB16FD"/>
    <w:rPr>
      <w:rFonts w:asciiTheme="majorHAnsi" w:eastAsia="黑体" w:hAnsiTheme="majorHAnsi" w:cstheme="majorBidi"/>
      <w:sz w:val="20"/>
      <w:szCs w:val="20"/>
    </w:rPr>
  </w:style>
  <w:style w:type="table" w:customStyle="1" w:styleId="ListenAITable">
    <w:name w:val="ListenAI_Table"/>
    <w:basedOn w:val="a1"/>
    <w:uiPriority w:val="99"/>
    <w:rsid w:val="004D3BAF"/>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table" w:customStyle="1" w:styleId="af8">
    <w:name w:val="寄存器表"/>
    <w:basedOn w:val="a1"/>
    <w:uiPriority w:val="99"/>
    <w:rsid w:val="00BB16FD"/>
    <w:pPr>
      <w:jc w:val="center"/>
    </w:pPr>
    <w:rPr>
      <w:rFonts w:ascii="Arial" w:eastAsia="宋体" w:hAnsi="Arial"/>
      <w:sz w:val="13"/>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blStylePr>
  </w:style>
  <w:style w:type="paragraph" w:customStyle="1" w:styleId="af9">
    <w:name w:val="一般表样式"/>
    <w:basedOn w:val="a"/>
    <w:next w:val="a"/>
    <w:qFormat/>
    <w:rsid w:val="00BB16FD"/>
    <w:rPr>
      <w:sz w:val="21"/>
    </w:rPr>
  </w:style>
  <w:style w:type="paragraph" w:customStyle="1" w:styleId="afa">
    <w:name w:val="寄存器表样式"/>
    <w:basedOn w:val="a"/>
    <w:next w:val="a"/>
    <w:qFormat/>
    <w:rsid w:val="00BB16FD"/>
    <w:pPr>
      <w:jc w:val="center"/>
    </w:pPr>
    <w:rPr>
      <w:rFonts w:cs="Arial"/>
      <w:b/>
      <w:sz w:val="13"/>
      <w:szCs w:val="13"/>
    </w:rPr>
  </w:style>
  <w:style w:type="table" w:customStyle="1" w:styleId="afb">
    <w:name w:val="一般表"/>
    <w:basedOn w:val="a1"/>
    <w:uiPriority w:val="99"/>
    <w:rsid w:val="00BB16FD"/>
    <w:rPr>
      <w:rFonts w:ascii="Arial" w:eastAsia="宋体" w:hAnsi="Arial"/>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tblPr/>
      <w:trPr>
        <w:tblHeader/>
      </w:trPr>
      <w:tcPr>
        <w:shd w:val="clear" w:color="auto" w:fill="BFBFBF" w:themeFill="background1" w:themeFillShade="BF"/>
      </w:tcPr>
    </w:tblStylePr>
  </w:style>
  <w:style w:type="paragraph" w:customStyle="1" w:styleId="md-end-block">
    <w:name w:val="md-end-block"/>
    <w:basedOn w:val="a"/>
    <w:rsid w:val="007C467F"/>
    <w:pPr>
      <w:widowControl/>
      <w:spacing w:before="100" w:beforeAutospacing="1" w:after="100" w:afterAutospacing="1" w:line="240" w:lineRule="auto"/>
    </w:pPr>
    <w:rPr>
      <w:rFonts w:ascii="宋体" w:hAnsi="宋体" w:cs="宋体"/>
      <w:kern w:val="0"/>
      <w:szCs w:val="24"/>
    </w:rPr>
  </w:style>
  <w:style w:type="character" w:customStyle="1" w:styleId="md-plain">
    <w:name w:val="md-plain"/>
    <w:basedOn w:val="a0"/>
    <w:rsid w:val="007C467F"/>
  </w:style>
  <w:style w:type="paragraph" w:styleId="afc">
    <w:name w:val="Block Text"/>
    <w:basedOn w:val="a"/>
    <w:uiPriority w:val="99"/>
    <w:rsid w:val="00DB586F"/>
    <w:pPr>
      <w:spacing w:after="120" w:line="240" w:lineRule="auto"/>
      <w:ind w:leftChars="700" w:left="1440" w:rightChars="700" w:right="1440"/>
      <w:jc w:val="both"/>
    </w:pPr>
    <w:rPr>
      <w:rFonts w:cs="Times New Roman"/>
      <w:kern w:val="0"/>
      <w:sz w:val="20"/>
      <w:szCs w:val="24"/>
    </w:rPr>
  </w:style>
  <w:style w:type="character" w:customStyle="1" w:styleId="md-link">
    <w:name w:val="md-link"/>
    <w:basedOn w:val="a0"/>
    <w:rsid w:val="00231395"/>
  </w:style>
  <w:style w:type="character" w:customStyle="1" w:styleId="Char2">
    <w:name w:val="列出段落 Char"/>
    <w:basedOn w:val="a0"/>
    <w:link w:val="a9"/>
    <w:uiPriority w:val="34"/>
    <w:qFormat/>
    <w:rsid w:val="00851CAC"/>
    <w:rPr>
      <w:rFonts w:ascii="Arial" w:eastAsia="宋体" w:hAnsi="Arial"/>
      <w:sz w:val="24"/>
      <w:szCs w:val="21"/>
    </w:rPr>
  </w:style>
  <w:style w:type="paragraph" w:customStyle="1" w:styleId="chapter1">
    <w:name w:val="chapter1"/>
    <w:basedOn w:val="10"/>
    <w:qFormat/>
    <w:rsid w:val="00BE212D"/>
    <w:pPr>
      <w:numPr>
        <w:numId w:val="12"/>
      </w:numPr>
      <w:tabs>
        <w:tab w:val="left" w:pos="360"/>
      </w:tabs>
      <w:spacing w:beforeLines="0" w:before="340" w:afterLines="0" w:after="330" w:line="578" w:lineRule="auto"/>
      <w:ind w:firstLineChars="0" w:firstLine="0"/>
      <w:contextualSpacing/>
      <w:jc w:val="both"/>
    </w:pPr>
    <w:rPr>
      <w:rFonts w:asciiTheme="minorHAnsi" w:eastAsiaTheme="minorEastAsia" w:hAnsiTheme="minorHAnsi"/>
      <w:sz w:val="44"/>
    </w:rPr>
  </w:style>
  <w:style w:type="paragraph" w:customStyle="1" w:styleId="chapter2">
    <w:name w:val="chapter2"/>
    <w:basedOn w:val="chapter1"/>
    <w:link w:val="chapter2Char"/>
    <w:qFormat/>
    <w:rsid w:val="00BE212D"/>
    <w:pPr>
      <w:numPr>
        <w:ilvl w:val="1"/>
      </w:numPr>
      <w:outlineLvl w:val="1"/>
    </w:pPr>
    <w:rPr>
      <w:sz w:val="32"/>
      <w:szCs w:val="32"/>
    </w:rPr>
  </w:style>
  <w:style w:type="paragraph" w:customStyle="1" w:styleId="chapter3">
    <w:name w:val="chapter3"/>
    <w:basedOn w:val="chapter2"/>
    <w:link w:val="chapter3Char"/>
    <w:qFormat/>
    <w:rsid w:val="00BE212D"/>
    <w:pPr>
      <w:numPr>
        <w:ilvl w:val="2"/>
      </w:numPr>
      <w:ind w:left="709"/>
      <w:outlineLvl w:val="2"/>
    </w:pPr>
  </w:style>
  <w:style w:type="paragraph" w:customStyle="1" w:styleId="chapter4">
    <w:name w:val="chapter4"/>
    <w:basedOn w:val="chapter3"/>
    <w:qFormat/>
    <w:rsid w:val="00BE212D"/>
    <w:pPr>
      <w:numPr>
        <w:ilvl w:val="3"/>
      </w:numPr>
      <w:ind w:left="1984" w:hanging="708"/>
      <w:outlineLvl w:val="3"/>
    </w:pPr>
    <w:rPr>
      <w:sz w:val="28"/>
      <w:szCs w:val="28"/>
    </w:rPr>
  </w:style>
  <w:style w:type="character" w:customStyle="1" w:styleId="chapter3Char">
    <w:name w:val="chapter3 Char"/>
    <w:basedOn w:val="a0"/>
    <w:link w:val="chapter3"/>
    <w:rsid w:val="00BE212D"/>
    <w:rPr>
      <w:b/>
      <w:bCs/>
      <w:kern w:val="44"/>
      <w:sz w:val="32"/>
      <w:szCs w:val="32"/>
    </w:rPr>
  </w:style>
  <w:style w:type="paragraph" w:customStyle="1" w:styleId="chapter5">
    <w:name w:val="chapter5"/>
    <w:basedOn w:val="chapter4"/>
    <w:qFormat/>
    <w:rsid w:val="00BE212D"/>
    <w:pPr>
      <w:numPr>
        <w:ilvl w:val="4"/>
      </w:numPr>
      <w:ind w:left="2551" w:hanging="850"/>
      <w:outlineLvl w:val="4"/>
    </w:pPr>
  </w:style>
  <w:style w:type="paragraph" w:customStyle="1" w:styleId="chapter6">
    <w:name w:val="chapter6"/>
    <w:basedOn w:val="chapter5"/>
    <w:qFormat/>
    <w:rsid w:val="00BE212D"/>
    <w:pPr>
      <w:numPr>
        <w:ilvl w:val="5"/>
      </w:numPr>
      <w:ind w:left="3260"/>
      <w:outlineLvl w:val="5"/>
    </w:pPr>
  </w:style>
  <w:style w:type="character" w:customStyle="1" w:styleId="Char4">
    <w:name w:val="无间隔 Char"/>
    <w:basedOn w:val="a0"/>
    <w:link w:val="ad"/>
    <w:uiPriority w:val="1"/>
    <w:qFormat/>
    <w:rsid w:val="00824C85"/>
    <w:rPr>
      <w:rFonts w:ascii="微软雅黑" w:eastAsia="微软雅黑" w:hAnsi="微软雅黑"/>
      <w:sz w:val="20"/>
      <w:szCs w:val="22"/>
    </w:rPr>
  </w:style>
  <w:style w:type="character" w:customStyle="1" w:styleId="chapter2Char">
    <w:name w:val="chapter2 Char"/>
    <w:basedOn w:val="a0"/>
    <w:link w:val="chapter2"/>
    <w:qFormat/>
    <w:rsid w:val="00824C85"/>
    <w:rPr>
      <w:b/>
      <w:bCs/>
      <w:kern w:val="44"/>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8657">
      <w:bodyDiv w:val="1"/>
      <w:marLeft w:val="0"/>
      <w:marRight w:val="0"/>
      <w:marTop w:val="0"/>
      <w:marBottom w:val="0"/>
      <w:divBdr>
        <w:top w:val="none" w:sz="0" w:space="0" w:color="auto"/>
        <w:left w:val="none" w:sz="0" w:space="0" w:color="auto"/>
        <w:bottom w:val="none" w:sz="0" w:space="0" w:color="auto"/>
        <w:right w:val="none" w:sz="0" w:space="0" w:color="auto"/>
      </w:divBdr>
    </w:div>
    <w:div w:id="36977446">
      <w:bodyDiv w:val="1"/>
      <w:marLeft w:val="0"/>
      <w:marRight w:val="0"/>
      <w:marTop w:val="0"/>
      <w:marBottom w:val="0"/>
      <w:divBdr>
        <w:top w:val="none" w:sz="0" w:space="0" w:color="auto"/>
        <w:left w:val="none" w:sz="0" w:space="0" w:color="auto"/>
        <w:bottom w:val="none" w:sz="0" w:space="0" w:color="auto"/>
        <w:right w:val="none" w:sz="0" w:space="0" w:color="auto"/>
      </w:divBdr>
    </w:div>
    <w:div w:id="91826308">
      <w:bodyDiv w:val="1"/>
      <w:marLeft w:val="0"/>
      <w:marRight w:val="0"/>
      <w:marTop w:val="0"/>
      <w:marBottom w:val="0"/>
      <w:divBdr>
        <w:top w:val="none" w:sz="0" w:space="0" w:color="auto"/>
        <w:left w:val="none" w:sz="0" w:space="0" w:color="auto"/>
        <w:bottom w:val="none" w:sz="0" w:space="0" w:color="auto"/>
        <w:right w:val="none" w:sz="0" w:space="0" w:color="auto"/>
      </w:divBdr>
    </w:div>
    <w:div w:id="184708886">
      <w:bodyDiv w:val="1"/>
      <w:marLeft w:val="0"/>
      <w:marRight w:val="0"/>
      <w:marTop w:val="0"/>
      <w:marBottom w:val="0"/>
      <w:divBdr>
        <w:top w:val="none" w:sz="0" w:space="0" w:color="auto"/>
        <w:left w:val="none" w:sz="0" w:space="0" w:color="auto"/>
        <w:bottom w:val="none" w:sz="0" w:space="0" w:color="auto"/>
        <w:right w:val="none" w:sz="0" w:space="0" w:color="auto"/>
      </w:divBdr>
    </w:div>
    <w:div w:id="188372197">
      <w:bodyDiv w:val="1"/>
      <w:marLeft w:val="0"/>
      <w:marRight w:val="0"/>
      <w:marTop w:val="0"/>
      <w:marBottom w:val="0"/>
      <w:divBdr>
        <w:top w:val="none" w:sz="0" w:space="0" w:color="auto"/>
        <w:left w:val="none" w:sz="0" w:space="0" w:color="auto"/>
        <w:bottom w:val="none" w:sz="0" w:space="0" w:color="auto"/>
        <w:right w:val="none" w:sz="0" w:space="0" w:color="auto"/>
      </w:divBdr>
    </w:div>
    <w:div w:id="240070222">
      <w:bodyDiv w:val="1"/>
      <w:marLeft w:val="0"/>
      <w:marRight w:val="0"/>
      <w:marTop w:val="0"/>
      <w:marBottom w:val="0"/>
      <w:divBdr>
        <w:top w:val="none" w:sz="0" w:space="0" w:color="auto"/>
        <w:left w:val="none" w:sz="0" w:space="0" w:color="auto"/>
        <w:bottom w:val="none" w:sz="0" w:space="0" w:color="auto"/>
        <w:right w:val="none" w:sz="0" w:space="0" w:color="auto"/>
      </w:divBdr>
    </w:div>
    <w:div w:id="638801969">
      <w:bodyDiv w:val="1"/>
      <w:marLeft w:val="0"/>
      <w:marRight w:val="0"/>
      <w:marTop w:val="0"/>
      <w:marBottom w:val="0"/>
      <w:divBdr>
        <w:top w:val="none" w:sz="0" w:space="0" w:color="auto"/>
        <w:left w:val="none" w:sz="0" w:space="0" w:color="auto"/>
        <w:bottom w:val="none" w:sz="0" w:space="0" w:color="auto"/>
        <w:right w:val="none" w:sz="0" w:space="0" w:color="auto"/>
      </w:divBdr>
    </w:div>
    <w:div w:id="899944115">
      <w:bodyDiv w:val="1"/>
      <w:marLeft w:val="0"/>
      <w:marRight w:val="0"/>
      <w:marTop w:val="0"/>
      <w:marBottom w:val="0"/>
      <w:divBdr>
        <w:top w:val="none" w:sz="0" w:space="0" w:color="auto"/>
        <w:left w:val="none" w:sz="0" w:space="0" w:color="auto"/>
        <w:bottom w:val="none" w:sz="0" w:space="0" w:color="auto"/>
        <w:right w:val="none" w:sz="0" w:space="0" w:color="auto"/>
      </w:divBdr>
    </w:div>
    <w:div w:id="962929107">
      <w:bodyDiv w:val="1"/>
      <w:marLeft w:val="0"/>
      <w:marRight w:val="0"/>
      <w:marTop w:val="0"/>
      <w:marBottom w:val="0"/>
      <w:divBdr>
        <w:top w:val="none" w:sz="0" w:space="0" w:color="auto"/>
        <w:left w:val="none" w:sz="0" w:space="0" w:color="auto"/>
        <w:bottom w:val="none" w:sz="0" w:space="0" w:color="auto"/>
        <w:right w:val="none" w:sz="0" w:space="0" w:color="auto"/>
      </w:divBdr>
    </w:div>
    <w:div w:id="1002663844">
      <w:bodyDiv w:val="1"/>
      <w:marLeft w:val="0"/>
      <w:marRight w:val="0"/>
      <w:marTop w:val="0"/>
      <w:marBottom w:val="0"/>
      <w:divBdr>
        <w:top w:val="none" w:sz="0" w:space="0" w:color="auto"/>
        <w:left w:val="none" w:sz="0" w:space="0" w:color="auto"/>
        <w:bottom w:val="none" w:sz="0" w:space="0" w:color="auto"/>
        <w:right w:val="none" w:sz="0" w:space="0" w:color="auto"/>
      </w:divBdr>
    </w:div>
    <w:div w:id="1079518477">
      <w:bodyDiv w:val="1"/>
      <w:marLeft w:val="0"/>
      <w:marRight w:val="0"/>
      <w:marTop w:val="0"/>
      <w:marBottom w:val="0"/>
      <w:divBdr>
        <w:top w:val="none" w:sz="0" w:space="0" w:color="auto"/>
        <w:left w:val="none" w:sz="0" w:space="0" w:color="auto"/>
        <w:bottom w:val="none" w:sz="0" w:space="0" w:color="auto"/>
        <w:right w:val="none" w:sz="0" w:space="0" w:color="auto"/>
      </w:divBdr>
    </w:div>
    <w:div w:id="1260142731">
      <w:bodyDiv w:val="1"/>
      <w:marLeft w:val="0"/>
      <w:marRight w:val="0"/>
      <w:marTop w:val="0"/>
      <w:marBottom w:val="0"/>
      <w:divBdr>
        <w:top w:val="none" w:sz="0" w:space="0" w:color="auto"/>
        <w:left w:val="none" w:sz="0" w:space="0" w:color="auto"/>
        <w:bottom w:val="none" w:sz="0" w:space="0" w:color="auto"/>
        <w:right w:val="none" w:sz="0" w:space="0" w:color="auto"/>
      </w:divBdr>
    </w:div>
    <w:div w:id="1297493562">
      <w:bodyDiv w:val="1"/>
      <w:marLeft w:val="0"/>
      <w:marRight w:val="0"/>
      <w:marTop w:val="0"/>
      <w:marBottom w:val="0"/>
      <w:divBdr>
        <w:top w:val="none" w:sz="0" w:space="0" w:color="auto"/>
        <w:left w:val="none" w:sz="0" w:space="0" w:color="auto"/>
        <w:bottom w:val="none" w:sz="0" w:space="0" w:color="auto"/>
        <w:right w:val="none" w:sz="0" w:space="0" w:color="auto"/>
      </w:divBdr>
    </w:div>
    <w:div w:id="1434134677">
      <w:bodyDiv w:val="1"/>
      <w:marLeft w:val="0"/>
      <w:marRight w:val="0"/>
      <w:marTop w:val="0"/>
      <w:marBottom w:val="0"/>
      <w:divBdr>
        <w:top w:val="none" w:sz="0" w:space="0" w:color="auto"/>
        <w:left w:val="none" w:sz="0" w:space="0" w:color="auto"/>
        <w:bottom w:val="none" w:sz="0" w:space="0" w:color="auto"/>
        <w:right w:val="none" w:sz="0" w:space="0" w:color="auto"/>
      </w:divBdr>
    </w:div>
    <w:div w:id="1917324693">
      <w:bodyDiv w:val="1"/>
      <w:marLeft w:val="0"/>
      <w:marRight w:val="0"/>
      <w:marTop w:val="0"/>
      <w:marBottom w:val="0"/>
      <w:divBdr>
        <w:top w:val="none" w:sz="0" w:space="0" w:color="auto"/>
        <w:left w:val="none" w:sz="0" w:space="0" w:color="auto"/>
        <w:bottom w:val="none" w:sz="0" w:space="0" w:color="auto"/>
        <w:right w:val="none" w:sz="0" w:space="0" w:color="auto"/>
      </w:divBdr>
    </w:div>
    <w:div w:id="1977298699">
      <w:bodyDiv w:val="1"/>
      <w:marLeft w:val="0"/>
      <w:marRight w:val="0"/>
      <w:marTop w:val="0"/>
      <w:marBottom w:val="0"/>
      <w:divBdr>
        <w:top w:val="none" w:sz="0" w:space="0" w:color="auto"/>
        <w:left w:val="none" w:sz="0" w:space="0" w:color="auto"/>
        <w:bottom w:val="none" w:sz="0" w:space="0" w:color="auto"/>
        <w:right w:val="none" w:sz="0" w:space="0" w:color="auto"/>
      </w:divBdr>
    </w:div>
    <w:div w:id="2035226167">
      <w:bodyDiv w:val="1"/>
      <w:marLeft w:val="0"/>
      <w:marRight w:val="0"/>
      <w:marTop w:val="0"/>
      <w:marBottom w:val="0"/>
      <w:divBdr>
        <w:top w:val="none" w:sz="0" w:space="0" w:color="auto"/>
        <w:left w:val="none" w:sz="0" w:space="0" w:color="auto"/>
        <w:bottom w:val="none" w:sz="0" w:space="0" w:color="auto"/>
        <w:right w:val="none" w:sz="0" w:space="0" w:color="auto"/>
      </w:divBdr>
    </w:div>
    <w:div w:id="206228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2.bin"/><Relationship Id="rId26" Type="http://schemas.openxmlformats.org/officeDocument/2006/relationships/image" Target="media/image8.jpg"/><Relationship Id="rId39" Type="http://schemas.openxmlformats.org/officeDocument/2006/relationships/image" Target="media/image16.emf"/><Relationship Id="rId21" Type="http://schemas.openxmlformats.org/officeDocument/2006/relationships/image" Target="media/image5.emf"/><Relationship Id="rId34" Type="http://schemas.openxmlformats.org/officeDocument/2006/relationships/package" Target="embeddings/Microsoft_Visio___33.vsdx"/><Relationship Id="rId42" Type="http://schemas.openxmlformats.org/officeDocument/2006/relationships/oleObject" Target="embeddings/oleObject7.bin"/><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package" Target="embeddings/Microsoft_Visio___66.vsdx"/><Relationship Id="rId84" Type="http://schemas.openxmlformats.org/officeDocument/2006/relationships/package" Target="embeddings/Microsoft_Visio___88.vsdx"/><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package" Target="embeddings/Microsoft_Visio___22.vsdx"/><Relationship Id="rId37" Type="http://schemas.openxmlformats.org/officeDocument/2006/relationships/image" Target="media/image15.emf"/><Relationship Id="rId40" Type="http://schemas.openxmlformats.org/officeDocument/2006/relationships/oleObject" Target="embeddings/oleObject6.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2.png"/><Relationship Id="rId87" Type="http://schemas.openxmlformats.org/officeDocument/2006/relationships/image" Target="media/image57.emf"/><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4.png"/><Relationship Id="rId90" Type="http://schemas.openxmlformats.org/officeDocument/2006/relationships/theme" Target="theme/theme1.xml"/><Relationship Id="rId19" Type="http://schemas.openxmlformats.org/officeDocument/2006/relationships/image" Target="media/image4.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4.xml"/><Relationship Id="rId22" Type="http://schemas.openxmlformats.org/officeDocument/2006/relationships/oleObject" Target="embeddings/oleObject4.bin"/><Relationship Id="rId27" Type="http://schemas.openxmlformats.org/officeDocument/2006/relationships/image" Target="media/image9.jpg"/><Relationship Id="rId30" Type="http://schemas.openxmlformats.org/officeDocument/2006/relationships/package" Target="embeddings/Microsoft_Visio___1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3.emf"/><Relationship Id="rId85" Type="http://schemas.openxmlformats.org/officeDocument/2006/relationships/image" Target="media/image56.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jpg"/><Relationship Id="rId33" Type="http://schemas.openxmlformats.org/officeDocument/2006/relationships/image" Target="media/image13.emf"/><Relationship Id="rId38" Type="http://schemas.openxmlformats.org/officeDocument/2006/relationships/package" Target="embeddings/Microsoft_Visio___55.vsdx"/><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3.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emf"/><Relationship Id="rId83" Type="http://schemas.openxmlformats.org/officeDocument/2006/relationships/image" Target="media/image55.emf"/><Relationship Id="rId88" Type="http://schemas.openxmlformats.org/officeDocument/2006/relationships/package" Target="embeddings/Microsoft_Visio___1010.vsdx"/><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image" Target="media/image10.jpg"/><Relationship Id="rId36" Type="http://schemas.openxmlformats.org/officeDocument/2006/relationships/package" Target="embeddings/Microsoft_Visio___44.vsdx"/><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2.emf"/><Relationship Id="rId44" Type="http://schemas.openxmlformats.org/officeDocument/2006/relationships/oleObject" Target="embeddings/oleObject8.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package" Target="embeddings/Microsoft_Visio___77.vsdx"/><Relationship Id="rId86" Type="http://schemas.openxmlformats.org/officeDocument/2006/relationships/package" Target="embeddings/Microsoft_Visio___99.vsdx"/></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D:\iflytek\Caster6001\&#29992;&#25143;&#25163;&#20876;\XXX%20Module%20User%20Manual.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3B616-4970-4637-A15C-AB172A4C0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XXX Module User Manual.dotx</Template>
  <TotalTime>1811</TotalTime>
  <Pages>383</Pages>
  <Words>48085</Words>
  <Characters>274089</Characters>
  <Application>Microsoft Office Word</Application>
  <DocSecurity>0</DocSecurity>
  <Lines>2284</Lines>
  <Paragraphs>643</Paragraphs>
  <ScaleCrop>false</ScaleCrop>
  <Company/>
  <LinksUpToDate>false</LinksUpToDate>
  <CharactersWithSpaces>321531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a19615</dc:creator>
  <cp:keywords/>
  <dc:description/>
  <cp:lastModifiedBy>FAE01</cp:lastModifiedBy>
  <cp:revision>688</cp:revision>
  <cp:lastPrinted>2020-11-26T13:48:00Z</cp:lastPrinted>
  <dcterms:created xsi:type="dcterms:W3CDTF">2020-11-26T13:08:00Z</dcterms:created>
  <dcterms:modified xsi:type="dcterms:W3CDTF">2022-04-11T07:34:00Z</dcterms:modified>
</cp:coreProperties>
</file>